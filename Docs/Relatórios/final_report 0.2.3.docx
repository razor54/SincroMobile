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D86" w:rsidRPr="00B35D86" w:rsidRDefault="00B35D86" w:rsidP="00B35D86">
      <w:pPr>
        <w:pStyle w:val="Cabealhodondice"/>
        <w:contextualSpacing/>
        <w:jc w:val="center"/>
        <w:rPr>
          <w:rStyle w:val="nfase"/>
          <w:b/>
          <w:i w:val="0"/>
        </w:rPr>
      </w:pPr>
      <w:r w:rsidRPr="00B35D86">
        <w:rPr>
          <w:rStyle w:val="nfase"/>
          <w:b/>
          <w:i w:val="0"/>
        </w:rPr>
        <w:t>André Gonçalo Dinis Gaudêncio</w:t>
      </w:r>
    </w:p>
    <w:p w:rsidR="00B35D86" w:rsidRPr="00B35D86" w:rsidRDefault="00B35D86" w:rsidP="00B35D86">
      <w:pPr>
        <w:pStyle w:val="Cabealhodondice"/>
        <w:contextualSpacing/>
        <w:jc w:val="center"/>
        <w:rPr>
          <w:rStyle w:val="nfase"/>
          <w:b/>
          <w:i w:val="0"/>
        </w:rPr>
      </w:pPr>
      <w:r w:rsidRPr="00B35D86">
        <w:rPr>
          <w:rStyle w:val="nfase"/>
          <w:b/>
          <w:i w:val="0"/>
        </w:rPr>
        <w:t xml:space="preserve">e </w:t>
      </w:r>
    </w:p>
    <w:p w:rsidR="00B35D86" w:rsidRPr="00B35D86" w:rsidRDefault="00B35D86" w:rsidP="00B35D86">
      <w:pPr>
        <w:pStyle w:val="Cabealhodondice"/>
        <w:contextualSpacing/>
        <w:jc w:val="center"/>
        <w:rPr>
          <w:rStyle w:val="nfase"/>
          <w:b/>
          <w:i w:val="0"/>
        </w:rPr>
      </w:pPr>
      <w:r w:rsidRPr="00B35D86">
        <w:rPr>
          <w:rStyle w:val="nfase"/>
          <w:b/>
          <w:i w:val="0"/>
        </w:rPr>
        <w:t>Nuno Miguel Pessoa Conceição</w:t>
      </w:r>
    </w:p>
    <w:p w:rsidR="00225E07" w:rsidRPr="00D20E40" w:rsidRDefault="00225E07" w:rsidP="00225E07"/>
    <w:p w:rsidR="00225E07" w:rsidRPr="00D20E40" w:rsidRDefault="00225E07" w:rsidP="00225E07"/>
    <w:p w:rsidR="00225E07" w:rsidRPr="000E2E5C" w:rsidRDefault="00225E07" w:rsidP="000E2E5C">
      <w:pPr>
        <w:pStyle w:val="Ttulo"/>
        <w:pBdr>
          <w:top w:val="none" w:sz="0" w:space="0" w:color="auto"/>
        </w:pBdr>
        <w:jc w:val="center"/>
        <w:rPr>
          <w:b/>
          <w:sz w:val="36"/>
          <w:szCs w:val="36"/>
        </w:rPr>
      </w:pPr>
      <w:bookmarkStart w:id="0" w:name="_Toc512888581"/>
      <w:r w:rsidRPr="000E2E5C">
        <w:rPr>
          <w:b/>
          <w:sz w:val="36"/>
          <w:szCs w:val="36"/>
        </w:rPr>
        <w:t>Gestão de Eventos de Contraordenação Por Excesso de Velocidade</w:t>
      </w:r>
      <w:bookmarkEnd w:id="0"/>
    </w:p>
    <w:p w:rsidR="00225E07" w:rsidRPr="00D20E40" w:rsidRDefault="00225E07" w:rsidP="00225E07"/>
    <w:p w:rsidR="00591131" w:rsidRPr="00D20E40" w:rsidRDefault="00591131" w:rsidP="00591131"/>
    <w:p w:rsidR="00A3765A" w:rsidRDefault="00A3765A" w:rsidP="00591131">
      <w:pPr>
        <w:rPr>
          <w:sz w:val="22"/>
          <w:szCs w:val="22"/>
        </w:rPr>
      </w:pPr>
    </w:p>
    <w:p w:rsidR="000E2E5C" w:rsidRPr="000E2E5C" w:rsidRDefault="00935CE6" w:rsidP="00935CE6">
      <w:pPr>
        <w:jc w:val="right"/>
        <w:rPr>
          <w:sz w:val="22"/>
          <w:szCs w:val="22"/>
        </w:rPr>
      </w:pPr>
      <w:r>
        <w:rPr>
          <w:noProof/>
        </w:rPr>
        <mc:AlternateContent>
          <mc:Choice Requires="wps">
            <w:drawing>
              <wp:anchor distT="0" distB="0" distL="114300" distR="114300" simplePos="0" relativeHeight="251723264" behindDoc="0" locked="0" layoutInCell="1" allowOverlap="1" wp14:anchorId="47DCC04B" wp14:editId="7AC9E492">
                <wp:simplePos x="0" y="0"/>
                <wp:positionH relativeFrom="margin">
                  <wp:align>right</wp:align>
                </wp:positionH>
                <wp:positionV relativeFrom="paragraph">
                  <wp:posOffset>236855</wp:posOffset>
                </wp:positionV>
                <wp:extent cx="3599815" cy="1496695"/>
                <wp:effectExtent l="0" t="0" r="0" b="0"/>
                <wp:wrapTopAndBottom/>
                <wp:docPr id="102" name="Caixa de Texto 102"/>
                <wp:cNvGraphicFramePr/>
                <a:graphic xmlns:a="http://schemas.openxmlformats.org/drawingml/2006/main">
                  <a:graphicData uri="http://schemas.microsoft.com/office/word/2010/wordprocessingShape">
                    <wps:wsp>
                      <wps:cNvSpPr txBox="1"/>
                      <wps:spPr>
                        <a:xfrm>
                          <a:off x="0" y="0"/>
                          <a:ext cx="3599815" cy="1497204"/>
                        </a:xfrm>
                        <a:prstGeom prst="rect">
                          <a:avLst/>
                        </a:prstGeom>
                        <a:noFill/>
                        <a:ln w="6350">
                          <a:noFill/>
                        </a:ln>
                      </wps:spPr>
                      <wps:txbx>
                        <w:txbxContent>
                          <w:p w:rsidR="00B4381E" w:rsidRDefault="00B4381E"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B4381E" w:rsidRPr="009F7F15" w:rsidRDefault="00B4381E" w:rsidP="009F7F15">
                            <w:pPr>
                              <w:rPr>
                                <w:rStyle w:val="Forte"/>
                                <w:b w:val="0"/>
                                <w:color w:val="auto"/>
                                <w:sz w:val="22"/>
                                <w:szCs w:val="22"/>
                              </w:rPr>
                            </w:pPr>
                          </w:p>
                          <w:p w:rsidR="00B4381E" w:rsidRPr="009F7F15" w:rsidRDefault="00B4381E"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B4381E" w:rsidRPr="009F7F15" w:rsidRDefault="00B4381E" w:rsidP="009F7F15">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C04B" id="_x0000_t202" coordsize="21600,21600" o:spt="202" path="m,l,21600r21600,l21600,xe">
                <v:stroke joinstyle="miter"/>
                <v:path gradientshapeok="t" o:connecttype="rect"/>
              </v:shapetype>
              <v:shape id="Caixa de Texto 102" o:spid="_x0000_s1026" type="#_x0000_t202" style="position:absolute;left:0;text-align:left;margin-left:232.25pt;margin-top:18.65pt;width:283.45pt;height:117.8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" filled="f" stroked="f" strokeweight=".5pt">
                <v:textbox>
                  <w:txbxContent>
                    <w:p w:rsidR="00B4381E" w:rsidRDefault="00B4381E" w:rsidP="009F7F15">
                      <w:pPr>
                        <w:rPr>
                          <w:rStyle w:val="Forte"/>
                          <w:b w:val="0"/>
                          <w:color w:val="auto"/>
                          <w:sz w:val="22"/>
                          <w:szCs w:val="22"/>
                        </w:rPr>
                      </w:pPr>
                      <w:r w:rsidRPr="009F7F15">
                        <w:rPr>
                          <w:rStyle w:val="Forte"/>
                          <w:b w:val="0"/>
                          <w:color w:val="auto"/>
                          <w:sz w:val="22"/>
                          <w:szCs w:val="22"/>
                        </w:rPr>
                        <w:t xml:space="preserve">Relatório da versão final realizado no âmbito de Projeto e Seminário, do curso de Licenciatura em Engenharia Informática e de Computadores </w:t>
                      </w:r>
                    </w:p>
                    <w:p w:rsidR="00B4381E" w:rsidRPr="009F7F15" w:rsidRDefault="00B4381E" w:rsidP="009F7F15">
                      <w:pPr>
                        <w:rPr>
                          <w:rStyle w:val="Forte"/>
                          <w:b w:val="0"/>
                          <w:color w:val="auto"/>
                          <w:sz w:val="22"/>
                          <w:szCs w:val="22"/>
                        </w:rPr>
                      </w:pPr>
                    </w:p>
                    <w:p w:rsidR="00B4381E" w:rsidRPr="009F7F15" w:rsidRDefault="00B4381E" w:rsidP="009F7F15">
                      <w:pPr>
                        <w:jc w:val="left"/>
                        <w:rPr>
                          <w:spacing w:val="10"/>
                        </w:rPr>
                      </w:pPr>
                      <w:r w:rsidRPr="009F7F15">
                        <w:rPr>
                          <w:rStyle w:val="nfase"/>
                          <w:b w:val="0"/>
                          <w:i w:val="0"/>
                          <w:sz w:val="22"/>
                          <w:szCs w:val="22"/>
                        </w:rPr>
                        <w:t xml:space="preserve">Orientador: </w:t>
                      </w:r>
                      <w:r w:rsidRPr="009F7F15">
                        <w:rPr>
                          <w:rStyle w:val="nfaseDiscreta"/>
                          <w:i w:val="0"/>
                          <w:sz w:val="22"/>
                          <w:szCs w:val="22"/>
                        </w:rPr>
                        <w:t>Engenheiro Luís Osório</w:t>
                      </w:r>
                      <w:r w:rsidRPr="009F7F15">
                        <w:rPr>
                          <w:rStyle w:val="nfaseDiscreta"/>
                          <w:i w:val="0"/>
                          <w:sz w:val="22"/>
                          <w:szCs w:val="22"/>
                        </w:rPr>
                        <w:br/>
                        <w:t>Coorientador: Paulo Borges</w:t>
                      </w:r>
                      <w:r w:rsidRPr="009F7F15">
                        <w:rPr>
                          <w:spacing w:val="10"/>
                        </w:rPr>
                        <w:t xml:space="preserve"> </w:t>
                      </w:r>
                    </w:p>
                    <w:p w:rsidR="00B4381E" w:rsidRPr="009F7F15" w:rsidRDefault="00B4381E" w:rsidP="009F7F15">
                      <w:pPr>
                        <w:jc w:val="left"/>
                      </w:pPr>
                    </w:p>
                  </w:txbxContent>
                </v:textbox>
                <w10:wrap type="topAndBottom" anchorx="margin"/>
              </v:shape>
            </w:pict>
          </mc:Fallback>
        </mc:AlternateContent>
      </w:r>
    </w:p>
    <w:p w:rsidR="00A3765A" w:rsidRDefault="00A3765A" w:rsidP="00A3765A"/>
    <w:p w:rsidR="00FF62C7" w:rsidRDefault="00FF62C7" w:rsidP="00A3765A"/>
    <w:p w:rsidR="00FF62C7" w:rsidRPr="00D20E40" w:rsidRDefault="00FF62C7" w:rsidP="00A3765A"/>
    <w:p w:rsidR="00803269" w:rsidRPr="00D20E40" w:rsidRDefault="00803269" w:rsidP="00243BCC"/>
    <w:p w:rsidR="00225E07" w:rsidRDefault="00225E07" w:rsidP="00243BCC"/>
    <w:p w:rsidR="00E15FCD" w:rsidRPr="00D20E40" w:rsidRDefault="00E15FCD" w:rsidP="00243BCC"/>
    <w:p w:rsidR="008832CC" w:rsidRPr="00D20E40" w:rsidRDefault="008832CC" w:rsidP="00E67EC7"/>
    <w:p w:rsidR="000A3126" w:rsidRPr="008832CC" w:rsidRDefault="001B20B5" w:rsidP="008832CC">
      <w:pPr>
        <w:jc w:val="center"/>
        <w:rPr>
          <w:b/>
          <w:sz w:val="28"/>
        </w:rPr>
      </w:pPr>
      <w:r w:rsidRPr="002F05ED">
        <w:rPr>
          <w:b/>
          <w:sz w:val="28"/>
        </w:rPr>
        <w:t>Instituto Superior de Engenharia de Lisboa</w:t>
      </w:r>
      <w:r w:rsidRPr="002F05ED">
        <w:rPr>
          <w:b/>
          <w:sz w:val="28"/>
        </w:rPr>
        <w:br/>
        <w:t>Licenciatura de Engenharia Informática e Computadores</w:t>
      </w:r>
    </w:p>
    <w:p w:rsidR="000A3126" w:rsidRDefault="000A3126" w:rsidP="00BB0851">
      <w:pPr>
        <w:pStyle w:val="Cabealhodondice"/>
        <w:jc w:val="center"/>
        <w:rPr>
          <w:sz w:val="24"/>
        </w:rPr>
      </w:pPr>
    </w:p>
    <w:p w:rsidR="00685AF4" w:rsidRDefault="00685AF4" w:rsidP="00685AF4"/>
    <w:p w:rsidR="00E127CB" w:rsidRPr="00685AF4" w:rsidRDefault="00E127CB" w:rsidP="00685AF4"/>
    <w:p w:rsidR="00DB2577" w:rsidRPr="002F05ED" w:rsidRDefault="000039EB" w:rsidP="00BB0851">
      <w:pPr>
        <w:pStyle w:val="Cabealhodondice"/>
        <w:jc w:val="center"/>
        <w:rPr>
          <w:sz w:val="24"/>
        </w:rPr>
      </w:pPr>
      <w:r>
        <w:rPr>
          <w:sz w:val="24"/>
        </w:rPr>
        <w:t>Setembro</w:t>
      </w:r>
      <w:r w:rsidR="00C36771" w:rsidRPr="002F05ED">
        <w:rPr>
          <w:sz w:val="24"/>
        </w:rPr>
        <w:t xml:space="preserve"> de 2018</w:t>
      </w:r>
    </w:p>
    <w:p w:rsidR="00E46E44" w:rsidRDefault="00546FA8" w:rsidP="00E46E44">
      <w:pPr>
        <w:rPr>
          <w:b/>
          <w:smallCaps/>
          <w:spacing w:val="5"/>
          <w:sz w:val="32"/>
          <w:szCs w:val="32"/>
        </w:rPr>
      </w:pPr>
      <w:r>
        <w:rPr>
          <w:b/>
          <w:smallCaps/>
          <w:spacing w:val="5"/>
          <w:sz w:val="32"/>
          <w:szCs w:val="32"/>
        </w:rPr>
        <w:lastRenderedPageBreak/>
        <w:t>Agradecimentos</w:t>
      </w:r>
    </w:p>
    <w:p w:rsidR="00E46E44" w:rsidRDefault="00E46E44" w:rsidP="00E46E44">
      <w:pPr>
        <w:rPr>
          <w:b/>
          <w:smallCaps/>
          <w:spacing w:val="5"/>
          <w:sz w:val="32"/>
          <w:szCs w:val="32"/>
        </w:rPr>
      </w:pPr>
    </w:p>
    <w:p w:rsidR="00722E9F" w:rsidRDefault="00722E9F" w:rsidP="00722E9F">
      <w:r>
        <w:t>Em primeiro lugar, queremos agradecer ao Engenheiro Luís Osório pela sua disponibilidade, sabedoria e simpatia, que contribuiu para o nosso enriquecimento pessoal e profissional.</w:t>
      </w:r>
    </w:p>
    <w:p w:rsidR="00AF4F46" w:rsidRDefault="00AF4F46" w:rsidP="00722E9F"/>
    <w:p w:rsidR="006A0333" w:rsidRDefault="006A0333" w:rsidP="00722E9F">
      <w:r>
        <w:t xml:space="preserve">Em segundo lugar, gostaríamos de demonstrar o nosso agradecimento ao Paulo Borges que proporcionou uma ajuda constante </w:t>
      </w:r>
      <w:r w:rsidR="000465D2">
        <w:t>ao disponibilizar-se para participar como Coorientador neste projeto de final de curso.</w:t>
      </w:r>
    </w:p>
    <w:p w:rsidR="00AF4F46" w:rsidRDefault="00AF4F46" w:rsidP="00722E9F"/>
    <w:p w:rsidR="00AF4F46" w:rsidRDefault="00AF4F46" w:rsidP="00722E9F">
      <w:r>
        <w:t xml:space="preserve">Queremos agradecer especialmente ao Instituto Superior de Engenharia de Lisboa, por </w:t>
      </w:r>
      <w:r w:rsidR="00DC23D0">
        <w:t>contribuir</w:t>
      </w:r>
      <w:r>
        <w:t xml:space="preserve"> </w:t>
      </w:r>
      <w:r w:rsidR="00B80BD4">
        <w:t>para</w:t>
      </w:r>
      <w:r w:rsidR="005A5384">
        <w:t xml:space="preserve"> o nosso enriquecimento acadêmico essencial</w:t>
      </w:r>
      <w:r>
        <w:t xml:space="preserve"> para as nossas futuras vidas profissionais.</w:t>
      </w:r>
    </w:p>
    <w:p w:rsidR="00AF4F46" w:rsidRDefault="00AF4F46" w:rsidP="00722E9F"/>
    <w:p w:rsidR="00AF4F46" w:rsidRDefault="00AF4F46" w:rsidP="00722E9F">
      <w:r>
        <w:t xml:space="preserve">Por fim, </w:t>
      </w:r>
      <w:r w:rsidR="009A1CE7">
        <w:t>deixamos um agradecimento especial à</w:t>
      </w:r>
      <w:r>
        <w:t xml:space="preserve">s nossas famílias </w:t>
      </w:r>
      <w:r w:rsidR="009A1CE7">
        <w:t xml:space="preserve">pelo apoio e dedicação </w:t>
      </w:r>
      <w:r w:rsidR="00A572E8">
        <w:t xml:space="preserve">ao longo do </w:t>
      </w:r>
      <w:r w:rsidR="00075924">
        <w:t xml:space="preserve">nosso </w:t>
      </w:r>
      <w:r w:rsidR="00A572E8">
        <w:t>percurso académico.</w:t>
      </w:r>
    </w:p>
    <w:p w:rsidR="0086456C" w:rsidRDefault="0086456C" w:rsidP="00722E9F"/>
    <w:p w:rsidR="0086456C" w:rsidRDefault="0086456C" w:rsidP="00722E9F">
      <w:r>
        <w:t xml:space="preserve">Um enorme agradecimento para a minha Mãe, pela paciência e persistência, </w:t>
      </w:r>
      <w:r w:rsidR="00474A4D">
        <w:t xml:space="preserve">o </w:t>
      </w:r>
      <w:r>
        <w:t xml:space="preserve">que me tornou uma pessoa lutadora e empenhada na conquista pessoal. </w:t>
      </w:r>
    </w:p>
    <w:p w:rsidR="00AF4F46" w:rsidRPr="00722E9F" w:rsidRDefault="00AF4F46" w:rsidP="00722E9F"/>
    <w:p w:rsidR="00E46E44" w:rsidRDefault="00E46E44" w:rsidP="00E46E44">
      <w:pPr>
        <w:rPr>
          <w:spacing w:val="5"/>
          <w:sz w:val="32"/>
          <w:szCs w:val="32"/>
        </w:rPr>
      </w:pPr>
    </w:p>
    <w:p w:rsidR="00E46E44" w:rsidRDefault="00E46E44" w:rsidP="00E46E44">
      <w:r>
        <w:br w:type="page"/>
      </w:r>
    </w:p>
    <w:p w:rsidR="00632BF7" w:rsidRDefault="00632BF7" w:rsidP="00632BF7">
      <w:pPr>
        <w:rPr>
          <w:b/>
          <w:smallCaps/>
          <w:spacing w:val="5"/>
          <w:sz w:val="32"/>
          <w:szCs w:val="32"/>
        </w:rPr>
      </w:pPr>
      <w:r>
        <w:rPr>
          <w:b/>
          <w:smallCaps/>
          <w:spacing w:val="5"/>
          <w:sz w:val="32"/>
          <w:szCs w:val="32"/>
        </w:rPr>
        <w:lastRenderedPageBreak/>
        <w:t>Resumo</w:t>
      </w:r>
    </w:p>
    <w:p w:rsidR="00025D12" w:rsidRPr="00D20E40" w:rsidRDefault="00025D12" w:rsidP="00025D12"/>
    <w:p w:rsidR="0018290C" w:rsidRPr="00D20E40" w:rsidRDefault="0018290C" w:rsidP="0018290C">
      <w:r w:rsidRPr="00D20E40">
        <w:t xml:space="preserve">Promover e garantir campanhas e conselhos de segurança rodoviária constituem algumas das atividades relevantes da Autoridade Nacional de Segurança Rodoviária (ANSR). Este serviço central da administração direta do Estado, em parceria com o ISEL, desenvolveu o Sistema de Controlo de Velocidade (SINCRO), visando </w:t>
      </w:r>
      <w:r w:rsidR="003D1051" w:rsidRPr="00D20E40">
        <w:t>a</w:t>
      </w:r>
      <w:r w:rsidRPr="00D20E40">
        <w:t xml:space="preserve"> diminuição da sinistralidade. Neste sentido, o projeto SINCRO </w:t>
      </w:r>
      <w:r w:rsidR="00FC003F" w:rsidRPr="00D20E40">
        <w:t>desenvolveu um sistema</w:t>
      </w:r>
      <w:r w:rsidR="00691D61" w:rsidRPr="00D20E40">
        <w:t xml:space="preserve"> de gestão</w:t>
      </w:r>
      <w:r w:rsidR="00452291" w:rsidRPr="00D20E40">
        <w:t xml:space="preserve"> de</w:t>
      </w:r>
      <w:r w:rsidRPr="00D20E40">
        <w:t xml:space="preserve"> eventos de contraordenação gerados pelos locais de controlo de velocidade (LCV), e posteriormente entregues ao Cidadão condutor de forma manual</w:t>
      </w:r>
      <w:r w:rsidR="001056B3" w:rsidRPr="00D20E40">
        <w:t xml:space="preserve"> (notificações por correspondência)</w:t>
      </w:r>
      <w:r w:rsidRPr="00D20E40">
        <w:t xml:space="preserve">. </w:t>
      </w:r>
    </w:p>
    <w:p w:rsidR="0018290C" w:rsidRPr="00D20E40" w:rsidRDefault="0018290C" w:rsidP="0018290C">
      <w:r w:rsidRPr="00D20E40">
        <w:t xml:space="preserve">Neste contexto, o </w:t>
      </w:r>
      <w:r w:rsidR="00FE53EE" w:rsidRPr="00D20E40">
        <w:t>sistema</w:t>
      </w:r>
      <w:r w:rsidRPr="00D20E40">
        <w:t xml:space="preserve"> SINCRO Mobile tem </w:t>
      </w:r>
      <w:r w:rsidR="0053009B" w:rsidRPr="00D20E40">
        <w:t>como objetivo</w:t>
      </w:r>
      <w:r w:rsidRPr="00D20E40">
        <w:t xml:space="preserve"> viabilizar a notificação</w:t>
      </w:r>
      <w:r w:rsidR="00A265D1" w:rsidRPr="00D20E40">
        <w:t xml:space="preserve"> de</w:t>
      </w:r>
      <w:r w:rsidRPr="00D20E40">
        <w:t xml:space="preserve"> eventos de contraordenação por meio eletrónico, potenciando a adesão aos serviços digitais por parte do Cidadão, tendo como suporte tecnológico um dispositivo móvel. Como tal, </w:t>
      </w:r>
      <w:r w:rsidR="006B2F57" w:rsidRPr="00D20E40">
        <w:t>o sistema SINCRO Mobile permite</w:t>
      </w:r>
      <w:r w:rsidRPr="00D20E40">
        <w:t xml:space="preserve"> a entrega da informação de contraordenação </w:t>
      </w:r>
      <w:r w:rsidR="004F180C" w:rsidRPr="00D20E40">
        <w:t xml:space="preserve">de forma </w:t>
      </w:r>
      <w:r w:rsidR="00822D02" w:rsidRPr="00D20E40">
        <w:t>que permita</w:t>
      </w:r>
      <w:r w:rsidR="004F180C" w:rsidRPr="00D20E40">
        <w:t xml:space="preserve"> ao cidadão o acesso aos eventos </w:t>
      </w:r>
      <w:r w:rsidR="001155A9" w:rsidRPr="00D20E40">
        <w:t>sobre infrações de excesso de velocidade</w:t>
      </w:r>
      <w:r w:rsidR="004F180C" w:rsidRPr="00D20E40">
        <w:t xml:space="preserve"> através de uma aplicação móvel.</w:t>
      </w:r>
    </w:p>
    <w:p w:rsidR="004938C9" w:rsidRPr="00D20E40" w:rsidRDefault="00130709" w:rsidP="0018290C">
      <w:r w:rsidRPr="00D20E40">
        <w:t xml:space="preserve">Em suma, o SINCRO Mobile é um sistema informático que </w:t>
      </w:r>
      <w:r w:rsidR="004140D9" w:rsidRPr="00D20E40">
        <w:t>permite</w:t>
      </w:r>
      <w:r w:rsidRPr="00D20E40">
        <w:t xml:space="preserve"> ao Cidadão, não só, uma tomada de consciência relativamente ao excesso de velocidade mais </w:t>
      </w:r>
      <w:r w:rsidR="004140D9" w:rsidRPr="00D20E40">
        <w:t>próxima</w:t>
      </w:r>
      <w:r w:rsidRPr="00D20E40">
        <w:t xml:space="preserve"> da infração, como poderá contribuir para a redução do número de infrações, fomentando uma cultura de segurança rodoviária.</w:t>
      </w:r>
    </w:p>
    <w:p w:rsidR="006E56C5" w:rsidRPr="00D20E40" w:rsidRDefault="006E56C5" w:rsidP="0018290C"/>
    <w:p w:rsidR="006E56C5" w:rsidRPr="00D20E40" w:rsidRDefault="006E56C5" w:rsidP="0018290C">
      <w:r w:rsidRPr="00D20E40">
        <w:t xml:space="preserve">Palavras – chave: Segurança Rodoviária, Eventos de Contraordenação, </w:t>
      </w:r>
      <w:r w:rsidRPr="00D20E40">
        <w:rPr>
          <w:i/>
        </w:rPr>
        <w:t>React Native, Spring Framework</w:t>
      </w:r>
      <w:r w:rsidRPr="00D20E40">
        <w:t xml:space="preserve"> </w:t>
      </w:r>
    </w:p>
    <w:p w:rsidR="00ED23EE" w:rsidRPr="00D20E40" w:rsidRDefault="00495705" w:rsidP="00ED23EE">
      <w:r w:rsidRPr="00D20E40">
        <w:br w:type="page"/>
      </w:r>
    </w:p>
    <w:p w:rsidR="00C844BE" w:rsidRDefault="00282DDC" w:rsidP="00C844BE">
      <w:pPr>
        <w:rPr>
          <w:b/>
          <w:smallCaps/>
          <w:spacing w:val="5"/>
          <w:sz w:val="32"/>
          <w:szCs w:val="32"/>
        </w:rPr>
      </w:pPr>
      <w:r>
        <w:rPr>
          <w:b/>
          <w:smallCaps/>
          <w:spacing w:val="5"/>
          <w:sz w:val="32"/>
          <w:szCs w:val="32"/>
        </w:rPr>
        <w:lastRenderedPageBreak/>
        <w:t>Abstract</w:t>
      </w:r>
    </w:p>
    <w:p w:rsidR="00546FA8" w:rsidRPr="00546FA8" w:rsidRDefault="00546FA8" w:rsidP="00C844BE">
      <w:pPr>
        <w:rPr>
          <w:b/>
          <w:smallCaps/>
          <w:spacing w:val="5"/>
          <w:sz w:val="32"/>
          <w:szCs w:val="32"/>
        </w:rPr>
      </w:pPr>
    </w:p>
    <w:p w:rsidR="00C931C2" w:rsidRPr="00C931C2" w:rsidRDefault="00C931C2" w:rsidP="00C931C2">
      <w:pPr>
        <w:rPr>
          <w:lang w:val="en-US"/>
        </w:rPr>
      </w:pPr>
      <w:r w:rsidRPr="00C931C2">
        <w:rPr>
          <w:lang w:val="en-US"/>
        </w:rPr>
        <w:t>Promoting and guaranteeing road safety campaigns and councils are some of the relevant activities of the National Road Safety Authority (ANSR). This central service of the Direct Administration of the State, in partnership with ISEL, developed the Speed ​​Control System (SINCRO), aiming at reducing accident rates. In this sense, the SINCRO project developed a system of management of events of mismanagement generated by the speed control places (LCV), and later delivered to the driver Citizen manually (notifications by correspondence).</w:t>
      </w:r>
    </w:p>
    <w:p w:rsidR="00C931C2" w:rsidRPr="00C931C2" w:rsidRDefault="00C931C2" w:rsidP="00C931C2">
      <w:pPr>
        <w:rPr>
          <w:lang w:val="en-US"/>
        </w:rPr>
      </w:pPr>
      <w:r w:rsidRPr="00C931C2">
        <w:rPr>
          <w:lang w:val="en-US"/>
        </w:rPr>
        <w:t>In this context, the SINCRO Mobile system aims to enable the notification of events of electronic misconduct, enhancing the adhesion to digital services by the Citizen, having as technological support a mobile device. As such, the SINCRO Mobile system allows the delivery of misconduct information in a way that allows the citizen access to events on speeding infractions through a mobile application.</w:t>
      </w:r>
    </w:p>
    <w:p w:rsidR="00C931C2" w:rsidRPr="00C931C2" w:rsidRDefault="00C931C2" w:rsidP="00C931C2">
      <w:pPr>
        <w:rPr>
          <w:lang w:val="en-US"/>
        </w:rPr>
      </w:pPr>
      <w:r w:rsidRPr="00C931C2">
        <w:rPr>
          <w:lang w:val="en-US"/>
        </w:rPr>
        <w:t xml:space="preserve">In short, SINCRO Mobile is a computer system that not only allows the Citizen to become aware of the speeding that is closest to the </w:t>
      </w:r>
      <w:proofErr w:type="gramStart"/>
      <w:r w:rsidRPr="00C931C2">
        <w:rPr>
          <w:lang w:val="en-US"/>
        </w:rPr>
        <w:t>infraction, but</w:t>
      </w:r>
      <w:proofErr w:type="gramEnd"/>
      <w:r w:rsidRPr="00C931C2">
        <w:rPr>
          <w:lang w:val="en-US"/>
        </w:rPr>
        <w:t xml:space="preserve"> can also help reduce the number of infractions by promoting a culture of road safety.</w:t>
      </w:r>
    </w:p>
    <w:p w:rsidR="00C931C2" w:rsidRPr="00C931C2" w:rsidRDefault="00C931C2" w:rsidP="00C931C2">
      <w:pPr>
        <w:rPr>
          <w:lang w:val="en-US"/>
        </w:rPr>
      </w:pPr>
    </w:p>
    <w:p w:rsidR="006849F4" w:rsidRPr="007D7134" w:rsidRDefault="00C931C2" w:rsidP="00C931C2">
      <w:pPr>
        <w:rPr>
          <w:lang w:val="en-US"/>
        </w:rPr>
      </w:pPr>
      <w:r w:rsidRPr="00C931C2">
        <w:rPr>
          <w:lang w:val="en-US"/>
        </w:rPr>
        <w:t>Key words: Road Safety, Counteracting Events, React Native, Spring Framework</w:t>
      </w:r>
    </w:p>
    <w:p w:rsidR="006849F4" w:rsidRPr="007D7134" w:rsidRDefault="006849F4" w:rsidP="006849F4">
      <w:pPr>
        <w:rPr>
          <w:lang w:val="en-US"/>
        </w:rPr>
      </w:pPr>
      <w:r w:rsidRPr="007D7134">
        <w:rPr>
          <w:lang w:val="en-US"/>
        </w:rPr>
        <w:br w:type="page"/>
      </w:r>
    </w:p>
    <w:p w:rsidR="008B1F04" w:rsidRDefault="008B1F04" w:rsidP="008B1F04">
      <w:pPr>
        <w:rPr>
          <w:b/>
          <w:smallCaps/>
          <w:spacing w:val="5"/>
          <w:sz w:val="32"/>
          <w:szCs w:val="32"/>
        </w:rPr>
      </w:pPr>
      <w:r>
        <w:rPr>
          <w:b/>
          <w:smallCaps/>
          <w:spacing w:val="5"/>
          <w:sz w:val="32"/>
          <w:szCs w:val="32"/>
        </w:rPr>
        <w:lastRenderedPageBreak/>
        <w:t xml:space="preserve">Abreviaturas, </w:t>
      </w:r>
      <w:r w:rsidR="00EF2EA3">
        <w:rPr>
          <w:b/>
          <w:smallCaps/>
          <w:spacing w:val="5"/>
          <w:sz w:val="32"/>
          <w:szCs w:val="32"/>
        </w:rPr>
        <w:t>Siglas e Símbolos</w:t>
      </w:r>
    </w:p>
    <w:p w:rsidR="00DB77CE" w:rsidRPr="00D20E40" w:rsidRDefault="00DB77CE" w:rsidP="00ED23EE">
      <w:pPr>
        <w:rPr>
          <w:sz w:val="32"/>
          <w:szCs w:val="32"/>
        </w:rPr>
      </w:pPr>
    </w:p>
    <w:p w:rsidR="000C4559" w:rsidRPr="00D20E40" w:rsidRDefault="000C4559" w:rsidP="00DB77CE">
      <w:pPr>
        <w:pStyle w:val="PargrafodaLista"/>
        <w:numPr>
          <w:ilvl w:val="0"/>
          <w:numId w:val="21"/>
        </w:numPr>
      </w:pPr>
      <w:r w:rsidRPr="00D20E40">
        <w:t xml:space="preserve">API – </w:t>
      </w:r>
      <w:proofErr w:type="spellStart"/>
      <w:r w:rsidRPr="00D20E40">
        <w:t>Application</w:t>
      </w:r>
      <w:proofErr w:type="spellEnd"/>
      <w:r w:rsidRPr="00D20E40">
        <w:t xml:space="preserve"> </w:t>
      </w:r>
      <w:proofErr w:type="spellStart"/>
      <w:r w:rsidRPr="00D20E40">
        <w:t>Porgramming</w:t>
      </w:r>
      <w:proofErr w:type="spellEnd"/>
      <w:r w:rsidRPr="00D20E40">
        <w:t xml:space="preserve"> Interface</w:t>
      </w:r>
    </w:p>
    <w:p w:rsidR="000C4559" w:rsidRPr="00D20E40" w:rsidRDefault="006849F4" w:rsidP="00DB77CE">
      <w:pPr>
        <w:pStyle w:val="PargrafodaLista"/>
        <w:numPr>
          <w:ilvl w:val="0"/>
          <w:numId w:val="21"/>
        </w:numPr>
      </w:pPr>
      <w:r w:rsidRPr="00D20E40">
        <w:t>ANSR – Autoridade Nacional de Segurança Rodoviária</w:t>
      </w:r>
    </w:p>
    <w:p w:rsidR="000C4559" w:rsidRPr="00D20E40" w:rsidRDefault="000C4559" w:rsidP="00DB77CE">
      <w:pPr>
        <w:pStyle w:val="PargrafodaLista"/>
        <w:numPr>
          <w:ilvl w:val="0"/>
          <w:numId w:val="21"/>
        </w:numPr>
      </w:pPr>
      <w:r w:rsidRPr="00D20E40">
        <w:t xml:space="preserve">HTTP – </w:t>
      </w:r>
      <w:proofErr w:type="spellStart"/>
      <w:r w:rsidRPr="00D20E40">
        <w:t>Hypertext</w:t>
      </w:r>
      <w:proofErr w:type="spellEnd"/>
      <w:r w:rsidRPr="00D20E40">
        <w:t xml:space="preserve"> </w:t>
      </w:r>
      <w:proofErr w:type="spellStart"/>
      <w:r w:rsidRPr="00D20E40">
        <w:t>Transfer</w:t>
      </w:r>
      <w:proofErr w:type="spellEnd"/>
      <w:r w:rsidRPr="00D20E40">
        <w:t xml:space="preserve"> </w:t>
      </w:r>
      <w:proofErr w:type="spellStart"/>
      <w:r w:rsidRPr="00D20E40">
        <w:t>Protocol</w:t>
      </w:r>
      <w:proofErr w:type="spellEnd"/>
    </w:p>
    <w:p w:rsidR="000C4559" w:rsidRPr="00D20E40" w:rsidRDefault="000C4559" w:rsidP="00DB77CE">
      <w:pPr>
        <w:pStyle w:val="PargrafodaLista"/>
        <w:numPr>
          <w:ilvl w:val="0"/>
          <w:numId w:val="21"/>
        </w:numPr>
      </w:pPr>
      <w:r w:rsidRPr="00D20E40">
        <w:t>IMC – Internet Merchant Account</w:t>
      </w:r>
    </w:p>
    <w:p w:rsidR="000C4559" w:rsidRPr="00D20E40" w:rsidRDefault="000C4559" w:rsidP="00DB77CE">
      <w:pPr>
        <w:pStyle w:val="PargrafodaLista"/>
        <w:numPr>
          <w:ilvl w:val="0"/>
          <w:numId w:val="21"/>
        </w:numPr>
      </w:pPr>
      <w:r w:rsidRPr="00D20E40">
        <w:t>JVM – Java Virtual Machine</w:t>
      </w:r>
    </w:p>
    <w:p w:rsidR="000C4559" w:rsidRPr="00D20E40" w:rsidRDefault="000C4559" w:rsidP="00DB77CE">
      <w:pPr>
        <w:pStyle w:val="PargrafodaLista"/>
        <w:numPr>
          <w:ilvl w:val="0"/>
          <w:numId w:val="21"/>
        </w:numPr>
      </w:pPr>
      <w:r w:rsidRPr="00D20E40">
        <w:t>LCV – Local de Controlo de Velocidade</w:t>
      </w:r>
    </w:p>
    <w:p w:rsidR="005E64DA" w:rsidRPr="00D20E40" w:rsidRDefault="005E64DA" w:rsidP="00DB77CE">
      <w:pPr>
        <w:pStyle w:val="PargrafodaLista"/>
        <w:numPr>
          <w:ilvl w:val="0"/>
          <w:numId w:val="21"/>
        </w:numPr>
      </w:pPr>
      <w:r w:rsidRPr="00D20E40">
        <w:t xml:space="preserve">NIF – Número de Identificação Fiscal </w:t>
      </w:r>
    </w:p>
    <w:p w:rsidR="005E64DA" w:rsidRPr="00D20E40" w:rsidRDefault="005E64DA" w:rsidP="00DB77CE">
      <w:pPr>
        <w:pStyle w:val="PargrafodaLista"/>
        <w:numPr>
          <w:ilvl w:val="0"/>
          <w:numId w:val="21"/>
        </w:numPr>
      </w:pPr>
      <w:r w:rsidRPr="00D20E40">
        <w:t xml:space="preserve">RF – Requisito Funcional </w:t>
      </w:r>
    </w:p>
    <w:p w:rsidR="000C4559" w:rsidRPr="00D20E40" w:rsidRDefault="005E64DA" w:rsidP="00DB77CE">
      <w:pPr>
        <w:pStyle w:val="PargrafodaLista"/>
        <w:numPr>
          <w:ilvl w:val="0"/>
          <w:numId w:val="21"/>
        </w:numPr>
      </w:pPr>
      <w:r w:rsidRPr="00D20E40">
        <w:t xml:space="preserve">REST – </w:t>
      </w:r>
      <w:proofErr w:type="spellStart"/>
      <w:r w:rsidRPr="00D20E40">
        <w:t>Representational</w:t>
      </w:r>
      <w:proofErr w:type="spellEnd"/>
      <w:r w:rsidRPr="00D20E40">
        <w:t xml:space="preserve"> State </w:t>
      </w:r>
      <w:proofErr w:type="spellStart"/>
      <w:r w:rsidRPr="00D20E40">
        <w:t>Transfer</w:t>
      </w:r>
      <w:proofErr w:type="spellEnd"/>
    </w:p>
    <w:p w:rsidR="005E64DA" w:rsidRPr="00D20E40" w:rsidRDefault="006C0722" w:rsidP="00DB77CE">
      <w:pPr>
        <w:pStyle w:val="PargrafodaLista"/>
        <w:numPr>
          <w:ilvl w:val="0"/>
          <w:numId w:val="21"/>
        </w:numPr>
      </w:pPr>
      <w:r w:rsidRPr="00D20E40">
        <w:t>SCo</w:t>
      </w:r>
      <w:r w:rsidR="005E64DA" w:rsidRPr="00D20E40">
        <w:t>T – Sistema de Contraordenações de Trânsito</w:t>
      </w:r>
    </w:p>
    <w:p w:rsidR="005E64DA" w:rsidRPr="00D20E40" w:rsidRDefault="005E64DA" w:rsidP="00DB77CE">
      <w:pPr>
        <w:pStyle w:val="PargrafodaLista"/>
        <w:numPr>
          <w:ilvl w:val="0"/>
          <w:numId w:val="21"/>
        </w:numPr>
      </w:pPr>
      <w:r w:rsidRPr="00D20E40">
        <w:t>SGBD – Sistema de Gestão de Base de Dados</w:t>
      </w:r>
    </w:p>
    <w:p w:rsidR="005E64DA" w:rsidRPr="00D20E40" w:rsidRDefault="005E64DA" w:rsidP="00DB77CE">
      <w:pPr>
        <w:pStyle w:val="PargrafodaLista"/>
        <w:numPr>
          <w:ilvl w:val="0"/>
          <w:numId w:val="21"/>
        </w:numPr>
      </w:pPr>
      <w:r w:rsidRPr="00D20E40">
        <w:t>SIGET – Sistema de Gestão de Eventos de Tráfego</w:t>
      </w:r>
    </w:p>
    <w:p w:rsidR="006849F4" w:rsidRPr="00D20E40" w:rsidRDefault="006849F4" w:rsidP="00DB77CE">
      <w:pPr>
        <w:pStyle w:val="PargrafodaLista"/>
        <w:numPr>
          <w:ilvl w:val="0"/>
          <w:numId w:val="21"/>
        </w:numPr>
      </w:pPr>
      <w:r w:rsidRPr="00D20E40">
        <w:t>SINCRO – Sistema Nacional de Controlo de Velocidade</w:t>
      </w:r>
    </w:p>
    <w:p w:rsidR="0083414E" w:rsidRPr="00D20E40" w:rsidRDefault="0083414E" w:rsidP="00DB77CE">
      <w:pPr>
        <w:pStyle w:val="PargrafodaLista"/>
        <w:numPr>
          <w:ilvl w:val="0"/>
          <w:numId w:val="21"/>
        </w:numPr>
      </w:pPr>
      <w:r w:rsidRPr="00D20E40">
        <w:t>SINCRO Mobile – Sistema de Gestão de Eventos de Contraordenação Por Excesso de Velocidade</w:t>
      </w:r>
    </w:p>
    <w:p w:rsidR="000B42D6" w:rsidRPr="00D20E40" w:rsidRDefault="000B42D6" w:rsidP="00DB77CE">
      <w:pPr>
        <w:pStyle w:val="PargrafodaLista"/>
        <w:numPr>
          <w:ilvl w:val="0"/>
          <w:numId w:val="21"/>
        </w:numPr>
      </w:pPr>
      <w:r w:rsidRPr="00D20E40">
        <w:t xml:space="preserve">URI – </w:t>
      </w:r>
      <w:proofErr w:type="spellStart"/>
      <w:r w:rsidRPr="00D20E40">
        <w:t>Uniform</w:t>
      </w:r>
      <w:proofErr w:type="spellEnd"/>
      <w:r w:rsidRPr="00D20E40">
        <w:t xml:space="preserve"> Resource </w:t>
      </w:r>
      <w:proofErr w:type="spellStart"/>
      <w:r w:rsidRPr="00D20E40">
        <w:t>Identifier</w:t>
      </w:r>
      <w:proofErr w:type="spellEnd"/>
      <w:r w:rsidRPr="00D20E40">
        <w:t xml:space="preserve"> </w:t>
      </w:r>
    </w:p>
    <w:p w:rsidR="00C844BE" w:rsidRPr="00D20E40" w:rsidRDefault="006849F4" w:rsidP="00ED23EE">
      <w:pPr>
        <w:pStyle w:val="PargrafodaLista"/>
        <w:numPr>
          <w:ilvl w:val="0"/>
          <w:numId w:val="15"/>
        </w:numPr>
      </w:pPr>
      <w:r w:rsidRPr="00D20E40">
        <w:br w:type="page"/>
      </w:r>
    </w:p>
    <w:sdt>
      <w:sdtPr>
        <w:rPr>
          <w:rFonts w:eastAsiaTheme="minorHAnsi"/>
          <w:b/>
          <w:smallCaps/>
          <w:color w:val="404040" w:themeColor="text2" w:themeTint="BF"/>
          <w:szCs w:val="24"/>
        </w:rPr>
        <w:id w:val="-1462258612"/>
        <w:docPartObj>
          <w:docPartGallery w:val="Table of Contents"/>
          <w:docPartUnique/>
        </w:docPartObj>
      </w:sdtPr>
      <w:sdtEndPr>
        <w:rPr>
          <w:rFonts w:eastAsiaTheme="minorEastAsia"/>
          <w:b w:val="0"/>
          <w:bCs/>
          <w:smallCaps w:val="0"/>
          <w:color w:val="auto"/>
          <w:szCs w:val="20"/>
        </w:rPr>
      </w:sdtEndPr>
      <w:sdtContent>
        <w:p w:rsidR="00A8062B" w:rsidRDefault="00632BF7" w:rsidP="00632BF7">
          <w:pPr>
            <w:rPr>
              <w:b/>
              <w:smallCaps/>
              <w:spacing w:val="5"/>
              <w:sz w:val="32"/>
              <w:szCs w:val="32"/>
            </w:rPr>
          </w:pPr>
          <w:r>
            <w:rPr>
              <w:b/>
              <w:smallCaps/>
              <w:spacing w:val="5"/>
              <w:sz w:val="32"/>
              <w:szCs w:val="32"/>
            </w:rPr>
            <w:t>Índice</w:t>
          </w:r>
        </w:p>
        <w:p w:rsidR="00632BF7" w:rsidRPr="00632BF7" w:rsidRDefault="00632BF7" w:rsidP="00632BF7">
          <w:pPr>
            <w:rPr>
              <w:b/>
              <w:smallCaps/>
              <w:spacing w:val="5"/>
              <w:sz w:val="32"/>
              <w:szCs w:val="32"/>
            </w:rPr>
          </w:pPr>
        </w:p>
        <w:p w:rsidR="00A63DE4" w:rsidRDefault="00625534">
          <w:pPr>
            <w:pStyle w:val="ndice1"/>
            <w:tabs>
              <w:tab w:val="right" w:leader="dot" w:pos="9062"/>
            </w:tabs>
            <w:rPr>
              <w:rFonts w:asciiTheme="minorHAnsi" w:hAnsiTheme="minorHAnsi" w:cstheme="minorBidi"/>
              <w:b w:val="0"/>
              <w:bCs w:val="0"/>
              <w:caps w:val="0"/>
              <w:noProof/>
              <w:szCs w:val="24"/>
              <w:lang w:eastAsia="pt-PT" w:bidi="ar-SA"/>
            </w:rPr>
          </w:pPr>
          <w:r w:rsidRPr="00D20E40">
            <w:rPr>
              <w:b w:val="0"/>
              <w:bCs w:val="0"/>
            </w:rPr>
            <w:fldChar w:fldCharType="begin"/>
          </w:r>
          <w:r w:rsidRPr="00D20E40">
            <w:instrText>TOC \o "1-3" \h \z \u</w:instrText>
          </w:r>
          <w:r w:rsidRPr="00D20E40">
            <w:rPr>
              <w:b w:val="0"/>
              <w:bCs w:val="0"/>
            </w:rPr>
            <w:fldChar w:fldCharType="separate"/>
          </w:r>
          <w:hyperlink w:anchor="_Toc524021680" w:history="1">
            <w:r w:rsidR="00A63DE4" w:rsidRPr="00A62C07">
              <w:rPr>
                <w:rStyle w:val="Hiperligao"/>
                <w:noProof/>
              </w:rPr>
              <w:t>Introdução</w:t>
            </w:r>
            <w:r w:rsidR="00A63DE4">
              <w:rPr>
                <w:noProof/>
                <w:webHidden/>
              </w:rPr>
              <w:tab/>
            </w:r>
            <w:r w:rsidR="00A63DE4">
              <w:rPr>
                <w:noProof/>
                <w:webHidden/>
              </w:rPr>
              <w:fldChar w:fldCharType="begin"/>
            </w:r>
            <w:r w:rsidR="00A63DE4">
              <w:rPr>
                <w:noProof/>
                <w:webHidden/>
              </w:rPr>
              <w:instrText xml:space="preserve"> PAGEREF _Toc524021680 \h </w:instrText>
            </w:r>
            <w:r w:rsidR="00A63DE4">
              <w:rPr>
                <w:noProof/>
                <w:webHidden/>
              </w:rPr>
            </w:r>
            <w:r w:rsidR="00A63DE4">
              <w:rPr>
                <w:noProof/>
                <w:webHidden/>
              </w:rPr>
              <w:fldChar w:fldCharType="separate"/>
            </w:r>
            <w:r w:rsidR="00A63DE4">
              <w:rPr>
                <w:noProof/>
                <w:webHidden/>
              </w:rPr>
              <w:t>10</w:t>
            </w:r>
            <w:r w:rsidR="00A63DE4">
              <w:rPr>
                <w:noProof/>
                <w:webHidden/>
              </w:rPr>
              <w:fldChar w:fldCharType="end"/>
            </w:r>
          </w:hyperlink>
        </w:p>
        <w:p w:rsidR="00A63DE4" w:rsidRDefault="00A63DE4">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81" w:history="1">
            <w:r w:rsidRPr="00A62C07">
              <w:rPr>
                <w:rStyle w:val="Hiperligao"/>
                <w:noProof/>
              </w:rPr>
              <w:t>1.</w:t>
            </w:r>
            <w:r>
              <w:rPr>
                <w:rFonts w:asciiTheme="minorHAnsi" w:hAnsiTheme="minorHAnsi" w:cstheme="minorBidi"/>
                <w:b w:val="0"/>
                <w:bCs w:val="0"/>
                <w:caps w:val="0"/>
                <w:noProof/>
                <w:szCs w:val="24"/>
                <w:lang w:eastAsia="pt-PT" w:bidi="ar-SA"/>
              </w:rPr>
              <w:tab/>
            </w:r>
            <w:r w:rsidRPr="00A62C07">
              <w:rPr>
                <w:rStyle w:val="Hiperligao"/>
                <w:noProof/>
              </w:rPr>
              <w:t>Enquadramento Teórico</w:t>
            </w:r>
            <w:r>
              <w:rPr>
                <w:noProof/>
                <w:webHidden/>
              </w:rPr>
              <w:tab/>
            </w:r>
            <w:r>
              <w:rPr>
                <w:noProof/>
                <w:webHidden/>
              </w:rPr>
              <w:fldChar w:fldCharType="begin"/>
            </w:r>
            <w:r>
              <w:rPr>
                <w:noProof/>
                <w:webHidden/>
              </w:rPr>
              <w:instrText xml:space="preserve"> PAGEREF _Toc524021681 \h </w:instrText>
            </w:r>
            <w:r>
              <w:rPr>
                <w:noProof/>
                <w:webHidden/>
              </w:rPr>
            </w:r>
            <w:r>
              <w:rPr>
                <w:noProof/>
                <w:webHidden/>
              </w:rPr>
              <w:fldChar w:fldCharType="separate"/>
            </w:r>
            <w:r>
              <w:rPr>
                <w:noProof/>
                <w:webHidden/>
              </w:rPr>
              <w:t>12</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682" w:history="1">
            <w:r w:rsidRPr="00A62C07">
              <w:rPr>
                <w:rStyle w:val="Hiperligao"/>
                <w:noProof/>
              </w:rPr>
              <w:t>1.1.</w:t>
            </w:r>
            <w:r>
              <w:rPr>
                <w:rFonts w:asciiTheme="minorHAnsi" w:hAnsiTheme="minorHAnsi" w:cstheme="minorBidi"/>
                <w:smallCaps w:val="0"/>
                <w:noProof/>
                <w:szCs w:val="24"/>
                <w:lang w:eastAsia="pt-PT" w:bidi="ar-SA"/>
              </w:rPr>
              <w:tab/>
            </w:r>
            <w:r w:rsidRPr="00A62C07">
              <w:rPr>
                <w:rStyle w:val="Hiperligao"/>
                <w:noProof/>
              </w:rPr>
              <w:t>Arquitetura da Autoridade Nacional de Segurança Rodoviária</w:t>
            </w:r>
            <w:r>
              <w:rPr>
                <w:noProof/>
                <w:webHidden/>
              </w:rPr>
              <w:tab/>
            </w:r>
            <w:r>
              <w:rPr>
                <w:noProof/>
                <w:webHidden/>
              </w:rPr>
              <w:fldChar w:fldCharType="begin"/>
            </w:r>
            <w:r>
              <w:rPr>
                <w:noProof/>
                <w:webHidden/>
              </w:rPr>
              <w:instrText xml:space="preserve"> PAGEREF _Toc524021682 \h </w:instrText>
            </w:r>
            <w:r>
              <w:rPr>
                <w:noProof/>
                <w:webHidden/>
              </w:rPr>
            </w:r>
            <w:r>
              <w:rPr>
                <w:noProof/>
                <w:webHidden/>
              </w:rPr>
              <w:fldChar w:fldCharType="separate"/>
            </w:r>
            <w:r>
              <w:rPr>
                <w:noProof/>
                <w:webHidden/>
              </w:rPr>
              <w:t>13</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683" w:history="1">
            <w:r w:rsidRPr="00A62C07">
              <w:rPr>
                <w:rStyle w:val="Hiperligao"/>
                <w:noProof/>
              </w:rPr>
              <w:t>1.2.</w:t>
            </w:r>
            <w:r>
              <w:rPr>
                <w:rFonts w:asciiTheme="minorHAnsi" w:hAnsiTheme="minorHAnsi" w:cstheme="minorBidi"/>
                <w:smallCaps w:val="0"/>
                <w:noProof/>
                <w:szCs w:val="24"/>
                <w:lang w:eastAsia="pt-PT" w:bidi="ar-SA"/>
              </w:rPr>
              <w:tab/>
            </w:r>
            <w:r w:rsidRPr="00A62C07">
              <w:rPr>
                <w:rStyle w:val="Hiperligao"/>
                <w:noProof/>
              </w:rPr>
              <w:t>Abordagem Tecnológica e Aspetos</w:t>
            </w:r>
            <w:r>
              <w:rPr>
                <w:noProof/>
                <w:webHidden/>
              </w:rPr>
              <w:tab/>
            </w:r>
            <w:r>
              <w:rPr>
                <w:noProof/>
                <w:webHidden/>
              </w:rPr>
              <w:fldChar w:fldCharType="begin"/>
            </w:r>
            <w:r>
              <w:rPr>
                <w:noProof/>
                <w:webHidden/>
              </w:rPr>
              <w:instrText xml:space="preserve"> PAGEREF _Toc524021683 \h </w:instrText>
            </w:r>
            <w:r>
              <w:rPr>
                <w:noProof/>
                <w:webHidden/>
              </w:rPr>
            </w:r>
            <w:r>
              <w:rPr>
                <w:noProof/>
                <w:webHidden/>
              </w:rPr>
              <w:fldChar w:fldCharType="separate"/>
            </w:r>
            <w:r>
              <w:rPr>
                <w:noProof/>
                <w:webHidden/>
              </w:rPr>
              <w:t>17</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4" w:history="1">
            <w:r w:rsidRPr="00A62C07">
              <w:rPr>
                <w:rStyle w:val="Hiperligao"/>
                <w:noProof/>
              </w:rPr>
              <w:t>1.2.1.</w:t>
            </w:r>
            <w:r>
              <w:rPr>
                <w:rFonts w:asciiTheme="minorHAnsi" w:hAnsiTheme="minorHAnsi" w:cstheme="minorBidi"/>
                <w:i w:val="0"/>
                <w:iCs w:val="0"/>
                <w:noProof/>
                <w:szCs w:val="24"/>
                <w:lang w:eastAsia="pt-PT" w:bidi="ar-SA"/>
              </w:rPr>
              <w:tab/>
            </w:r>
            <w:r w:rsidRPr="00A62C07">
              <w:rPr>
                <w:rStyle w:val="Hiperligao"/>
                <w:noProof/>
              </w:rPr>
              <w:t>Módulo Principal</w:t>
            </w:r>
            <w:r>
              <w:rPr>
                <w:noProof/>
                <w:webHidden/>
              </w:rPr>
              <w:tab/>
            </w:r>
            <w:r>
              <w:rPr>
                <w:noProof/>
                <w:webHidden/>
              </w:rPr>
              <w:fldChar w:fldCharType="begin"/>
            </w:r>
            <w:r>
              <w:rPr>
                <w:noProof/>
                <w:webHidden/>
              </w:rPr>
              <w:instrText xml:space="preserve"> PAGEREF _Toc524021684 \h </w:instrText>
            </w:r>
            <w:r>
              <w:rPr>
                <w:noProof/>
                <w:webHidden/>
              </w:rPr>
            </w:r>
            <w:r>
              <w:rPr>
                <w:noProof/>
                <w:webHidden/>
              </w:rPr>
              <w:fldChar w:fldCharType="separate"/>
            </w:r>
            <w:r>
              <w:rPr>
                <w:noProof/>
                <w:webHidden/>
              </w:rPr>
              <w:t>17</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5" w:history="1">
            <w:r w:rsidRPr="00A62C07">
              <w:rPr>
                <w:rStyle w:val="Hiperligao"/>
                <w:noProof/>
              </w:rPr>
              <w:t>1.2.2.</w:t>
            </w:r>
            <w:r>
              <w:rPr>
                <w:rFonts w:asciiTheme="minorHAnsi" w:hAnsiTheme="minorHAnsi" w:cstheme="minorBidi"/>
                <w:i w:val="0"/>
                <w:iCs w:val="0"/>
                <w:noProof/>
                <w:szCs w:val="24"/>
                <w:lang w:eastAsia="pt-PT" w:bidi="ar-SA"/>
              </w:rPr>
              <w:tab/>
            </w:r>
            <w:r w:rsidRPr="00A62C07">
              <w:rPr>
                <w:rStyle w:val="Hiperligao"/>
                <w:noProof/>
              </w:rPr>
              <w:t>Camada de negócio</w:t>
            </w:r>
            <w:r>
              <w:rPr>
                <w:noProof/>
                <w:webHidden/>
              </w:rPr>
              <w:tab/>
            </w:r>
            <w:r>
              <w:rPr>
                <w:noProof/>
                <w:webHidden/>
              </w:rPr>
              <w:fldChar w:fldCharType="begin"/>
            </w:r>
            <w:r>
              <w:rPr>
                <w:noProof/>
                <w:webHidden/>
              </w:rPr>
              <w:instrText xml:space="preserve"> PAGEREF _Toc524021685 \h </w:instrText>
            </w:r>
            <w:r>
              <w:rPr>
                <w:noProof/>
                <w:webHidden/>
              </w:rPr>
            </w:r>
            <w:r>
              <w:rPr>
                <w:noProof/>
                <w:webHidden/>
              </w:rPr>
              <w:fldChar w:fldCharType="separate"/>
            </w:r>
            <w:r>
              <w:rPr>
                <w:noProof/>
                <w:webHidden/>
              </w:rPr>
              <w:t>18</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6" w:history="1">
            <w:r w:rsidRPr="00A62C07">
              <w:rPr>
                <w:rStyle w:val="Hiperligao"/>
                <w:noProof/>
              </w:rPr>
              <w:t>1.2.3.</w:t>
            </w:r>
            <w:r>
              <w:rPr>
                <w:rFonts w:asciiTheme="minorHAnsi" w:hAnsiTheme="minorHAnsi" w:cstheme="minorBidi"/>
                <w:i w:val="0"/>
                <w:iCs w:val="0"/>
                <w:noProof/>
                <w:szCs w:val="24"/>
                <w:lang w:eastAsia="pt-PT" w:bidi="ar-SA"/>
              </w:rPr>
              <w:tab/>
            </w:r>
            <w:r w:rsidRPr="00A62C07">
              <w:rPr>
                <w:rStyle w:val="Hiperligao"/>
                <w:noProof/>
              </w:rPr>
              <w:t>Camada de dados</w:t>
            </w:r>
            <w:r>
              <w:rPr>
                <w:noProof/>
                <w:webHidden/>
              </w:rPr>
              <w:tab/>
            </w:r>
            <w:r>
              <w:rPr>
                <w:noProof/>
                <w:webHidden/>
              </w:rPr>
              <w:fldChar w:fldCharType="begin"/>
            </w:r>
            <w:r>
              <w:rPr>
                <w:noProof/>
                <w:webHidden/>
              </w:rPr>
              <w:instrText xml:space="preserve"> PAGEREF _Toc524021686 \h </w:instrText>
            </w:r>
            <w:r>
              <w:rPr>
                <w:noProof/>
                <w:webHidden/>
              </w:rPr>
            </w:r>
            <w:r>
              <w:rPr>
                <w:noProof/>
                <w:webHidden/>
              </w:rPr>
              <w:fldChar w:fldCharType="separate"/>
            </w:r>
            <w:r>
              <w:rPr>
                <w:noProof/>
                <w:webHidden/>
              </w:rPr>
              <w:t>18</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87" w:history="1">
            <w:r w:rsidRPr="00A62C07">
              <w:rPr>
                <w:rStyle w:val="Hiperligao"/>
                <w:noProof/>
              </w:rPr>
              <w:t>1.2.4.</w:t>
            </w:r>
            <w:r>
              <w:rPr>
                <w:rFonts w:asciiTheme="minorHAnsi" w:hAnsiTheme="minorHAnsi" w:cstheme="minorBidi"/>
                <w:i w:val="0"/>
                <w:iCs w:val="0"/>
                <w:noProof/>
                <w:szCs w:val="24"/>
                <w:lang w:eastAsia="pt-PT" w:bidi="ar-SA"/>
              </w:rPr>
              <w:tab/>
            </w:r>
            <w:r w:rsidRPr="00A62C07">
              <w:rPr>
                <w:rStyle w:val="Hiperligao"/>
                <w:noProof/>
              </w:rPr>
              <w:t>Camada Cliente</w:t>
            </w:r>
            <w:r>
              <w:rPr>
                <w:noProof/>
                <w:webHidden/>
              </w:rPr>
              <w:tab/>
            </w:r>
            <w:r>
              <w:rPr>
                <w:noProof/>
                <w:webHidden/>
              </w:rPr>
              <w:fldChar w:fldCharType="begin"/>
            </w:r>
            <w:r>
              <w:rPr>
                <w:noProof/>
                <w:webHidden/>
              </w:rPr>
              <w:instrText xml:space="preserve"> PAGEREF _Toc524021687 \h </w:instrText>
            </w:r>
            <w:r>
              <w:rPr>
                <w:noProof/>
                <w:webHidden/>
              </w:rPr>
            </w:r>
            <w:r>
              <w:rPr>
                <w:noProof/>
                <w:webHidden/>
              </w:rPr>
              <w:fldChar w:fldCharType="separate"/>
            </w:r>
            <w:r>
              <w:rPr>
                <w:noProof/>
                <w:webHidden/>
              </w:rPr>
              <w:t>19</w:t>
            </w:r>
            <w:r>
              <w:rPr>
                <w:noProof/>
                <w:webHidden/>
              </w:rPr>
              <w:fldChar w:fldCharType="end"/>
            </w:r>
          </w:hyperlink>
        </w:p>
        <w:p w:rsidR="00A63DE4" w:rsidRDefault="00A63DE4">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88" w:history="1">
            <w:r w:rsidRPr="00A62C07">
              <w:rPr>
                <w:rStyle w:val="Hiperligao"/>
                <w:noProof/>
              </w:rPr>
              <w:t>2.</w:t>
            </w:r>
            <w:r>
              <w:rPr>
                <w:rFonts w:asciiTheme="minorHAnsi" w:hAnsiTheme="minorHAnsi" w:cstheme="minorBidi"/>
                <w:b w:val="0"/>
                <w:bCs w:val="0"/>
                <w:caps w:val="0"/>
                <w:noProof/>
                <w:szCs w:val="24"/>
                <w:lang w:eastAsia="pt-PT" w:bidi="ar-SA"/>
              </w:rPr>
              <w:tab/>
            </w:r>
            <w:r w:rsidRPr="00A62C07">
              <w:rPr>
                <w:rStyle w:val="Hiperligao"/>
                <w:noProof/>
              </w:rPr>
              <w:t>Arquitetura</w:t>
            </w:r>
            <w:r>
              <w:rPr>
                <w:noProof/>
                <w:webHidden/>
              </w:rPr>
              <w:tab/>
            </w:r>
            <w:r>
              <w:rPr>
                <w:noProof/>
                <w:webHidden/>
              </w:rPr>
              <w:fldChar w:fldCharType="begin"/>
            </w:r>
            <w:r>
              <w:rPr>
                <w:noProof/>
                <w:webHidden/>
              </w:rPr>
              <w:instrText xml:space="preserve"> PAGEREF _Toc524021688 \h </w:instrText>
            </w:r>
            <w:r>
              <w:rPr>
                <w:noProof/>
                <w:webHidden/>
              </w:rPr>
            </w:r>
            <w:r>
              <w:rPr>
                <w:noProof/>
                <w:webHidden/>
              </w:rPr>
              <w:fldChar w:fldCharType="separate"/>
            </w:r>
            <w:r>
              <w:rPr>
                <w:noProof/>
                <w:webHidden/>
              </w:rPr>
              <w:t>20</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689" w:history="1">
            <w:r w:rsidRPr="00A62C07">
              <w:rPr>
                <w:rStyle w:val="Hiperligao"/>
                <w:noProof/>
              </w:rPr>
              <w:t>2.1</w:t>
            </w:r>
            <w:r>
              <w:rPr>
                <w:rFonts w:asciiTheme="minorHAnsi" w:hAnsiTheme="minorHAnsi" w:cstheme="minorBidi"/>
                <w:smallCaps w:val="0"/>
                <w:noProof/>
                <w:szCs w:val="24"/>
                <w:lang w:eastAsia="pt-PT" w:bidi="ar-SA"/>
              </w:rPr>
              <w:tab/>
            </w:r>
            <w:r w:rsidRPr="00A62C07">
              <w:rPr>
                <w:rStyle w:val="Hiperligao"/>
                <w:noProof/>
              </w:rPr>
              <w:t>Arquitetura SINCRO Mobile</w:t>
            </w:r>
            <w:r>
              <w:rPr>
                <w:noProof/>
                <w:webHidden/>
              </w:rPr>
              <w:tab/>
            </w:r>
            <w:r>
              <w:rPr>
                <w:noProof/>
                <w:webHidden/>
              </w:rPr>
              <w:fldChar w:fldCharType="begin"/>
            </w:r>
            <w:r>
              <w:rPr>
                <w:noProof/>
                <w:webHidden/>
              </w:rPr>
              <w:instrText xml:space="preserve"> PAGEREF _Toc524021689 \h </w:instrText>
            </w:r>
            <w:r>
              <w:rPr>
                <w:noProof/>
                <w:webHidden/>
              </w:rPr>
            </w:r>
            <w:r>
              <w:rPr>
                <w:noProof/>
                <w:webHidden/>
              </w:rPr>
              <w:fldChar w:fldCharType="separate"/>
            </w:r>
            <w:r>
              <w:rPr>
                <w:noProof/>
                <w:webHidden/>
              </w:rPr>
              <w:t>20</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0" w:history="1">
            <w:r w:rsidRPr="00A62C07">
              <w:rPr>
                <w:rStyle w:val="Hiperligao"/>
                <w:noProof/>
              </w:rPr>
              <w:t>2.1.1.</w:t>
            </w:r>
            <w:r>
              <w:rPr>
                <w:rFonts w:asciiTheme="minorHAnsi" w:hAnsiTheme="minorHAnsi" w:cstheme="minorBidi"/>
                <w:i w:val="0"/>
                <w:iCs w:val="0"/>
                <w:noProof/>
                <w:szCs w:val="24"/>
                <w:lang w:eastAsia="pt-PT" w:bidi="ar-SA"/>
              </w:rPr>
              <w:tab/>
            </w:r>
            <w:r w:rsidRPr="00A62C07">
              <w:rPr>
                <w:rStyle w:val="Hiperligao"/>
                <w:noProof/>
              </w:rPr>
              <w:t>Módulo</w:t>
            </w:r>
            <w:r w:rsidRPr="00A62C07">
              <w:rPr>
                <w:rStyle w:val="Hiperligao"/>
                <w:noProof/>
                <w:spacing w:val="-2"/>
              </w:rPr>
              <w:t xml:space="preserve"> </w:t>
            </w:r>
            <w:r w:rsidRPr="00A62C07">
              <w:rPr>
                <w:rStyle w:val="Hiperligao"/>
                <w:noProof/>
              </w:rPr>
              <w:t>Principal</w:t>
            </w:r>
            <w:r>
              <w:rPr>
                <w:noProof/>
                <w:webHidden/>
              </w:rPr>
              <w:tab/>
            </w:r>
            <w:r>
              <w:rPr>
                <w:noProof/>
                <w:webHidden/>
              </w:rPr>
              <w:fldChar w:fldCharType="begin"/>
            </w:r>
            <w:r>
              <w:rPr>
                <w:noProof/>
                <w:webHidden/>
              </w:rPr>
              <w:instrText xml:space="preserve"> PAGEREF _Toc524021690 \h </w:instrText>
            </w:r>
            <w:r>
              <w:rPr>
                <w:noProof/>
                <w:webHidden/>
              </w:rPr>
            </w:r>
            <w:r>
              <w:rPr>
                <w:noProof/>
                <w:webHidden/>
              </w:rPr>
              <w:fldChar w:fldCharType="separate"/>
            </w:r>
            <w:r>
              <w:rPr>
                <w:noProof/>
                <w:webHidden/>
              </w:rPr>
              <w:t>21</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1" w:history="1">
            <w:r w:rsidRPr="00A62C07">
              <w:rPr>
                <w:rStyle w:val="Hiperligao"/>
                <w:noProof/>
              </w:rPr>
              <w:t>2.1.2.</w:t>
            </w:r>
            <w:r>
              <w:rPr>
                <w:rFonts w:asciiTheme="minorHAnsi" w:hAnsiTheme="minorHAnsi" w:cstheme="minorBidi"/>
                <w:i w:val="0"/>
                <w:iCs w:val="0"/>
                <w:noProof/>
                <w:szCs w:val="24"/>
                <w:lang w:eastAsia="pt-PT" w:bidi="ar-SA"/>
              </w:rPr>
              <w:tab/>
            </w:r>
            <w:r w:rsidRPr="00A62C07">
              <w:rPr>
                <w:rStyle w:val="Hiperligao"/>
                <w:noProof/>
              </w:rPr>
              <w:t>Persistência de</w:t>
            </w:r>
            <w:r w:rsidRPr="00A62C07">
              <w:rPr>
                <w:rStyle w:val="Hiperligao"/>
                <w:noProof/>
                <w:spacing w:val="-3"/>
              </w:rPr>
              <w:t xml:space="preserve"> </w:t>
            </w:r>
            <w:r w:rsidRPr="00A62C07">
              <w:rPr>
                <w:rStyle w:val="Hiperligao"/>
                <w:noProof/>
              </w:rPr>
              <w:t>Dados</w:t>
            </w:r>
            <w:r>
              <w:rPr>
                <w:noProof/>
                <w:webHidden/>
              </w:rPr>
              <w:tab/>
            </w:r>
            <w:r>
              <w:rPr>
                <w:noProof/>
                <w:webHidden/>
              </w:rPr>
              <w:fldChar w:fldCharType="begin"/>
            </w:r>
            <w:r>
              <w:rPr>
                <w:noProof/>
                <w:webHidden/>
              </w:rPr>
              <w:instrText xml:space="preserve"> PAGEREF _Toc524021691 \h </w:instrText>
            </w:r>
            <w:r>
              <w:rPr>
                <w:noProof/>
                <w:webHidden/>
              </w:rPr>
            </w:r>
            <w:r>
              <w:rPr>
                <w:noProof/>
                <w:webHidden/>
              </w:rPr>
              <w:fldChar w:fldCharType="separate"/>
            </w:r>
            <w:r>
              <w:rPr>
                <w:noProof/>
                <w:webHidden/>
              </w:rPr>
              <w:t>21</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2" w:history="1">
            <w:r w:rsidRPr="00A62C07">
              <w:rPr>
                <w:rStyle w:val="Hiperligao"/>
                <w:noProof/>
              </w:rPr>
              <w:t>2.1.3.</w:t>
            </w:r>
            <w:r>
              <w:rPr>
                <w:rFonts w:asciiTheme="minorHAnsi" w:hAnsiTheme="minorHAnsi" w:cstheme="minorBidi"/>
                <w:i w:val="0"/>
                <w:iCs w:val="0"/>
                <w:noProof/>
                <w:szCs w:val="24"/>
                <w:lang w:eastAsia="pt-PT" w:bidi="ar-SA"/>
              </w:rPr>
              <w:tab/>
            </w:r>
            <w:r w:rsidRPr="00A62C07">
              <w:rPr>
                <w:rStyle w:val="Hiperligao"/>
                <w:noProof/>
              </w:rPr>
              <w:t>Interface do</w:t>
            </w:r>
            <w:r w:rsidRPr="00A62C07">
              <w:rPr>
                <w:rStyle w:val="Hiperligao"/>
                <w:noProof/>
                <w:spacing w:val="-3"/>
              </w:rPr>
              <w:t xml:space="preserve"> </w:t>
            </w:r>
            <w:r w:rsidRPr="00A62C07">
              <w:rPr>
                <w:rStyle w:val="Hiperligao"/>
                <w:noProof/>
              </w:rPr>
              <w:t>Utilizador</w:t>
            </w:r>
            <w:r>
              <w:rPr>
                <w:noProof/>
                <w:webHidden/>
              </w:rPr>
              <w:tab/>
            </w:r>
            <w:r>
              <w:rPr>
                <w:noProof/>
                <w:webHidden/>
              </w:rPr>
              <w:fldChar w:fldCharType="begin"/>
            </w:r>
            <w:r>
              <w:rPr>
                <w:noProof/>
                <w:webHidden/>
              </w:rPr>
              <w:instrText xml:space="preserve"> PAGEREF _Toc524021692 \h </w:instrText>
            </w:r>
            <w:r>
              <w:rPr>
                <w:noProof/>
                <w:webHidden/>
              </w:rPr>
            </w:r>
            <w:r>
              <w:rPr>
                <w:noProof/>
                <w:webHidden/>
              </w:rPr>
              <w:fldChar w:fldCharType="separate"/>
            </w:r>
            <w:r>
              <w:rPr>
                <w:noProof/>
                <w:webHidden/>
              </w:rPr>
              <w:t>21</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3" w:history="1">
            <w:r w:rsidRPr="00A62C07">
              <w:rPr>
                <w:rStyle w:val="Hiperligao"/>
                <w:noProof/>
              </w:rPr>
              <w:t>2.1.4.</w:t>
            </w:r>
            <w:r>
              <w:rPr>
                <w:rFonts w:asciiTheme="minorHAnsi" w:hAnsiTheme="minorHAnsi" w:cstheme="minorBidi"/>
                <w:i w:val="0"/>
                <w:iCs w:val="0"/>
                <w:noProof/>
                <w:szCs w:val="24"/>
                <w:lang w:eastAsia="pt-PT" w:bidi="ar-SA"/>
              </w:rPr>
              <w:tab/>
            </w:r>
            <w:r w:rsidRPr="00A62C07">
              <w:rPr>
                <w:rStyle w:val="Hiperligao"/>
                <w:noProof/>
              </w:rPr>
              <w:t>Interação com</w:t>
            </w:r>
            <w:r w:rsidRPr="00A62C07">
              <w:rPr>
                <w:rStyle w:val="Hiperligao"/>
                <w:noProof/>
                <w:spacing w:val="-3"/>
              </w:rPr>
              <w:t xml:space="preserve"> </w:t>
            </w:r>
            <w:r w:rsidRPr="00A62C07">
              <w:rPr>
                <w:rStyle w:val="Hiperligao"/>
                <w:noProof/>
              </w:rPr>
              <w:t>SINCRO</w:t>
            </w:r>
            <w:r>
              <w:rPr>
                <w:noProof/>
                <w:webHidden/>
              </w:rPr>
              <w:tab/>
            </w:r>
            <w:r>
              <w:rPr>
                <w:noProof/>
                <w:webHidden/>
              </w:rPr>
              <w:fldChar w:fldCharType="begin"/>
            </w:r>
            <w:r>
              <w:rPr>
                <w:noProof/>
                <w:webHidden/>
              </w:rPr>
              <w:instrText xml:space="preserve"> PAGEREF _Toc524021693 \h </w:instrText>
            </w:r>
            <w:r>
              <w:rPr>
                <w:noProof/>
                <w:webHidden/>
              </w:rPr>
            </w:r>
            <w:r>
              <w:rPr>
                <w:noProof/>
                <w:webHidden/>
              </w:rPr>
              <w:fldChar w:fldCharType="separate"/>
            </w:r>
            <w:r>
              <w:rPr>
                <w:noProof/>
                <w:webHidden/>
              </w:rPr>
              <w:t>21</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4" w:history="1">
            <w:r w:rsidRPr="00A62C07">
              <w:rPr>
                <w:rStyle w:val="Hiperligao"/>
                <w:noProof/>
              </w:rPr>
              <w:t>2.1.5.</w:t>
            </w:r>
            <w:r>
              <w:rPr>
                <w:rFonts w:asciiTheme="minorHAnsi" w:hAnsiTheme="minorHAnsi" w:cstheme="minorBidi"/>
                <w:i w:val="0"/>
                <w:iCs w:val="0"/>
                <w:noProof/>
                <w:szCs w:val="24"/>
                <w:lang w:eastAsia="pt-PT" w:bidi="ar-SA"/>
              </w:rPr>
              <w:tab/>
            </w:r>
            <w:r w:rsidRPr="00A62C07">
              <w:rPr>
                <w:rStyle w:val="Hiperligao"/>
                <w:noProof/>
              </w:rPr>
              <w:t>Interface de Comunicação com</w:t>
            </w:r>
            <w:r w:rsidRPr="00A62C07">
              <w:rPr>
                <w:rStyle w:val="Hiperligao"/>
                <w:noProof/>
                <w:spacing w:val="-7"/>
              </w:rPr>
              <w:t xml:space="preserve"> </w:t>
            </w:r>
            <w:r w:rsidRPr="00A62C07">
              <w:rPr>
                <w:rStyle w:val="Hiperligao"/>
                <w:noProof/>
              </w:rPr>
              <w:t>SINCRO</w:t>
            </w:r>
            <w:r>
              <w:rPr>
                <w:noProof/>
                <w:webHidden/>
              </w:rPr>
              <w:tab/>
            </w:r>
            <w:r>
              <w:rPr>
                <w:noProof/>
                <w:webHidden/>
              </w:rPr>
              <w:fldChar w:fldCharType="begin"/>
            </w:r>
            <w:r>
              <w:rPr>
                <w:noProof/>
                <w:webHidden/>
              </w:rPr>
              <w:instrText xml:space="preserve"> PAGEREF _Toc524021694 \h </w:instrText>
            </w:r>
            <w:r>
              <w:rPr>
                <w:noProof/>
                <w:webHidden/>
              </w:rPr>
            </w:r>
            <w:r>
              <w:rPr>
                <w:noProof/>
                <w:webHidden/>
              </w:rPr>
              <w:fldChar w:fldCharType="separate"/>
            </w:r>
            <w:r>
              <w:rPr>
                <w:noProof/>
                <w:webHidden/>
              </w:rPr>
              <w:t>21</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695" w:history="1">
            <w:r w:rsidRPr="00A62C07">
              <w:rPr>
                <w:rStyle w:val="Hiperligao"/>
                <w:noProof/>
                <w14:scene3d>
                  <w14:camera w14:prst="orthographicFront"/>
                  <w14:lightRig w14:rig="threePt" w14:dir="t">
                    <w14:rot w14:lat="0" w14:lon="0" w14:rev="0"/>
                  </w14:lightRig>
                </w14:scene3d>
              </w:rPr>
              <w:t>2.2.</w:t>
            </w:r>
            <w:r>
              <w:rPr>
                <w:rFonts w:asciiTheme="minorHAnsi" w:hAnsiTheme="minorHAnsi" w:cstheme="minorBidi"/>
                <w:smallCaps w:val="0"/>
                <w:noProof/>
                <w:szCs w:val="24"/>
                <w:lang w:eastAsia="pt-PT" w:bidi="ar-SA"/>
              </w:rPr>
              <w:tab/>
            </w:r>
            <w:r w:rsidRPr="00A62C07">
              <w:rPr>
                <w:rStyle w:val="Hiperligao"/>
                <w:noProof/>
              </w:rPr>
              <w:t>Requisitos</w:t>
            </w:r>
            <w:r>
              <w:rPr>
                <w:noProof/>
                <w:webHidden/>
              </w:rPr>
              <w:tab/>
            </w:r>
            <w:r>
              <w:rPr>
                <w:noProof/>
                <w:webHidden/>
              </w:rPr>
              <w:fldChar w:fldCharType="begin"/>
            </w:r>
            <w:r>
              <w:rPr>
                <w:noProof/>
                <w:webHidden/>
              </w:rPr>
              <w:instrText xml:space="preserve"> PAGEREF _Toc524021695 \h </w:instrText>
            </w:r>
            <w:r>
              <w:rPr>
                <w:noProof/>
                <w:webHidden/>
              </w:rPr>
            </w:r>
            <w:r>
              <w:rPr>
                <w:noProof/>
                <w:webHidden/>
              </w:rPr>
              <w:fldChar w:fldCharType="separate"/>
            </w:r>
            <w:r>
              <w:rPr>
                <w:noProof/>
                <w:webHidden/>
              </w:rPr>
              <w:t>22</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6" w:history="1">
            <w:r w:rsidRPr="00A62C07">
              <w:rPr>
                <w:rStyle w:val="Hiperligao"/>
                <w:noProof/>
              </w:rPr>
              <w:t>2.2.1.</w:t>
            </w:r>
            <w:r>
              <w:rPr>
                <w:rFonts w:asciiTheme="minorHAnsi" w:hAnsiTheme="minorHAnsi" w:cstheme="minorBidi"/>
                <w:i w:val="0"/>
                <w:iCs w:val="0"/>
                <w:noProof/>
                <w:szCs w:val="24"/>
                <w:lang w:eastAsia="pt-PT" w:bidi="ar-SA"/>
              </w:rPr>
              <w:tab/>
            </w:r>
            <w:r w:rsidRPr="00A62C07">
              <w:rPr>
                <w:rStyle w:val="Hiperligao"/>
                <w:noProof/>
              </w:rPr>
              <w:t>Requisitos Funcionais</w:t>
            </w:r>
            <w:r>
              <w:rPr>
                <w:noProof/>
                <w:webHidden/>
              </w:rPr>
              <w:tab/>
            </w:r>
            <w:r>
              <w:rPr>
                <w:noProof/>
                <w:webHidden/>
              </w:rPr>
              <w:fldChar w:fldCharType="begin"/>
            </w:r>
            <w:r>
              <w:rPr>
                <w:noProof/>
                <w:webHidden/>
              </w:rPr>
              <w:instrText xml:space="preserve"> PAGEREF _Toc524021696 \h </w:instrText>
            </w:r>
            <w:r>
              <w:rPr>
                <w:noProof/>
                <w:webHidden/>
              </w:rPr>
            </w:r>
            <w:r>
              <w:rPr>
                <w:noProof/>
                <w:webHidden/>
              </w:rPr>
              <w:fldChar w:fldCharType="separate"/>
            </w:r>
            <w:r>
              <w:rPr>
                <w:noProof/>
                <w:webHidden/>
              </w:rPr>
              <w:t>22</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697" w:history="1">
            <w:r w:rsidRPr="00A62C07">
              <w:rPr>
                <w:rStyle w:val="Hiperligao"/>
                <w:noProof/>
              </w:rPr>
              <w:t>2.2.2.</w:t>
            </w:r>
            <w:r>
              <w:rPr>
                <w:rFonts w:asciiTheme="minorHAnsi" w:hAnsiTheme="minorHAnsi" w:cstheme="minorBidi"/>
                <w:i w:val="0"/>
                <w:iCs w:val="0"/>
                <w:noProof/>
                <w:szCs w:val="24"/>
                <w:lang w:eastAsia="pt-PT" w:bidi="ar-SA"/>
              </w:rPr>
              <w:tab/>
            </w:r>
            <w:r w:rsidRPr="00A62C07">
              <w:rPr>
                <w:rStyle w:val="Hiperligao"/>
                <w:noProof/>
              </w:rPr>
              <w:t>Requisitos Não Funcionais</w:t>
            </w:r>
            <w:r>
              <w:rPr>
                <w:noProof/>
                <w:webHidden/>
              </w:rPr>
              <w:tab/>
            </w:r>
            <w:r>
              <w:rPr>
                <w:noProof/>
                <w:webHidden/>
              </w:rPr>
              <w:fldChar w:fldCharType="begin"/>
            </w:r>
            <w:r>
              <w:rPr>
                <w:noProof/>
                <w:webHidden/>
              </w:rPr>
              <w:instrText xml:space="preserve"> PAGEREF _Toc524021697 \h </w:instrText>
            </w:r>
            <w:r>
              <w:rPr>
                <w:noProof/>
                <w:webHidden/>
              </w:rPr>
            </w:r>
            <w:r>
              <w:rPr>
                <w:noProof/>
                <w:webHidden/>
              </w:rPr>
              <w:fldChar w:fldCharType="separate"/>
            </w:r>
            <w:r>
              <w:rPr>
                <w:noProof/>
                <w:webHidden/>
              </w:rPr>
              <w:t>29</w:t>
            </w:r>
            <w:r>
              <w:rPr>
                <w:noProof/>
                <w:webHidden/>
              </w:rPr>
              <w:fldChar w:fldCharType="end"/>
            </w:r>
          </w:hyperlink>
        </w:p>
        <w:p w:rsidR="00A63DE4" w:rsidRDefault="00A63DE4">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698" w:history="1">
            <w:r w:rsidRPr="00A62C07">
              <w:rPr>
                <w:rStyle w:val="Hiperligao"/>
                <w:noProof/>
              </w:rPr>
              <w:t>3.</w:t>
            </w:r>
            <w:r>
              <w:rPr>
                <w:rFonts w:asciiTheme="minorHAnsi" w:hAnsiTheme="minorHAnsi" w:cstheme="minorBidi"/>
                <w:b w:val="0"/>
                <w:bCs w:val="0"/>
                <w:caps w:val="0"/>
                <w:noProof/>
                <w:szCs w:val="24"/>
                <w:lang w:eastAsia="pt-PT" w:bidi="ar-SA"/>
              </w:rPr>
              <w:tab/>
            </w:r>
            <w:r w:rsidRPr="00A62C07">
              <w:rPr>
                <w:rStyle w:val="Hiperligao"/>
                <w:noProof/>
              </w:rPr>
              <w:t>Implementação do Sistema Informático</w:t>
            </w:r>
            <w:r>
              <w:rPr>
                <w:noProof/>
                <w:webHidden/>
              </w:rPr>
              <w:tab/>
            </w:r>
            <w:r>
              <w:rPr>
                <w:noProof/>
                <w:webHidden/>
              </w:rPr>
              <w:fldChar w:fldCharType="begin"/>
            </w:r>
            <w:r>
              <w:rPr>
                <w:noProof/>
                <w:webHidden/>
              </w:rPr>
              <w:instrText xml:space="preserve"> PAGEREF _Toc524021698 \h </w:instrText>
            </w:r>
            <w:r>
              <w:rPr>
                <w:noProof/>
                <w:webHidden/>
              </w:rPr>
            </w:r>
            <w:r>
              <w:rPr>
                <w:noProof/>
                <w:webHidden/>
              </w:rPr>
              <w:fldChar w:fldCharType="separate"/>
            </w:r>
            <w:r>
              <w:rPr>
                <w:noProof/>
                <w:webHidden/>
              </w:rPr>
              <w:t>31</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699" w:history="1">
            <w:r w:rsidRPr="00A62C07">
              <w:rPr>
                <w:rStyle w:val="Hiperligao"/>
                <w:noProof/>
                <w14:scene3d>
                  <w14:camera w14:prst="orthographicFront"/>
                  <w14:lightRig w14:rig="threePt" w14:dir="t">
                    <w14:rot w14:lat="0" w14:lon="0" w14:rev="0"/>
                  </w14:lightRig>
                </w14:scene3d>
              </w:rPr>
              <w:t>3.1.</w:t>
            </w:r>
            <w:r>
              <w:rPr>
                <w:rFonts w:asciiTheme="minorHAnsi" w:hAnsiTheme="minorHAnsi" w:cstheme="minorBidi"/>
                <w:smallCaps w:val="0"/>
                <w:noProof/>
                <w:szCs w:val="24"/>
                <w:lang w:eastAsia="pt-PT" w:bidi="ar-SA"/>
              </w:rPr>
              <w:tab/>
            </w:r>
            <w:r w:rsidRPr="00A62C07">
              <w:rPr>
                <w:rStyle w:val="Hiperligao"/>
                <w:noProof/>
              </w:rPr>
              <w:t>Detalhes da Implementação</w:t>
            </w:r>
            <w:r>
              <w:rPr>
                <w:noProof/>
                <w:webHidden/>
              </w:rPr>
              <w:tab/>
            </w:r>
            <w:r>
              <w:rPr>
                <w:noProof/>
                <w:webHidden/>
              </w:rPr>
              <w:fldChar w:fldCharType="begin"/>
            </w:r>
            <w:r>
              <w:rPr>
                <w:noProof/>
                <w:webHidden/>
              </w:rPr>
              <w:instrText xml:space="preserve"> PAGEREF _Toc524021699 \h </w:instrText>
            </w:r>
            <w:r>
              <w:rPr>
                <w:noProof/>
                <w:webHidden/>
              </w:rPr>
            </w:r>
            <w:r>
              <w:rPr>
                <w:noProof/>
                <w:webHidden/>
              </w:rPr>
              <w:fldChar w:fldCharType="separate"/>
            </w:r>
            <w:r>
              <w:rPr>
                <w:noProof/>
                <w:webHidden/>
              </w:rPr>
              <w:t>31</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0" w:history="1">
            <w:r w:rsidRPr="00A62C07">
              <w:rPr>
                <w:rStyle w:val="Hiperligao"/>
                <w:noProof/>
              </w:rPr>
              <w:t>3.1.1.</w:t>
            </w:r>
            <w:r>
              <w:rPr>
                <w:rFonts w:asciiTheme="minorHAnsi" w:hAnsiTheme="minorHAnsi" w:cstheme="minorBidi"/>
                <w:i w:val="0"/>
                <w:iCs w:val="0"/>
                <w:noProof/>
                <w:szCs w:val="24"/>
                <w:lang w:eastAsia="pt-PT" w:bidi="ar-SA"/>
              </w:rPr>
              <w:tab/>
            </w:r>
            <w:r w:rsidRPr="00A62C07">
              <w:rPr>
                <w:rStyle w:val="Hiperligao"/>
                <w:noProof/>
              </w:rPr>
              <w:t>Aspetos importantes da autenticação</w:t>
            </w:r>
            <w:r>
              <w:rPr>
                <w:noProof/>
                <w:webHidden/>
              </w:rPr>
              <w:tab/>
            </w:r>
            <w:r>
              <w:rPr>
                <w:noProof/>
                <w:webHidden/>
              </w:rPr>
              <w:fldChar w:fldCharType="begin"/>
            </w:r>
            <w:r>
              <w:rPr>
                <w:noProof/>
                <w:webHidden/>
              </w:rPr>
              <w:instrText xml:space="preserve"> PAGEREF _Toc524021700 \h </w:instrText>
            </w:r>
            <w:r>
              <w:rPr>
                <w:noProof/>
                <w:webHidden/>
              </w:rPr>
            </w:r>
            <w:r>
              <w:rPr>
                <w:noProof/>
                <w:webHidden/>
              </w:rPr>
              <w:fldChar w:fldCharType="separate"/>
            </w:r>
            <w:r>
              <w:rPr>
                <w:noProof/>
                <w:webHidden/>
              </w:rPr>
              <w:t>31</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1" w:history="1">
            <w:r w:rsidRPr="00A62C07">
              <w:rPr>
                <w:rStyle w:val="Hiperligao"/>
                <w:noProof/>
              </w:rPr>
              <w:t>3.1.2</w:t>
            </w:r>
            <w:r>
              <w:rPr>
                <w:rFonts w:asciiTheme="minorHAnsi" w:hAnsiTheme="minorHAnsi" w:cstheme="minorBidi"/>
                <w:i w:val="0"/>
                <w:iCs w:val="0"/>
                <w:noProof/>
                <w:szCs w:val="24"/>
                <w:lang w:eastAsia="pt-PT" w:bidi="ar-SA"/>
              </w:rPr>
              <w:tab/>
            </w:r>
            <w:r w:rsidRPr="00A62C07">
              <w:rPr>
                <w:rStyle w:val="Hiperligao"/>
                <w:noProof/>
              </w:rPr>
              <w:t>Pagamento de Contraordenações</w:t>
            </w:r>
            <w:r>
              <w:rPr>
                <w:noProof/>
                <w:webHidden/>
              </w:rPr>
              <w:tab/>
            </w:r>
            <w:r>
              <w:rPr>
                <w:noProof/>
                <w:webHidden/>
              </w:rPr>
              <w:fldChar w:fldCharType="begin"/>
            </w:r>
            <w:r>
              <w:rPr>
                <w:noProof/>
                <w:webHidden/>
              </w:rPr>
              <w:instrText xml:space="preserve"> PAGEREF _Toc524021701 \h </w:instrText>
            </w:r>
            <w:r>
              <w:rPr>
                <w:noProof/>
                <w:webHidden/>
              </w:rPr>
            </w:r>
            <w:r>
              <w:rPr>
                <w:noProof/>
                <w:webHidden/>
              </w:rPr>
              <w:fldChar w:fldCharType="separate"/>
            </w:r>
            <w:r>
              <w:rPr>
                <w:noProof/>
                <w:webHidden/>
              </w:rPr>
              <w:t>33</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2" w:history="1">
            <w:r w:rsidRPr="00A62C07">
              <w:rPr>
                <w:rStyle w:val="Hiperligao"/>
                <w:noProof/>
              </w:rPr>
              <w:t>3.1.2.</w:t>
            </w:r>
            <w:r>
              <w:rPr>
                <w:rFonts w:asciiTheme="minorHAnsi" w:hAnsiTheme="minorHAnsi" w:cstheme="minorBidi"/>
                <w:i w:val="0"/>
                <w:iCs w:val="0"/>
                <w:noProof/>
                <w:szCs w:val="24"/>
                <w:lang w:eastAsia="pt-PT" w:bidi="ar-SA"/>
              </w:rPr>
              <w:tab/>
            </w:r>
            <w:r w:rsidRPr="00A62C07">
              <w:rPr>
                <w:rStyle w:val="Hiperligao"/>
                <w:noProof/>
              </w:rPr>
              <w:t>Verificação da matrícula</w:t>
            </w:r>
            <w:r>
              <w:rPr>
                <w:noProof/>
                <w:webHidden/>
              </w:rPr>
              <w:tab/>
            </w:r>
            <w:r>
              <w:rPr>
                <w:noProof/>
                <w:webHidden/>
              </w:rPr>
              <w:fldChar w:fldCharType="begin"/>
            </w:r>
            <w:r>
              <w:rPr>
                <w:noProof/>
                <w:webHidden/>
              </w:rPr>
              <w:instrText xml:space="preserve"> PAGEREF _Toc524021702 \h </w:instrText>
            </w:r>
            <w:r>
              <w:rPr>
                <w:noProof/>
                <w:webHidden/>
              </w:rPr>
            </w:r>
            <w:r>
              <w:rPr>
                <w:noProof/>
                <w:webHidden/>
              </w:rPr>
              <w:fldChar w:fldCharType="separate"/>
            </w:r>
            <w:r>
              <w:rPr>
                <w:noProof/>
                <w:webHidden/>
              </w:rPr>
              <w:t>36</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3" w:history="1">
            <w:r w:rsidRPr="00A62C07">
              <w:rPr>
                <w:rStyle w:val="Hiperligao"/>
                <w:noProof/>
              </w:rPr>
              <w:t>3.1.3.</w:t>
            </w:r>
            <w:r>
              <w:rPr>
                <w:rFonts w:asciiTheme="minorHAnsi" w:hAnsiTheme="minorHAnsi" w:cstheme="minorBidi"/>
                <w:i w:val="0"/>
                <w:iCs w:val="0"/>
                <w:noProof/>
                <w:szCs w:val="24"/>
                <w:lang w:eastAsia="pt-PT" w:bidi="ar-SA"/>
              </w:rPr>
              <w:tab/>
            </w:r>
            <w:r w:rsidRPr="00A62C07">
              <w:rPr>
                <w:rStyle w:val="Hiperligao"/>
                <w:noProof/>
              </w:rPr>
              <w:t>Sincronização da Base de Dados</w:t>
            </w:r>
            <w:r>
              <w:rPr>
                <w:noProof/>
                <w:webHidden/>
              </w:rPr>
              <w:tab/>
            </w:r>
            <w:r>
              <w:rPr>
                <w:noProof/>
                <w:webHidden/>
              </w:rPr>
              <w:fldChar w:fldCharType="begin"/>
            </w:r>
            <w:r>
              <w:rPr>
                <w:noProof/>
                <w:webHidden/>
              </w:rPr>
              <w:instrText xml:space="preserve"> PAGEREF _Toc524021703 \h </w:instrText>
            </w:r>
            <w:r>
              <w:rPr>
                <w:noProof/>
                <w:webHidden/>
              </w:rPr>
            </w:r>
            <w:r>
              <w:rPr>
                <w:noProof/>
                <w:webHidden/>
              </w:rPr>
              <w:fldChar w:fldCharType="separate"/>
            </w:r>
            <w:r>
              <w:rPr>
                <w:noProof/>
                <w:webHidden/>
              </w:rPr>
              <w:t>40</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704" w:history="1">
            <w:r w:rsidRPr="00A62C07">
              <w:rPr>
                <w:rStyle w:val="Hiperligao"/>
                <w:noProof/>
                <w14:scene3d>
                  <w14:camera w14:prst="orthographicFront"/>
                  <w14:lightRig w14:rig="threePt" w14:dir="t">
                    <w14:rot w14:lat="0" w14:lon="0" w14:rev="0"/>
                  </w14:lightRig>
                </w14:scene3d>
              </w:rPr>
              <w:t>3.2.</w:t>
            </w:r>
            <w:r>
              <w:rPr>
                <w:rFonts w:asciiTheme="minorHAnsi" w:hAnsiTheme="minorHAnsi" w:cstheme="minorBidi"/>
                <w:smallCaps w:val="0"/>
                <w:noProof/>
                <w:szCs w:val="24"/>
                <w:lang w:eastAsia="pt-PT" w:bidi="ar-SA"/>
              </w:rPr>
              <w:tab/>
            </w:r>
            <w:r w:rsidRPr="00A62C07">
              <w:rPr>
                <w:rStyle w:val="Hiperligao"/>
                <w:noProof/>
              </w:rPr>
              <w:t>Modelo de Dados</w:t>
            </w:r>
            <w:r>
              <w:rPr>
                <w:noProof/>
                <w:webHidden/>
              </w:rPr>
              <w:tab/>
            </w:r>
            <w:r>
              <w:rPr>
                <w:noProof/>
                <w:webHidden/>
              </w:rPr>
              <w:fldChar w:fldCharType="begin"/>
            </w:r>
            <w:r>
              <w:rPr>
                <w:noProof/>
                <w:webHidden/>
              </w:rPr>
              <w:instrText xml:space="preserve"> PAGEREF _Toc524021704 \h </w:instrText>
            </w:r>
            <w:r>
              <w:rPr>
                <w:noProof/>
                <w:webHidden/>
              </w:rPr>
            </w:r>
            <w:r>
              <w:rPr>
                <w:noProof/>
                <w:webHidden/>
              </w:rPr>
              <w:fldChar w:fldCharType="separate"/>
            </w:r>
            <w:r>
              <w:rPr>
                <w:noProof/>
                <w:webHidden/>
              </w:rPr>
              <w:t>43</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5" w:history="1">
            <w:r w:rsidRPr="00A62C07">
              <w:rPr>
                <w:rStyle w:val="Hiperligao"/>
                <w:noProof/>
              </w:rPr>
              <w:t>3.2.1.</w:t>
            </w:r>
            <w:r>
              <w:rPr>
                <w:rFonts w:asciiTheme="minorHAnsi" w:hAnsiTheme="minorHAnsi" w:cstheme="minorBidi"/>
                <w:i w:val="0"/>
                <w:iCs w:val="0"/>
                <w:noProof/>
                <w:szCs w:val="24"/>
                <w:lang w:eastAsia="pt-PT" w:bidi="ar-SA"/>
              </w:rPr>
              <w:tab/>
            </w:r>
            <w:r w:rsidRPr="00A62C07">
              <w:rPr>
                <w:rStyle w:val="Hiperligao"/>
                <w:noProof/>
              </w:rPr>
              <w:t>Utilizador</w:t>
            </w:r>
            <w:r>
              <w:rPr>
                <w:noProof/>
                <w:webHidden/>
              </w:rPr>
              <w:tab/>
            </w:r>
            <w:r>
              <w:rPr>
                <w:noProof/>
                <w:webHidden/>
              </w:rPr>
              <w:fldChar w:fldCharType="begin"/>
            </w:r>
            <w:r>
              <w:rPr>
                <w:noProof/>
                <w:webHidden/>
              </w:rPr>
              <w:instrText xml:space="preserve"> PAGEREF _Toc524021705 \h </w:instrText>
            </w:r>
            <w:r>
              <w:rPr>
                <w:noProof/>
                <w:webHidden/>
              </w:rPr>
            </w:r>
            <w:r>
              <w:rPr>
                <w:noProof/>
                <w:webHidden/>
              </w:rPr>
              <w:fldChar w:fldCharType="separate"/>
            </w:r>
            <w:r>
              <w:rPr>
                <w:noProof/>
                <w:webHidden/>
              </w:rPr>
              <w:t>44</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6" w:history="1">
            <w:r w:rsidRPr="00A62C07">
              <w:rPr>
                <w:rStyle w:val="Hiperligao"/>
                <w:noProof/>
              </w:rPr>
              <w:t>3.2.2.</w:t>
            </w:r>
            <w:r>
              <w:rPr>
                <w:rFonts w:asciiTheme="minorHAnsi" w:hAnsiTheme="minorHAnsi" w:cstheme="minorBidi"/>
                <w:i w:val="0"/>
                <w:iCs w:val="0"/>
                <w:noProof/>
                <w:szCs w:val="24"/>
                <w:lang w:eastAsia="pt-PT" w:bidi="ar-SA"/>
              </w:rPr>
              <w:tab/>
            </w:r>
            <w:r w:rsidRPr="00A62C07">
              <w:rPr>
                <w:rStyle w:val="Hiperligao"/>
                <w:noProof/>
              </w:rPr>
              <w:t>Veículo</w:t>
            </w:r>
            <w:r>
              <w:rPr>
                <w:noProof/>
                <w:webHidden/>
              </w:rPr>
              <w:tab/>
            </w:r>
            <w:r>
              <w:rPr>
                <w:noProof/>
                <w:webHidden/>
              </w:rPr>
              <w:fldChar w:fldCharType="begin"/>
            </w:r>
            <w:r>
              <w:rPr>
                <w:noProof/>
                <w:webHidden/>
              </w:rPr>
              <w:instrText xml:space="preserve"> PAGEREF _Toc524021706 \h </w:instrText>
            </w:r>
            <w:r>
              <w:rPr>
                <w:noProof/>
                <w:webHidden/>
              </w:rPr>
            </w:r>
            <w:r>
              <w:rPr>
                <w:noProof/>
                <w:webHidden/>
              </w:rPr>
              <w:fldChar w:fldCharType="separate"/>
            </w:r>
            <w:r>
              <w:rPr>
                <w:noProof/>
                <w:webHidden/>
              </w:rPr>
              <w:t>44</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7" w:history="1">
            <w:r w:rsidRPr="00A62C07">
              <w:rPr>
                <w:rStyle w:val="Hiperligao"/>
                <w:noProof/>
              </w:rPr>
              <w:t>3.2.3.</w:t>
            </w:r>
            <w:r>
              <w:rPr>
                <w:rFonts w:asciiTheme="minorHAnsi" w:hAnsiTheme="minorHAnsi" w:cstheme="minorBidi"/>
                <w:i w:val="0"/>
                <w:iCs w:val="0"/>
                <w:noProof/>
                <w:szCs w:val="24"/>
                <w:lang w:eastAsia="pt-PT" w:bidi="ar-SA"/>
              </w:rPr>
              <w:tab/>
            </w:r>
            <w:r w:rsidRPr="00A62C07">
              <w:rPr>
                <w:rStyle w:val="Hiperligao"/>
                <w:noProof/>
              </w:rPr>
              <w:t>Evento</w:t>
            </w:r>
            <w:r>
              <w:rPr>
                <w:noProof/>
                <w:webHidden/>
              </w:rPr>
              <w:tab/>
            </w:r>
            <w:r>
              <w:rPr>
                <w:noProof/>
                <w:webHidden/>
              </w:rPr>
              <w:fldChar w:fldCharType="begin"/>
            </w:r>
            <w:r>
              <w:rPr>
                <w:noProof/>
                <w:webHidden/>
              </w:rPr>
              <w:instrText xml:space="preserve"> PAGEREF _Toc524021707 \h </w:instrText>
            </w:r>
            <w:r>
              <w:rPr>
                <w:noProof/>
                <w:webHidden/>
              </w:rPr>
            </w:r>
            <w:r>
              <w:rPr>
                <w:noProof/>
                <w:webHidden/>
              </w:rPr>
              <w:fldChar w:fldCharType="separate"/>
            </w:r>
            <w:r>
              <w:rPr>
                <w:noProof/>
                <w:webHidden/>
              </w:rPr>
              <w:t>44</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8" w:history="1">
            <w:r w:rsidRPr="00A62C07">
              <w:rPr>
                <w:rStyle w:val="Hiperligao"/>
                <w:noProof/>
              </w:rPr>
              <w:t>3.2.4.</w:t>
            </w:r>
            <w:r>
              <w:rPr>
                <w:rFonts w:asciiTheme="minorHAnsi" w:hAnsiTheme="minorHAnsi" w:cstheme="minorBidi"/>
                <w:i w:val="0"/>
                <w:iCs w:val="0"/>
                <w:noProof/>
                <w:szCs w:val="24"/>
                <w:lang w:eastAsia="pt-PT" w:bidi="ar-SA"/>
              </w:rPr>
              <w:tab/>
            </w:r>
            <w:r w:rsidRPr="00A62C07">
              <w:rPr>
                <w:rStyle w:val="Hiperligao"/>
                <w:noProof/>
              </w:rPr>
              <w:t>Veículos Delegados</w:t>
            </w:r>
            <w:r>
              <w:rPr>
                <w:noProof/>
                <w:webHidden/>
              </w:rPr>
              <w:tab/>
            </w:r>
            <w:r>
              <w:rPr>
                <w:noProof/>
                <w:webHidden/>
              </w:rPr>
              <w:fldChar w:fldCharType="begin"/>
            </w:r>
            <w:r>
              <w:rPr>
                <w:noProof/>
                <w:webHidden/>
              </w:rPr>
              <w:instrText xml:space="preserve"> PAGEREF _Toc524021708 \h </w:instrText>
            </w:r>
            <w:r>
              <w:rPr>
                <w:noProof/>
                <w:webHidden/>
              </w:rPr>
            </w:r>
            <w:r>
              <w:rPr>
                <w:noProof/>
                <w:webHidden/>
              </w:rPr>
              <w:fldChar w:fldCharType="separate"/>
            </w:r>
            <w:r>
              <w:rPr>
                <w:noProof/>
                <w:webHidden/>
              </w:rPr>
              <w:t>44</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09" w:history="1">
            <w:r w:rsidRPr="00A62C07">
              <w:rPr>
                <w:rStyle w:val="Hiperligao"/>
                <w:noProof/>
              </w:rPr>
              <w:t>3.2.5.</w:t>
            </w:r>
            <w:r>
              <w:rPr>
                <w:rFonts w:asciiTheme="minorHAnsi" w:hAnsiTheme="minorHAnsi" w:cstheme="minorBidi"/>
                <w:i w:val="0"/>
                <w:iCs w:val="0"/>
                <w:noProof/>
                <w:szCs w:val="24"/>
                <w:lang w:eastAsia="pt-PT" w:bidi="ar-SA"/>
              </w:rPr>
              <w:tab/>
            </w:r>
            <w:r w:rsidRPr="00A62C07">
              <w:rPr>
                <w:rStyle w:val="Hiperligao"/>
                <w:noProof/>
              </w:rPr>
              <w:t>Pedidos de Delegação</w:t>
            </w:r>
            <w:r>
              <w:rPr>
                <w:noProof/>
                <w:webHidden/>
              </w:rPr>
              <w:tab/>
            </w:r>
            <w:r>
              <w:rPr>
                <w:noProof/>
                <w:webHidden/>
              </w:rPr>
              <w:fldChar w:fldCharType="begin"/>
            </w:r>
            <w:r>
              <w:rPr>
                <w:noProof/>
                <w:webHidden/>
              </w:rPr>
              <w:instrText xml:space="preserve"> PAGEREF _Toc524021709 \h </w:instrText>
            </w:r>
            <w:r>
              <w:rPr>
                <w:noProof/>
                <w:webHidden/>
              </w:rPr>
            </w:r>
            <w:r>
              <w:rPr>
                <w:noProof/>
                <w:webHidden/>
              </w:rPr>
              <w:fldChar w:fldCharType="separate"/>
            </w:r>
            <w:r>
              <w:rPr>
                <w:noProof/>
                <w:webHidden/>
              </w:rPr>
              <w:t>44</w:t>
            </w:r>
            <w:r>
              <w:rPr>
                <w:noProof/>
                <w:webHidden/>
              </w:rPr>
              <w:fldChar w:fldCharType="end"/>
            </w:r>
          </w:hyperlink>
        </w:p>
        <w:p w:rsidR="00A63DE4" w:rsidRDefault="00A63DE4">
          <w:pPr>
            <w:pStyle w:val="ndice3"/>
            <w:tabs>
              <w:tab w:val="left" w:pos="1440"/>
              <w:tab w:val="right" w:leader="dot" w:pos="9062"/>
            </w:tabs>
            <w:rPr>
              <w:rFonts w:asciiTheme="minorHAnsi" w:hAnsiTheme="minorHAnsi" w:cstheme="minorBidi"/>
              <w:i w:val="0"/>
              <w:iCs w:val="0"/>
              <w:noProof/>
              <w:szCs w:val="24"/>
              <w:lang w:eastAsia="pt-PT" w:bidi="ar-SA"/>
            </w:rPr>
          </w:pPr>
          <w:hyperlink w:anchor="_Toc524021710" w:history="1">
            <w:r w:rsidRPr="00A62C07">
              <w:rPr>
                <w:rStyle w:val="Hiperligao"/>
                <w:noProof/>
              </w:rPr>
              <w:t>3.2.6.</w:t>
            </w:r>
            <w:r>
              <w:rPr>
                <w:rFonts w:asciiTheme="minorHAnsi" w:hAnsiTheme="minorHAnsi" w:cstheme="minorBidi"/>
                <w:i w:val="0"/>
                <w:iCs w:val="0"/>
                <w:noProof/>
                <w:szCs w:val="24"/>
                <w:lang w:eastAsia="pt-PT" w:bidi="ar-SA"/>
              </w:rPr>
              <w:tab/>
            </w:r>
            <w:r w:rsidRPr="00A62C07">
              <w:rPr>
                <w:rStyle w:val="Hiperligao"/>
                <w:noProof/>
              </w:rPr>
              <w:t>Histórico</w:t>
            </w:r>
            <w:r>
              <w:rPr>
                <w:noProof/>
                <w:webHidden/>
              </w:rPr>
              <w:tab/>
            </w:r>
            <w:r>
              <w:rPr>
                <w:noProof/>
                <w:webHidden/>
              </w:rPr>
              <w:fldChar w:fldCharType="begin"/>
            </w:r>
            <w:r>
              <w:rPr>
                <w:noProof/>
                <w:webHidden/>
              </w:rPr>
              <w:instrText xml:space="preserve"> PAGEREF _Toc524021710 \h </w:instrText>
            </w:r>
            <w:r>
              <w:rPr>
                <w:noProof/>
                <w:webHidden/>
              </w:rPr>
            </w:r>
            <w:r>
              <w:rPr>
                <w:noProof/>
                <w:webHidden/>
              </w:rPr>
              <w:fldChar w:fldCharType="separate"/>
            </w:r>
            <w:r>
              <w:rPr>
                <w:noProof/>
                <w:webHidden/>
              </w:rPr>
              <w:t>45</w:t>
            </w:r>
            <w:r>
              <w:rPr>
                <w:noProof/>
                <w:webHidden/>
              </w:rPr>
              <w:fldChar w:fldCharType="end"/>
            </w:r>
          </w:hyperlink>
        </w:p>
        <w:p w:rsidR="00A63DE4" w:rsidRDefault="00A63DE4">
          <w:pPr>
            <w:pStyle w:val="ndice2"/>
            <w:tabs>
              <w:tab w:val="left" w:pos="960"/>
              <w:tab w:val="right" w:leader="dot" w:pos="9062"/>
            </w:tabs>
            <w:rPr>
              <w:rFonts w:asciiTheme="minorHAnsi" w:hAnsiTheme="minorHAnsi" w:cstheme="minorBidi"/>
              <w:smallCaps w:val="0"/>
              <w:noProof/>
              <w:szCs w:val="24"/>
              <w:lang w:eastAsia="pt-PT" w:bidi="ar-SA"/>
            </w:rPr>
          </w:pPr>
          <w:hyperlink w:anchor="_Toc524021711" w:history="1">
            <w:r w:rsidRPr="00A62C07">
              <w:rPr>
                <w:rStyle w:val="Hiperligao"/>
                <w:noProof/>
                <w14:scene3d>
                  <w14:camera w14:prst="orthographicFront"/>
                  <w14:lightRig w14:rig="threePt" w14:dir="t">
                    <w14:rot w14:lat="0" w14:lon="0" w14:rev="0"/>
                  </w14:lightRig>
                </w14:scene3d>
              </w:rPr>
              <w:t>3.3.</w:t>
            </w:r>
            <w:r>
              <w:rPr>
                <w:rFonts w:asciiTheme="minorHAnsi" w:hAnsiTheme="minorHAnsi" w:cstheme="minorBidi"/>
                <w:smallCaps w:val="0"/>
                <w:noProof/>
                <w:szCs w:val="24"/>
                <w:lang w:eastAsia="pt-PT" w:bidi="ar-SA"/>
              </w:rPr>
              <w:tab/>
            </w:r>
            <w:r w:rsidRPr="00A62C07">
              <w:rPr>
                <w:rStyle w:val="Hiperligao"/>
                <w:noProof/>
              </w:rPr>
              <w:t>Aplicação Móvel</w:t>
            </w:r>
            <w:r>
              <w:rPr>
                <w:noProof/>
                <w:webHidden/>
              </w:rPr>
              <w:tab/>
            </w:r>
            <w:r>
              <w:rPr>
                <w:noProof/>
                <w:webHidden/>
              </w:rPr>
              <w:fldChar w:fldCharType="begin"/>
            </w:r>
            <w:r>
              <w:rPr>
                <w:noProof/>
                <w:webHidden/>
              </w:rPr>
              <w:instrText xml:space="preserve"> PAGEREF _Toc524021711 \h </w:instrText>
            </w:r>
            <w:r>
              <w:rPr>
                <w:noProof/>
                <w:webHidden/>
              </w:rPr>
            </w:r>
            <w:r>
              <w:rPr>
                <w:noProof/>
                <w:webHidden/>
              </w:rPr>
              <w:fldChar w:fldCharType="separate"/>
            </w:r>
            <w:r>
              <w:rPr>
                <w:noProof/>
                <w:webHidden/>
              </w:rPr>
              <w:t>45</w:t>
            </w:r>
            <w:r>
              <w:rPr>
                <w:noProof/>
                <w:webHidden/>
              </w:rPr>
              <w:fldChar w:fldCharType="end"/>
            </w:r>
          </w:hyperlink>
        </w:p>
        <w:p w:rsidR="00A63DE4" w:rsidRDefault="00A63DE4">
          <w:pPr>
            <w:pStyle w:val="ndice3"/>
            <w:tabs>
              <w:tab w:val="right" w:leader="dot" w:pos="9062"/>
            </w:tabs>
            <w:rPr>
              <w:rFonts w:asciiTheme="minorHAnsi" w:hAnsiTheme="minorHAnsi" w:cstheme="minorBidi"/>
              <w:i w:val="0"/>
              <w:iCs w:val="0"/>
              <w:noProof/>
              <w:szCs w:val="24"/>
              <w:lang w:eastAsia="pt-PT" w:bidi="ar-SA"/>
            </w:rPr>
          </w:pPr>
          <w:hyperlink w:anchor="_Toc524021712" w:history="1">
            <w:r w:rsidRPr="00A62C07">
              <w:rPr>
                <w:rStyle w:val="Hiperligao"/>
                <w:noProof/>
              </w:rPr>
              <w:t>3.3.1 Ecrãs da Aplicação</w:t>
            </w:r>
            <w:r>
              <w:rPr>
                <w:noProof/>
                <w:webHidden/>
              </w:rPr>
              <w:tab/>
            </w:r>
            <w:r>
              <w:rPr>
                <w:noProof/>
                <w:webHidden/>
              </w:rPr>
              <w:fldChar w:fldCharType="begin"/>
            </w:r>
            <w:r>
              <w:rPr>
                <w:noProof/>
                <w:webHidden/>
              </w:rPr>
              <w:instrText xml:space="preserve"> PAGEREF _Toc524021712 \h </w:instrText>
            </w:r>
            <w:r>
              <w:rPr>
                <w:noProof/>
                <w:webHidden/>
              </w:rPr>
            </w:r>
            <w:r>
              <w:rPr>
                <w:noProof/>
                <w:webHidden/>
              </w:rPr>
              <w:fldChar w:fldCharType="separate"/>
            </w:r>
            <w:r>
              <w:rPr>
                <w:noProof/>
                <w:webHidden/>
              </w:rPr>
              <w:t>45</w:t>
            </w:r>
            <w:r>
              <w:rPr>
                <w:noProof/>
                <w:webHidden/>
              </w:rPr>
              <w:fldChar w:fldCharType="end"/>
            </w:r>
          </w:hyperlink>
        </w:p>
        <w:p w:rsidR="00A63DE4" w:rsidRDefault="00A63DE4">
          <w:pPr>
            <w:pStyle w:val="ndice1"/>
            <w:tabs>
              <w:tab w:val="left" w:pos="480"/>
              <w:tab w:val="right" w:leader="dot" w:pos="9062"/>
            </w:tabs>
            <w:rPr>
              <w:rFonts w:asciiTheme="minorHAnsi" w:hAnsiTheme="minorHAnsi" w:cstheme="minorBidi"/>
              <w:b w:val="0"/>
              <w:bCs w:val="0"/>
              <w:caps w:val="0"/>
              <w:noProof/>
              <w:szCs w:val="24"/>
              <w:lang w:eastAsia="pt-PT" w:bidi="ar-SA"/>
            </w:rPr>
          </w:pPr>
          <w:hyperlink w:anchor="_Toc524021713" w:history="1">
            <w:r w:rsidRPr="00A62C07">
              <w:rPr>
                <w:rStyle w:val="Hiperligao"/>
                <w:noProof/>
              </w:rPr>
              <w:t>4.</w:t>
            </w:r>
            <w:r>
              <w:rPr>
                <w:rFonts w:asciiTheme="minorHAnsi" w:hAnsiTheme="minorHAnsi" w:cstheme="minorBidi"/>
                <w:b w:val="0"/>
                <w:bCs w:val="0"/>
                <w:caps w:val="0"/>
                <w:noProof/>
                <w:szCs w:val="24"/>
                <w:lang w:eastAsia="pt-PT" w:bidi="ar-SA"/>
              </w:rPr>
              <w:tab/>
            </w:r>
            <w:r w:rsidRPr="00A62C07">
              <w:rPr>
                <w:rStyle w:val="Hiperligao"/>
                <w:noProof/>
              </w:rPr>
              <w:t>Considerações Finais</w:t>
            </w:r>
            <w:r>
              <w:rPr>
                <w:noProof/>
                <w:webHidden/>
              </w:rPr>
              <w:tab/>
            </w:r>
            <w:r>
              <w:rPr>
                <w:noProof/>
                <w:webHidden/>
              </w:rPr>
              <w:fldChar w:fldCharType="begin"/>
            </w:r>
            <w:r>
              <w:rPr>
                <w:noProof/>
                <w:webHidden/>
              </w:rPr>
              <w:instrText xml:space="preserve"> PAGEREF _Toc524021713 \h </w:instrText>
            </w:r>
            <w:r>
              <w:rPr>
                <w:noProof/>
                <w:webHidden/>
              </w:rPr>
            </w:r>
            <w:r>
              <w:rPr>
                <w:noProof/>
                <w:webHidden/>
              </w:rPr>
              <w:fldChar w:fldCharType="separate"/>
            </w:r>
            <w:r>
              <w:rPr>
                <w:noProof/>
                <w:webHidden/>
              </w:rPr>
              <w:t>51</w:t>
            </w:r>
            <w:r>
              <w:rPr>
                <w:noProof/>
                <w:webHidden/>
              </w:rPr>
              <w:fldChar w:fldCharType="end"/>
            </w:r>
          </w:hyperlink>
          <w:bookmarkStart w:id="1" w:name="_GoBack"/>
          <w:bookmarkEnd w:id="1"/>
        </w:p>
        <w:p w:rsidR="00A63DE4" w:rsidRDefault="00A63DE4">
          <w:pPr>
            <w:pStyle w:val="ndice1"/>
            <w:tabs>
              <w:tab w:val="right" w:leader="dot" w:pos="9062"/>
            </w:tabs>
            <w:rPr>
              <w:rFonts w:asciiTheme="minorHAnsi" w:hAnsiTheme="minorHAnsi" w:cstheme="minorBidi"/>
              <w:b w:val="0"/>
              <w:bCs w:val="0"/>
              <w:caps w:val="0"/>
              <w:noProof/>
              <w:szCs w:val="24"/>
              <w:lang w:eastAsia="pt-PT" w:bidi="ar-SA"/>
            </w:rPr>
          </w:pPr>
          <w:hyperlink w:anchor="_Toc524021714" w:history="1">
            <w:r w:rsidRPr="00A62C07">
              <w:rPr>
                <w:rStyle w:val="Hiperligao"/>
                <w:noProof/>
              </w:rPr>
              <w:t>Referência Bibliografia</w:t>
            </w:r>
            <w:r>
              <w:rPr>
                <w:noProof/>
                <w:webHidden/>
              </w:rPr>
              <w:tab/>
            </w:r>
            <w:r>
              <w:rPr>
                <w:noProof/>
                <w:webHidden/>
              </w:rPr>
              <w:fldChar w:fldCharType="begin"/>
            </w:r>
            <w:r>
              <w:rPr>
                <w:noProof/>
                <w:webHidden/>
              </w:rPr>
              <w:instrText xml:space="preserve"> PAGEREF _Toc524021714 \h </w:instrText>
            </w:r>
            <w:r>
              <w:rPr>
                <w:noProof/>
                <w:webHidden/>
              </w:rPr>
            </w:r>
            <w:r>
              <w:rPr>
                <w:noProof/>
                <w:webHidden/>
              </w:rPr>
              <w:fldChar w:fldCharType="separate"/>
            </w:r>
            <w:r>
              <w:rPr>
                <w:noProof/>
                <w:webHidden/>
              </w:rPr>
              <w:t>52</w:t>
            </w:r>
            <w:r>
              <w:rPr>
                <w:noProof/>
                <w:webHidden/>
              </w:rPr>
              <w:fldChar w:fldCharType="end"/>
            </w:r>
          </w:hyperlink>
        </w:p>
        <w:p w:rsidR="00625534" w:rsidRPr="00D20E40" w:rsidRDefault="00625534" w:rsidP="00A0699B">
          <w:r w:rsidRPr="00D20E40">
            <w:rPr>
              <w:b/>
              <w:bCs/>
            </w:rPr>
            <w:fldChar w:fldCharType="end"/>
          </w:r>
        </w:p>
      </w:sdtContent>
    </w:sdt>
    <w:p w:rsidR="00495705" w:rsidRPr="00D20E40" w:rsidRDefault="00495705"/>
    <w:p w:rsidR="00454B6E" w:rsidRPr="00D20E40" w:rsidRDefault="00495705" w:rsidP="0018290C">
      <w:r w:rsidRPr="00D20E40">
        <w:br w:type="page"/>
      </w:r>
    </w:p>
    <w:p w:rsidR="00F17216" w:rsidRDefault="00F17216" w:rsidP="00F17216">
      <w:pPr>
        <w:rPr>
          <w:b/>
          <w:smallCaps/>
          <w:spacing w:val="5"/>
          <w:sz w:val="32"/>
          <w:szCs w:val="32"/>
        </w:rPr>
      </w:pPr>
      <w:r>
        <w:rPr>
          <w:b/>
          <w:smallCaps/>
          <w:spacing w:val="5"/>
          <w:sz w:val="32"/>
          <w:szCs w:val="32"/>
        </w:rPr>
        <w:lastRenderedPageBreak/>
        <w:t>Índice de Figuras</w:t>
      </w:r>
    </w:p>
    <w:p w:rsidR="00C11B56" w:rsidRPr="00D20E40" w:rsidRDefault="00C11B56" w:rsidP="0018290C">
      <w:pPr>
        <w:rPr>
          <w:sz w:val="32"/>
        </w:rPr>
      </w:pPr>
    </w:p>
    <w:p w:rsidR="00B4381E" w:rsidRDefault="00D15D83">
      <w:pPr>
        <w:pStyle w:val="ndicedeilustraes"/>
        <w:tabs>
          <w:tab w:val="right" w:leader="dot" w:pos="9062"/>
        </w:tabs>
        <w:rPr>
          <w:rFonts w:asciiTheme="minorHAnsi" w:hAnsiTheme="minorHAnsi"/>
          <w:noProof/>
          <w:szCs w:val="24"/>
          <w:lang w:eastAsia="pt-PT" w:bidi="ar-SA"/>
        </w:rPr>
      </w:pPr>
      <w:r w:rsidRPr="00D20E40">
        <w:rPr>
          <w:rStyle w:val="Hiperligao"/>
          <w:noProof/>
        </w:rPr>
        <w:fldChar w:fldCharType="begin"/>
      </w:r>
      <w:r w:rsidRPr="00D20E40">
        <w:rPr>
          <w:rStyle w:val="Hiperligao"/>
          <w:noProof/>
        </w:rPr>
        <w:instrText xml:space="preserve"> TOC \h \z \c "Figura" </w:instrText>
      </w:r>
      <w:r w:rsidRPr="00D20E40">
        <w:rPr>
          <w:rStyle w:val="Hiperligao"/>
          <w:noProof/>
        </w:rPr>
        <w:fldChar w:fldCharType="separate"/>
      </w:r>
      <w:hyperlink r:id="rId8" w:anchor="_Toc524019742" w:history="1">
        <w:r w:rsidR="00B4381E" w:rsidRPr="001220DE">
          <w:rPr>
            <w:rStyle w:val="Hiperligao"/>
            <w:noProof/>
          </w:rPr>
          <w:t>Figura 1 - ARQUITETURA DA ANSR</w:t>
        </w:r>
        <w:r w:rsidR="00B4381E">
          <w:rPr>
            <w:noProof/>
            <w:webHidden/>
          </w:rPr>
          <w:tab/>
        </w:r>
        <w:r w:rsidR="00B4381E">
          <w:rPr>
            <w:noProof/>
            <w:webHidden/>
          </w:rPr>
          <w:fldChar w:fldCharType="begin"/>
        </w:r>
        <w:r w:rsidR="00B4381E">
          <w:rPr>
            <w:noProof/>
            <w:webHidden/>
          </w:rPr>
          <w:instrText xml:space="preserve"> PAGEREF _Toc524019742 \h </w:instrText>
        </w:r>
        <w:r w:rsidR="00B4381E">
          <w:rPr>
            <w:noProof/>
            <w:webHidden/>
          </w:rPr>
        </w:r>
        <w:r w:rsidR="00B4381E">
          <w:rPr>
            <w:noProof/>
            <w:webHidden/>
          </w:rPr>
          <w:fldChar w:fldCharType="separate"/>
        </w:r>
        <w:r w:rsidR="00B4381E">
          <w:rPr>
            <w:noProof/>
            <w:webHidden/>
          </w:rPr>
          <w:t>13</w:t>
        </w:r>
        <w:r w:rsidR="00B4381E">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9" w:anchor="_Toc524019743" w:history="1">
        <w:r w:rsidRPr="001220DE">
          <w:rPr>
            <w:rStyle w:val="Hiperligao"/>
            <w:noProof/>
          </w:rPr>
          <w:t>Figura 2 - ARQUITETURA DO SINCRO</w:t>
        </w:r>
        <w:r>
          <w:rPr>
            <w:noProof/>
            <w:webHidden/>
          </w:rPr>
          <w:tab/>
        </w:r>
        <w:r>
          <w:rPr>
            <w:noProof/>
            <w:webHidden/>
          </w:rPr>
          <w:fldChar w:fldCharType="begin"/>
        </w:r>
        <w:r>
          <w:rPr>
            <w:noProof/>
            <w:webHidden/>
          </w:rPr>
          <w:instrText xml:space="preserve"> PAGEREF _Toc524019743 \h </w:instrText>
        </w:r>
        <w:r>
          <w:rPr>
            <w:noProof/>
            <w:webHidden/>
          </w:rPr>
        </w:r>
        <w:r>
          <w:rPr>
            <w:noProof/>
            <w:webHidden/>
          </w:rPr>
          <w:fldChar w:fldCharType="separate"/>
        </w:r>
        <w:r>
          <w:rPr>
            <w:noProof/>
            <w:webHidden/>
          </w:rPr>
          <w:t>14</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0" w:anchor="_Toc524019744" w:history="1">
        <w:r w:rsidRPr="001220DE">
          <w:rPr>
            <w:rStyle w:val="Hiperligao"/>
            <w:noProof/>
          </w:rPr>
          <w:t>Figura 3 - LOCAL DE CONTROLO DE VELOCIDADE</w:t>
        </w:r>
        <w:r>
          <w:rPr>
            <w:noProof/>
            <w:webHidden/>
          </w:rPr>
          <w:tab/>
        </w:r>
        <w:r>
          <w:rPr>
            <w:noProof/>
            <w:webHidden/>
          </w:rPr>
          <w:fldChar w:fldCharType="begin"/>
        </w:r>
        <w:r>
          <w:rPr>
            <w:noProof/>
            <w:webHidden/>
          </w:rPr>
          <w:instrText xml:space="preserve"> PAGEREF _Toc524019744 \h </w:instrText>
        </w:r>
        <w:r>
          <w:rPr>
            <w:noProof/>
            <w:webHidden/>
          </w:rPr>
        </w:r>
        <w:r>
          <w:rPr>
            <w:noProof/>
            <w:webHidden/>
          </w:rPr>
          <w:fldChar w:fldCharType="separate"/>
        </w:r>
        <w:r>
          <w:rPr>
            <w:noProof/>
            <w:webHidden/>
          </w:rPr>
          <w:t>15</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1" w:anchor="_Toc524019745" w:history="1">
        <w:r w:rsidRPr="001220DE">
          <w:rPr>
            <w:rStyle w:val="Hiperligao"/>
            <w:noProof/>
          </w:rPr>
          <w:t>Figura 4 - INTERIOR DO CINEMÓMETRO</w:t>
        </w:r>
        <w:r>
          <w:rPr>
            <w:noProof/>
            <w:webHidden/>
          </w:rPr>
          <w:tab/>
        </w:r>
        <w:r>
          <w:rPr>
            <w:noProof/>
            <w:webHidden/>
          </w:rPr>
          <w:fldChar w:fldCharType="begin"/>
        </w:r>
        <w:r>
          <w:rPr>
            <w:noProof/>
            <w:webHidden/>
          </w:rPr>
          <w:instrText xml:space="preserve"> PAGEREF _Toc524019745 \h </w:instrText>
        </w:r>
        <w:r>
          <w:rPr>
            <w:noProof/>
            <w:webHidden/>
          </w:rPr>
        </w:r>
        <w:r>
          <w:rPr>
            <w:noProof/>
            <w:webHidden/>
          </w:rPr>
          <w:fldChar w:fldCharType="separate"/>
        </w:r>
        <w:r>
          <w:rPr>
            <w:noProof/>
            <w:webHidden/>
          </w:rPr>
          <w:t>15</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2" w:anchor="_Toc524019746" w:history="1">
        <w:r w:rsidRPr="001220DE">
          <w:rPr>
            <w:rStyle w:val="Hiperligao"/>
            <w:noProof/>
          </w:rPr>
          <w:t>Figura 5 - ARQUITETURA SINCRO NO SISTEMA ANSR</w:t>
        </w:r>
        <w:r>
          <w:rPr>
            <w:noProof/>
            <w:webHidden/>
          </w:rPr>
          <w:tab/>
        </w:r>
        <w:r>
          <w:rPr>
            <w:noProof/>
            <w:webHidden/>
          </w:rPr>
          <w:fldChar w:fldCharType="begin"/>
        </w:r>
        <w:r>
          <w:rPr>
            <w:noProof/>
            <w:webHidden/>
          </w:rPr>
          <w:instrText xml:space="preserve"> PAGEREF _Toc524019746 \h </w:instrText>
        </w:r>
        <w:r>
          <w:rPr>
            <w:noProof/>
            <w:webHidden/>
          </w:rPr>
        </w:r>
        <w:r>
          <w:rPr>
            <w:noProof/>
            <w:webHidden/>
          </w:rPr>
          <w:fldChar w:fldCharType="separate"/>
        </w:r>
        <w:r>
          <w:rPr>
            <w:noProof/>
            <w:webHidden/>
          </w:rPr>
          <w:t>16</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3" w:anchor="_Toc524019747" w:history="1">
        <w:r w:rsidRPr="001220DE">
          <w:rPr>
            <w:rStyle w:val="Hiperligao"/>
            <w:noProof/>
          </w:rPr>
          <w:t>Figura 6 - FUNÇÕES DO SISTEMA SCOT</w:t>
        </w:r>
        <w:r>
          <w:rPr>
            <w:noProof/>
            <w:webHidden/>
          </w:rPr>
          <w:tab/>
        </w:r>
        <w:r>
          <w:rPr>
            <w:noProof/>
            <w:webHidden/>
          </w:rPr>
          <w:fldChar w:fldCharType="begin"/>
        </w:r>
        <w:r>
          <w:rPr>
            <w:noProof/>
            <w:webHidden/>
          </w:rPr>
          <w:instrText xml:space="preserve"> PAGEREF _Toc524019747 \h </w:instrText>
        </w:r>
        <w:r>
          <w:rPr>
            <w:noProof/>
            <w:webHidden/>
          </w:rPr>
        </w:r>
        <w:r>
          <w:rPr>
            <w:noProof/>
            <w:webHidden/>
          </w:rPr>
          <w:fldChar w:fldCharType="separate"/>
        </w:r>
        <w:r>
          <w:rPr>
            <w:noProof/>
            <w:webHidden/>
          </w:rPr>
          <w:t>17</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4" w:anchor="_Toc524019748" w:history="1">
        <w:r w:rsidRPr="001220DE">
          <w:rPr>
            <w:rStyle w:val="Hiperligao"/>
            <w:noProof/>
          </w:rPr>
          <w:t>Figura 7 - ARQUITETURA DO SINCRO MOBILE</w:t>
        </w:r>
        <w:r>
          <w:rPr>
            <w:noProof/>
            <w:webHidden/>
          </w:rPr>
          <w:tab/>
        </w:r>
        <w:r>
          <w:rPr>
            <w:noProof/>
            <w:webHidden/>
          </w:rPr>
          <w:fldChar w:fldCharType="begin"/>
        </w:r>
        <w:r>
          <w:rPr>
            <w:noProof/>
            <w:webHidden/>
          </w:rPr>
          <w:instrText xml:space="preserve"> PAGEREF _Toc524019748 \h </w:instrText>
        </w:r>
        <w:r>
          <w:rPr>
            <w:noProof/>
            <w:webHidden/>
          </w:rPr>
        </w:r>
        <w:r>
          <w:rPr>
            <w:noProof/>
            <w:webHidden/>
          </w:rPr>
          <w:fldChar w:fldCharType="separate"/>
        </w:r>
        <w:r>
          <w:rPr>
            <w:noProof/>
            <w:webHidden/>
          </w:rPr>
          <w:t>20</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5" w:anchor="_Toc524019749" w:history="1">
        <w:r w:rsidRPr="001220DE">
          <w:rPr>
            <w:rStyle w:val="Hiperligao"/>
            <w:noProof/>
          </w:rPr>
          <w:t>Figura 8 - DIAGRAM DE CASOS DE USO DOS REQUISITOS FUNCIONAIS</w:t>
        </w:r>
        <w:r>
          <w:rPr>
            <w:noProof/>
            <w:webHidden/>
          </w:rPr>
          <w:tab/>
        </w:r>
        <w:r>
          <w:rPr>
            <w:noProof/>
            <w:webHidden/>
          </w:rPr>
          <w:fldChar w:fldCharType="begin"/>
        </w:r>
        <w:r>
          <w:rPr>
            <w:noProof/>
            <w:webHidden/>
          </w:rPr>
          <w:instrText xml:space="preserve"> PAGEREF _Toc524019749 \h </w:instrText>
        </w:r>
        <w:r>
          <w:rPr>
            <w:noProof/>
            <w:webHidden/>
          </w:rPr>
        </w:r>
        <w:r>
          <w:rPr>
            <w:noProof/>
            <w:webHidden/>
          </w:rPr>
          <w:fldChar w:fldCharType="separate"/>
        </w:r>
        <w:r>
          <w:rPr>
            <w:noProof/>
            <w:webHidden/>
          </w:rPr>
          <w:t>22</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6" w:anchor="_Toc524019750" w:history="1">
        <w:r w:rsidRPr="001220DE">
          <w:rPr>
            <w:rStyle w:val="Hiperligao"/>
            <w:noProof/>
          </w:rPr>
          <w:t>Figura 9 - DIAGRAMA DE SEQUÊNCIA RF01</w:t>
        </w:r>
        <w:r>
          <w:rPr>
            <w:noProof/>
            <w:webHidden/>
          </w:rPr>
          <w:tab/>
        </w:r>
        <w:r>
          <w:rPr>
            <w:noProof/>
            <w:webHidden/>
          </w:rPr>
          <w:fldChar w:fldCharType="begin"/>
        </w:r>
        <w:r>
          <w:rPr>
            <w:noProof/>
            <w:webHidden/>
          </w:rPr>
          <w:instrText xml:space="preserve"> PAGEREF _Toc524019750 \h </w:instrText>
        </w:r>
        <w:r>
          <w:rPr>
            <w:noProof/>
            <w:webHidden/>
          </w:rPr>
        </w:r>
        <w:r>
          <w:rPr>
            <w:noProof/>
            <w:webHidden/>
          </w:rPr>
          <w:fldChar w:fldCharType="separate"/>
        </w:r>
        <w:r>
          <w:rPr>
            <w:noProof/>
            <w:webHidden/>
          </w:rPr>
          <w:t>23</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7" w:anchor="_Toc524019751" w:history="1">
        <w:r w:rsidRPr="001220DE">
          <w:rPr>
            <w:rStyle w:val="Hiperligao"/>
            <w:noProof/>
          </w:rPr>
          <w:t>Figura 10 - DIAGRAMA DE SEQUÊNCIA RF02</w:t>
        </w:r>
        <w:r>
          <w:rPr>
            <w:noProof/>
            <w:webHidden/>
          </w:rPr>
          <w:tab/>
        </w:r>
        <w:r>
          <w:rPr>
            <w:noProof/>
            <w:webHidden/>
          </w:rPr>
          <w:fldChar w:fldCharType="begin"/>
        </w:r>
        <w:r>
          <w:rPr>
            <w:noProof/>
            <w:webHidden/>
          </w:rPr>
          <w:instrText xml:space="preserve"> PAGEREF _Toc524019751 \h </w:instrText>
        </w:r>
        <w:r>
          <w:rPr>
            <w:noProof/>
            <w:webHidden/>
          </w:rPr>
        </w:r>
        <w:r>
          <w:rPr>
            <w:noProof/>
            <w:webHidden/>
          </w:rPr>
          <w:fldChar w:fldCharType="separate"/>
        </w:r>
        <w:r>
          <w:rPr>
            <w:noProof/>
            <w:webHidden/>
          </w:rPr>
          <w:t>24</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8" w:anchor="_Toc524019752" w:history="1">
        <w:r w:rsidRPr="001220DE">
          <w:rPr>
            <w:rStyle w:val="Hiperligao"/>
            <w:noProof/>
          </w:rPr>
          <w:t>Figura 11 - DIAGRAMA DE SEQUÊNCIA RF03</w:t>
        </w:r>
        <w:r>
          <w:rPr>
            <w:noProof/>
            <w:webHidden/>
          </w:rPr>
          <w:tab/>
        </w:r>
        <w:r>
          <w:rPr>
            <w:noProof/>
            <w:webHidden/>
          </w:rPr>
          <w:fldChar w:fldCharType="begin"/>
        </w:r>
        <w:r>
          <w:rPr>
            <w:noProof/>
            <w:webHidden/>
          </w:rPr>
          <w:instrText xml:space="preserve"> PAGEREF _Toc524019752 \h </w:instrText>
        </w:r>
        <w:r>
          <w:rPr>
            <w:noProof/>
            <w:webHidden/>
          </w:rPr>
        </w:r>
        <w:r>
          <w:rPr>
            <w:noProof/>
            <w:webHidden/>
          </w:rPr>
          <w:fldChar w:fldCharType="separate"/>
        </w:r>
        <w:r>
          <w:rPr>
            <w:noProof/>
            <w:webHidden/>
          </w:rPr>
          <w:t>25</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19" w:anchor="_Toc524019753" w:history="1">
        <w:r w:rsidRPr="001220DE">
          <w:rPr>
            <w:rStyle w:val="Hiperligao"/>
            <w:noProof/>
          </w:rPr>
          <w:t>Figura 12 - DIAGRAMA DE SEQUÊNCIA RF04</w:t>
        </w:r>
        <w:r>
          <w:rPr>
            <w:noProof/>
            <w:webHidden/>
          </w:rPr>
          <w:tab/>
        </w:r>
        <w:r>
          <w:rPr>
            <w:noProof/>
            <w:webHidden/>
          </w:rPr>
          <w:fldChar w:fldCharType="begin"/>
        </w:r>
        <w:r>
          <w:rPr>
            <w:noProof/>
            <w:webHidden/>
          </w:rPr>
          <w:instrText xml:space="preserve"> PAGEREF _Toc524019753 \h </w:instrText>
        </w:r>
        <w:r>
          <w:rPr>
            <w:noProof/>
            <w:webHidden/>
          </w:rPr>
        </w:r>
        <w:r>
          <w:rPr>
            <w:noProof/>
            <w:webHidden/>
          </w:rPr>
          <w:fldChar w:fldCharType="separate"/>
        </w:r>
        <w:r>
          <w:rPr>
            <w:noProof/>
            <w:webHidden/>
          </w:rPr>
          <w:t>26</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0" w:anchor="_Toc524019754" w:history="1">
        <w:r w:rsidRPr="001220DE">
          <w:rPr>
            <w:rStyle w:val="Hiperligao"/>
            <w:noProof/>
          </w:rPr>
          <w:t>Figura 13 - DIAGRAMA DE SEQUÊNCIA RF05</w:t>
        </w:r>
        <w:r>
          <w:rPr>
            <w:noProof/>
            <w:webHidden/>
          </w:rPr>
          <w:tab/>
        </w:r>
        <w:r>
          <w:rPr>
            <w:noProof/>
            <w:webHidden/>
          </w:rPr>
          <w:fldChar w:fldCharType="begin"/>
        </w:r>
        <w:r>
          <w:rPr>
            <w:noProof/>
            <w:webHidden/>
          </w:rPr>
          <w:instrText xml:space="preserve"> PAGEREF _Toc524019754 \h </w:instrText>
        </w:r>
        <w:r>
          <w:rPr>
            <w:noProof/>
            <w:webHidden/>
          </w:rPr>
        </w:r>
        <w:r>
          <w:rPr>
            <w:noProof/>
            <w:webHidden/>
          </w:rPr>
          <w:fldChar w:fldCharType="separate"/>
        </w:r>
        <w:r>
          <w:rPr>
            <w:noProof/>
            <w:webHidden/>
          </w:rPr>
          <w:t>27</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1" w:anchor="_Toc524019755" w:history="1">
        <w:r w:rsidRPr="001220DE">
          <w:rPr>
            <w:rStyle w:val="Hiperligao"/>
            <w:noProof/>
          </w:rPr>
          <w:t>Figura 14 - DIAGRAMA DE SEQUÊNCIA RF06</w:t>
        </w:r>
        <w:r>
          <w:rPr>
            <w:noProof/>
            <w:webHidden/>
          </w:rPr>
          <w:tab/>
        </w:r>
        <w:r>
          <w:rPr>
            <w:noProof/>
            <w:webHidden/>
          </w:rPr>
          <w:fldChar w:fldCharType="begin"/>
        </w:r>
        <w:r>
          <w:rPr>
            <w:noProof/>
            <w:webHidden/>
          </w:rPr>
          <w:instrText xml:space="preserve"> PAGEREF _Toc524019755 \h </w:instrText>
        </w:r>
        <w:r>
          <w:rPr>
            <w:noProof/>
            <w:webHidden/>
          </w:rPr>
        </w:r>
        <w:r>
          <w:rPr>
            <w:noProof/>
            <w:webHidden/>
          </w:rPr>
          <w:fldChar w:fldCharType="separate"/>
        </w:r>
        <w:r>
          <w:rPr>
            <w:noProof/>
            <w:webHidden/>
          </w:rPr>
          <w:t>28</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2" w:anchor="_Toc524019756" w:history="1">
        <w:r w:rsidRPr="001220DE">
          <w:rPr>
            <w:rStyle w:val="Hiperligao"/>
            <w:noProof/>
          </w:rPr>
          <w:t>Figura 15 - FLUXO DE AUTENTICAÇÃO AUTH0</w:t>
        </w:r>
        <w:r>
          <w:rPr>
            <w:noProof/>
            <w:webHidden/>
          </w:rPr>
          <w:tab/>
        </w:r>
        <w:r>
          <w:rPr>
            <w:noProof/>
            <w:webHidden/>
          </w:rPr>
          <w:fldChar w:fldCharType="begin"/>
        </w:r>
        <w:r>
          <w:rPr>
            <w:noProof/>
            <w:webHidden/>
          </w:rPr>
          <w:instrText xml:space="preserve"> PAGEREF _Toc524019756 \h </w:instrText>
        </w:r>
        <w:r>
          <w:rPr>
            <w:noProof/>
            <w:webHidden/>
          </w:rPr>
        </w:r>
        <w:r>
          <w:rPr>
            <w:noProof/>
            <w:webHidden/>
          </w:rPr>
          <w:fldChar w:fldCharType="separate"/>
        </w:r>
        <w:r>
          <w:rPr>
            <w:noProof/>
            <w:webHidden/>
          </w:rPr>
          <w:t>31</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3" w:anchor="_Toc524019757" w:history="1">
        <w:r w:rsidRPr="001220DE">
          <w:rPr>
            <w:rStyle w:val="Hiperligao"/>
            <w:noProof/>
          </w:rPr>
          <w:t>Figura 16 - DIAGRAMA DE CASOS DE USO</w:t>
        </w:r>
        <w:r>
          <w:rPr>
            <w:noProof/>
            <w:webHidden/>
          </w:rPr>
          <w:tab/>
        </w:r>
        <w:r>
          <w:rPr>
            <w:noProof/>
            <w:webHidden/>
          </w:rPr>
          <w:fldChar w:fldCharType="begin"/>
        </w:r>
        <w:r>
          <w:rPr>
            <w:noProof/>
            <w:webHidden/>
          </w:rPr>
          <w:instrText xml:space="preserve"> PAGEREF _Toc524019757 \h </w:instrText>
        </w:r>
        <w:r>
          <w:rPr>
            <w:noProof/>
            <w:webHidden/>
          </w:rPr>
        </w:r>
        <w:r>
          <w:rPr>
            <w:noProof/>
            <w:webHidden/>
          </w:rPr>
          <w:fldChar w:fldCharType="separate"/>
        </w:r>
        <w:r>
          <w:rPr>
            <w:noProof/>
            <w:webHidden/>
          </w:rPr>
          <w:t>32</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4" w:anchor="_Toc524019758" w:history="1">
        <w:r w:rsidRPr="001220DE">
          <w:rPr>
            <w:rStyle w:val="Hiperligao"/>
            <w:noProof/>
          </w:rPr>
          <w:t>Figura 17 - FLUXO DE AUTENTICAÇÃO GRANT FLOW</w:t>
        </w:r>
        <w:r>
          <w:rPr>
            <w:noProof/>
            <w:webHidden/>
          </w:rPr>
          <w:tab/>
        </w:r>
        <w:r>
          <w:rPr>
            <w:noProof/>
            <w:webHidden/>
          </w:rPr>
          <w:fldChar w:fldCharType="begin"/>
        </w:r>
        <w:r>
          <w:rPr>
            <w:noProof/>
            <w:webHidden/>
          </w:rPr>
          <w:instrText xml:space="preserve"> PAGEREF _Toc524019758 \h </w:instrText>
        </w:r>
        <w:r>
          <w:rPr>
            <w:noProof/>
            <w:webHidden/>
          </w:rPr>
        </w:r>
        <w:r>
          <w:rPr>
            <w:noProof/>
            <w:webHidden/>
          </w:rPr>
          <w:fldChar w:fldCharType="separate"/>
        </w:r>
        <w:r>
          <w:rPr>
            <w:noProof/>
            <w:webHidden/>
          </w:rPr>
          <w:t>32</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5" w:anchor="_Toc524019759" w:history="1">
        <w:r w:rsidRPr="001220DE">
          <w:rPr>
            <w:rStyle w:val="Hiperligao"/>
            <w:noProof/>
          </w:rPr>
          <w:t>Figura 18 - FLUXO DE PAGAMENTO MULTIBANCO</w:t>
        </w:r>
        <w:r>
          <w:rPr>
            <w:noProof/>
            <w:webHidden/>
          </w:rPr>
          <w:tab/>
        </w:r>
        <w:r>
          <w:rPr>
            <w:noProof/>
            <w:webHidden/>
          </w:rPr>
          <w:fldChar w:fldCharType="begin"/>
        </w:r>
        <w:r>
          <w:rPr>
            <w:noProof/>
            <w:webHidden/>
          </w:rPr>
          <w:instrText xml:space="preserve"> PAGEREF _Toc524019759 \h </w:instrText>
        </w:r>
        <w:r>
          <w:rPr>
            <w:noProof/>
            <w:webHidden/>
          </w:rPr>
        </w:r>
        <w:r>
          <w:rPr>
            <w:noProof/>
            <w:webHidden/>
          </w:rPr>
          <w:fldChar w:fldCharType="separate"/>
        </w:r>
        <w:r>
          <w:rPr>
            <w:noProof/>
            <w:webHidden/>
          </w:rPr>
          <w:t>34</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6" w:anchor="_Toc524019760" w:history="1">
        <w:r w:rsidRPr="001220DE">
          <w:rPr>
            <w:rStyle w:val="Hiperligao"/>
            <w:noProof/>
          </w:rPr>
          <w:t>Figura 19 - FLUXO DE PAGAMENTO CREDIT CARD</w:t>
        </w:r>
        <w:r>
          <w:rPr>
            <w:noProof/>
            <w:webHidden/>
          </w:rPr>
          <w:tab/>
        </w:r>
        <w:r>
          <w:rPr>
            <w:noProof/>
            <w:webHidden/>
          </w:rPr>
          <w:fldChar w:fldCharType="begin"/>
        </w:r>
        <w:r>
          <w:rPr>
            <w:noProof/>
            <w:webHidden/>
          </w:rPr>
          <w:instrText xml:space="preserve"> PAGEREF _Toc524019760 \h </w:instrText>
        </w:r>
        <w:r>
          <w:rPr>
            <w:noProof/>
            <w:webHidden/>
          </w:rPr>
        </w:r>
        <w:r>
          <w:rPr>
            <w:noProof/>
            <w:webHidden/>
          </w:rPr>
          <w:fldChar w:fldCharType="separate"/>
        </w:r>
        <w:r>
          <w:rPr>
            <w:noProof/>
            <w:webHidden/>
          </w:rPr>
          <w:t>35</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7" w:anchor="_Toc524019761" w:history="1">
        <w:r w:rsidRPr="001220DE">
          <w:rPr>
            <w:rStyle w:val="Hiperligao"/>
            <w:noProof/>
          </w:rPr>
          <w:t>Figura 20 - FLUXO DE PAGAMENTO PAYPAL</w:t>
        </w:r>
        <w:r>
          <w:rPr>
            <w:noProof/>
            <w:webHidden/>
          </w:rPr>
          <w:tab/>
        </w:r>
        <w:r>
          <w:rPr>
            <w:noProof/>
            <w:webHidden/>
          </w:rPr>
          <w:fldChar w:fldCharType="begin"/>
        </w:r>
        <w:r>
          <w:rPr>
            <w:noProof/>
            <w:webHidden/>
          </w:rPr>
          <w:instrText xml:space="preserve"> PAGEREF _Toc524019761 \h </w:instrText>
        </w:r>
        <w:r>
          <w:rPr>
            <w:noProof/>
            <w:webHidden/>
          </w:rPr>
        </w:r>
        <w:r>
          <w:rPr>
            <w:noProof/>
            <w:webHidden/>
          </w:rPr>
          <w:fldChar w:fldCharType="separate"/>
        </w:r>
        <w:r>
          <w:rPr>
            <w:noProof/>
            <w:webHidden/>
          </w:rPr>
          <w:t>36</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8" w:anchor="_Toc524019762" w:history="1">
        <w:r w:rsidRPr="001220DE">
          <w:rPr>
            <w:rStyle w:val="Hiperligao"/>
            <w:noProof/>
          </w:rPr>
          <w:t>Figura 21 - ESQUEMA DE ACESSO À INFORMAÇÃO DA MATRÍCULA</w:t>
        </w:r>
        <w:r>
          <w:rPr>
            <w:noProof/>
            <w:webHidden/>
          </w:rPr>
          <w:tab/>
        </w:r>
        <w:r>
          <w:rPr>
            <w:noProof/>
            <w:webHidden/>
          </w:rPr>
          <w:fldChar w:fldCharType="begin"/>
        </w:r>
        <w:r>
          <w:rPr>
            <w:noProof/>
            <w:webHidden/>
          </w:rPr>
          <w:instrText xml:space="preserve"> PAGEREF _Toc524019762 \h </w:instrText>
        </w:r>
        <w:r>
          <w:rPr>
            <w:noProof/>
            <w:webHidden/>
          </w:rPr>
        </w:r>
        <w:r>
          <w:rPr>
            <w:noProof/>
            <w:webHidden/>
          </w:rPr>
          <w:fldChar w:fldCharType="separate"/>
        </w:r>
        <w:r>
          <w:rPr>
            <w:noProof/>
            <w:webHidden/>
          </w:rPr>
          <w:t>36</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29" w:anchor="_Toc524019763" w:history="1">
        <w:r w:rsidRPr="001220DE">
          <w:rPr>
            <w:rStyle w:val="Hiperligao"/>
            <w:noProof/>
          </w:rPr>
          <w:t>Figura 22 - FLUXO OAUTH 2.0</w:t>
        </w:r>
        <w:r>
          <w:rPr>
            <w:noProof/>
            <w:webHidden/>
          </w:rPr>
          <w:tab/>
        </w:r>
        <w:r>
          <w:rPr>
            <w:noProof/>
            <w:webHidden/>
          </w:rPr>
          <w:fldChar w:fldCharType="begin"/>
        </w:r>
        <w:r>
          <w:rPr>
            <w:noProof/>
            <w:webHidden/>
          </w:rPr>
          <w:instrText xml:space="preserve"> PAGEREF _Toc524019763 \h </w:instrText>
        </w:r>
        <w:r>
          <w:rPr>
            <w:noProof/>
            <w:webHidden/>
          </w:rPr>
        </w:r>
        <w:r>
          <w:rPr>
            <w:noProof/>
            <w:webHidden/>
          </w:rPr>
          <w:fldChar w:fldCharType="separate"/>
        </w:r>
        <w:r>
          <w:rPr>
            <w:noProof/>
            <w:webHidden/>
          </w:rPr>
          <w:t>38</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0" w:anchor="_Toc524019764" w:history="1">
        <w:r w:rsidRPr="001220DE">
          <w:rPr>
            <w:rStyle w:val="Hiperligao"/>
            <w:noProof/>
          </w:rPr>
          <w:t>Figura 23 - FLUXO OAUTH 2.0 APLICADO AO SINCRO MOBILE</w:t>
        </w:r>
        <w:r>
          <w:rPr>
            <w:noProof/>
            <w:webHidden/>
          </w:rPr>
          <w:tab/>
        </w:r>
        <w:r>
          <w:rPr>
            <w:noProof/>
            <w:webHidden/>
          </w:rPr>
          <w:fldChar w:fldCharType="begin"/>
        </w:r>
        <w:r>
          <w:rPr>
            <w:noProof/>
            <w:webHidden/>
          </w:rPr>
          <w:instrText xml:space="preserve"> PAGEREF _Toc524019764 \h </w:instrText>
        </w:r>
        <w:r>
          <w:rPr>
            <w:noProof/>
            <w:webHidden/>
          </w:rPr>
        </w:r>
        <w:r>
          <w:rPr>
            <w:noProof/>
            <w:webHidden/>
          </w:rPr>
          <w:fldChar w:fldCharType="separate"/>
        </w:r>
        <w:r>
          <w:rPr>
            <w:noProof/>
            <w:webHidden/>
          </w:rPr>
          <w:t>39</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1" w:anchor="_Toc524019765" w:history="1">
        <w:r w:rsidRPr="001220DE">
          <w:rPr>
            <w:rStyle w:val="Hiperligao"/>
            <w:noProof/>
          </w:rPr>
          <w:t>Figura 24 - ESQUEMA DE SINCRONIZAÇÃO DA BASE DE DADOS</w:t>
        </w:r>
        <w:r>
          <w:rPr>
            <w:noProof/>
            <w:webHidden/>
          </w:rPr>
          <w:tab/>
        </w:r>
        <w:r>
          <w:rPr>
            <w:noProof/>
            <w:webHidden/>
          </w:rPr>
          <w:fldChar w:fldCharType="begin"/>
        </w:r>
        <w:r>
          <w:rPr>
            <w:noProof/>
            <w:webHidden/>
          </w:rPr>
          <w:instrText xml:space="preserve"> PAGEREF _Toc524019765 \h </w:instrText>
        </w:r>
        <w:r>
          <w:rPr>
            <w:noProof/>
            <w:webHidden/>
          </w:rPr>
        </w:r>
        <w:r>
          <w:rPr>
            <w:noProof/>
            <w:webHidden/>
          </w:rPr>
          <w:fldChar w:fldCharType="separate"/>
        </w:r>
        <w:r>
          <w:rPr>
            <w:noProof/>
            <w:webHidden/>
          </w:rPr>
          <w:t>40</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2" w:anchor="_Toc524019766" w:history="1">
        <w:r w:rsidRPr="001220DE">
          <w:rPr>
            <w:rStyle w:val="Hiperligao"/>
            <w:noProof/>
          </w:rPr>
          <w:t>Figura 25 - ESQUEMA DE SINCRONIZAÇÃO DE DADOS 1</w:t>
        </w:r>
        <w:r>
          <w:rPr>
            <w:noProof/>
            <w:webHidden/>
          </w:rPr>
          <w:tab/>
        </w:r>
        <w:r>
          <w:rPr>
            <w:noProof/>
            <w:webHidden/>
          </w:rPr>
          <w:fldChar w:fldCharType="begin"/>
        </w:r>
        <w:r>
          <w:rPr>
            <w:noProof/>
            <w:webHidden/>
          </w:rPr>
          <w:instrText xml:space="preserve"> PAGEREF _Toc524019766 \h </w:instrText>
        </w:r>
        <w:r>
          <w:rPr>
            <w:noProof/>
            <w:webHidden/>
          </w:rPr>
        </w:r>
        <w:r>
          <w:rPr>
            <w:noProof/>
            <w:webHidden/>
          </w:rPr>
          <w:fldChar w:fldCharType="separate"/>
        </w:r>
        <w:r>
          <w:rPr>
            <w:noProof/>
            <w:webHidden/>
          </w:rPr>
          <w:t>41</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3" w:anchor="_Toc524019767" w:history="1">
        <w:r w:rsidRPr="001220DE">
          <w:rPr>
            <w:rStyle w:val="Hiperligao"/>
            <w:noProof/>
          </w:rPr>
          <w:t>Figura 26 - ESQUEMA DE SINCRONIZAÇÃO DE DADOS 2</w:t>
        </w:r>
        <w:r>
          <w:rPr>
            <w:noProof/>
            <w:webHidden/>
          </w:rPr>
          <w:tab/>
        </w:r>
        <w:r>
          <w:rPr>
            <w:noProof/>
            <w:webHidden/>
          </w:rPr>
          <w:fldChar w:fldCharType="begin"/>
        </w:r>
        <w:r>
          <w:rPr>
            <w:noProof/>
            <w:webHidden/>
          </w:rPr>
          <w:instrText xml:space="preserve"> PAGEREF _Toc524019767 \h </w:instrText>
        </w:r>
        <w:r>
          <w:rPr>
            <w:noProof/>
            <w:webHidden/>
          </w:rPr>
        </w:r>
        <w:r>
          <w:rPr>
            <w:noProof/>
            <w:webHidden/>
          </w:rPr>
          <w:fldChar w:fldCharType="separate"/>
        </w:r>
        <w:r>
          <w:rPr>
            <w:noProof/>
            <w:webHidden/>
          </w:rPr>
          <w:t>42</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4" w:anchor="_Toc524019768" w:history="1">
        <w:r w:rsidRPr="001220DE">
          <w:rPr>
            <w:rStyle w:val="Hiperligao"/>
            <w:noProof/>
          </w:rPr>
          <w:t>Figura 27 - ESQUEMA DE SINCRONIZAÇÃO DE DADOS 3</w:t>
        </w:r>
        <w:r>
          <w:rPr>
            <w:noProof/>
            <w:webHidden/>
          </w:rPr>
          <w:tab/>
        </w:r>
        <w:r>
          <w:rPr>
            <w:noProof/>
            <w:webHidden/>
          </w:rPr>
          <w:fldChar w:fldCharType="begin"/>
        </w:r>
        <w:r>
          <w:rPr>
            <w:noProof/>
            <w:webHidden/>
          </w:rPr>
          <w:instrText xml:space="preserve"> PAGEREF _Toc524019768 \h </w:instrText>
        </w:r>
        <w:r>
          <w:rPr>
            <w:noProof/>
            <w:webHidden/>
          </w:rPr>
        </w:r>
        <w:r>
          <w:rPr>
            <w:noProof/>
            <w:webHidden/>
          </w:rPr>
          <w:fldChar w:fldCharType="separate"/>
        </w:r>
        <w:r>
          <w:rPr>
            <w:noProof/>
            <w:webHidden/>
          </w:rPr>
          <w:t>43</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5" w:anchor="_Toc524019769" w:history="1">
        <w:r w:rsidRPr="001220DE">
          <w:rPr>
            <w:rStyle w:val="Hiperligao"/>
            <w:noProof/>
          </w:rPr>
          <w:t>Figura 28 - ESQUEMA DA BASE DE DADOS DO SINCRO MOBILE</w:t>
        </w:r>
        <w:r>
          <w:rPr>
            <w:noProof/>
            <w:webHidden/>
          </w:rPr>
          <w:tab/>
        </w:r>
        <w:r>
          <w:rPr>
            <w:noProof/>
            <w:webHidden/>
          </w:rPr>
          <w:fldChar w:fldCharType="begin"/>
        </w:r>
        <w:r>
          <w:rPr>
            <w:noProof/>
            <w:webHidden/>
          </w:rPr>
          <w:instrText xml:space="preserve"> PAGEREF _Toc524019769 \h </w:instrText>
        </w:r>
        <w:r>
          <w:rPr>
            <w:noProof/>
            <w:webHidden/>
          </w:rPr>
        </w:r>
        <w:r>
          <w:rPr>
            <w:noProof/>
            <w:webHidden/>
          </w:rPr>
          <w:fldChar w:fldCharType="separate"/>
        </w:r>
        <w:r>
          <w:rPr>
            <w:noProof/>
            <w:webHidden/>
          </w:rPr>
          <w:t>43</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6" w:anchor="_Toc524019770" w:history="1">
        <w:r w:rsidRPr="001220DE">
          <w:rPr>
            <w:rStyle w:val="Hiperligao"/>
            <w:noProof/>
          </w:rPr>
          <w:t>Figura 29 - ECRÃ DE EVENTOS DE CONTRAORDENAÇÃO</w:t>
        </w:r>
        <w:r>
          <w:rPr>
            <w:noProof/>
            <w:webHidden/>
          </w:rPr>
          <w:tab/>
        </w:r>
        <w:r>
          <w:rPr>
            <w:noProof/>
            <w:webHidden/>
          </w:rPr>
          <w:fldChar w:fldCharType="begin"/>
        </w:r>
        <w:r>
          <w:rPr>
            <w:noProof/>
            <w:webHidden/>
          </w:rPr>
          <w:instrText xml:space="preserve"> PAGEREF _Toc524019770 \h </w:instrText>
        </w:r>
        <w:r>
          <w:rPr>
            <w:noProof/>
            <w:webHidden/>
          </w:rPr>
        </w:r>
        <w:r>
          <w:rPr>
            <w:noProof/>
            <w:webHidden/>
          </w:rPr>
          <w:fldChar w:fldCharType="separate"/>
        </w:r>
        <w:r>
          <w:rPr>
            <w:noProof/>
            <w:webHidden/>
          </w:rPr>
          <w:t>46</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7" w:anchor="_Toc524019771" w:history="1">
        <w:r w:rsidRPr="001220DE">
          <w:rPr>
            <w:rStyle w:val="Hiperligao"/>
            <w:noProof/>
          </w:rPr>
          <w:t>Figura 30 - SÍMBOLOS CLASSIFICATIVOS DOS EVENTOS DE CONTRAORDENAÇÃO</w:t>
        </w:r>
        <w:r>
          <w:rPr>
            <w:noProof/>
            <w:webHidden/>
          </w:rPr>
          <w:tab/>
        </w:r>
        <w:r>
          <w:rPr>
            <w:noProof/>
            <w:webHidden/>
          </w:rPr>
          <w:fldChar w:fldCharType="begin"/>
        </w:r>
        <w:r>
          <w:rPr>
            <w:noProof/>
            <w:webHidden/>
          </w:rPr>
          <w:instrText xml:space="preserve"> PAGEREF _Toc524019771 \h </w:instrText>
        </w:r>
        <w:r>
          <w:rPr>
            <w:noProof/>
            <w:webHidden/>
          </w:rPr>
        </w:r>
        <w:r>
          <w:rPr>
            <w:noProof/>
            <w:webHidden/>
          </w:rPr>
          <w:fldChar w:fldCharType="separate"/>
        </w:r>
        <w:r>
          <w:rPr>
            <w:noProof/>
            <w:webHidden/>
          </w:rPr>
          <w:t>46</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8" w:anchor="_Toc524019772" w:history="1">
        <w:r w:rsidRPr="001220DE">
          <w:rPr>
            <w:rStyle w:val="Hiperligao"/>
            <w:noProof/>
          </w:rPr>
          <w:t>Figura 31 - ECRÃ DA INFORMAÇÃO MAIS RECENTE DO UTILIZADOR</w:t>
        </w:r>
        <w:r>
          <w:rPr>
            <w:noProof/>
            <w:webHidden/>
          </w:rPr>
          <w:tab/>
        </w:r>
        <w:r>
          <w:rPr>
            <w:noProof/>
            <w:webHidden/>
          </w:rPr>
          <w:fldChar w:fldCharType="begin"/>
        </w:r>
        <w:r>
          <w:rPr>
            <w:noProof/>
            <w:webHidden/>
          </w:rPr>
          <w:instrText xml:space="preserve"> PAGEREF _Toc524019772 \h </w:instrText>
        </w:r>
        <w:r>
          <w:rPr>
            <w:noProof/>
            <w:webHidden/>
          </w:rPr>
        </w:r>
        <w:r>
          <w:rPr>
            <w:noProof/>
            <w:webHidden/>
          </w:rPr>
          <w:fldChar w:fldCharType="separate"/>
        </w:r>
        <w:r>
          <w:rPr>
            <w:noProof/>
            <w:webHidden/>
          </w:rPr>
          <w:t>48</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39" w:anchor="_Toc524019773" w:history="1">
        <w:r w:rsidRPr="001220DE">
          <w:rPr>
            <w:rStyle w:val="Hiperligao"/>
            <w:noProof/>
          </w:rPr>
          <w:t>Figura 32 - ECRÃ DAS MATRÍCULAS DO UTILIZADOR</w:t>
        </w:r>
        <w:r>
          <w:rPr>
            <w:noProof/>
            <w:webHidden/>
          </w:rPr>
          <w:tab/>
        </w:r>
        <w:r>
          <w:rPr>
            <w:noProof/>
            <w:webHidden/>
          </w:rPr>
          <w:fldChar w:fldCharType="begin"/>
        </w:r>
        <w:r>
          <w:rPr>
            <w:noProof/>
            <w:webHidden/>
          </w:rPr>
          <w:instrText xml:space="preserve"> PAGEREF _Toc524019773 \h </w:instrText>
        </w:r>
        <w:r>
          <w:rPr>
            <w:noProof/>
            <w:webHidden/>
          </w:rPr>
        </w:r>
        <w:r>
          <w:rPr>
            <w:noProof/>
            <w:webHidden/>
          </w:rPr>
          <w:fldChar w:fldCharType="separate"/>
        </w:r>
        <w:r>
          <w:rPr>
            <w:noProof/>
            <w:webHidden/>
          </w:rPr>
          <w:t>49</w:t>
        </w:r>
        <w:r>
          <w:rPr>
            <w:noProof/>
            <w:webHidden/>
          </w:rPr>
          <w:fldChar w:fldCharType="end"/>
        </w:r>
      </w:hyperlink>
    </w:p>
    <w:p w:rsidR="00B4381E" w:rsidRDefault="00B4381E">
      <w:pPr>
        <w:pStyle w:val="ndicedeilustraes"/>
        <w:tabs>
          <w:tab w:val="right" w:leader="dot" w:pos="9062"/>
        </w:tabs>
        <w:rPr>
          <w:rFonts w:asciiTheme="minorHAnsi" w:hAnsiTheme="minorHAnsi"/>
          <w:noProof/>
          <w:szCs w:val="24"/>
          <w:lang w:eastAsia="pt-PT" w:bidi="ar-SA"/>
        </w:rPr>
      </w:pPr>
      <w:hyperlink r:id="rId40" w:anchor="_Toc524019774" w:history="1">
        <w:r w:rsidRPr="001220DE">
          <w:rPr>
            <w:rStyle w:val="Hiperligao"/>
            <w:noProof/>
          </w:rPr>
          <w:t>Figura 33 - ECRÃ DAS OPÇÕES E INFORMAÇÕES DO UTILIZADOR</w:t>
        </w:r>
        <w:r>
          <w:rPr>
            <w:noProof/>
            <w:webHidden/>
          </w:rPr>
          <w:tab/>
        </w:r>
        <w:r>
          <w:rPr>
            <w:noProof/>
            <w:webHidden/>
          </w:rPr>
          <w:fldChar w:fldCharType="begin"/>
        </w:r>
        <w:r>
          <w:rPr>
            <w:noProof/>
            <w:webHidden/>
          </w:rPr>
          <w:instrText xml:space="preserve"> PAGEREF _Toc524019774 \h </w:instrText>
        </w:r>
        <w:r>
          <w:rPr>
            <w:noProof/>
            <w:webHidden/>
          </w:rPr>
        </w:r>
        <w:r>
          <w:rPr>
            <w:noProof/>
            <w:webHidden/>
          </w:rPr>
          <w:fldChar w:fldCharType="separate"/>
        </w:r>
        <w:r>
          <w:rPr>
            <w:noProof/>
            <w:webHidden/>
          </w:rPr>
          <w:t>50</w:t>
        </w:r>
        <w:r>
          <w:rPr>
            <w:noProof/>
            <w:webHidden/>
          </w:rPr>
          <w:fldChar w:fldCharType="end"/>
        </w:r>
      </w:hyperlink>
    </w:p>
    <w:p w:rsidR="00D15D83" w:rsidRPr="00D20E40" w:rsidRDefault="00D15D83" w:rsidP="0018290C">
      <w:r w:rsidRPr="00D20E40">
        <w:fldChar w:fldCharType="end"/>
      </w:r>
    </w:p>
    <w:p w:rsidR="00625534" w:rsidRPr="00D20E40" w:rsidRDefault="004635A0" w:rsidP="0018290C">
      <w:r w:rsidRPr="00D20E40">
        <w:br w:type="page"/>
      </w:r>
    </w:p>
    <w:p w:rsidR="007C2B03" w:rsidRPr="00D20E40" w:rsidRDefault="008D0FC3" w:rsidP="00A00D67">
      <w:pPr>
        <w:pStyle w:val="Ttulo1"/>
        <w:numPr>
          <w:ilvl w:val="0"/>
          <w:numId w:val="0"/>
        </w:numPr>
        <w:ind w:left="360"/>
      </w:pPr>
      <w:bookmarkStart w:id="2" w:name="_Toc524021680"/>
      <w:r w:rsidRPr="00D20E40">
        <w:lastRenderedPageBreak/>
        <w:t>Introdução</w:t>
      </w:r>
      <w:bookmarkEnd w:id="2"/>
    </w:p>
    <w:p w:rsidR="007C2B03" w:rsidRPr="00D20E40" w:rsidRDefault="007C2B03" w:rsidP="007C2B03"/>
    <w:p w:rsidR="0018290C" w:rsidRPr="00D20E40" w:rsidRDefault="0018290C" w:rsidP="0018290C">
      <w:r w:rsidRPr="00D20E40">
        <w:t>Numa sociedade cada vez mais globalizada, o ritmo atual dos avanços tecnológicos estimula a nossa imaginação e permite-nos vislumbrar um futuro diferente do mundo que atualmente conhecemos. As novas tecnologias de informação e comunicação, que integram a nossa Aldeia Global em redes globais de comunicação, contribuem para uma panóplia de transformações que ocorrem em todas as áreas do conhecimento.</w:t>
      </w:r>
    </w:p>
    <w:p w:rsidR="0018290C" w:rsidRPr="00D20E40" w:rsidRDefault="0018290C" w:rsidP="0018290C">
      <w:r w:rsidRPr="00D20E40">
        <w:t>O avanço tecnológico tem vindo a contribuir para melhorar diversos aspetos da vida do Homem, nomeadamente na evolução dos meios de transporte que vieram facilitar a forma como o Homem se desloca. Contudo, é essencial que este, tenha consciência do tipo de comportamentos e de atitudes adequadas enquanto condutor de um veículo. Importa, pois, questionar que medidas de segurança temos atualmente para combater as infrações por excesso de velocidade? Que ações ou estratégias se podem implementar para diminuir a sinistralidade? Que tipo de sistemas informáticos podem ser desenvolvidos de modo a melhor a segurança rodoviária?</w:t>
      </w:r>
    </w:p>
    <w:p w:rsidR="0018290C" w:rsidRPr="00D20E40" w:rsidRDefault="0018290C" w:rsidP="0018290C">
      <w:r w:rsidRPr="00D20E40">
        <w:t>Cientes da importância do papel dos sistemas informáticos no Mundo atual, nomeadamente no campo da segurança rodoviária, e considerando que existe uma lacuna</w:t>
      </w:r>
      <w:r w:rsidR="00155417" w:rsidRPr="00D20E40">
        <w:t xml:space="preserve">, relativamente </w:t>
      </w:r>
      <w:r w:rsidR="00913A48" w:rsidRPr="00D20E40">
        <w:t xml:space="preserve">ao sistema </w:t>
      </w:r>
      <w:r w:rsidR="008B0CBE" w:rsidRPr="00D20E40">
        <w:t>de gestão de eventos de contraordenação por meio eletrónico em situação de excesso de velocidade</w:t>
      </w:r>
      <w:r w:rsidRPr="00D20E40">
        <w:t xml:space="preserve">, parece-nos, pois, pertinente </w:t>
      </w:r>
      <w:r w:rsidR="0081376C" w:rsidRPr="00D20E40">
        <w:t>um sistema informático capaz de</w:t>
      </w:r>
      <w:r w:rsidR="00E348AB" w:rsidRPr="00D20E40">
        <w:t xml:space="preserve"> promover uma melhoria na segurança rodoviária.</w:t>
      </w:r>
    </w:p>
    <w:p w:rsidR="00B31761" w:rsidRPr="00D20E40" w:rsidRDefault="00874D43" w:rsidP="0018290C">
      <w:r w:rsidRPr="00D20E40">
        <w:t>Assim, o</w:t>
      </w:r>
      <w:r w:rsidR="00B31761" w:rsidRPr="00D20E40">
        <w:t xml:space="preserve"> projeto </w:t>
      </w:r>
      <w:r w:rsidR="004755E0" w:rsidRPr="00D20E40">
        <w:t xml:space="preserve">designado de </w:t>
      </w:r>
      <w:r w:rsidR="00B31761" w:rsidRPr="00D20E40">
        <w:t xml:space="preserve">SINCRO Mobile foi desenvolvido não só com o propósito de alcançar os objetivos definidos pela Autoridade Nacional de Segurança Rodoviária (ANSR), quer a nível de um melhor desempenho da prática da condução nas estradas de Portugal, mas, também, em relação à evolução da forma como é efetuado o processo de aplicação do direito contraordenacional rodoviário. </w:t>
      </w:r>
    </w:p>
    <w:p w:rsidR="0018290C" w:rsidRPr="00D20E40" w:rsidRDefault="0018290C" w:rsidP="0018290C">
      <w:r w:rsidRPr="00D20E40">
        <w:t xml:space="preserve">Neste sentido, o </w:t>
      </w:r>
      <w:r w:rsidR="00715E56" w:rsidRPr="00D20E40">
        <w:t>SINCRO Mobile</w:t>
      </w:r>
      <w:r w:rsidRPr="00D20E40">
        <w:t xml:space="preserve"> pretende </w:t>
      </w:r>
      <w:r w:rsidR="00613BD0" w:rsidRPr="00D20E40">
        <w:t>contribuir para</w:t>
      </w:r>
      <w:r w:rsidRPr="00D20E40">
        <w:t xml:space="preserve"> uma melhoria na taxa de sinistra</w:t>
      </w:r>
      <w:r w:rsidR="004755E0" w:rsidRPr="00D20E40">
        <w:t>lidade em Portugal, promovendo</w:t>
      </w:r>
      <w:r w:rsidRPr="00D20E40">
        <w:t xml:space="preserve"> um novo processo de entrega dos eventos de contraordenação, de forma a “traçar o rumo para uma segurança rodoviária sustentável” </w:t>
      </w:r>
      <w:sdt>
        <w:sdtPr>
          <w:id w:val="597451846"/>
          <w:citation/>
        </w:sdtPr>
        <w:sdtContent>
          <w:r w:rsidR="0041016A" w:rsidRPr="00D20E40">
            <w:fldChar w:fldCharType="begin"/>
          </w:r>
          <w:r w:rsidR="00E21245" w:rsidRPr="00D20E40">
            <w:instrText xml:space="preserve">CITATION ANS181 \l 1033 </w:instrText>
          </w:r>
          <w:r w:rsidR="0041016A" w:rsidRPr="00D20E40">
            <w:fldChar w:fldCharType="separate"/>
          </w:r>
          <w:r w:rsidR="006206FE" w:rsidRPr="00D20E40">
            <w:rPr>
              <w:noProof/>
            </w:rPr>
            <w:t>(ANSR, 2018)</w:t>
          </w:r>
          <w:r w:rsidR="0041016A" w:rsidRPr="00D20E40">
            <w:fldChar w:fldCharType="end"/>
          </w:r>
        </w:sdtContent>
      </w:sdt>
      <w:r w:rsidR="0041016A" w:rsidRPr="00D20E40">
        <w:t>.</w:t>
      </w:r>
    </w:p>
    <w:p w:rsidR="0018290C" w:rsidRPr="00D20E40" w:rsidRDefault="0018290C" w:rsidP="0018290C">
      <w:r w:rsidRPr="00D20E40">
        <w:t>Com o intuito de alcançar os objetivos propostos neste projeto, efetuou-se um conjunto de procedimentos teóricos e práticos que permitiram elaborar o sistema informático SINCRO Mobile. Deste modo, apresentamos o projeto de investigação estruturado em três capítulos.</w:t>
      </w:r>
    </w:p>
    <w:p w:rsidR="0018290C" w:rsidRPr="00D20E40" w:rsidRDefault="0018290C" w:rsidP="0018290C">
      <w:r w:rsidRPr="00D20E40">
        <w:t xml:space="preserve">O primeiro capítulo, o Enquadramento Teórico, é constituído por dois subcapítulos. O primeiro subcapítulo reflete a arquitetura do sistema informático presente na Autoridade Nacional de </w:t>
      </w:r>
      <w:r w:rsidRPr="00D20E40">
        <w:lastRenderedPageBreak/>
        <w:t>Segurança Rodoviária. No segundo subcapítulo serão abordados os aspetos tecnológicos do SINCRO Mobile.</w:t>
      </w:r>
    </w:p>
    <w:p w:rsidR="0018290C" w:rsidRPr="00D20E40" w:rsidRDefault="0018290C" w:rsidP="0018290C">
      <w:r w:rsidRPr="00D20E40">
        <w:t>O segundo capítulo, a Arquitetura, é constituído por dois subcapítulos. No primeiro subcapítulo será apresentada a Arquitetura do SINCRO Mobile, e no segundo subcapítulo é referido os requisitos funcionais e não funcionais do sistema informático desenvolvido.</w:t>
      </w:r>
    </w:p>
    <w:p w:rsidR="0018290C" w:rsidRPr="00D20E40" w:rsidRDefault="0018290C" w:rsidP="0018290C">
      <w:r w:rsidRPr="00D20E40">
        <w:t>O terceiro capítulo, Implementação do Sistema Informático, constituído por dois subcapítulos, designados de Detalhes da Implementação e Modelo de Dados, onde se aborda os diversos detalhes de implementação do sistema SINCRO Mobile e é apresentada a estrutura da base de dados, respetivamente.</w:t>
      </w:r>
    </w:p>
    <w:p w:rsidR="0018290C" w:rsidRPr="00D20E40" w:rsidRDefault="0018290C" w:rsidP="0018290C">
      <w:r w:rsidRPr="00D20E40">
        <w:t xml:space="preserve">Na parte final do projeto, </w:t>
      </w:r>
      <w:r w:rsidR="00A51B0E" w:rsidRPr="00D20E40">
        <w:t>apresentam-se</w:t>
      </w:r>
      <w:r w:rsidRPr="00D20E40">
        <w:t xml:space="preserve"> as conclusões do projeto, as limitações encontradas e as contribuições do mesmo para futuros desenvolvimentos informático. </w:t>
      </w:r>
    </w:p>
    <w:p w:rsidR="00ED23EE" w:rsidRPr="00D20E40" w:rsidRDefault="00ED23EE" w:rsidP="0018290C"/>
    <w:p w:rsidR="009D6598" w:rsidRPr="00D20E40" w:rsidRDefault="009D6598"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4755E0" w:rsidRPr="00D20E40" w:rsidRDefault="004755E0" w:rsidP="00BE2403"/>
    <w:p w:rsidR="009D6598" w:rsidRPr="00D20E40" w:rsidRDefault="009D6598" w:rsidP="00BE2403"/>
    <w:p w:rsidR="009D6598" w:rsidRPr="00D20E40" w:rsidRDefault="009D6598"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4635A0" w:rsidRPr="00D20E40" w:rsidRDefault="004635A0" w:rsidP="00BE2403"/>
    <w:p w:rsidR="00301D2F" w:rsidRPr="00D20E40" w:rsidRDefault="0018290C" w:rsidP="00A00D67">
      <w:pPr>
        <w:pStyle w:val="Ttulo1"/>
        <w:numPr>
          <w:ilvl w:val="0"/>
          <w:numId w:val="22"/>
        </w:numPr>
      </w:pPr>
      <w:bookmarkStart w:id="3" w:name="_Toc524021681"/>
      <w:r w:rsidRPr="00D20E40">
        <w:lastRenderedPageBreak/>
        <w:t>Enquadramento Teórico</w:t>
      </w:r>
      <w:bookmarkEnd w:id="3"/>
    </w:p>
    <w:p w:rsidR="000B2C32" w:rsidRPr="00D20E40" w:rsidRDefault="000B2C32" w:rsidP="000B2C32"/>
    <w:p w:rsidR="0018290C" w:rsidRPr="00D20E40" w:rsidRDefault="0018290C" w:rsidP="0018290C">
      <w:r w:rsidRPr="00D20E40">
        <w:t>Hoje, vivemos numa sociedade caracterizada pela permanente mutação das tecnologias de informação e comunicação. Uma sociedade da Informação que desabrochou nas décadas de 60 e 70 do século passado, cujo o impulso tecnológico tem vindo a manifestar-se em diversas áreas da atividade humana. Assim, as novas tecnologias estão constantemente a restruturar a sociedade, tornando-se um desafio acompanhar as rápidas mudanças em curso.</w:t>
      </w:r>
    </w:p>
    <w:p w:rsidR="0018290C" w:rsidRPr="00D20E40" w:rsidRDefault="0018290C" w:rsidP="0018290C">
      <w:r w:rsidRPr="00D20E40">
        <w:t xml:space="preserve">Nesta perspetiva, podemos salientar que a informática veio facilitar o estabelecimento da comunicação independentemente das variáveis tempo e espaço, proporcionando uma maior facilidade de acesso a documentos eletrónicos. Desta forma, um </w:t>
      </w:r>
      <w:r w:rsidR="00AD12DB" w:rsidRPr="00D20E40">
        <w:t xml:space="preserve">número mais alargado de utilizadores </w:t>
      </w:r>
      <w:r w:rsidRPr="00D20E40">
        <w:t>pode aceder dir</w:t>
      </w:r>
      <w:r w:rsidR="002E01B5" w:rsidRPr="00D20E40">
        <w:t>etamente à informação desejada.</w:t>
      </w:r>
    </w:p>
    <w:p w:rsidR="0018290C" w:rsidRPr="00D20E40" w:rsidRDefault="00CA22B5" w:rsidP="0018290C">
      <w:r w:rsidRPr="00D20E40">
        <w:t>No âmbito da segurança rodoviária, num progressivo processo de modernização, visando, entre outros objetivos a desmaterialização dos processos de contraordenação e simplificação do levantamento dos autos, diversos organismos tem vindo a fomentar a implementação de novas tecnologias.</w:t>
      </w:r>
      <w:r w:rsidR="0018290C" w:rsidRPr="00D20E40">
        <w:t xml:space="preserve"> </w:t>
      </w:r>
      <w:r w:rsidR="001165DF" w:rsidRPr="00D20E40">
        <w:t xml:space="preserve">Em Portugal, a Autoridade Nacional de Segurança Rodoviária (ANSR) é um serviço central da administração direta do Estado, com responsabilidade na área da aplicação </w:t>
      </w:r>
      <w:r w:rsidR="00E63BAF" w:rsidRPr="00D20E40">
        <w:t>do Direito de Contraordenação rodoviária, e consequentemente no</w:t>
      </w:r>
      <w:r w:rsidR="0018290C" w:rsidRPr="00D20E40">
        <w:t xml:space="preserve"> processo de entrega de evento</w:t>
      </w:r>
      <w:r w:rsidR="00E63BAF" w:rsidRPr="00D20E40">
        <w:t>s</w:t>
      </w:r>
      <w:r w:rsidR="00E757EF" w:rsidRPr="00D20E40">
        <w:t xml:space="preserve"> de contraordenação, que promove medidas de implementação de plataformas tecnológicas de suporte ao serviço publico de notificações eletrónicas, de acordo com as medidas delineadas por parte do XXI Governo Constitucional. </w:t>
      </w:r>
    </w:p>
    <w:p w:rsidR="0018290C" w:rsidRPr="00D20E40" w:rsidRDefault="0018290C" w:rsidP="0018290C">
      <w:r w:rsidRPr="00D20E40">
        <w:t xml:space="preserve">Atualmente, este organismo desenvolve através de um sistema nacional de controlo de velocidade a deteção de veículos em excesso de velocidade associado a um processo de contraordenação. Após o cidadão realizar </w:t>
      </w:r>
      <w:r w:rsidR="005B305C" w:rsidRPr="00D20E40">
        <w:t>uma</w:t>
      </w:r>
      <w:r w:rsidRPr="00D20E40">
        <w:t xml:space="preserve"> infração</w:t>
      </w:r>
      <w:r w:rsidR="005B305C" w:rsidRPr="00D20E40">
        <w:t xml:space="preserve"> em local controlado</w:t>
      </w:r>
      <w:r w:rsidRPr="00D20E40">
        <w:t>, irá receber a notificação da mesma através de uma carta onde consta</w:t>
      </w:r>
      <w:r w:rsidR="00C844BE" w:rsidRPr="00D20E40">
        <w:t xml:space="preserve">m as informações da infração, </w:t>
      </w:r>
      <w:r w:rsidRPr="00D20E40">
        <w:t>os dados do veículo e do</w:t>
      </w:r>
      <w:r w:rsidR="00C844BE" w:rsidRPr="00D20E40">
        <w:t xml:space="preserve"> seu</w:t>
      </w:r>
      <w:r w:rsidRPr="00D20E40">
        <w:t xml:space="preserve"> proprietário. Para além do processo manual de entrega dos eventos de contraordenação praticados na via públi</w:t>
      </w:r>
      <w:r w:rsidR="00E757EF" w:rsidRPr="00D20E40">
        <w:t>ca, não existe em Portugal um</w:t>
      </w:r>
      <w:r w:rsidRPr="00D20E40">
        <w:t xml:space="preserve"> sistema informático capaz de notificar o Cidadão através de um dispositivo informático.</w:t>
      </w:r>
    </w:p>
    <w:p w:rsidR="0018290C" w:rsidRPr="00D20E40" w:rsidRDefault="0018290C" w:rsidP="0018290C">
      <w:r w:rsidRPr="00D20E40">
        <w:t xml:space="preserve">Perante este quadro, torna-se essencial um sistema informático capaz </w:t>
      </w:r>
      <w:r w:rsidR="00E757EF" w:rsidRPr="00D20E40">
        <w:t>de proporcionar</w:t>
      </w:r>
      <w:r w:rsidRPr="00D20E40">
        <w:t xml:space="preserve"> a entrega ao cidadão da informação de eventos de contraordenação através de um dispositivo informático, mais conc</w:t>
      </w:r>
      <w:r w:rsidR="00E757EF" w:rsidRPr="00D20E40">
        <w:t>retamente, um dispositivo móvel, isto é, através de um telemóvel.</w:t>
      </w:r>
      <w:r w:rsidRPr="00D20E40">
        <w:t xml:space="preserve"> Nesta linha de ação, foi concebido o sistema informático denominado SINCRO Mobile de modo a melhorar a transmissão de informação, relativamente ao processo de contraordenação por parte da entidade ANSR.</w:t>
      </w:r>
    </w:p>
    <w:p w:rsidR="0018290C" w:rsidRPr="00D20E40" w:rsidRDefault="0018290C" w:rsidP="007655E6">
      <w:pPr>
        <w:pStyle w:val="Ttulo2"/>
      </w:pPr>
      <w:bookmarkStart w:id="4" w:name="_Toc524021682"/>
      <w:r w:rsidRPr="00D20E40">
        <w:lastRenderedPageBreak/>
        <w:t>Arquitetura da A</w:t>
      </w:r>
      <w:r w:rsidR="00EE7DBB" w:rsidRPr="00D20E40">
        <w:t xml:space="preserve">utoridade Nacional de Segurança </w:t>
      </w:r>
      <w:r w:rsidRPr="00D20E40">
        <w:t>Rodoviária</w:t>
      </w:r>
      <w:bookmarkEnd w:id="4"/>
    </w:p>
    <w:p w:rsidR="00634BEC" w:rsidRPr="00D20E40" w:rsidRDefault="00634BEC" w:rsidP="00634BEC"/>
    <w:p w:rsidR="002779E3" w:rsidRPr="00D20E40" w:rsidRDefault="0018290C" w:rsidP="0018290C">
      <w:r w:rsidRPr="00D20E40">
        <w:t>A Autoridade Nacional de Segurança Rodoviária (ANSR) é um serviço central da administração do estado, cuja atividade visa não só o planeamento e coordenação das políticas de segurança rodoviária, como promover campanhas de educação e sensibilização rodoviária, e ainda a aplicação do Direito Contraordenacional Rodoviário. Este serviço tem como objetivo principal colocar Portugal entre os dez melhores países da União Europeia com indicadores de sinistralidade rodoviária mais baixa. Nesta perspetiva, a ANSR criou um sistema informático capaz de controlar o tráfego rodoviário e atribuir eventos de contraordenação às ocorrências de excesso de velocidade. Este sistema informático é constituído por dois subsistemas,</w:t>
      </w:r>
      <w:r w:rsidR="002779E3" w:rsidRPr="00D20E40">
        <w:t xml:space="preserve"> o</w:t>
      </w:r>
      <w:r w:rsidRPr="00D20E40">
        <w:t xml:space="preserve"> Sistema Nacional de Con</w:t>
      </w:r>
      <w:r w:rsidR="00512369" w:rsidRPr="00D20E40">
        <w:t>trolo de Velocidade (SINCRO) e</w:t>
      </w:r>
      <w:r w:rsidRPr="00D20E40">
        <w:t xml:space="preserve"> </w:t>
      </w:r>
      <w:r w:rsidR="002779E3" w:rsidRPr="00D20E40">
        <w:t xml:space="preserve">o </w:t>
      </w:r>
      <w:r w:rsidRPr="00D20E40">
        <w:t>Sistema de C</w:t>
      </w:r>
      <w:r w:rsidR="006C0722" w:rsidRPr="00D20E40">
        <w:t>ontraordenações de Trânsito (SCo</w:t>
      </w:r>
      <w:r w:rsidR="002779E3" w:rsidRPr="00D20E40">
        <w:t>T).</w:t>
      </w:r>
    </w:p>
    <w:p w:rsidR="002268FF" w:rsidRPr="00D20E40" w:rsidRDefault="00CA12F0" w:rsidP="001B097A">
      <w:r w:rsidRPr="00D20E40">
        <w:rPr>
          <w:noProof/>
        </w:rPr>
        <mc:AlternateContent>
          <mc:Choice Requires="wps">
            <w:drawing>
              <wp:anchor distT="0" distB="0" distL="114300" distR="114300" simplePos="0" relativeHeight="251638272" behindDoc="0" locked="0" layoutInCell="1" allowOverlap="1" wp14:anchorId="0586E96D" wp14:editId="23B5B126">
                <wp:simplePos x="0" y="0"/>
                <wp:positionH relativeFrom="column">
                  <wp:posOffset>537210</wp:posOffset>
                </wp:positionH>
                <wp:positionV relativeFrom="paragraph">
                  <wp:posOffset>3169285</wp:posOffset>
                </wp:positionV>
                <wp:extent cx="4679950" cy="635"/>
                <wp:effectExtent l="0" t="0" r="6350" b="12065"/>
                <wp:wrapTopAndBottom/>
                <wp:docPr id="6" name="Caixa de Texto 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395F0E" w:rsidRDefault="00B4381E" w:rsidP="00CA12F0">
                            <w:pPr>
                              <w:pStyle w:val="Legenda"/>
                              <w:jc w:val="center"/>
                              <w:rPr>
                                <w:noProof/>
                                <w:szCs w:val="20"/>
                              </w:rPr>
                            </w:pPr>
                            <w:bookmarkStart w:id="5" w:name="_Ref523929243"/>
                            <w:bookmarkStart w:id="6" w:name="_Toc524019742"/>
                            <w:r>
                              <w:t xml:space="preserve">Figura </w:t>
                            </w:r>
                            <w:r>
                              <w:fldChar w:fldCharType="begin"/>
                            </w:r>
                            <w:r>
                              <w:instrText xml:space="preserve"> SEQ Figura \* ARABIC </w:instrText>
                            </w:r>
                            <w:r>
                              <w:fldChar w:fldCharType="separate"/>
                            </w:r>
                            <w:r>
                              <w:rPr>
                                <w:noProof/>
                              </w:rPr>
                              <w:t>1</w:t>
                            </w:r>
                            <w:r>
                              <w:fldChar w:fldCharType="end"/>
                            </w:r>
                            <w:bookmarkEnd w:id="5"/>
                            <w:r>
                              <w:t xml:space="preserve"> - ARQUITETURA DA ANSR</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6E96D" id="Caixa de Texto 6" o:spid="_x0000_s1027" type="#_x0000_t202" style="position:absolute;left:0;text-align:left;margin-left:42.3pt;margin-top:249.55pt;width:368.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" stroked="f">
                <v:textbox style="mso-fit-shape-to-text:t" inset="0,0,0,0">
                  <w:txbxContent>
                    <w:p w:rsidR="00B4381E" w:rsidRPr="00395F0E" w:rsidRDefault="00B4381E" w:rsidP="00CA12F0">
                      <w:pPr>
                        <w:pStyle w:val="Legenda"/>
                        <w:jc w:val="center"/>
                        <w:rPr>
                          <w:noProof/>
                          <w:szCs w:val="20"/>
                        </w:rPr>
                      </w:pPr>
                      <w:bookmarkStart w:id="7" w:name="_Ref523929243"/>
                      <w:bookmarkStart w:id="8" w:name="_Toc524019742"/>
                      <w:r>
                        <w:t xml:space="preserve">Figura </w:t>
                      </w:r>
                      <w:r>
                        <w:fldChar w:fldCharType="begin"/>
                      </w:r>
                      <w:r>
                        <w:instrText xml:space="preserve"> SEQ Figura \* ARABIC </w:instrText>
                      </w:r>
                      <w:r>
                        <w:fldChar w:fldCharType="separate"/>
                      </w:r>
                      <w:r>
                        <w:rPr>
                          <w:noProof/>
                        </w:rPr>
                        <w:t>1</w:t>
                      </w:r>
                      <w:r>
                        <w:fldChar w:fldCharType="end"/>
                      </w:r>
                      <w:bookmarkEnd w:id="7"/>
                      <w:r>
                        <w:t xml:space="preserve"> - ARQUITETURA DA ANSR</w:t>
                      </w:r>
                      <w:bookmarkEnd w:id="8"/>
                    </w:p>
                  </w:txbxContent>
                </v:textbox>
                <w10:wrap type="topAndBottom"/>
              </v:shape>
            </w:pict>
          </mc:Fallback>
        </mc:AlternateContent>
      </w:r>
      <w:r w:rsidRPr="00D20E40">
        <w:rPr>
          <w:noProof/>
        </w:rPr>
        <w:drawing>
          <wp:anchor distT="360045" distB="360045" distL="114300" distR="114300" simplePos="0" relativeHeight="251613696" behindDoc="0" locked="0" layoutInCell="1" allowOverlap="1" wp14:anchorId="29FB8F16">
            <wp:simplePos x="0" y="0"/>
            <wp:positionH relativeFrom="margin">
              <wp:posOffset>537210</wp:posOffset>
            </wp:positionH>
            <wp:positionV relativeFrom="margin">
              <wp:posOffset>4360113</wp:posOffset>
            </wp:positionV>
            <wp:extent cx="4680000" cy="2307600"/>
            <wp:effectExtent l="0" t="0" r="6350" b="381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SR Schema.png"/>
                    <pic:cNvPicPr/>
                  </pic:nvPicPr>
                  <pic:blipFill>
                    <a:blip r:embed="rId41">
                      <a:extLst>
                        <a:ext uri="{28A0092B-C50C-407E-A947-70E740481C1C}">
                          <a14:useLocalDpi xmlns:a14="http://schemas.microsoft.com/office/drawing/2010/main" val="0"/>
                        </a:ext>
                      </a:extLst>
                    </a:blip>
                    <a:stretch>
                      <a:fillRect/>
                    </a:stretch>
                  </pic:blipFill>
                  <pic:spPr>
                    <a:xfrm>
                      <a:off x="0" y="0"/>
                      <a:ext cx="4680000" cy="2307600"/>
                    </a:xfrm>
                    <a:prstGeom prst="rect">
                      <a:avLst/>
                    </a:prstGeom>
                  </pic:spPr>
                </pic:pic>
              </a:graphicData>
            </a:graphic>
            <wp14:sizeRelH relativeFrom="page">
              <wp14:pctWidth>0</wp14:pctWidth>
            </wp14:sizeRelH>
            <wp14:sizeRelV relativeFrom="page">
              <wp14:pctHeight>0</wp14:pctHeight>
            </wp14:sizeRelV>
          </wp:anchor>
        </w:drawing>
      </w:r>
      <w:r w:rsidR="005D73D2" w:rsidRPr="00D20E40">
        <w:t xml:space="preserve">A </w:t>
      </w:r>
      <w:r w:rsidR="00FC0E37" w:rsidRPr="00D20E40">
        <w:fldChar w:fldCharType="begin"/>
      </w:r>
      <w:r w:rsidR="00FC0E37" w:rsidRPr="00D20E40">
        <w:instrText xml:space="preserve"> REF _Ref523929243 \h </w:instrText>
      </w:r>
      <w:r w:rsidR="00FC0E37" w:rsidRPr="00D20E40">
        <w:fldChar w:fldCharType="separate"/>
      </w:r>
      <w:r w:rsidR="00FC0E37" w:rsidRPr="00D20E40">
        <w:t xml:space="preserve">Figura </w:t>
      </w:r>
      <w:r w:rsidR="00FC0E37" w:rsidRPr="00D20E40">
        <w:rPr>
          <w:noProof/>
        </w:rPr>
        <w:t>1</w:t>
      </w:r>
      <w:r w:rsidR="00FC0E37" w:rsidRPr="00D20E40">
        <w:fldChar w:fldCharType="end"/>
      </w:r>
      <w:r w:rsidR="00BF0EF5" w:rsidRPr="00D20E40">
        <w:t xml:space="preserve"> </w:t>
      </w:r>
      <w:r w:rsidR="00EA4385" w:rsidRPr="00D20E40">
        <w:t>representa um esquema da arquitetura da Autoridade Nacional de Segurança Rodoviária, em que podemos observar a relação entre os dois subsistemas informáticos.</w:t>
      </w:r>
    </w:p>
    <w:p w:rsidR="002268FF" w:rsidRPr="00D20E40" w:rsidRDefault="002268FF" w:rsidP="001B097A"/>
    <w:p w:rsidR="001B097A" w:rsidRPr="00D20E40" w:rsidRDefault="0018290C" w:rsidP="001B097A">
      <w:r w:rsidRPr="00D20E40">
        <w:t xml:space="preserve">O projeto SINCRO, Sistema Nacional de Controlo de Velocidade, surge numa parceria entre a ANSR e o Instituto Superior de Engenharia de Lisboa (ISEL) em </w:t>
      </w:r>
      <w:r w:rsidR="00A13746" w:rsidRPr="00D20E40">
        <w:t>2010</w:t>
      </w:r>
      <w:r w:rsidRPr="00D20E40">
        <w:t xml:space="preserve"> visando estabelecer um quadro de responsabilidades computacionais que pudessem ser fornecidos pelo mercado como componentes independentes, possibilitando </w:t>
      </w:r>
      <w:r w:rsidR="002664E3" w:rsidRPr="00D20E40">
        <w:t>a escolha da</w:t>
      </w:r>
      <w:r w:rsidR="000152B3" w:rsidRPr="00D20E40">
        <w:t xml:space="preserve"> </w:t>
      </w:r>
      <w:r w:rsidR="002664E3" w:rsidRPr="00D20E40">
        <w:t>proposta mais vantajosa</w:t>
      </w:r>
      <w:r w:rsidR="00971194" w:rsidRPr="00D20E40">
        <w:t xml:space="preserve">, </w:t>
      </w:r>
      <w:r w:rsidRPr="00D20E40">
        <w:t xml:space="preserve">de </w:t>
      </w:r>
      <w:r w:rsidR="00971194" w:rsidRPr="00D20E40">
        <w:t>entre os concorrentes do concurso internacional</w:t>
      </w:r>
      <w:r w:rsidRPr="00D20E40">
        <w:t>.</w:t>
      </w:r>
      <w:r w:rsidR="001B097A" w:rsidRPr="00D20E40">
        <w:t xml:space="preserve"> O Estado adquire sistemas ou</w:t>
      </w:r>
      <w:r w:rsidR="002144C0" w:rsidRPr="00D20E40">
        <w:t xml:space="preserve"> serviços por concurso </w:t>
      </w:r>
      <w:r w:rsidR="002144C0" w:rsidRPr="00D20E40">
        <w:lastRenderedPageBreak/>
        <w:t>público, e p</w:t>
      </w:r>
      <w:r w:rsidR="001B097A" w:rsidRPr="00D20E40">
        <w:t>erante as respostas aos cadernos de encargos dos concorrentes (empresas ou consórcios de empresas), um júri da ANSR seleciona a proposta vencedora. Pretende-se que a escolha seja na base do custo, para as propostas que demonstram responder às especificações do caderno de encargos. O projeto SINCRO desenvolveu especificações abertas que os fabricantes de equipamen</w:t>
      </w:r>
      <w:r w:rsidR="00033E82" w:rsidRPr="00D20E40">
        <w:t>tos</w:t>
      </w:r>
      <w:r w:rsidR="008702E4" w:rsidRPr="00D20E40">
        <w:t>,</w:t>
      </w:r>
      <w:r w:rsidR="00033E82" w:rsidRPr="00D20E40">
        <w:t xml:space="preserve"> cabine e cinemómetros</w:t>
      </w:r>
      <w:r w:rsidR="008702E4" w:rsidRPr="00D20E40">
        <w:t>,</w:t>
      </w:r>
      <w:r w:rsidR="00033E82" w:rsidRPr="00D20E40">
        <w:t xml:space="preserve"> tivera</w:t>
      </w:r>
      <w:r w:rsidR="00A61E3F" w:rsidRPr="00D20E40">
        <w:t xml:space="preserve">m que implementar em </w:t>
      </w:r>
      <w:r w:rsidR="001B097A" w:rsidRPr="00D20E40">
        <w:t xml:space="preserve">conformidade com as especificações publicadas </w:t>
      </w:r>
      <w:r w:rsidR="000A26C8" w:rsidRPr="00D20E40">
        <w:t>n</w:t>
      </w:r>
      <w:r w:rsidR="001B097A" w:rsidRPr="00D20E40">
        <w:t>o caderno de encargos.</w:t>
      </w:r>
    </w:p>
    <w:p w:rsidR="0018290C" w:rsidRPr="00D20E40" w:rsidRDefault="0018290C" w:rsidP="001B097A">
      <w:r w:rsidRPr="00D20E40">
        <w:t xml:space="preserve"> Desta forma, a ANSR consegue acompanhar a política europeia dos transportes, que visa o desenvolvimento de um sistema moderno e sustentável</w:t>
      </w:r>
      <w:r w:rsidR="00315F9B" w:rsidRPr="00D20E40">
        <w:t xml:space="preserve"> </w:t>
      </w:r>
      <w:r w:rsidR="00F607B9" w:rsidRPr="00D20E40">
        <w:t>economicamente</w:t>
      </w:r>
      <w:r w:rsidRPr="00D20E40">
        <w:t>, conciliando o desenvolvimento económico com as exigências de segurança e qualidade.</w:t>
      </w:r>
    </w:p>
    <w:p w:rsidR="00EA4385" w:rsidRPr="00D20E40" w:rsidRDefault="00895933" w:rsidP="001B097A">
      <w:r w:rsidRPr="00D20E40">
        <w:rPr>
          <w:noProof/>
        </w:rPr>
        <mc:AlternateContent>
          <mc:Choice Requires="wps">
            <w:drawing>
              <wp:anchor distT="0" distB="0" distL="114300" distR="114300" simplePos="0" relativeHeight="251639296" behindDoc="0" locked="0" layoutInCell="1" allowOverlap="1" wp14:anchorId="24740C17" wp14:editId="130087E7">
                <wp:simplePos x="0" y="0"/>
                <wp:positionH relativeFrom="column">
                  <wp:posOffset>540385</wp:posOffset>
                </wp:positionH>
                <wp:positionV relativeFrom="paragraph">
                  <wp:posOffset>4248785</wp:posOffset>
                </wp:positionV>
                <wp:extent cx="4679950" cy="635"/>
                <wp:effectExtent l="0" t="0" r="6350" b="12065"/>
                <wp:wrapTopAndBottom/>
                <wp:docPr id="7" name="Caixa de Texto 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A470C0" w:rsidRDefault="00B4381E" w:rsidP="00895933">
                            <w:pPr>
                              <w:pStyle w:val="Legenda"/>
                              <w:jc w:val="center"/>
                              <w:rPr>
                                <w:noProof/>
                                <w:szCs w:val="20"/>
                              </w:rPr>
                            </w:pPr>
                            <w:bookmarkStart w:id="9" w:name="_Ref523929254"/>
                            <w:bookmarkStart w:id="10" w:name="_Toc524019743"/>
                            <w:r>
                              <w:t xml:space="preserve">Figura </w:t>
                            </w:r>
                            <w:r>
                              <w:fldChar w:fldCharType="begin"/>
                            </w:r>
                            <w:r>
                              <w:instrText xml:space="preserve"> SEQ Figura \* ARABIC </w:instrText>
                            </w:r>
                            <w:r>
                              <w:fldChar w:fldCharType="separate"/>
                            </w:r>
                            <w:r>
                              <w:rPr>
                                <w:noProof/>
                              </w:rPr>
                              <w:t>2</w:t>
                            </w:r>
                            <w:r>
                              <w:fldChar w:fldCharType="end"/>
                            </w:r>
                            <w:bookmarkEnd w:id="9"/>
                            <w:r>
                              <w:t xml:space="preserve"> - ARQUITETURA DO SINCRO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40C17" id="Caixa de Texto 7" o:spid="_x0000_s1028" type="#_x0000_t202" style="position:absolute;left:0;text-align:left;margin-left:42.55pt;margin-top:334.55pt;width:368.5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" stroked="f">
                <v:textbox style="mso-fit-shape-to-text:t" inset="0,0,0,0">
                  <w:txbxContent>
                    <w:p w:rsidR="00B4381E" w:rsidRPr="00A470C0" w:rsidRDefault="00B4381E" w:rsidP="00895933">
                      <w:pPr>
                        <w:pStyle w:val="Legenda"/>
                        <w:jc w:val="center"/>
                        <w:rPr>
                          <w:noProof/>
                          <w:szCs w:val="20"/>
                        </w:rPr>
                      </w:pPr>
                      <w:bookmarkStart w:id="11" w:name="_Ref523929254"/>
                      <w:bookmarkStart w:id="12" w:name="_Toc524019743"/>
                      <w:r>
                        <w:t xml:space="preserve">Figura </w:t>
                      </w:r>
                      <w:r>
                        <w:fldChar w:fldCharType="begin"/>
                      </w:r>
                      <w:r>
                        <w:instrText xml:space="preserve"> SEQ Figura \* ARABIC </w:instrText>
                      </w:r>
                      <w:r>
                        <w:fldChar w:fldCharType="separate"/>
                      </w:r>
                      <w:r>
                        <w:rPr>
                          <w:noProof/>
                        </w:rPr>
                        <w:t>2</w:t>
                      </w:r>
                      <w:r>
                        <w:fldChar w:fldCharType="end"/>
                      </w:r>
                      <w:bookmarkEnd w:id="11"/>
                      <w:r>
                        <w:t xml:space="preserve"> - ARQUITETURA DO SINCRO</w:t>
                      </w:r>
                      <w:bookmarkEnd w:id="12"/>
                    </w:p>
                  </w:txbxContent>
                </v:textbox>
                <w10:wrap type="topAndBottom"/>
              </v:shape>
            </w:pict>
          </mc:Fallback>
        </mc:AlternateContent>
      </w:r>
      <w:r w:rsidRPr="00D20E40">
        <w:rPr>
          <w:noProof/>
        </w:rPr>
        <w:drawing>
          <wp:anchor distT="360045" distB="360045" distL="114300" distR="114300" simplePos="0" relativeHeight="251611648" behindDoc="0" locked="0" layoutInCell="1" allowOverlap="1">
            <wp:simplePos x="0" y="0"/>
            <wp:positionH relativeFrom="margin">
              <wp:align>center</wp:align>
            </wp:positionH>
            <wp:positionV relativeFrom="paragraph">
              <wp:posOffset>1067510</wp:posOffset>
            </wp:positionV>
            <wp:extent cx="4679950" cy="3124200"/>
            <wp:effectExtent l="0" t="0" r="635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CRO Schema.png"/>
                    <pic:cNvPicPr/>
                  </pic:nvPicPr>
                  <pic:blipFill>
                    <a:blip r:embed="rId42">
                      <a:extLst>
                        <a:ext uri="{28A0092B-C50C-407E-A947-70E740481C1C}">
                          <a14:useLocalDpi xmlns:a14="http://schemas.microsoft.com/office/drawing/2010/main" val="0"/>
                        </a:ext>
                      </a:extLst>
                    </a:blip>
                    <a:stretch>
                      <a:fillRect/>
                    </a:stretch>
                  </pic:blipFill>
                  <pic:spPr>
                    <a:xfrm>
                      <a:off x="0" y="0"/>
                      <a:ext cx="4679950" cy="3124200"/>
                    </a:xfrm>
                    <a:prstGeom prst="rect">
                      <a:avLst/>
                    </a:prstGeom>
                  </pic:spPr>
                </pic:pic>
              </a:graphicData>
            </a:graphic>
            <wp14:sizeRelH relativeFrom="page">
              <wp14:pctWidth>0</wp14:pctWidth>
            </wp14:sizeRelH>
            <wp14:sizeRelV relativeFrom="page">
              <wp14:pctHeight>0</wp14:pctHeight>
            </wp14:sizeRelV>
          </wp:anchor>
        </w:drawing>
      </w:r>
      <w:r w:rsidR="00EA4385" w:rsidRPr="00D20E40">
        <w:t xml:space="preserve">Na </w:t>
      </w:r>
      <w:r w:rsidR="00FC0E37" w:rsidRPr="00D20E40">
        <w:fldChar w:fldCharType="begin"/>
      </w:r>
      <w:r w:rsidR="00FC0E37" w:rsidRPr="00D20E40">
        <w:instrText xml:space="preserve"> REF _Ref523929254 \h </w:instrText>
      </w:r>
      <w:r w:rsidR="00FC0E37" w:rsidRPr="00D20E40">
        <w:fldChar w:fldCharType="separate"/>
      </w:r>
      <w:r w:rsidR="00FC0E37" w:rsidRPr="00D20E40">
        <w:t xml:space="preserve">Figura </w:t>
      </w:r>
      <w:r w:rsidR="00FC0E37" w:rsidRPr="00D20E40">
        <w:rPr>
          <w:noProof/>
        </w:rPr>
        <w:t>2</w:t>
      </w:r>
      <w:r w:rsidR="00FC0E37" w:rsidRPr="00D20E40">
        <w:fldChar w:fldCharType="end"/>
      </w:r>
      <w:r w:rsidR="00FC0E37" w:rsidRPr="00D20E40">
        <w:t xml:space="preserve"> </w:t>
      </w:r>
      <w:r w:rsidR="00A13746" w:rsidRPr="00D20E40">
        <w:t xml:space="preserve">podemos visualizar </w:t>
      </w:r>
      <w:r w:rsidR="00F452C2" w:rsidRPr="00D20E40">
        <w:t xml:space="preserve">o </w:t>
      </w:r>
      <w:r w:rsidR="000C33B4" w:rsidRPr="00D20E40">
        <w:t>sistema informático SINCRO, mais propriamente, a sua arquitetura interna</w:t>
      </w:r>
      <w:r w:rsidR="00337BD6" w:rsidRPr="00D20E40">
        <w:t xml:space="preserve">, </w:t>
      </w:r>
      <w:r w:rsidR="00DC22CC" w:rsidRPr="00D20E40">
        <w:t>constituída por uma panóplia de Locais de Controlo de Velocidade (LCV) e   um Sistema de Gestão de Eventos de Transito (SIGET).</w:t>
      </w:r>
    </w:p>
    <w:p w:rsidR="00895933" w:rsidRPr="00D20E40" w:rsidRDefault="00895933" w:rsidP="0018290C"/>
    <w:p w:rsidR="0054081B" w:rsidRPr="00D20E40" w:rsidRDefault="0018290C" w:rsidP="0018290C">
      <w:r w:rsidRPr="00D20E40">
        <w:t xml:space="preserve">Neste contexto, o </w:t>
      </w:r>
      <w:r w:rsidR="0009442D" w:rsidRPr="00D20E40">
        <w:t xml:space="preserve">Sistema Nacional de Controlo de Velocidade, </w:t>
      </w:r>
      <w:r w:rsidRPr="00D20E40">
        <w:t>SINCRO</w:t>
      </w:r>
      <w:r w:rsidR="0009442D" w:rsidRPr="00D20E40">
        <w:t>,</w:t>
      </w:r>
      <w:r w:rsidRPr="00D20E40">
        <w:t xml:space="preserve"> consiste num sistema </w:t>
      </w:r>
      <w:r w:rsidR="009C2F05" w:rsidRPr="00D20E40">
        <w:t>informático</w:t>
      </w:r>
      <w:r w:rsidRPr="00D20E40">
        <w:t xml:space="preserve"> que constitui a infraestrutura física e tecnológica que assegura automaticamente a fase de deteção da infração por excesso de velocidade. Na realidade, o sistema SINCRO é constituído por uma rede de Locais de Controlo de Velocidade (LCV), distribuídos por diversas zonas consideradas perigosas nas autoestradas. Mais concretamente, um LCV é um sistema autón</w:t>
      </w:r>
      <w:r w:rsidR="00B30F16" w:rsidRPr="00D20E40">
        <w:t>omo constituído por uma cabine.</w:t>
      </w:r>
      <w:r w:rsidR="0054081B" w:rsidRPr="00D20E40">
        <w:t xml:space="preserve"> </w:t>
      </w:r>
    </w:p>
    <w:p w:rsidR="000B40D4" w:rsidRPr="00D20E40" w:rsidRDefault="00FC0E37" w:rsidP="0018290C">
      <w:r w:rsidRPr="00D20E40">
        <w:rPr>
          <w:noProof/>
        </w:rPr>
        <w:lastRenderedPageBreak/>
        <mc:AlternateContent>
          <mc:Choice Requires="wps">
            <w:drawing>
              <wp:anchor distT="0" distB="0" distL="114300" distR="114300" simplePos="0" relativeHeight="251640320" behindDoc="0" locked="0" layoutInCell="1" allowOverlap="1" wp14:anchorId="7ADA11B0" wp14:editId="1AE58E0B">
                <wp:simplePos x="0" y="0"/>
                <wp:positionH relativeFrom="column">
                  <wp:posOffset>1080770</wp:posOffset>
                </wp:positionH>
                <wp:positionV relativeFrom="paragraph">
                  <wp:posOffset>2908300</wp:posOffset>
                </wp:positionV>
                <wp:extent cx="3599815" cy="635"/>
                <wp:effectExtent l="0" t="0" r="0" b="12065"/>
                <wp:wrapThrough wrapText="bothSides">
                  <wp:wrapPolygon edited="0">
                    <wp:start x="0" y="0"/>
                    <wp:lineTo x="0" y="0"/>
                    <wp:lineTo x="21490" y="0"/>
                    <wp:lineTo x="21490" y="0"/>
                    <wp:lineTo x="0" y="0"/>
                  </wp:wrapPolygon>
                </wp:wrapThrough>
                <wp:docPr id="13" name="Caixa de Texto 13"/>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rsidR="00B4381E" w:rsidRPr="00554270" w:rsidRDefault="00B4381E" w:rsidP="009C2F05">
                            <w:pPr>
                              <w:pStyle w:val="Legenda"/>
                              <w:jc w:val="center"/>
                              <w:rPr>
                                <w:noProof/>
                                <w:szCs w:val="20"/>
                              </w:rPr>
                            </w:pPr>
                            <w:bookmarkStart w:id="13" w:name="_Ref523929276"/>
                            <w:bookmarkStart w:id="14" w:name="_Toc524019744"/>
                            <w:r>
                              <w:t xml:space="preserve">Figura </w:t>
                            </w:r>
                            <w:r>
                              <w:fldChar w:fldCharType="begin"/>
                            </w:r>
                            <w:r>
                              <w:instrText xml:space="preserve"> SEQ Figura \* ARABIC </w:instrText>
                            </w:r>
                            <w:r>
                              <w:fldChar w:fldCharType="separate"/>
                            </w:r>
                            <w:r>
                              <w:rPr>
                                <w:noProof/>
                              </w:rPr>
                              <w:t>3</w:t>
                            </w:r>
                            <w:r>
                              <w:fldChar w:fldCharType="end"/>
                            </w:r>
                            <w:bookmarkEnd w:id="13"/>
                            <w:r>
                              <w:t xml:space="preserve"> - LOCAL DE CONTROLO DE VELOCIDADE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11B0" id="Caixa de Texto 13" o:spid="_x0000_s1029" type="#_x0000_t202" style="position:absolute;left:0;text-align:left;margin-left:85.1pt;margin-top:229pt;width:283.4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" stroked="f">
                <v:textbox style="mso-fit-shape-to-text:t" inset="0,0,0,0">
                  <w:txbxContent>
                    <w:p w:rsidR="00B4381E" w:rsidRPr="00554270" w:rsidRDefault="00B4381E" w:rsidP="009C2F05">
                      <w:pPr>
                        <w:pStyle w:val="Legenda"/>
                        <w:jc w:val="center"/>
                        <w:rPr>
                          <w:noProof/>
                          <w:szCs w:val="20"/>
                        </w:rPr>
                      </w:pPr>
                      <w:bookmarkStart w:id="15" w:name="_Ref523929276"/>
                      <w:bookmarkStart w:id="16" w:name="_Toc524019744"/>
                      <w:r>
                        <w:t xml:space="preserve">Figura </w:t>
                      </w:r>
                      <w:r>
                        <w:fldChar w:fldCharType="begin"/>
                      </w:r>
                      <w:r>
                        <w:instrText xml:space="preserve"> SEQ Figura \* ARABIC </w:instrText>
                      </w:r>
                      <w:r>
                        <w:fldChar w:fldCharType="separate"/>
                      </w:r>
                      <w:r>
                        <w:rPr>
                          <w:noProof/>
                        </w:rPr>
                        <w:t>3</w:t>
                      </w:r>
                      <w:r>
                        <w:fldChar w:fldCharType="end"/>
                      </w:r>
                      <w:bookmarkEnd w:id="15"/>
                      <w:r>
                        <w:t xml:space="preserve"> - LOCAL DE CONTROLO DE VELOCIDADE</w:t>
                      </w:r>
                      <w:bookmarkEnd w:id="16"/>
                    </w:p>
                  </w:txbxContent>
                </v:textbox>
                <w10:wrap type="through"/>
              </v:shape>
            </w:pict>
          </mc:Fallback>
        </mc:AlternateContent>
      </w:r>
      <w:r w:rsidR="0054081B" w:rsidRPr="00D20E40">
        <w:rPr>
          <w:noProof/>
        </w:rPr>
        <w:drawing>
          <wp:anchor distT="360045" distB="360045" distL="114300" distR="114300" simplePos="0" relativeHeight="251612672" behindDoc="0" locked="0" layoutInCell="1" allowOverlap="1">
            <wp:simplePos x="0" y="0"/>
            <wp:positionH relativeFrom="margin">
              <wp:align>center</wp:align>
            </wp:positionH>
            <wp:positionV relativeFrom="paragraph">
              <wp:posOffset>542290</wp:posOffset>
            </wp:positionV>
            <wp:extent cx="3599815" cy="2307590"/>
            <wp:effectExtent l="0" t="0" r="0" b="381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cro-01-720x539.jpeg"/>
                    <pic:cNvPicPr/>
                  </pic:nvPicPr>
                  <pic:blipFill>
                    <a:blip r:embed="rId43">
                      <a:extLst>
                        <a:ext uri="{28A0092B-C50C-407E-A947-70E740481C1C}">
                          <a14:useLocalDpi xmlns:a14="http://schemas.microsoft.com/office/drawing/2010/main" val="0"/>
                        </a:ext>
                      </a:extLst>
                    </a:blip>
                    <a:stretch>
                      <a:fillRect/>
                    </a:stretch>
                  </pic:blipFill>
                  <pic:spPr>
                    <a:xfrm>
                      <a:off x="0" y="0"/>
                      <a:ext cx="3599815" cy="2307590"/>
                    </a:xfrm>
                    <a:prstGeom prst="rect">
                      <a:avLst/>
                    </a:prstGeom>
                  </pic:spPr>
                </pic:pic>
              </a:graphicData>
            </a:graphic>
            <wp14:sizeRelH relativeFrom="page">
              <wp14:pctWidth>0</wp14:pctWidth>
            </wp14:sizeRelH>
            <wp14:sizeRelV relativeFrom="page">
              <wp14:pctHeight>0</wp14:pctHeight>
            </wp14:sizeRelV>
          </wp:anchor>
        </w:drawing>
      </w:r>
      <w:r w:rsidR="000D7ED7" w:rsidRPr="00D20E40">
        <w:t>Na</w:t>
      </w:r>
      <w:r w:rsidR="004A33B5" w:rsidRPr="00D20E40">
        <w:t xml:space="preserve"> </w:t>
      </w:r>
      <w:r w:rsidR="009C2F05" w:rsidRPr="00D20E40">
        <w:fldChar w:fldCharType="begin"/>
      </w:r>
      <w:r w:rsidR="009C2F05" w:rsidRPr="00D20E40">
        <w:instrText xml:space="preserve"> REF _Ref523929276 \h </w:instrText>
      </w:r>
      <w:r w:rsidR="009C2F05" w:rsidRPr="00D20E40">
        <w:fldChar w:fldCharType="separate"/>
      </w:r>
      <w:r w:rsidR="009C2F05" w:rsidRPr="00D20E40">
        <w:t xml:space="preserve">Figura </w:t>
      </w:r>
      <w:r w:rsidR="009C2F05" w:rsidRPr="00D20E40">
        <w:rPr>
          <w:noProof/>
        </w:rPr>
        <w:t>3</w:t>
      </w:r>
      <w:r w:rsidR="009C2F05" w:rsidRPr="00D20E40">
        <w:fldChar w:fldCharType="end"/>
      </w:r>
      <w:r w:rsidR="000D7ED7" w:rsidRPr="00D20E40">
        <w:t xml:space="preserve"> </w:t>
      </w:r>
      <w:r w:rsidR="004A33B5" w:rsidRPr="00D20E40">
        <w:t xml:space="preserve">visualizamos um Local de Controlo de Velocidade onde se encontra a cabine. </w:t>
      </w:r>
    </w:p>
    <w:p w:rsidR="00F34A31" w:rsidRPr="00D20E40" w:rsidRDefault="00F34A31" w:rsidP="00B30F16"/>
    <w:p w:rsidR="00B30F16" w:rsidRPr="00D20E40" w:rsidRDefault="00B30F16" w:rsidP="00B30F16">
      <w:r w:rsidRPr="00D20E40">
        <w:t>A cabine é constituída no seu interior por um cinemómetro, vulgarmente designado por sistema radar, uma câmara fotográfica ou de vídeo e controlador de geração de e</w:t>
      </w:r>
      <w:r w:rsidR="009F49B7" w:rsidRPr="00D20E40">
        <w:t>ventos de excesso de velocidade, que podemos visualizar na figura que se segue.</w:t>
      </w:r>
    </w:p>
    <w:p w:rsidR="004A33B5" w:rsidRPr="00D20E40" w:rsidRDefault="004A33B5" w:rsidP="0018290C"/>
    <w:p w:rsidR="004A33B5" w:rsidRPr="00D20E40" w:rsidRDefault="00F34A31" w:rsidP="0018290C">
      <w:r w:rsidRPr="00D20E40">
        <w:rPr>
          <w:noProof/>
        </w:rPr>
        <mc:AlternateContent>
          <mc:Choice Requires="wps">
            <w:drawing>
              <wp:anchor distT="0" distB="0" distL="114300" distR="114300" simplePos="0" relativeHeight="251641344" behindDoc="0" locked="0" layoutInCell="1" allowOverlap="1" wp14:anchorId="1A3A149B" wp14:editId="41354DBC">
                <wp:simplePos x="0" y="0"/>
                <wp:positionH relativeFrom="column">
                  <wp:posOffset>1068705</wp:posOffset>
                </wp:positionH>
                <wp:positionV relativeFrom="paragraph">
                  <wp:posOffset>2077085</wp:posOffset>
                </wp:positionV>
                <wp:extent cx="3596005" cy="635"/>
                <wp:effectExtent l="0" t="0" r="0" b="12065"/>
                <wp:wrapThrough wrapText="bothSides">
                  <wp:wrapPolygon edited="0">
                    <wp:start x="0" y="0"/>
                    <wp:lineTo x="0" y="0"/>
                    <wp:lineTo x="21512" y="0"/>
                    <wp:lineTo x="21512" y="0"/>
                    <wp:lineTo x="0" y="0"/>
                  </wp:wrapPolygon>
                </wp:wrapThrough>
                <wp:docPr id="15" name="Caixa de Texto 15"/>
                <wp:cNvGraphicFramePr/>
                <a:graphic xmlns:a="http://schemas.openxmlformats.org/drawingml/2006/main">
                  <a:graphicData uri="http://schemas.microsoft.com/office/word/2010/wordprocessingShape">
                    <wps:wsp>
                      <wps:cNvSpPr txBox="1"/>
                      <wps:spPr>
                        <a:xfrm>
                          <a:off x="0" y="0"/>
                          <a:ext cx="3596005" cy="635"/>
                        </a:xfrm>
                        <a:prstGeom prst="rect">
                          <a:avLst/>
                        </a:prstGeom>
                        <a:solidFill>
                          <a:prstClr val="white"/>
                        </a:solidFill>
                        <a:ln>
                          <a:noFill/>
                        </a:ln>
                      </wps:spPr>
                      <wps:txbx>
                        <w:txbxContent>
                          <w:p w:rsidR="00B4381E" w:rsidRPr="00F71954" w:rsidRDefault="00B4381E" w:rsidP="00F34A31">
                            <w:pPr>
                              <w:pStyle w:val="Legenda"/>
                              <w:jc w:val="center"/>
                              <w:rPr>
                                <w:noProof/>
                                <w:szCs w:val="20"/>
                              </w:rPr>
                            </w:pPr>
                            <w:bookmarkStart w:id="17" w:name="_Toc524019745"/>
                            <w:r>
                              <w:t xml:space="preserve">Figura </w:t>
                            </w:r>
                            <w:r>
                              <w:fldChar w:fldCharType="begin"/>
                            </w:r>
                            <w:r>
                              <w:instrText xml:space="preserve"> SEQ Figura \* ARABIC </w:instrText>
                            </w:r>
                            <w:r>
                              <w:fldChar w:fldCharType="separate"/>
                            </w:r>
                            <w:r>
                              <w:rPr>
                                <w:noProof/>
                              </w:rPr>
                              <w:t>4</w:t>
                            </w:r>
                            <w:r>
                              <w:fldChar w:fldCharType="end"/>
                            </w:r>
                            <w:r>
                              <w:t xml:space="preserve"> - INTERIOR DO CINEMÓMETRO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149B" id="Caixa de Texto 15" o:spid="_x0000_s1030" type="#_x0000_t202" style="position:absolute;left:0;text-align:left;margin-left:84.15pt;margin-top:163.55pt;width:283.1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" stroked="f">
                <v:textbox style="mso-fit-shape-to-text:t" inset="0,0,0,0">
                  <w:txbxContent>
                    <w:p w:rsidR="00B4381E" w:rsidRPr="00F71954" w:rsidRDefault="00B4381E" w:rsidP="00F34A31">
                      <w:pPr>
                        <w:pStyle w:val="Legenda"/>
                        <w:jc w:val="center"/>
                        <w:rPr>
                          <w:noProof/>
                          <w:szCs w:val="20"/>
                        </w:rPr>
                      </w:pPr>
                      <w:bookmarkStart w:id="18" w:name="_Toc524019745"/>
                      <w:r>
                        <w:t xml:space="preserve">Figura </w:t>
                      </w:r>
                      <w:r>
                        <w:fldChar w:fldCharType="begin"/>
                      </w:r>
                      <w:r>
                        <w:instrText xml:space="preserve"> SEQ Figura \* ARABIC </w:instrText>
                      </w:r>
                      <w:r>
                        <w:fldChar w:fldCharType="separate"/>
                      </w:r>
                      <w:r>
                        <w:rPr>
                          <w:noProof/>
                        </w:rPr>
                        <w:t>4</w:t>
                      </w:r>
                      <w:r>
                        <w:fldChar w:fldCharType="end"/>
                      </w:r>
                      <w:r>
                        <w:t xml:space="preserve"> - INTERIOR DO CINEMÓMETRO</w:t>
                      </w:r>
                      <w:bookmarkEnd w:id="18"/>
                    </w:p>
                  </w:txbxContent>
                </v:textbox>
                <w10:wrap type="through"/>
              </v:shape>
            </w:pict>
          </mc:Fallback>
        </mc:AlternateContent>
      </w:r>
      <w:r w:rsidR="003F08C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7" o:spid="_x0000_s1026" type="#_x0000_t75" alt="page8image3822816" style="position:absolute;left:0;text-align:left;margin-left:84.15pt;margin-top:.9pt;width:283.15pt;height:158.15pt;z-index:-251622912;visibility:visible;mso-wrap-style:square;mso-wrap-edited:f;mso-width-percent:0;mso-height-percent:0;mso-position-horizontal-relative:text;mso-position-vertical-relative:text;mso-width-percent:0;mso-height-percent:0">
            <v:imagedata r:id="rId44" o:title="page8image3822816"/>
            <w10:wrap type="through"/>
          </v:shape>
        </w:pict>
      </w:r>
    </w:p>
    <w:p w:rsidR="004A33B5" w:rsidRPr="00D20E40" w:rsidRDefault="004A33B5" w:rsidP="0018290C"/>
    <w:p w:rsidR="00A8798C" w:rsidRPr="00D20E40" w:rsidRDefault="00A8798C"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C604FB" w:rsidRPr="00D20E40" w:rsidRDefault="00C604FB" w:rsidP="0018290C"/>
    <w:p w:rsidR="00B115EF" w:rsidRPr="00D20E40" w:rsidRDefault="00B115EF" w:rsidP="0018290C"/>
    <w:p w:rsidR="00627176" w:rsidRPr="00D20E40" w:rsidRDefault="0018290C" w:rsidP="0018290C">
      <w:r w:rsidRPr="00D20E40">
        <w:t xml:space="preserve">Os Locais de Controlo de Velocidade (LCV) comunicam com o Sistema de Gestão de Eventos de Tráfego (SIGET). Este sistema, SIGET, tem por objetivo disponibilizar um conjunto de funcionalidades essenciais ao processamento dos eventos de transito e funcionalidades complementares na gestão da infraestrutura de radares e cabines. Assim, a recolha de eventos de transito de cada um dos radares da rede, bem como a configuração dos sistemas radar de </w:t>
      </w:r>
      <w:r w:rsidRPr="00D20E40">
        <w:lastRenderedPageBreak/>
        <w:t xml:space="preserve">acordo com os limites de velocidade e o </w:t>
      </w:r>
      <w:r w:rsidR="00AE7C9A" w:rsidRPr="00D20E40">
        <w:t>envio de</w:t>
      </w:r>
      <w:r w:rsidRPr="00D20E40">
        <w:t xml:space="preserve"> eventos de contraordenação</w:t>
      </w:r>
      <w:r w:rsidR="00C94841" w:rsidRPr="00D20E40">
        <w:t xml:space="preserve"> para o sistema SCoT</w:t>
      </w:r>
      <w:r w:rsidRPr="00D20E40">
        <w:t>, constituem as principais funcionalidades implementadas pelo SIGET.</w:t>
      </w:r>
    </w:p>
    <w:p w:rsidR="00B72085" w:rsidRPr="00D20E40" w:rsidRDefault="000F2C12" w:rsidP="0018290C">
      <w:r w:rsidRPr="00D20E40">
        <w:rPr>
          <w:noProof/>
        </w:rPr>
        <mc:AlternateContent>
          <mc:Choice Requires="wps">
            <w:drawing>
              <wp:anchor distT="0" distB="0" distL="114300" distR="114300" simplePos="0" relativeHeight="251642368" behindDoc="0" locked="0" layoutInCell="1" allowOverlap="1" wp14:anchorId="1FE872CF" wp14:editId="33892AD8">
                <wp:simplePos x="0" y="0"/>
                <wp:positionH relativeFrom="column">
                  <wp:posOffset>359410</wp:posOffset>
                </wp:positionH>
                <wp:positionV relativeFrom="paragraph">
                  <wp:posOffset>4666615</wp:posOffset>
                </wp:positionV>
                <wp:extent cx="5039995" cy="635"/>
                <wp:effectExtent l="0" t="0" r="1905" b="12065"/>
                <wp:wrapTopAndBottom/>
                <wp:docPr id="25" name="Caixa de Texto 2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B4381E" w:rsidRPr="00A65E34" w:rsidRDefault="00B4381E" w:rsidP="000F2C12">
                            <w:pPr>
                              <w:pStyle w:val="Legenda"/>
                              <w:jc w:val="center"/>
                              <w:rPr>
                                <w:noProof/>
                                <w:szCs w:val="20"/>
                              </w:rPr>
                            </w:pPr>
                            <w:bookmarkStart w:id="19" w:name="_Ref523929531"/>
                            <w:bookmarkStart w:id="20" w:name="_Toc524019746"/>
                            <w:r>
                              <w:t xml:space="preserve">Figura </w:t>
                            </w:r>
                            <w:r>
                              <w:fldChar w:fldCharType="begin"/>
                            </w:r>
                            <w:r>
                              <w:instrText xml:space="preserve"> SEQ Figura \* ARABIC </w:instrText>
                            </w:r>
                            <w:r>
                              <w:fldChar w:fldCharType="separate"/>
                            </w:r>
                            <w:r>
                              <w:rPr>
                                <w:noProof/>
                              </w:rPr>
                              <w:t>5</w:t>
                            </w:r>
                            <w:r>
                              <w:fldChar w:fldCharType="end"/>
                            </w:r>
                            <w:bookmarkEnd w:id="19"/>
                            <w:r>
                              <w:t xml:space="preserve"> - ARQUITETURA SINCRO NO SISTEMA </w:t>
                            </w:r>
                            <w:r>
                              <w:rPr>
                                <w:noProof/>
                              </w:rPr>
                              <w:t>ANSR</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872CF" id="Caixa de Texto 25" o:spid="_x0000_s1031" type="#_x0000_t202" style="position:absolute;left:0;text-align:left;margin-left:28.3pt;margin-top:367.45pt;width:396.8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" stroked="f">
                <v:textbox style="mso-fit-shape-to-text:t" inset="0,0,0,0">
                  <w:txbxContent>
                    <w:p w:rsidR="00B4381E" w:rsidRPr="00A65E34" w:rsidRDefault="00B4381E" w:rsidP="000F2C12">
                      <w:pPr>
                        <w:pStyle w:val="Legenda"/>
                        <w:jc w:val="center"/>
                        <w:rPr>
                          <w:noProof/>
                          <w:szCs w:val="20"/>
                        </w:rPr>
                      </w:pPr>
                      <w:bookmarkStart w:id="21" w:name="_Ref523929531"/>
                      <w:bookmarkStart w:id="22" w:name="_Toc524019746"/>
                      <w:r>
                        <w:t xml:space="preserve">Figura </w:t>
                      </w:r>
                      <w:r>
                        <w:fldChar w:fldCharType="begin"/>
                      </w:r>
                      <w:r>
                        <w:instrText xml:space="preserve"> SEQ Figura \* ARABIC </w:instrText>
                      </w:r>
                      <w:r>
                        <w:fldChar w:fldCharType="separate"/>
                      </w:r>
                      <w:r>
                        <w:rPr>
                          <w:noProof/>
                        </w:rPr>
                        <w:t>5</w:t>
                      </w:r>
                      <w:r>
                        <w:fldChar w:fldCharType="end"/>
                      </w:r>
                      <w:bookmarkEnd w:id="21"/>
                      <w:r>
                        <w:t xml:space="preserve"> - ARQUITETURA SINCRO NO SISTEMA </w:t>
                      </w:r>
                      <w:r>
                        <w:rPr>
                          <w:noProof/>
                        </w:rPr>
                        <w:t>ANSR</w:t>
                      </w:r>
                      <w:bookmarkEnd w:id="22"/>
                    </w:p>
                  </w:txbxContent>
                </v:textbox>
                <w10:wrap type="topAndBottom"/>
              </v:shape>
            </w:pict>
          </mc:Fallback>
        </mc:AlternateContent>
      </w:r>
      <w:r w:rsidRPr="00D20E40">
        <w:rPr>
          <w:noProof/>
        </w:rPr>
        <w:drawing>
          <wp:anchor distT="360045" distB="360045" distL="114300" distR="114300" simplePos="0" relativeHeight="251614720" behindDoc="0" locked="0" layoutInCell="1" allowOverlap="1" wp14:anchorId="3A362379">
            <wp:simplePos x="0" y="0"/>
            <wp:positionH relativeFrom="margin">
              <wp:posOffset>359410</wp:posOffset>
            </wp:positionH>
            <wp:positionV relativeFrom="paragraph">
              <wp:posOffset>1330862</wp:posOffset>
            </wp:positionV>
            <wp:extent cx="5039995" cy="3279140"/>
            <wp:effectExtent l="0" t="0" r="1905"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039995" cy="3279140"/>
                    </a:xfrm>
                    <a:prstGeom prst="rect">
                      <a:avLst/>
                    </a:prstGeom>
                  </pic:spPr>
                </pic:pic>
              </a:graphicData>
            </a:graphic>
            <wp14:sizeRelH relativeFrom="page">
              <wp14:pctWidth>0</wp14:pctWidth>
            </wp14:sizeRelH>
            <wp14:sizeRelV relativeFrom="page">
              <wp14:pctHeight>0</wp14:pctHeight>
            </wp14:sizeRelV>
          </wp:anchor>
        </w:drawing>
      </w:r>
      <w:r w:rsidR="00B72085" w:rsidRPr="00D20E40">
        <w:t xml:space="preserve">A </w:t>
      </w:r>
      <w:r w:rsidR="00302C04" w:rsidRPr="00D20E40">
        <w:fldChar w:fldCharType="begin"/>
      </w:r>
      <w:r w:rsidR="00302C04" w:rsidRPr="00D20E40">
        <w:instrText xml:space="preserve"> REF _Ref523929531 \h </w:instrText>
      </w:r>
      <w:r w:rsidR="00302C04" w:rsidRPr="00D20E40">
        <w:fldChar w:fldCharType="separate"/>
      </w:r>
      <w:r w:rsidR="00302C04" w:rsidRPr="00D20E40">
        <w:t xml:space="preserve">Figura </w:t>
      </w:r>
      <w:r w:rsidR="00302C04" w:rsidRPr="00D20E40">
        <w:rPr>
          <w:noProof/>
        </w:rPr>
        <w:t>5</w:t>
      </w:r>
      <w:r w:rsidR="00302C04" w:rsidRPr="00D20E40">
        <w:fldChar w:fldCharType="end"/>
      </w:r>
      <w:r w:rsidR="00B72085" w:rsidRPr="00D20E40">
        <w:fldChar w:fldCharType="begin"/>
      </w:r>
      <w:r w:rsidR="00B72085" w:rsidRPr="00D20E40">
        <w:instrText xml:space="preserve"> REF _Ref523792190 \h </w:instrText>
      </w:r>
      <w:r w:rsidR="00B72085" w:rsidRPr="00D20E40">
        <w:fldChar w:fldCharType="end"/>
      </w:r>
      <w:r w:rsidR="00B72085" w:rsidRPr="00D20E40">
        <w:t xml:space="preserve"> apresenta a arquitetura geral </w:t>
      </w:r>
      <w:r w:rsidR="001B2280" w:rsidRPr="00D20E40">
        <w:t>do Sistema Nacional de Controlo de Velocidade</w:t>
      </w:r>
      <w:r w:rsidR="009E4F7C" w:rsidRPr="00D20E40">
        <w:t xml:space="preserve"> (SINCRO)</w:t>
      </w:r>
      <w:r w:rsidR="00B72085" w:rsidRPr="00D20E40">
        <w:t>. Na mesma</w:t>
      </w:r>
      <w:r w:rsidR="000A444E" w:rsidRPr="00D20E40">
        <w:t xml:space="preserve"> figura</w:t>
      </w:r>
      <w:r w:rsidR="00B72085" w:rsidRPr="00D20E40">
        <w:t xml:space="preserve">, é possível verificar a interligação entre os sistemas </w:t>
      </w:r>
      <w:r w:rsidR="008F5FB3" w:rsidRPr="00D20E40">
        <w:t>SINCRO e SCo</w:t>
      </w:r>
      <w:r w:rsidR="00027B18" w:rsidRPr="00D20E40">
        <w:t xml:space="preserve">T, </w:t>
      </w:r>
      <w:r w:rsidR="003F60B4" w:rsidRPr="00D20E40">
        <w:t xml:space="preserve">que é efetuada </w:t>
      </w:r>
      <w:r w:rsidR="00027B18" w:rsidRPr="00D20E40">
        <w:t>através da comunicação</w:t>
      </w:r>
      <w:r w:rsidR="008B631F" w:rsidRPr="00D20E40">
        <w:t xml:space="preserve"> direta </w:t>
      </w:r>
      <w:r w:rsidR="00027B18" w:rsidRPr="00D20E40">
        <w:t xml:space="preserve">do </w:t>
      </w:r>
      <w:r w:rsidR="00302493" w:rsidRPr="00D20E40">
        <w:t>sub</w:t>
      </w:r>
      <w:r w:rsidR="00B5509B" w:rsidRPr="00D20E40">
        <w:t xml:space="preserve">sistema </w:t>
      </w:r>
      <w:r w:rsidR="00027B18" w:rsidRPr="00D20E40">
        <w:t>SIGET</w:t>
      </w:r>
      <w:r w:rsidR="009F67A4" w:rsidRPr="00D20E40">
        <w:t>, presente no SINCRO,</w:t>
      </w:r>
      <w:r w:rsidR="00027B18" w:rsidRPr="00D20E40">
        <w:t xml:space="preserve"> com o </w:t>
      </w:r>
      <w:r w:rsidR="008E6B8C" w:rsidRPr="00D20E40">
        <w:t>sistema SCoT</w:t>
      </w:r>
      <w:r w:rsidR="00027B18" w:rsidRPr="00D20E40">
        <w:t>.</w:t>
      </w:r>
    </w:p>
    <w:p w:rsidR="000F2C12" w:rsidRPr="00D20E40" w:rsidRDefault="000F2C12" w:rsidP="0018290C"/>
    <w:p w:rsidR="0018290C" w:rsidRPr="00D20E40" w:rsidRDefault="0018290C" w:rsidP="0018290C">
      <w:r w:rsidRPr="00D20E40">
        <w:t>Relativamente ao Sistema de C</w:t>
      </w:r>
      <w:r w:rsidR="00A26540" w:rsidRPr="00D20E40">
        <w:t>ontraordenações de Trânsito, SCo</w:t>
      </w:r>
      <w:r w:rsidRPr="00D20E40">
        <w:t>T, um sistema de mobilidade, criado no âmbito do projeto “Polícia em Movimento”, uma ferramenta de mobilidade para o uso dos militares</w:t>
      </w:r>
      <w:r w:rsidR="00B55317" w:rsidRPr="00D20E40">
        <w:t xml:space="preserve"> (GNR)</w:t>
      </w:r>
      <w:r w:rsidRPr="00D20E40">
        <w:t xml:space="preserve"> e agentes de força de segurança</w:t>
      </w:r>
      <w:r w:rsidR="00B55317" w:rsidRPr="00D20E40">
        <w:t xml:space="preserve"> (PSP)</w:t>
      </w:r>
      <w:r w:rsidRPr="00D20E40">
        <w:t xml:space="preserve"> que visa permitir desmaterializar o processo de contraordenações. Cabe ao Sistema de C</w:t>
      </w:r>
      <w:r w:rsidR="00A26540" w:rsidRPr="00D20E40">
        <w:t>ontraordenações de Trânsito (SCo</w:t>
      </w:r>
      <w:r w:rsidRPr="00D20E40">
        <w:t xml:space="preserve">T) a obtenção e registo de eventos de contraordenação, geração do auto de contraordenação e envio da notificação. Neste sentido, </w:t>
      </w:r>
      <w:r w:rsidR="001153A5" w:rsidRPr="00D20E40">
        <w:t xml:space="preserve">é </w:t>
      </w:r>
      <w:r w:rsidR="00BA03B6" w:rsidRPr="00D20E40">
        <w:t xml:space="preserve">da </w:t>
      </w:r>
      <w:r w:rsidR="00A5516A" w:rsidRPr="00D20E40">
        <w:t xml:space="preserve">responsabilidade </w:t>
      </w:r>
      <w:r w:rsidR="0040449A" w:rsidRPr="00D20E40">
        <w:t xml:space="preserve">da </w:t>
      </w:r>
      <w:r w:rsidR="00A5516A" w:rsidRPr="00D20E40">
        <w:t>ANSR</w:t>
      </w:r>
      <w:r w:rsidR="000A25FB" w:rsidRPr="00D20E40">
        <w:t>,</w:t>
      </w:r>
      <w:r w:rsidRPr="00D20E40">
        <w:t xml:space="preserve"> a titularidade, o desenvolvimento, </w:t>
      </w:r>
      <w:r w:rsidR="006A678F" w:rsidRPr="00D20E40">
        <w:t xml:space="preserve">a </w:t>
      </w:r>
      <w:r w:rsidRPr="00D20E40">
        <w:t>coordenaçã</w:t>
      </w:r>
      <w:r w:rsidR="005C6142" w:rsidRPr="00D20E40">
        <w:t xml:space="preserve">o, </w:t>
      </w:r>
      <w:r w:rsidR="006A678F" w:rsidRPr="00D20E40">
        <w:t xml:space="preserve">a </w:t>
      </w:r>
      <w:r w:rsidR="005C6142" w:rsidRPr="00D20E40">
        <w:t xml:space="preserve">gestão e </w:t>
      </w:r>
      <w:r w:rsidR="006A678F" w:rsidRPr="00D20E40">
        <w:t xml:space="preserve">o </w:t>
      </w:r>
      <w:r w:rsidR="005C6142" w:rsidRPr="00D20E40">
        <w:t>financiamento do SCo</w:t>
      </w:r>
      <w:r w:rsidRPr="00D20E40">
        <w:t>T.</w:t>
      </w:r>
    </w:p>
    <w:p w:rsidR="00603B65" w:rsidRPr="00D20E40" w:rsidRDefault="00C422F2" w:rsidP="0018290C">
      <w:r w:rsidRPr="00D20E40">
        <w:t>Na figura seguinte</w:t>
      </w:r>
      <w:r w:rsidR="00603B65" w:rsidRPr="00D20E40">
        <w:t>,</w:t>
      </w:r>
      <w:r w:rsidRPr="00D20E40">
        <w:t xml:space="preserve"> </w:t>
      </w:r>
      <w:r w:rsidR="00B54853" w:rsidRPr="00D20E40">
        <w:fldChar w:fldCharType="begin"/>
      </w:r>
      <w:r w:rsidR="00B54853" w:rsidRPr="00D20E40">
        <w:instrText xml:space="preserve"> REF _Ref523929981 \h </w:instrText>
      </w:r>
      <w:r w:rsidR="00B54853" w:rsidRPr="00D20E40">
        <w:fldChar w:fldCharType="separate"/>
      </w:r>
      <w:r w:rsidR="00B54853" w:rsidRPr="00D20E40">
        <w:t xml:space="preserve">Figura </w:t>
      </w:r>
      <w:r w:rsidR="00B54853" w:rsidRPr="00D20E40">
        <w:rPr>
          <w:noProof/>
        </w:rPr>
        <w:t>6</w:t>
      </w:r>
      <w:r w:rsidR="00B54853" w:rsidRPr="00D20E40">
        <w:fldChar w:fldCharType="end"/>
      </w:r>
      <w:r w:rsidR="00B54853" w:rsidRPr="00D20E40">
        <w:t>,</w:t>
      </w:r>
      <w:r w:rsidR="00B319FC" w:rsidRPr="00D20E40">
        <w:t xml:space="preserve"> </w:t>
      </w:r>
      <w:r w:rsidR="003F4816" w:rsidRPr="00D20E40">
        <w:t>é apresentado</w:t>
      </w:r>
      <w:r w:rsidR="00754A3D" w:rsidRPr="00D20E40">
        <w:t xml:space="preserve"> o esquema das</w:t>
      </w:r>
      <w:r w:rsidR="00603B65" w:rsidRPr="00D20E40">
        <w:t xml:space="preserve"> funções desempenhadas pelo sistema informático SCoT.</w:t>
      </w:r>
    </w:p>
    <w:p w:rsidR="0018290C" w:rsidRPr="00D20E40" w:rsidRDefault="0018290C" w:rsidP="0018290C"/>
    <w:p w:rsidR="00580ABB" w:rsidRPr="00D20E40" w:rsidRDefault="00B44ECE" w:rsidP="0012671E">
      <w:pPr>
        <w:keepNext/>
      </w:pPr>
      <w:r w:rsidRPr="00D20E40">
        <w:rPr>
          <w:noProof/>
        </w:rPr>
        <w:lastRenderedPageBreak/>
        <w:drawing>
          <wp:anchor distT="360045" distB="360045" distL="114300" distR="114300" simplePos="0" relativeHeight="251637248" behindDoc="0" locked="0" layoutInCell="1" allowOverlap="1" wp14:anchorId="7B855E15">
            <wp:simplePos x="0" y="0"/>
            <wp:positionH relativeFrom="margin">
              <wp:align>center</wp:align>
            </wp:positionH>
            <wp:positionV relativeFrom="paragraph">
              <wp:posOffset>59</wp:posOffset>
            </wp:positionV>
            <wp:extent cx="5039995" cy="1857375"/>
            <wp:effectExtent l="0" t="0" r="190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39995" cy="1857375"/>
                    </a:xfrm>
                    <a:prstGeom prst="rect">
                      <a:avLst/>
                    </a:prstGeom>
                  </pic:spPr>
                </pic:pic>
              </a:graphicData>
            </a:graphic>
            <wp14:sizeRelH relativeFrom="page">
              <wp14:pctWidth>0</wp14:pctWidth>
            </wp14:sizeRelH>
            <wp14:sizeRelV relativeFrom="page">
              <wp14:pctHeight>0</wp14:pctHeight>
            </wp14:sizeRelV>
          </wp:anchor>
        </w:drawing>
      </w:r>
      <w:r w:rsidR="00580ABB" w:rsidRPr="00D20E40">
        <w:rPr>
          <w:noProof/>
        </w:rPr>
        <mc:AlternateContent>
          <mc:Choice Requires="wps">
            <w:drawing>
              <wp:anchor distT="0" distB="0" distL="114300" distR="114300" simplePos="0" relativeHeight="251643392" behindDoc="0" locked="0" layoutInCell="1" allowOverlap="1" wp14:anchorId="7018E95A" wp14:editId="06BD0CEC">
                <wp:simplePos x="0" y="0"/>
                <wp:positionH relativeFrom="column">
                  <wp:posOffset>359410</wp:posOffset>
                </wp:positionH>
                <wp:positionV relativeFrom="paragraph">
                  <wp:posOffset>1914525</wp:posOffset>
                </wp:positionV>
                <wp:extent cx="5039995" cy="635"/>
                <wp:effectExtent l="0" t="0" r="1905" b="12065"/>
                <wp:wrapTopAndBottom/>
                <wp:docPr id="50" name="Caixa de Texto 5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B4381E" w:rsidRPr="005157AB" w:rsidRDefault="00B4381E" w:rsidP="00580ABB">
                            <w:pPr>
                              <w:pStyle w:val="Legenda"/>
                              <w:jc w:val="center"/>
                              <w:rPr>
                                <w:noProof/>
                                <w:szCs w:val="20"/>
                              </w:rPr>
                            </w:pPr>
                            <w:bookmarkStart w:id="23" w:name="_Ref523929981"/>
                            <w:bookmarkStart w:id="24" w:name="_Toc524019747"/>
                            <w:r>
                              <w:t xml:space="preserve">Figura </w:t>
                            </w:r>
                            <w:r>
                              <w:fldChar w:fldCharType="begin"/>
                            </w:r>
                            <w:r>
                              <w:instrText xml:space="preserve"> SEQ Figura \* ARABIC </w:instrText>
                            </w:r>
                            <w:r>
                              <w:fldChar w:fldCharType="separate"/>
                            </w:r>
                            <w:r>
                              <w:rPr>
                                <w:noProof/>
                              </w:rPr>
                              <w:t>6</w:t>
                            </w:r>
                            <w:r>
                              <w:fldChar w:fldCharType="end"/>
                            </w:r>
                            <w:bookmarkEnd w:id="23"/>
                            <w:r>
                              <w:t xml:space="preserve"> - FUNÇÕES DO SISTEMA SCOT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8E95A" id="Caixa de Texto 50" o:spid="_x0000_s1032" type="#_x0000_t202" style="position:absolute;left:0;text-align:left;margin-left:28.3pt;margin-top:150.75pt;width:396.8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" stroked="f">
                <v:textbox style="mso-fit-shape-to-text:t" inset="0,0,0,0">
                  <w:txbxContent>
                    <w:p w:rsidR="00B4381E" w:rsidRPr="005157AB" w:rsidRDefault="00B4381E" w:rsidP="00580ABB">
                      <w:pPr>
                        <w:pStyle w:val="Legenda"/>
                        <w:jc w:val="center"/>
                        <w:rPr>
                          <w:noProof/>
                          <w:szCs w:val="20"/>
                        </w:rPr>
                      </w:pPr>
                      <w:bookmarkStart w:id="25" w:name="_Ref523929981"/>
                      <w:bookmarkStart w:id="26" w:name="_Toc524019747"/>
                      <w:r>
                        <w:t xml:space="preserve">Figura </w:t>
                      </w:r>
                      <w:r>
                        <w:fldChar w:fldCharType="begin"/>
                      </w:r>
                      <w:r>
                        <w:instrText xml:space="preserve"> SEQ Figura \* ARABIC </w:instrText>
                      </w:r>
                      <w:r>
                        <w:fldChar w:fldCharType="separate"/>
                      </w:r>
                      <w:r>
                        <w:rPr>
                          <w:noProof/>
                        </w:rPr>
                        <w:t>6</w:t>
                      </w:r>
                      <w:r>
                        <w:fldChar w:fldCharType="end"/>
                      </w:r>
                      <w:bookmarkEnd w:id="25"/>
                      <w:r>
                        <w:t xml:space="preserve"> - FUNÇÕES DO SISTEMA SCOT</w:t>
                      </w:r>
                      <w:bookmarkEnd w:id="26"/>
                    </w:p>
                  </w:txbxContent>
                </v:textbox>
                <w10:wrap type="topAndBottom"/>
              </v:shape>
            </w:pict>
          </mc:Fallback>
        </mc:AlternateContent>
      </w:r>
    </w:p>
    <w:p w:rsidR="004B2C9D" w:rsidRPr="00D20E40" w:rsidRDefault="0018290C" w:rsidP="001F6CB4">
      <w:pPr>
        <w:pStyle w:val="Ttulo2"/>
      </w:pPr>
      <w:bookmarkStart w:id="27" w:name="_Toc524021683"/>
      <w:r w:rsidRPr="00D20E40">
        <w:t>Abordagem Tecnológica e Aspetos</w:t>
      </w:r>
      <w:bookmarkEnd w:id="27"/>
    </w:p>
    <w:p w:rsidR="00061811" w:rsidRPr="00D20E40" w:rsidRDefault="00061811" w:rsidP="00061811"/>
    <w:p w:rsidR="00DB0D20" w:rsidRPr="00D20E40" w:rsidRDefault="00B52589" w:rsidP="00DB0D20">
      <w:r w:rsidRPr="00D20E40">
        <w:t xml:space="preserve">Tendo como objetivo </w:t>
      </w:r>
      <w:r w:rsidR="0018290C" w:rsidRPr="00D20E40">
        <w:t>desenvolver um sistema informático de acordo com as tecnologias mais adequadas ao</w:t>
      </w:r>
      <w:r w:rsidR="00422961" w:rsidRPr="00D20E40">
        <w:t xml:space="preserve"> conhecimento informático atual</w:t>
      </w:r>
      <w:r w:rsidR="009D19B2" w:rsidRPr="00D20E40">
        <w:t>,</w:t>
      </w:r>
      <w:r w:rsidR="0018290C" w:rsidRPr="00D20E40">
        <w:t xml:space="preserve"> </w:t>
      </w:r>
      <w:r w:rsidR="009D19B2" w:rsidRPr="00D20E40">
        <w:t>n</w:t>
      </w:r>
      <w:r w:rsidR="00DB0D20" w:rsidRPr="00D20E40">
        <w:t>esta secção são descritas as tecnologias utilizadas no desenvolvimento do SINCRO Mobile bem como a raz</w:t>
      </w:r>
      <w:r w:rsidR="008D6519" w:rsidRPr="00D20E40">
        <w:t xml:space="preserve">ão da sua adoção, discriminando-as </w:t>
      </w:r>
      <w:r w:rsidR="00DB0D20" w:rsidRPr="00D20E40">
        <w:t xml:space="preserve">por camada aplicacional: dados, negócio e cliente. </w:t>
      </w:r>
      <w:r w:rsidR="00934D6C" w:rsidRPr="00D20E40">
        <w:t>Assim, a</w:t>
      </w:r>
      <w:r w:rsidR="00DB0D20" w:rsidRPr="00D20E40">
        <w:t xml:space="preserve"> camada de negócio é referente ao Sistema Central, a camada de dados à</w:t>
      </w:r>
      <w:r w:rsidR="00D52572" w:rsidRPr="00D20E40">
        <w:t xml:space="preserve"> Persistência de D</w:t>
      </w:r>
      <w:r w:rsidR="00DB0D20" w:rsidRPr="00D20E40">
        <w:t>ados, e o cliente à Interface Humana.</w:t>
      </w:r>
      <w:r w:rsidR="00DB0D20" w:rsidRPr="00D20E40">
        <w:rPr>
          <w:sz w:val="29"/>
        </w:rPr>
        <w:t xml:space="preserve"> </w:t>
      </w:r>
      <w:bookmarkStart w:id="28" w:name="6.1._Módulo_Principal"/>
      <w:bookmarkEnd w:id="28"/>
    </w:p>
    <w:p w:rsidR="00F545BB" w:rsidRPr="00D20E40" w:rsidRDefault="00F545BB" w:rsidP="0018290C"/>
    <w:p w:rsidR="0053022B" w:rsidRPr="00D20E40" w:rsidRDefault="0053022B" w:rsidP="001F6CB4">
      <w:pPr>
        <w:pStyle w:val="Ttulo3"/>
      </w:pPr>
      <w:bookmarkStart w:id="29" w:name="_Toc524021684"/>
      <w:r w:rsidRPr="00D20E40">
        <w:t>Módulo</w:t>
      </w:r>
      <w:r w:rsidR="0018290C" w:rsidRPr="00D20E40">
        <w:t xml:space="preserve"> Principal</w:t>
      </w:r>
      <w:bookmarkEnd w:id="29"/>
    </w:p>
    <w:p w:rsidR="00463595" w:rsidRPr="00D20E40" w:rsidRDefault="00463595" w:rsidP="00463595"/>
    <w:p w:rsidR="0081586A" w:rsidRPr="00D20E40" w:rsidRDefault="0053022B" w:rsidP="0053022B">
      <w:r w:rsidRPr="00D20E40">
        <w:t>N</w:t>
      </w:r>
      <w:r w:rsidR="00F61027" w:rsidRPr="00D20E40">
        <w:t>o âmbito do Módulo P</w:t>
      </w:r>
      <w:r w:rsidRPr="00D20E40">
        <w:t>rincipal</w:t>
      </w:r>
      <w:r w:rsidR="00F61027" w:rsidRPr="00D20E40">
        <w:t>, a tecnologia utilizada foi</w:t>
      </w:r>
      <w:r w:rsidR="00045CCC" w:rsidRPr="00D20E40">
        <w:t xml:space="preserve"> </w:t>
      </w:r>
      <w:r w:rsidR="00045CCC" w:rsidRPr="00D20E40">
        <w:rPr>
          <w:i/>
        </w:rPr>
        <w:t>Java</w:t>
      </w:r>
      <w:r w:rsidR="00045CCC" w:rsidRPr="00D20E40">
        <w:t xml:space="preserve"> </w:t>
      </w:r>
      <w:sdt>
        <w:sdtPr>
          <w:id w:val="-1362738050"/>
          <w:citation/>
        </w:sdtPr>
        <w:sdtContent>
          <w:r w:rsidR="00045CCC" w:rsidRPr="00D20E40">
            <w:fldChar w:fldCharType="begin"/>
          </w:r>
          <w:r w:rsidR="00045CCC" w:rsidRPr="00D20E40">
            <w:instrText xml:space="preserve"> CITATION Ora1 \l 1033 </w:instrText>
          </w:r>
          <w:r w:rsidR="00045CCC" w:rsidRPr="00D20E40">
            <w:fldChar w:fldCharType="separate"/>
          </w:r>
          <w:r w:rsidR="00045CCC" w:rsidRPr="00D20E40">
            <w:rPr>
              <w:noProof/>
            </w:rPr>
            <w:t>(Oracle Corporation, n.d.)</w:t>
          </w:r>
          <w:r w:rsidR="00045CCC" w:rsidRPr="00D20E40">
            <w:fldChar w:fldCharType="end"/>
          </w:r>
        </w:sdtContent>
      </w:sdt>
      <w:r w:rsidRPr="00D20E40">
        <w:t xml:space="preserve">, uma tecnologia amplamente utilizada. O seu código é compilado para </w:t>
      </w:r>
      <w:r w:rsidRPr="00D20E40">
        <w:rPr>
          <w:i/>
        </w:rPr>
        <w:t xml:space="preserve">bytecode </w:t>
      </w:r>
      <w:r w:rsidRPr="00D20E40">
        <w:t xml:space="preserve">e executado </w:t>
      </w:r>
      <w:r w:rsidR="00BE569D" w:rsidRPr="00D20E40">
        <w:t>na</w:t>
      </w:r>
      <w:r w:rsidRPr="00D20E40">
        <w:t xml:space="preserve"> máquina virtual</w:t>
      </w:r>
      <w:r w:rsidR="009E688D" w:rsidRPr="00D20E40">
        <w:t xml:space="preserve"> </w:t>
      </w:r>
      <w:r w:rsidR="00BE569D" w:rsidRPr="00D20E40">
        <w:t xml:space="preserve">JVM </w:t>
      </w:r>
      <w:r w:rsidR="009E688D" w:rsidRPr="00D20E40">
        <w:t>(</w:t>
      </w:r>
      <w:r w:rsidR="009E688D" w:rsidRPr="00D20E40">
        <w:rPr>
          <w:i/>
        </w:rPr>
        <w:t>Java Virtual Machine</w:t>
      </w:r>
      <w:r w:rsidR="009E688D" w:rsidRPr="00D20E40">
        <w:t>)</w:t>
      </w:r>
      <w:r w:rsidRPr="00D20E40">
        <w:t xml:space="preserve">, </w:t>
      </w:r>
      <w:r w:rsidR="003C6773" w:rsidRPr="00D20E40">
        <w:t xml:space="preserve">de forma a </w:t>
      </w:r>
      <w:r w:rsidR="00B91AE6" w:rsidRPr="00D20E40">
        <w:t>produzir</w:t>
      </w:r>
      <w:r w:rsidRPr="00D20E40">
        <w:t xml:space="preserve"> uma camada de abstração independente da plataforma onde corre.</w:t>
      </w:r>
    </w:p>
    <w:p w:rsidR="0053022B" w:rsidRPr="00D20E40" w:rsidRDefault="0053022B" w:rsidP="0053022B">
      <w:r w:rsidRPr="00D20E40">
        <w:t xml:space="preserve">A linguagem de programação usada no desenvolvimento deste componente foi </w:t>
      </w:r>
      <w:r w:rsidRPr="00D20E40">
        <w:rPr>
          <w:i/>
        </w:rPr>
        <w:t>Kotlin</w:t>
      </w:r>
      <w:r w:rsidR="00157C11" w:rsidRPr="00D20E40">
        <w:t xml:space="preserve"> </w:t>
      </w:r>
      <w:sdt>
        <w:sdtPr>
          <w:id w:val="1988348821"/>
          <w:citation/>
        </w:sdtPr>
        <w:sdtContent>
          <w:r w:rsidR="00157C11" w:rsidRPr="00D20E40">
            <w:fldChar w:fldCharType="begin"/>
          </w:r>
          <w:r w:rsidR="00157C11" w:rsidRPr="00D20E40">
            <w:instrText xml:space="preserve"> CITATION Jet \l 1033 </w:instrText>
          </w:r>
          <w:r w:rsidR="00157C11" w:rsidRPr="00D20E40">
            <w:fldChar w:fldCharType="separate"/>
          </w:r>
          <w:r w:rsidR="00157C11" w:rsidRPr="00D20E40">
            <w:rPr>
              <w:noProof/>
            </w:rPr>
            <w:t>(Jetbrains, n.d.)</w:t>
          </w:r>
          <w:r w:rsidR="00157C11" w:rsidRPr="00D20E40">
            <w:fldChar w:fldCharType="end"/>
          </w:r>
        </w:sdtContent>
      </w:sdt>
      <w:r w:rsidRPr="00D20E40">
        <w:t xml:space="preserve">, </w:t>
      </w:r>
      <w:r w:rsidR="00EA7913" w:rsidRPr="00D20E40">
        <w:t xml:space="preserve">uma vez </w:t>
      </w:r>
      <w:r w:rsidR="0085085F" w:rsidRPr="00D20E40">
        <w:t>que irá</w:t>
      </w:r>
      <w:r w:rsidR="00EA7913" w:rsidRPr="00D20E40">
        <w:t xml:space="preserve"> </w:t>
      </w:r>
      <w:r w:rsidRPr="00D20E40">
        <w:t>simplific</w:t>
      </w:r>
      <w:r w:rsidR="004A0E38" w:rsidRPr="00D20E40">
        <w:t xml:space="preserve">ar a criação de classes modelo. A </w:t>
      </w:r>
      <w:r w:rsidR="00131ED3" w:rsidRPr="00D20E40">
        <w:t xml:space="preserve">existência de propriedades evita </w:t>
      </w:r>
      <w:r w:rsidRPr="00D20E40">
        <w:t xml:space="preserve">a necessidade de utilização de </w:t>
      </w:r>
      <w:r w:rsidRPr="00D20E40">
        <w:rPr>
          <w:i/>
        </w:rPr>
        <w:t>getters/setters</w:t>
      </w:r>
      <w:r w:rsidR="00131ED3" w:rsidRPr="00D20E40">
        <w:rPr>
          <w:i/>
        </w:rPr>
        <w:t xml:space="preserve">, </w:t>
      </w:r>
      <w:r w:rsidR="00131ED3" w:rsidRPr="00D20E40">
        <w:t>tornando mais fácil a realização de código para o programador</w:t>
      </w:r>
      <w:r w:rsidRPr="00D20E40">
        <w:rPr>
          <w:i/>
        </w:rPr>
        <w:t xml:space="preserve">. </w:t>
      </w:r>
      <w:r w:rsidRPr="00D20E40">
        <w:t xml:space="preserve">Esta linguagem fornece interoperabilidade com o </w:t>
      </w:r>
      <w:r w:rsidRPr="00D20E40">
        <w:rPr>
          <w:i/>
        </w:rPr>
        <w:t>Java</w:t>
      </w:r>
      <w:r w:rsidRPr="00D20E40">
        <w:t xml:space="preserve"> </w:t>
      </w:r>
      <w:sdt>
        <w:sdtPr>
          <w:id w:val="1600054200"/>
          <w:citation/>
        </w:sdtPr>
        <w:sdtContent>
          <w:r w:rsidR="001A3EC5" w:rsidRPr="00D20E40">
            <w:fldChar w:fldCharType="begin"/>
          </w:r>
          <w:r w:rsidR="001A3EC5" w:rsidRPr="00D20E40">
            <w:instrText xml:space="preserve"> CITATION Ora1 \l 1033 </w:instrText>
          </w:r>
          <w:r w:rsidR="001A3EC5" w:rsidRPr="00D20E40">
            <w:fldChar w:fldCharType="separate"/>
          </w:r>
          <w:r w:rsidR="001A3EC5" w:rsidRPr="00D20E40">
            <w:rPr>
              <w:noProof/>
            </w:rPr>
            <w:t>(Oracle Corporation, n.d.)</w:t>
          </w:r>
          <w:r w:rsidR="001A3EC5" w:rsidRPr="00D20E40">
            <w:fldChar w:fldCharType="end"/>
          </w:r>
        </w:sdtContent>
      </w:sdt>
      <w:r w:rsidR="001A3EC5" w:rsidRPr="00D20E40">
        <w:t xml:space="preserve"> </w:t>
      </w:r>
      <w:r w:rsidRPr="00D20E40">
        <w:t xml:space="preserve">e, por conseguinte, com a </w:t>
      </w:r>
      <w:r w:rsidRPr="00D20E40">
        <w:rPr>
          <w:i/>
        </w:rPr>
        <w:t>JVM</w:t>
      </w:r>
      <w:r w:rsidRPr="00D20E40">
        <w:t xml:space="preserve">. Outra vantagem importante é a característica de </w:t>
      </w:r>
      <w:proofErr w:type="spellStart"/>
      <w:r w:rsidRPr="00D20E40">
        <w:rPr>
          <w:i/>
        </w:rPr>
        <w:t>Null</w:t>
      </w:r>
      <w:proofErr w:type="spellEnd"/>
      <w:r w:rsidRPr="00D20E40">
        <w:rPr>
          <w:i/>
        </w:rPr>
        <w:t xml:space="preserve"> </w:t>
      </w:r>
      <w:proofErr w:type="spellStart"/>
      <w:r w:rsidRPr="00D20E40">
        <w:rPr>
          <w:i/>
        </w:rPr>
        <w:t>Safety</w:t>
      </w:r>
      <w:proofErr w:type="spellEnd"/>
      <w:r w:rsidRPr="00D20E40">
        <w:rPr>
          <w:i/>
        </w:rPr>
        <w:t xml:space="preserve">, </w:t>
      </w:r>
      <w:r w:rsidRPr="00D20E40">
        <w:t>que, de um modo geral, lida com situações relacionadas com a utilização de uma referência</w:t>
      </w:r>
      <w:r w:rsidR="001B59D5" w:rsidRPr="00D20E40">
        <w:rPr>
          <w:color w:val="000000" w:themeColor="text1"/>
        </w:rPr>
        <w:t xml:space="preserve"> nula</w:t>
      </w:r>
      <w:r w:rsidRPr="00D20E40">
        <w:t>.</w:t>
      </w:r>
    </w:p>
    <w:p w:rsidR="0053022B" w:rsidRPr="00D20E40" w:rsidRDefault="0046442B" w:rsidP="0053022B">
      <w:r w:rsidRPr="00D20E40">
        <w:lastRenderedPageBreak/>
        <w:t xml:space="preserve">O módulo principal contém </w:t>
      </w:r>
      <w:r w:rsidR="0053022B" w:rsidRPr="00D20E40">
        <w:t>parte da lógica inerente ao projeto, e inter</w:t>
      </w:r>
      <w:r w:rsidR="00554654" w:rsidRPr="00D20E40">
        <w:t>age com as outras componentes</w:t>
      </w:r>
      <w:r w:rsidR="0053022B" w:rsidRPr="00D20E40">
        <w:t>.</w:t>
      </w:r>
      <w:r w:rsidR="005D40D7" w:rsidRPr="00D20E40">
        <w:t xml:space="preserve"> Uma delas é </w:t>
      </w:r>
      <w:r w:rsidR="0053022B" w:rsidRPr="00D20E40">
        <w:t>a aplicação móvel</w:t>
      </w:r>
      <w:r w:rsidR="00F21D92" w:rsidRPr="00D20E40">
        <w:t>, onde o Módulo Principal</w:t>
      </w:r>
      <w:r w:rsidR="00830781" w:rsidRPr="00D20E40">
        <w:t xml:space="preserve"> funciona</w:t>
      </w:r>
      <w:r w:rsidR="0053022B" w:rsidRPr="00D20E40">
        <w:t xml:space="preserve"> como fornecedora de dados</w:t>
      </w:r>
      <w:r w:rsidR="00A027E2" w:rsidRPr="00D20E40">
        <w:t>,</w:t>
      </w:r>
      <w:r w:rsidR="0053022B" w:rsidRPr="00D20E40">
        <w:t xml:space="preserve"> sendo</w:t>
      </w:r>
      <w:r w:rsidR="00A027E2" w:rsidRPr="00D20E40">
        <w:t xml:space="preserve"> que</w:t>
      </w:r>
      <w:r w:rsidR="00B373E7" w:rsidRPr="00D20E40">
        <w:t xml:space="preserve"> é</w:t>
      </w:r>
      <w:r w:rsidR="0053022B" w:rsidRPr="00D20E40">
        <w:t xml:space="preserve"> responsável por disponibilizar uma API para as várias funcionalidades do SINCRO Mobile.</w:t>
      </w:r>
    </w:p>
    <w:p w:rsidR="002200D3" w:rsidRPr="00D20E40" w:rsidRDefault="002200D3" w:rsidP="0053022B">
      <w:bookmarkStart w:id="30" w:name="_Toc519522234"/>
    </w:p>
    <w:p w:rsidR="0053022B" w:rsidRPr="00D20E40" w:rsidRDefault="0053022B" w:rsidP="001F6CB4">
      <w:pPr>
        <w:pStyle w:val="Ttulo3"/>
      </w:pPr>
      <w:bookmarkStart w:id="31" w:name="_Toc524021685"/>
      <w:r w:rsidRPr="00D20E40">
        <w:t>Camada de negócio</w:t>
      </w:r>
      <w:bookmarkEnd w:id="30"/>
      <w:bookmarkEnd w:id="31"/>
    </w:p>
    <w:p w:rsidR="00463595" w:rsidRPr="00D20E40" w:rsidRDefault="00463595" w:rsidP="00463595"/>
    <w:p w:rsidR="0053022B" w:rsidRPr="00D20E40" w:rsidRDefault="0053022B" w:rsidP="0053022B">
      <w:r w:rsidRPr="00D20E40">
        <w:t xml:space="preserve">A </w:t>
      </w:r>
      <w:r w:rsidR="00C67688" w:rsidRPr="00D20E40">
        <w:t>Camada de N</w:t>
      </w:r>
      <w:r w:rsidRPr="00D20E40">
        <w:t xml:space="preserve">egócio representa </w:t>
      </w:r>
      <w:r w:rsidR="00D83420" w:rsidRPr="00D20E40">
        <w:t xml:space="preserve">a componente central, </w:t>
      </w:r>
      <w:r w:rsidRPr="00D20E40">
        <w:t xml:space="preserve">o </w:t>
      </w:r>
      <w:r w:rsidRPr="00D20E40">
        <w:rPr>
          <w:i/>
        </w:rPr>
        <w:t xml:space="preserve">core </w:t>
      </w:r>
      <w:r w:rsidRPr="00D20E40">
        <w:t>do sistema, ou s</w:t>
      </w:r>
      <w:r w:rsidR="00030BB0" w:rsidRPr="00D20E40">
        <w:t>eja, toda a lógica inerente ao Módulo P</w:t>
      </w:r>
      <w:r w:rsidR="003C4DDC" w:rsidRPr="00D20E40">
        <w:t>rincipal pertence à Camada de N</w:t>
      </w:r>
      <w:r w:rsidRPr="00D20E40">
        <w:t xml:space="preserve">egócio. Nesta camada é usada a </w:t>
      </w:r>
      <w:r w:rsidRPr="00D20E40">
        <w:rPr>
          <w:i/>
        </w:rPr>
        <w:t>framework</w:t>
      </w:r>
      <w:r w:rsidR="00BA6AC9" w:rsidRPr="00D20E40">
        <w:rPr>
          <w:i/>
          <w:spacing w:val="-11"/>
        </w:rPr>
        <w:t xml:space="preserve"> </w:t>
      </w:r>
      <w:r w:rsidRPr="00D20E40">
        <w:rPr>
          <w:i/>
        </w:rPr>
        <w:t>Sprin</w:t>
      </w:r>
      <w:r w:rsidR="00BA6AC9" w:rsidRPr="00D20E40">
        <w:rPr>
          <w:i/>
        </w:rPr>
        <w:t xml:space="preserve">g </w:t>
      </w:r>
      <w:sdt>
        <w:sdtPr>
          <w:rPr>
            <w:i/>
          </w:rPr>
          <w:id w:val="-321893598"/>
          <w:citation/>
        </w:sdtPr>
        <w:sdtContent>
          <w:r w:rsidR="00BA6AC9" w:rsidRPr="00D20E40">
            <w:rPr>
              <w:i/>
            </w:rPr>
            <w:fldChar w:fldCharType="begin"/>
          </w:r>
          <w:r w:rsidR="00BA6AC9" w:rsidRPr="00D20E40">
            <w:rPr>
              <w:i/>
            </w:rPr>
            <w:instrText xml:space="preserve"> CITATION Piv \l 1033 </w:instrText>
          </w:r>
          <w:r w:rsidR="00BA6AC9" w:rsidRPr="00D20E40">
            <w:rPr>
              <w:i/>
            </w:rPr>
            <w:fldChar w:fldCharType="separate"/>
          </w:r>
          <w:r w:rsidR="00BA6AC9" w:rsidRPr="00D20E40">
            <w:rPr>
              <w:noProof/>
            </w:rPr>
            <w:t>(Pivotal Software, n.d.)</w:t>
          </w:r>
          <w:r w:rsidR="00BA6AC9" w:rsidRPr="00D20E40">
            <w:rPr>
              <w:i/>
            </w:rPr>
            <w:fldChar w:fldCharType="end"/>
          </w:r>
        </w:sdtContent>
      </w:sdt>
      <w:r w:rsidR="006E1FAB" w:rsidRPr="00D20E40">
        <w:t>,</w:t>
      </w:r>
      <w:r w:rsidRPr="00D20E40">
        <w:rPr>
          <w:i/>
        </w:rPr>
        <w:t xml:space="preserve"> </w:t>
      </w:r>
      <w:r w:rsidRPr="00D20E40">
        <w:t xml:space="preserve">desenvolvida para </w:t>
      </w:r>
      <w:r w:rsidR="00B34BD5" w:rsidRPr="00D20E40">
        <w:rPr>
          <w:i/>
        </w:rPr>
        <w:t>Java</w:t>
      </w:r>
      <w:r w:rsidR="0036625D" w:rsidRPr="00D20E40">
        <w:t xml:space="preserve"> </w:t>
      </w:r>
      <w:sdt>
        <w:sdtPr>
          <w:id w:val="-1470198668"/>
          <w:citation/>
        </w:sdtPr>
        <w:sdtContent>
          <w:r w:rsidR="0036625D" w:rsidRPr="00D20E40">
            <w:fldChar w:fldCharType="begin"/>
          </w:r>
          <w:r w:rsidR="0036625D" w:rsidRPr="00D20E40">
            <w:instrText xml:space="preserve"> CITATION Ora1 \l 1033 </w:instrText>
          </w:r>
          <w:r w:rsidR="0036625D" w:rsidRPr="00D20E40">
            <w:fldChar w:fldCharType="separate"/>
          </w:r>
          <w:r w:rsidR="0036625D" w:rsidRPr="00D20E40">
            <w:rPr>
              <w:noProof/>
            </w:rPr>
            <w:t>(Oracle Corporation, n.d.)</w:t>
          </w:r>
          <w:r w:rsidR="0036625D" w:rsidRPr="00D20E40">
            <w:fldChar w:fldCharType="end"/>
          </w:r>
        </w:sdtContent>
      </w:sdt>
      <w:r w:rsidR="002E4366" w:rsidRPr="00D20E40">
        <w:t xml:space="preserve">, </w:t>
      </w:r>
      <w:r w:rsidRPr="00D20E40">
        <w:t>constituída por diversos módulos que oferecem uma gama de serviços abrangente.</w:t>
      </w:r>
    </w:p>
    <w:p w:rsidR="002200D3" w:rsidRPr="00D20E40" w:rsidRDefault="005F5885" w:rsidP="002200D3">
      <w:r w:rsidRPr="00D20E40">
        <w:t>A</w:t>
      </w:r>
      <w:r w:rsidR="002200D3" w:rsidRPr="00D20E40">
        <w:t xml:space="preserve"> </w:t>
      </w:r>
      <w:r w:rsidR="009D3CBB" w:rsidRPr="00D20E40">
        <w:t>procura</w:t>
      </w:r>
      <w:r w:rsidR="00ED494B" w:rsidRPr="00D20E40">
        <w:t xml:space="preserve"> da tecnologia</w:t>
      </w:r>
      <w:r w:rsidR="002200D3" w:rsidRPr="00D20E40">
        <w:t xml:space="preserve"> foi realizada com base em tecnologias que permitissem um servidor informático assente no estilo arquitetural </w:t>
      </w:r>
      <w:r w:rsidR="002200D3" w:rsidRPr="00D20E40">
        <w:rPr>
          <w:i/>
        </w:rPr>
        <w:t>REST</w:t>
      </w:r>
      <w:r w:rsidR="002200D3" w:rsidRPr="00D20E40">
        <w:t xml:space="preserve">. Uma vez que a Componente Principal se trata de uma </w:t>
      </w:r>
      <w:r w:rsidR="002200D3" w:rsidRPr="00D20E40">
        <w:rPr>
          <w:i/>
        </w:rPr>
        <w:t>Web API</w:t>
      </w:r>
      <w:r w:rsidR="002200D3" w:rsidRPr="00D20E40">
        <w:t xml:space="preserve"> que fornece dados à Componente Móvel, o protocolo </w:t>
      </w:r>
      <w:r w:rsidR="002200D3" w:rsidRPr="00D20E40">
        <w:rPr>
          <w:i/>
        </w:rPr>
        <w:t>HTTP stateless</w:t>
      </w:r>
      <w:r w:rsidR="002200D3" w:rsidRPr="00D20E40">
        <w:t xml:space="preserve"> proporcionado pelo </w:t>
      </w:r>
      <w:r w:rsidR="002200D3" w:rsidRPr="00D20E40">
        <w:rPr>
          <w:i/>
        </w:rPr>
        <w:t>REST</w:t>
      </w:r>
      <w:r w:rsidR="002200D3" w:rsidRPr="00D20E40">
        <w:t xml:space="preserve"> revelou ser ideal na realização da comunicação entre componentes.</w:t>
      </w:r>
    </w:p>
    <w:p w:rsidR="002200D3" w:rsidRPr="00D20E40" w:rsidRDefault="002200D3" w:rsidP="002200D3">
      <w:r w:rsidRPr="00D20E40">
        <w:t xml:space="preserve">O </w:t>
      </w:r>
      <w:r w:rsidRPr="00D20E40">
        <w:rPr>
          <w:i/>
        </w:rPr>
        <w:t>Spring</w:t>
      </w:r>
      <w:r w:rsidRPr="00D20E40">
        <w:t xml:space="preserve"> proporciona a criação de uma </w:t>
      </w:r>
      <w:r w:rsidRPr="00D20E40">
        <w:rPr>
          <w:i/>
        </w:rPr>
        <w:t>Web API REST</w:t>
      </w:r>
      <w:r w:rsidRPr="00D20E40">
        <w:t xml:space="preserve"> de uma forma prática e simples para o programador. As facilidades proporcionadas por esta tecnologia são encontradas a nível da segurança, transações com a base de dados e organização de código.</w:t>
      </w:r>
    </w:p>
    <w:p w:rsidR="00EE7DBB" w:rsidRPr="00D20E40" w:rsidRDefault="00EE7DBB" w:rsidP="00AC22D0"/>
    <w:p w:rsidR="00D42654" w:rsidRPr="00D20E40" w:rsidRDefault="00D42654" w:rsidP="001F6CB4">
      <w:pPr>
        <w:pStyle w:val="Ttulo3"/>
      </w:pPr>
      <w:bookmarkStart w:id="32" w:name="_Toc512888607"/>
      <w:bookmarkStart w:id="33" w:name="_Toc515111329"/>
      <w:bookmarkStart w:id="34" w:name="_Toc519522235"/>
      <w:bookmarkStart w:id="35" w:name="_Toc524021686"/>
      <w:r w:rsidRPr="00D20E40">
        <w:t>Camada de dados</w:t>
      </w:r>
      <w:bookmarkEnd w:id="32"/>
      <w:bookmarkEnd w:id="33"/>
      <w:bookmarkEnd w:id="34"/>
      <w:bookmarkEnd w:id="35"/>
    </w:p>
    <w:p w:rsidR="00463595" w:rsidRPr="00D20E40" w:rsidRDefault="00463595" w:rsidP="00463595"/>
    <w:p w:rsidR="00D42654" w:rsidRPr="00D20E40" w:rsidRDefault="00840210" w:rsidP="00D42654">
      <w:r w:rsidRPr="00D20E40">
        <w:t xml:space="preserve">De forma a concretizar a Camada de </w:t>
      </w:r>
      <w:r w:rsidR="004D515E" w:rsidRPr="00D20E40">
        <w:t>Dados,</w:t>
      </w:r>
      <w:r w:rsidR="001E6E39" w:rsidRPr="00D20E40">
        <w:t xml:space="preserve"> </w:t>
      </w:r>
      <w:r w:rsidR="00B11AB2" w:rsidRPr="00D20E40">
        <w:t xml:space="preserve">foi utilizado como </w:t>
      </w:r>
      <w:r w:rsidR="009F616A" w:rsidRPr="00D20E40">
        <w:t>Sistema</w:t>
      </w:r>
      <w:r w:rsidR="009F616A" w:rsidRPr="00D20E40">
        <w:rPr>
          <w:spacing w:val="-18"/>
        </w:rPr>
        <w:t xml:space="preserve"> </w:t>
      </w:r>
      <w:r w:rsidR="009F616A" w:rsidRPr="00D20E40">
        <w:t>de</w:t>
      </w:r>
      <w:r w:rsidR="009F616A" w:rsidRPr="00D20E40">
        <w:rPr>
          <w:spacing w:val="-17"/>
        </w:rPr>
        <w:t xml:space="preserve"> </w:t>
      </w:r>
      <w:r w:rsidR="009F616A" w:rsidRPr="00D20E40">
        <w:t>Gestão</w:t>
      </w:r>
      <w:r w:rsidR="009F616A" w:rsidRPr="00D20E40">
        <w:rPr>
          <w:spacing w:val="-17"/>
        </w:rPr>
        <w:t xml:space="preserve"> </w:t>
      </w:r>
      <w:r w:rsidR="009F616A" w:rsidRPr="00D20E40">
        <w:t>de</w:t>
      </w:r>
      <w:r w:rsidR="009F616A" w:rsidRPr="00D20E40">
        <w:rPr>
          <w:spacing w:val="-17"/>
        </w:rPr>
        <w:t xml:space="preserve"> </w:t>
      </w:r>
      <w:r w:rsidR="009F616A" w:rsidRPr="00D20E40">
        <w:t>Base</w:t>
      </w:r>
      <w:r w:rsidR="009F616A" w:rsidRPr="00D20E40">
        <w:rPr>
          <w:spacing w:val="-17"/>
        </w:rPr>
        <w:t xml:space="preserve"> </w:t>
      </w:r>
      <w:r w:rsidR="009F616A" w:rsidRPr="00D20E40">
        <w:t>de</w:t>
      </w:r>
      <w:r w:rsidR="009F616A" w:rsidRPr="00D20E40">
        <w:rPr>
          <w:spacing w:val="-17"/>
        </w:rPr>
        <w:t xml:space="preserve"> </w:t>
      </w:r>
      <w:r w:rsidR="009F616A" w:rsidRPr="00D20E40">
        <w:t>Dados</w:t>
      </w:r>
      <w:r w:rsidR="002E4423" w:rsidRPr="00D20E40">
        <w:t xml:space="preserve"> (SGBD)</w:t>
      </w:r>
      <w:r w:rsidR="009F616A" w:rsidRPr="00D20E40">
        <w:rPr>
          <w:spacing w:val="-17"/>
        </w:rPr>
        <w:t xml:space="preserve"> </w:t>
      </w:r>
      <w:r w:rsidR="00D42654" w:rsidRPr="00D20E40">
        <w:t>o PostgreSQL Server</w:t>
      </w:r>
      <w:r w:rsidR="002F7526" w:rsidRPr="00D20E40">
        <w:t xml:space="preserve"> </w:t>
      </w:r>
      <w:sdt>
        <w:sdtPr>
          <w:id w:val="2021423713"/>
          <w:citation/>
        </w:sdtPr>
        <w:sdtContent>
          <w:r w:rsidR="002F7526" w:rsidRPr="00D20E40">
            <w:fldChar w:fldCharType="begin"/>
          </w:r>
          <w:r w:rsidR="002F7526" w:rsidRPr="00D20E40">
            <w:instrText xml:space="preserve"> CITATION The \l 1033 </w:instrText>
          </w:r>
          <w:r w:rsidR="002F7526" w:rsidRPr="00D20E40">
            <w:fldChar w:fldCharType="separate"/>
          </w:r>
          <w:r w:rsidR="002F7526" w:rsidRPr="00D20E40">
            <w:rPr>
              <w:noProof/>
            </w:rPr>
            <w:t>(The PostgreSQL Global Development Group, n.d.)</w:t>
          </w:r>
          <w:r w:rsidR="002F7526" w:rsidRPr="00D20E40">
            <w:fldChar w:fldCharType="end"/>
          </w:r>
        </w:sdtContent>
      </w:sdt>
      <w:r w:rsidR="00D42654" w:rsidRPr="00D20E40">
        <w:t xml:space="preserve">, </w:t>
      </w:r>
      <w:r w:rsidR="00F520DF" w:rsidRPr="00D20E40">
        <w:t>dado que</w:t>
      </w:r>
      <w:r w:rsidR="00D42654" w:rsidRPr="00D20E40">
        <w:t xml:space="preserve"> </w:t>
      </w:r>
      <w:r w:rsidR="00F520DF" w:rsidRPr="00D20E40">
        <w:t>o mesmo se encontra</w:t>
      </w:r>
      <w:r w:rsidR="00D42654" w:rsidRPr="00D20E40">
        <w:t xml:space="preserve"> disponível na comunidade</w:t>
      </w:r>
      <w:r w:rsidR="00D42654" w:rsidRPr="00D20E40">
        <w:rPr>
          <w:spacing w:val="-4"/>
        </w:rPr>
        <w:t xml:space="preserve"> </w:t>
      </w:r>
      <w:r w:rsidR="00D42654" w:rsidRPr="00D20E40">
        <w:rPr>
          <w:i/>
        </w:rPr>
        <w:t>OpenSource</w:t>
      </w:r>
      <w:r w:rsidR="00F80E84" w:rsidRPr="00D20E40">
        <w:t>.</w:t>
      </w:r>
      <w:r w:rsidR="0080278E" w:rsidRPr="00D20E40">
        <w:t xml:space="preserve"> A comunidade</w:t>
      </w:r>
      <w:r w:rsidR="00B14F91" w:rsidRPr="00D20E40">
        <w:t xml:space="preserve"> </w:t>
      </w:r>
      <w:r w:rsidR="00D42654" w:rsidRPr="00D20E40">
        <w:t xml:space="preserve">fornece um desenvolvimento constante para esta tecnologia, </w:t>
      </w:r>
      <w:r w:rsidR="00E43E36" w:rsidRPr="00D20E40">
        <w:t xml:space="preserve">e, </w:t>
      </w:r>
      <w:r w:rsidR="0050484A" w:rsidRPr="00D20E40">
        <w:t>desta forma,</w:t>
      </w:r>
      <w:r w:rsidR="00D42654" w:rsidRPr="00D20E40">
        <w:t xml:space="preserve"> não está vinculada a nenhuma empresa em particular. </w:t>
      </w:r>
      <w:r w:rsidR="00E72587" w:rsidRPr="00D20E40">
        <w:t>Para além desta vantagem, o SGBD escolhido está</w:t>
      </w:r>
      <w:r w:rsidR="00C26ED5" w:rsidRPr="00D20E40">
        <w:t xml:space="preserve"> disponível para diversos Sistemas O</w:t>
      </w:r>
      <w:r w:rsidR="00F62C56" w:rsidRPr="00D20E40">
        <w:t xml:space="preserve">perativos, o que favorece </w:t>
      </w:r>
      <w:r w:rsidR="00882D46" w:rsidRPr="00D20E40">
        <w:t>em termos de</w:t>
      </w:r>
      <w:r w:rsidR="00F62C56" w:rsidRPr="00D20E40">
        <w:t xml:space="preserve"> portabilidade </w:t>
      </w:r>
      <w:r w:rsidR="0012723E" w:rsidRPr="00D20E40">
        <w:t>esta</w:t>
      </w:r>
      <w:r w:rsidR="00F62C56" w:rsidRPr="00D20E40">
        <w:t xml:space="preserve"> tecnologi</w:t>
      </w:r>
      <w:r w:rsidR="0009485E" w:rsidRPr="00D20E40">
        <w:t>a.</w:t>
      </w:r>
    </w:p>
    <w:p w:rsidR="00D42654" w:rsidRPr="00D20E40" w:rsidRDefault="00D42654" w:rsidP="00D42654">
      <w:r w:rsidRPr="00D20E40">
        <w:t xml:space="preserve">Foi utilizada também a framework </w:t>
      </w:r>
      <w:r w:rsidRPr="00D20E40">
        <w:rPr>
          <w:i/>
        </w:rPr>
        <w:t>Hibernate</w:t>
      </w:r>
      <w:r w:rsidR="00AF7AC4" w:rsidRPr="00D20E40">
        <w:t xml:space="preserve"> </w:t>
      </w:r>
      <w:sdt>
        <w:sdtPr>
          <w:id w:val="1262497065"/>
          <w:citation/>
        </w:sdtPr>
        <w:sdtContent>
          <w:r w:rsidR="00AF7AC4" w:rsidRPr="00D20E40">
            <w:fldChar w:fldCharType="begin"/>
          </w:r>
          <w:r w:rsidR="00AF7AC4" w:rsidRPr="00D20E40">
            <w:instrText xml:space="preserve"> CITATION Red \l 1033 </w:instrText>
          </w:r>
          <w:r w:rsidR="00AF7AC4" w:rsidRPr="00D20E40">
            <w:fldChar w:fldCharType="separate"/>
          </w:r>
          <w:r w:rsidR="00AF7AC4" w:rsidRPr="00D20E40">
            <w:rPr>
              <w:noProof/>
            </w:rPr>
            <w:t>(Red Hat, n.d.)</w:t>
          </w:r>
          <w:r w:rsidR="00AF7AC4" w:rsidRPr="00D20E40">
            <w:fldChar w:fldCharType="end"/>
          </w:r>
        </w:sdtContent>
      </w:sdt>
      <w:r w:rsidRPr="00D20E40">
        <w:t xml:space="preserve">. </w:t>
      </w:r>
      <w:r w:rsidR="00BE559E" w:rsidRPr="00D20E40">
        <w:t>Esta</w:t>
      </w:r>
      <w:r w:rsidRPr="00D20E40">
        <w:rPr>
          <w:spacing w:val="-15"/>
        </w:rPr>
        <w:t xml:space="preserve"> </w:t>
      </w:r>
      <w:r w:rsidRPr="00D20E40">
        <w:t>biblioteca</w:t>
      </w:r>
      <w:r w:rsidRPr="00D20E40">
        <w:rPr>
          <w:spacing w:val="-15"/>
        </w:rPr>
        <w:t xml:space="preserve"> </w:t>
      </w:r>
      <w:r w:rsidRPr="00D20E40">
        <w:t>desenvolvida</w:t>
      </w:r>
      <w:r w:rsidRPr="00D20E40">
        <w:rPr>
          <w:spacing w:val="-16"/>
        </w:rPr>
        <w:t xml:space="preserve"> </w:t>
      </w:r>
      <w:r w:rsidRPr="00D20E40">
        <w:t>para</w:t>
      </w:r>
      <w:r w:rsidRPr="00D20E40">
        <w:rPr>
          <w:spacing w:val="-15"/>
        </w:rPr>
        <w:t xml:space="preserve"> </w:t>
      </w:r>
      <w:r w:rsidRPr="00D20E40">
        <w:t>Java</w:t>
      </w:r>
      <w:r w:rsidRPr="00D20E40">
        <w:rPr>
          <w:spacing w:val="-16"/>
        </w:rPr>
        <w:t xml:space="preserve"> </w:t>
      </w:r>
      <w:r w:rsidR="007328B0" w:rsidRPr="00D20E40">
        <w:t>tem</w:t>
      </w:r>
      <w:r w:rsidRPr="00D20E40">
        <w:rPr>
          <w:spacing w:val="-15"/>
        </w:rPr>
        <w:t xml:space="preserve"> </w:t>
      </w:r>
      <w:r w:rsidRPr="00D20E40">
        <w:t>o</w:t>
      </w:r>
      <w:r w:rsidRPr="00D20E40">
        <w:rPr>
          <w:spacing w:val="-16"/>
        </w:rPr>
        <w:t xml:space="preserve"> </w:t>
      </w:r>
      <w:r w:rsidRPr="00D20E40">
        <w:t>intuito</w:t>
      </w:r>
      <w:r w:rsidRPr="00D20E40">
        <w:rPr>
          <w:spacing w:val="-15"/>
        </w:rPr>
        <w:t xml:space="preserve"> </w:t>
      </w:r>
      <w:r w:rsidRPr="00D20E40">
        <w:t>de</w:t>
      </w:r>
      <w:r w:rsidRPr="00D20E40">
        <w:rPr>
          <w:spacing w:val="-16"/>
        </w:rPr>
        <w:t xml:space="preserve"> </w:t>
      </w:r>
      <w:r w:rsidRPr="00D20E40">
        <w:t xml:space="preserve">fornecer uma </w:t>
      </w:r>
      <w:r w:rsidRPr="00D20E40">
        <w:rPr>
          <w:i/>
        </w:rPr>
        <w:t xml:space="preserve">framework </w:t>
      </w:r>
      <w:r w:rsidRPr="00D20E40">
        <w:t xml:space="preserve">que </w:t>
      </w:r>
      <w:r w:rsidR="009B3846" w:rsidRPr="00D20E40">
        <w:t>permite</w:t>
      </w:r>
      <w:r w:rsidRPr="00D20E40">
        <w:t xml:space="preserve"> mapear objetos pertencentes ao modelo de domínio</w:t>
      </w:r>
      <w:r w:rsidRPr="00D20E40">
        <w:rPr>
          <w:i/>
        </w:rPr>
        <w:t xml:space="preserve"> </w:t>
      </w:r>
      <w:r w:rsidRPr="00D20E40">
        <w:t>em objetos equivalentes no respetivo modelo</w:t>
      </w:r>
      <w:r w:rsidRPr="00D20E40">
        <w:rPr>
          <w:spacing w:val="-13"/>
        </w:rPr>
        <w:t xml:space="preserve"> </w:t>
      </w:r>
      <w:r w:rsidRPr="00D20E40">
        <w:t>relacional.</w:t>
      </w:r>
    </w:p>
    <w:p w:rsidR="00D821CC" w:rsidRPr="00D20E40" w:rsidRDefault="00D821CC" w:rsidP="00AC22D0"/>
    <w:p w:rsidR="005D2D31" w:rsidRPr="00D20E40" w:rsidRDefault="005D2D31" w:rsidP="00AC22D0"/>
    <w:p w:rsidR="005D2D31" w:rsidRPr="00D20E40" w:rsidRDefault="005D2D31" w:rsidP="00AC22D0"/>
    <w:p w:rsidR="00325A50" w:rsidRPr="00D20E40" w:rsidRDefault="00325A50" w:rsidP="001F6CB4">
      <w:pPr>
        <w:pStyle w:val="Ttulo3"/>
      </w:pPr>
      <w:bookmarkStart w:id="36" w:name="_Toc512888609"/>
      <w:bookmarkStart w:id="37" w:name="_Toc515111331"/>
      <w:bookmarkStart w:id="38" w:name="_Toc519522236"/>
      <w:bookmarkStart w:id="39" w:name="_Toc524021687"/>
      <w:r w:rsidRPr="00D20E40">
        <w:lastRenderedPageBreak/>
        <w:t>Camada Cliente</w:t>
      </w:r>
      <w:bookmarkEnd w:id="36"/>
      <w:bookmarkEnd w:id="37"/>
      <w:bookmarkEnd w:id="38"/>
      <w:bookmarkEnd w:id="39"/>
    </w:p>
    <w:p w:rsidR="00463595" w:rsidRPr="00D20E40" w:rsidRDefault="00463595" w:rsidP="00463595"/>
    <w:p w:rsidR="00325A50" w:rsidRPr="00D20E40" w:rsidRDefault="006A761B" w:rsidP="00325A50">
      <w:r w:rsidRPr="00D20E40">
        <w:t>A Camada C</w:t>
      </w:r>
      <w:r w:rsidR="00325A50" w:rsidRPr="00D20E40">
        <w:t>liente repres</w:t>
      </w:r>
      <w:r w:rsidR="009A33AC" w:rsidRPr="00D20E40">
        <w:t xml:space="preserve">enta a componente aplicacional </w:t>
      </w:r>
      <w:r w:rsidR="00325A50" w:rsidRPr="00D20E40">
        <w:t xml:space="preserve">que neste </w:t>
      </w:r>
      <w:r w:rsidR="00A271C0" w:rsidRPr="00D20E40">
        <w:t>caso é uma aplicação móvel.</w:t>
      </w:r>
      <w:r w:rsidR="00A271C0" w:rsidRPr="00D20E40">
        <w:br/>
        <w:t>Na Camada C</w:t>
      </w:r>
      <w:r w:rsidR="00325A50" w:rsidRPr="00D20E40">
        <w:t xml:space="preserve">liente foi utilizado </w:t>
      </w:r>
      <w:r w:rsidR="00325A50" w:rsidRPr="00D20E40">
        <w:rPr>
          <w:i/>
        </w:rPr>
        <w:t>React Native</w:t>
      </w:r>
      <w:r w:rsidR="009C1384" w:rsidRPr="00D20E40">
        <w:rPr>
          <w:i/>
        </w:rPr>
        <w:t xml:space="preserve"> </w:t>
      </w:r>
      <w:sdt>
        <w:sdtPr>
          <w:rPr>
            <w:i/>
          </w:rPr>
          <w:id w:val="2143457047"/>
          <w:citation/>
        </w:sdtPr>
        <w:sdtContent>
          <w:r w:rsidR="009C1384" w:rsidRPr="00D20E40">
            <w:rPr>
              <w:i/>
            </w:rPr>
            <w:fldChar w:fldCharType="begin"/>
          </w:r>
          <w:r w:rsidR="009C1384" w:rsidRPr="00D20E40">
            <w:rPr>
              <w:i/>
            </w:rPr>
            <w:instrText xml:space="preserve"> CITATION Fac \l 1033 </w:instrText>
          </w:r>
          <w:r w:rsidR="009C1384" w:rsidRPr="00D20E40">
            <w:rPr>
              <w:i/>
            </w:rPr>
            <w:fldChar w:fldCharType="separate"/>
          </w:r>
          <w:r w:rsidR="009C1384" w:rsidRPr="00D20E40">
            <w:rPr>
              <w:noProof/>
            </w:rPr>
            <w:t>(Facebook, n.d.)</w:t>
          </w:r>
          <w:r w:rsidR="009C1384" w:rsidRPr="00D20E40">
            <w:rPr>
              <w:i/>
            </w:rPr>
            <w:fldChar w:fldCharType="end"/>
          </w:r>
        </w:sdtContent>
      </w:sdt>
      <w:r w:rsidR="00325A50" w:rsidRPr="00D20E40">
        <w:t xml:space="preserve">. </w:t>
      </w:r>
      <w:r w:rsidR="009C1384" w:rsidRPr="00D20E40">
        <w:t>U</w:t>
      </w:r>
      <w:r w:rsidR="00325A50" w:rsidRPr="00D20E40">
        <w:t xml:space="preserve">ma tecnologia de desenvolvimento de aplicações móveis nativas para multiplataforma (Android e iOS) em que </w:t>
      </w:r>
      <w:r w:rsidR="00354766" w:rsidRPr="00D20E40">
        <w:t>parte</w:t>
      </w:r>
      <w:r w:rsidR="00896FA5" w:rsidRPr="00D20E40">
        <w:t xml:space="preserve"> d</w:t>
      </w:r>
      <w:r w:rsidR="00325A50" w:rsidRPr="00D20E40">
        <w:t xml:space="preserve">o código é partilhado entre as duas versões. É usado </w:t>
      </w:r>
      <w:r w:rsidR="00325A50" w:rsidRPr="00D20E40">
        <w:rPr>
          <w:i/>
        </w:rPr>
        <w:t>JavaScript</w:t>
      </w:r>
      <w:r w:rsidR="007D0436" w:rsidRPr="00D20E40">
        <w:t xml:space="preserve"> </w:t>
      </w:r>
      <w:sdt>
        <w:sdtPr>
          <w:id w:val="1324934357"/>
          <w:citation/>
        </w:sdtPr>
        <w:sdtContent>
          <w:r w:rsidR="007D0436" w:rsidRPr="00D20E40">
            <w:fldChar w:fldCharType="begin"/>
          </w:r>
          <w:r w:rsidR="007D0436" w:rsidRPr="00D20E40">
            <w:instrText xml:space="preserve"> CITATION Cod \l 1033 </w:instrText>
          </w:r>
          <w:r w:rsidR="007D0436" w:rsidRPr="00D20E40">
            <w:fldChar w:fldCharType="separate"/>
          </w:r>
          <w:r w:rsidR="007D0436" w:rsidRPr="00D20E40">
            <w:rPr>
              <w:noProof/>
            </w:rPr>
            <w:t>(Code School, n.d.)</w:t>
          </w:r>
          <w:r w:rsidR="007D0436" w:rsidRPr="00D20E40">
            <w:fldChar w:fldCharType="end"/>
          </w:r>
        </w:sdtContent>
      </w:sdt>
      <w:r w:rsidR="00325A50" w:rsidRPr="00D20E40">
        <w:rPr>
          <w:i/>
        </w:rPr>
        <w:t xml:space="preserve"> </w:t>
      </w:r>
      <w:r w:rsidR="00325A50" w:rsidRPr="00D20E40">
        <w:t>para o desenvolvimento de aplicações nesta tecnologia</w:t>
      </w:r>
      <w:r w:rsidR="00503B0D" w:rsidRPr="00D20E40">
        <w:t>,</w:t>
      </w:r>
      <w:r w:rsidR="00325A50" w:rsidRPr="00D20E40">
        <w:t xml:space="preserve"> bem como um </w:t>
      </w:r>
      <w:r w:rsidR="00325A50" w:rsidRPr="00D20E40">
        <w:rPr>
          <w:i/>
        </w:rPr>
        <w:t xml:space="preserve">framework </w:t>
      </w:r>
      <w:r w:rsidR="00325A50" w:rsidRPr="00D20E40">
        <w:t xml:space="preserve">baseado em </w:t>
      </w:r>
      <w:r w:rsidR="00325A50" w:rsidRPr="00D20E40">
        <w:rPr>
          <w:i/>
        </w:rPr>
        <w:t>React</w:t>
      </w:r>
      <w:r w:rsidR="00325A50" w:rsidRPr="00D20E40">
        <w:t xml:space="preserve">. Algumas das vantagens do </w:t>
      </w:r>
      <w:r w:rsidR="00325A50" w:rsidRPr="00D20E40">
        <w:rPr>
          <w:i/>
        </w:rPr>
        <w:t>React Native</w:t>
      </w:r>
      <w:r w:rsidR="00325A50" w:rsidRPr="00D20E40">
        <w:t xml:space="preserve"> </w:t>
      </w:r>
      <w:sdt>
        <w:sdtPr>
          <w:id w:val="2136980512"/>
          <w:citation/>
        </w:sdtPr>
        <w:sdtContent>
          <w:r w:rsidR="00165CAA" w:rsidRPr="00D20E40">
            <w:fldChar w:fldCharType="begin"/>
          </w:r>
          <w:r w:rsidR="00165CAA" w:rsidRPr="00D20E40">
            <w:instrText xml:space="preserve"> CITATION Fac \l 1033 </w:instrText>
          </w:r>
          <w:r w:rsidR="00165CAA" w:rsidRPr="00D20E40">
            <w:fldChar w:fldCharType="separate"/>
          </w:r>
          <w:r w:rsidR="00165CAA" w:rsidRPr="00D20E40">
            <w:rPr>
              <w:noProof/>
            </w:rPr>
            <w:t>(Facebook, n.d.)</w:t>
          </w:r>
          <w:r w:rsidR="00165CAA" w:rsidRPr="00D20E40">
            <w:fldChar w:fldCharType="end"/>
          </w:r>
        </w:sdtContent>
      </w:sdt>
      <w:r w:rsidR="00165CAA" w:rsidRPr="00D20E40">
        <w:t xml:space="preserve"> </w:t>
      </w:r>
      <w:r w:rsidR="00325A50" w:rsidRPr="00D20E40">
        <w:t xml:space="preserve">correspondem ao facto da tecnologia ser </w:t>
      </w:r>
      <w:r w:rsidR="00FA55EA" w:rsidRPr="00D20E40">
        <w:rPr>
          <w:i/>
        </w:rPr>
        <w:t>Open</w:t>
      </w:r>
      <w:r w:rsidR="00325A50" w:rsidRPr="00D20E40">
        <w:rPr>
          <w:i/>
        </w:rPr>
        <w:t>Source</w:t>
      </w:r>
      <w:r w:rsidR="00325A50" w:rsidRPr="00D20E40">
        <w:t>, o que</w:t>
      </w:r>
      <w:r w:rsidR="00CD3DD6" w:rsidRPr="00D20E40">
        <w:t>,</w:t>
      </w:r>
      <w:r w:rsidR="00325A50" w:rsidRPr="00D20E40">
        <w:t xml:space="preserve"> por si só</w:t>
      </w:r>
      <w:r w:rsidR="00CD3DD6" w:rsidRPr="00D20E40">
        <w:t>,</w:t>
      </w:r>
      <w:r w:rsidR="00325A50" w:rsidRPr="00D20E40">
        <w:t xml:space="preserve"> corresponde a um suporte contínuo no seu desenvolvimento. Este framework oferece ainda uma funcionalidade de </w:t>
      </w:r>
      <w:r w:rsidR="00521CF2" w:rsidRPr="00D20E40">
        <w:rPr>
          <w:i/>
        </w:rPr>
        <w:t xml:space="preserve">Live </w:t>
      </w:r>
      <w:r w:rsidR="00325A50" w:rsidRPr="00D20E40">
        <w:rPr>
          <w:i/>
        </w:rPr>
        <w:t>Reloading</w:t>
      </w:r>
      <w:r w:rsidR="000C5FE0" w:rsidRPr="00D20E40">
        <w:rPr>
          <w:i/>
        </w:rPr>
        <w:t>,</w:t>
      </w:r>
      <w:r w:rsidR="0011630C" w:rsidRPr="00D20E40">
        <w:t xml:space="preserve"> que </w:t>
      </w:r>
      <w:r w:rsidR="00325A50" w:rsidRPr="00D20E40">
        <w:t xml:space="preserve">permite ao programador </w:t>
      </w:r>
      <w:r w:rsidR="004046B0" w:rsidRPr="00D20E40">
        <w:t xml:space="preserve">realizar em simultâneo </w:t>
      </w:r>
      <w:r w:rsidR="004257BD" w:rsidRPr="00D20E40">
        <w:t>a edição</w:t>
      </w:r>
      <w:r w:rsidR="00877CDF" w:rsidRPr="00D20E40">
        <w:t xml:space="preserve"> de</w:t>
      </w:r>
      <w:r w:rsidR="00325A50" w:rsidRPr="00D20E40">
        <w:t xml:space="preserve"> código e </w:t>
      </w:r>
      <w:r w:rsidR="00AA4F77" w:rsidRPr="00D20E40">
        <w:t>a visualização do</w:t>
      </w:r>
      <w:r w:rsidR="00325A50" w:rsidRPr="00D20E40">
        <w:t xml:space="preserve"> seu resultado, sem necessidade de recompilar o projeto.</w:t>
      </w:r>
    </w:p>
    <w:p w:rsidR="00614971" w:rsidRPr="00D20E40" w:rsidRDefault="00614971"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3B4DE5" w:rsidRPr="00D20E40" w:rsidRDefault="003B4DE5"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A00D67" w:rsidRPr="00D20E40" w:rsidRDefault="00A00D67" w:rsidP="00614971"/>
    <w:p w:rsidR="003B4DE5" w:rsidRPr="00D20E40" w:rsidRDefault="003B4DE5" w:rsidP="00614971"/>
    <w:p w:rsidR="003B4DE5" w:rsidRPr="00D20E40" w:rsidRDefault="003B4DE5" w:rsidP="00614971"/>
    <w:p w:rsidR="007B298B" w:rsidRPr="00D20E40" w:rsidRDefault="007B298B" w:rsidP="00614971"/>
    <w:p w:rsidR="007B298B" w:rsidRPr="00D20E40" w:rsidRDefault="007B298B" w:rsidP="00614971"/>
    <w:p w:rsidR="007B298B" w:rsidRPr="00D20E40" w:rsidRDefault="006919CF" w:rsidP="006919CF">
      <w:pPr>
        <w:spacing w:after="200" w:line="276" w:lineRule="auto"/>
      </w:pPr>
      <w:r w:rsidRPr="00D20E40">
        <w:br w:type="page"/>
      </w:r>
    </w:p>
    <w:p w:rsidR="00614971" w:rsidRPr="00D20E40" w:rsidRDefault="00614971" w:rsidP="003D3B56">
      <w:pPr>
        <w:pStyle w:val="Ttulo1"/>
      </w:pPr>
      <w:bookmarkStart w:id="40" w:name="_Toc524021688"/>
      <w:r w:rsidRPr="00D20E40">
        <w:lastRenderedPageBreak/>
        <w:t>Arquitetura</w:t>
      </w:r>
      <w:bookmarkEnd w:id="40"/>
    </w:p>
    <w:p w:rsidR="001222D4" w:rsidRPr="00D20E40" w:rsidRDefault="001222D4" w:rsidP="001222D4"/>
    <w:p w:rsidR="00D5213B" w:rsidRPr="00D20E40" w:rsidRDefault="001222D4" w:rsidP="00463595">
      <w:r w:rsidRPr="00D20E40">
        <w:t>Neste cap</w:t>
      </w:r>
      <w:r w:rsidR="00D5213B" w:rsidRPr="00D20E40">
        <w:t xml:space="preserve">ítulo </w:t>
      </w:r>
      <w:r w:rsidR="006F1914" w:rsidRPr="00D20E40">
        <w:t xml:space="preserve">é </w:t>
      </w:r>
      <w:r w:rsidR="00D5213B" w:rsidRPr="00D20E40">
        <w:t>delineada a arquitetura interna do sistema informático SINCRO Mobile, juntamente com a discrição sucinta de cada componente interno ao sistema, nomeadamente, o Módulo Principal, a Persistência de Dados e a Interface do Utilizador.</w:t>
      </w:r>
    </w:p>
    <w:p w:rsidR="001222D4" w:rsidRPr="00D20E40" w:rsidRDefault="00D5213B" w:rsidP="00463595">
      <w:r w:rsidRPr="00D20E40">
        <w:t>Será ainda debatido neste capítulo os Requisitos, Funcionais e Não Funcionais, do sistema informático SINCRO Mobile.</w:t>
      </w:r>
    </w:p>
    <w:p w:rsidR="007D2271" w:rsidRPr="00D20E40" w:rsidRDefault="007D2271" w:rsidP="00463595"/>
    <w:p w:rsidR="00614971" w:rsidRPr="00D20E40" w:rsidRDefault="00614971" w:rsidP="00614971">
      <w:pPr>
        <w:pStyle w:val="Ttulo2"/>
        <w:numPr>
          <w:ilvl w:val="1"/>
          <w:numId w:val="23"/>
        </w:numPr>
      </w:pPr>
      <w:bookmarkStart w:id="41" w:name="_Toc524021689"/>
      <w:r w:rsidRPr="00D20E40">
        <w:t>Arquitetura SINCRO Mobile</w:t>
      </w:r>
      <w:bookmarkEnd w:id="41"/>
    </w:p>
    <w:p w:rsidR="00C818B9" w:rsidRPr="00D20E40" w:rsidRDefault="00C818B9" w:rsidP="00C818B9"/>
    <w:p w:rsidR="00614971" w:rsidRPr="00D20E40" w:rsidRDefault="000F41B1" w:rsidP="00614971">
      <w:r w:rsidRPr="00D20E40">
        <w:rPr>
          <w:noProof/>
        </w:rPr>
        <mc:AlternateContent>
          <mc:Choice Requires="wps">
            <w:drawing>
              <wp:anchor distT="0" distB="0" distL="114300" distR="114300" simplePos="0" relativeHeight="251644416" behindDoc="0" locked="0" layoutInCell="1" allowOverlap="1" wp14:anchorId="518C0CC4" wp14:editId="04D2AF0C">
                <wp:simplePos x="0" y="0"/>
                <wp:positionH relativeFrom="column">
                  <wp:posOffset>180340</wp:posOffset>
                </wp:positionH>
                <wp:positionV relativeFrom="paragraph">
                  <wp:posOffset>3823335</wp:posOffset>
                </wp:positionV>
                <wp:extent cx="5399405" cy="635"/>
                <wp:effectExtent l="0" t="0" r="0" b="12065"/>
                <wp:wrapTopAndBottom/>
                <wp:docPr id="64" name="Caixa de Texto 6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B4381E" w:rsidRPr="00613000" w:rsidRDefault="00B4381E" w:rsidP="000F41B1">
                            <w:pPr>
                              <w:pStyle w:val="Legenda"/>
                              <w:jc w:val="center"/>
                              <w:rPr>
                                <w:noProof/>
                                <w:sz w:val="21"/>
                                <w:szCs w:val="20"/>
                              </w:rPr>
                            </w:pPr>
                            <w:bookmarkStart w:id="42" w:name="_Ref523931578"/>
                            <w:bookmarkStart w:id="43" w:name="_Toc524019748"/>
                            <w:r>
                              <w:t xml:space="preserve">Figura </w:t>
                            </w:r>
                            <w:r>
                              <w:fldChar w:fldCharType="begin"/>
                            </w:r>
                            <w:r>
                              <w:instrText xml:space="preserve"> SEQ Figura \* ARABIC </w:instrText>
                            </w:r>
                            <w:r>
                              <w:fldChar w:fldCharType="separate"/>
                            </w:r>
                            <w:r>
                              <w:rPr>
                                <w:noProof/>
                              </w:rPr>
                              <w:t>7</w:t>
                            </w:r>
                            <w:r>
                              <w:fldChar w:fldCharType="end"/>
                            </w:r>
                            <w:bookmarkEnd w:id="42"/>
                            <w:r>
                              <w:t xml:space="preserve"> - ARQUITETURA DO SINCRO MOBILE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C0CC4" id="Caixa de Texto 64" o:spid="_x0000_s1033" type="#_x0000_t202" style="position:absolute;left:0;text-align:left;margin-left:14.2pt;margin-top:301.05pt;width:425.1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" stroked="f">
                <v:textbox style="mso-fit-shape-to-text:t" inset="0,0,0,0">
                  <w:txbxContent>
                    <w:p w:rsidR="00B4381E" w:rsidRPr="00613000" w:rsidRDefault="00B4381E" w:rsidP="000F41B1">
                      <w:pPr>
                        <w:pStyle w:val="Legenda"/>
                        <w:jc w:val="center"/>
                        <w:rPr>
                          <w:noProof/>
                          <w:sz w:val="21"/>
                          <w:szCs w:val="20"/>
                        </w:rPr>
                      </w:pPr>
                      <w:bookmarkStart w:id="44" w:name="_Ref523931578"/>
                      <w:bookmarkStart w:id="45" w:name="_Toc524019748"/>
                      <w:r>
                        <w:t xml:space="preserve">Figura </w:t>
                      </w:r>
                      <w:r>
                        <w:fldChar w:fldCharType="begin"/>
                      </w:r>
                      <w:r>
                        <w:instrText xml:space="preserve"> SEQ Figura \* ARABIC </w:instrText>
                      </w:r>
                      <w:r>
                        <w:fldChar w:fldCharType="separate"/>
                      </w:r>
                      <w:r>
                        <w:rPr>
                          <w:noProof/>
                        </w:rPr>
                        <w:t>7</w:t>
                      </w:r>
                      <w:r>
                        <w:fldChar w:fldCharType="end"/>
                      </w:r>
                      <w:bookmarkEnd w:id="44"/>
                      <w:r>
                        <w:t xml:space="preserve"> - ARQUITETURA DO SINCRO MOBILE</w:t>
                      </w:r>
                      <w:bookmarkEnd w:id="45"/>
                    </w:p>
                  </w:txbxContent>
                </v:textbox>
                <w10:wrap type="topAndBottom"/>
              </v:shape>
            </w:pict>
          </mc:Fallback>
        </mc:AlternateContent>
      </w:r>
      <w:r w:rsidR="00893D4F" w:rsidRPr="00D20E40">
        <w:rPr>
          <w:noProof/>
          <w:sz w:val="21"/>
        </w:rPr>
        <w:drawing>
          <wp:anchor distT="360045" distB="360045" distL="114300" distR="114300" simplePos="0" relativeHeight="251615744" behindDoc="0" locked="0" layoutInCell="1" allowOverlap="1" wp14:anchorId="6874A4EA" wp14:editId="5DE79FD0">
            <wp:simplePos x="0" y="0"/>
            <wp:positionH relativeFrom="margin">
              <wp:align>center</wp:align>
            </wp:positionH>
            <wp:positionV relativeFrom="margin">
              <wp:posOffset>3938270</wp:posOffset>
            </wp:positionV>
            <wp:extent cx="5400000" cy="2664830"/>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ock_diagram.png"/>
                    <pic:cNvPicPr/>
                  </pic:nvPicPr>
                  <pic:blipFill rotWithShape="1">
                    <a:blip r:embed="rId47" cstate="print">
                      <a:extLst>
                        <a:ext uri="{28A0092B-C50C-407E-A947-70E740481C1C}">
                          <a14:useLocalDpi xmlns:a14="http://schemas.microsoft.com/office/drawing/2010/main" val="0"/>
                        </a:ext>
                      </a:extLst>
                    </a:blip>
                    <a:srcRect b="7635"/>
                    <a:stretch/>
                  </pic:blipFill>
                  <pic:spPr bwMode="auto">
                    <a:xfrm>
                      <a:off x="0" y="0"/>
                      <a:ext cx="5400000" cy="2664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4971" w:rsidRPr="00D20E40">
        <w:t>Com</w:t>
      </w:r>
      <w:r w:rsidR="00614971" w:rsidRPr="00D20E40">
        <w:rPr>
          <w:spacing w:val="-16"/>
        </w:rPr>
        <w:t xml:space="preserve"> </w:t>
      </w:r>
      <w:r w:rsidR="00614971" w:rsidRPr="00D20E40">
        <w:t>base</w:t>
      </w:r>
      <w:r w:rsidR="00614971" w:rsidRPr="00D20E40">
        <w:rPr>
          <w:spacing w:val="-16"/>
        </w:rPr>
        <w:t xml:space="preserve"> </w:t>
      </w:r>
      <w:r w:rsidR="00614971" w:rsidRPr="00D20E40">
        <w:t>no</w:t>
      </w:r>
      <w:r w:rsidR="00614971" w:rsidRPr="00D20E40">
        <w:rPr>
          <w:spacing w:val="-16"/>
        </w:rPr>
        <w:t xml:space="preserve"> </w:t>
      </w:r>
      <w:r w:rsidR="00614971" w:rsidRPr="00D20E40">
        <w:t>objetivo</w:t>
      </w:r>
      <w:r w:rsidR="00614971" w:rsidRPr="00D20E40">
        <w:rPr>
          <w:spacing w:val="-16"/>
        </w:rPr>
        <w:t xml:space="preserve"> </w:t>
      </w:r>
      <w:r w:rsidR="00614971" w:rsidRPr="00D20E40">
        <w:t>do</w:t>
      </w:r>
      <w:r w:rsidR="00614971" w:rsidRPr="00D20E40">
        <w:rPr>
          <w:spacing w:val="-16"/>
        </w:rPr>
        <w:t xml:space="preserve"> </w:t>
      </w:r>
      <w:r w:rsidR="00614971" w:rsidRPr="00D20E40">
        <w:t>sistema</w:t>
      </w:r>
      <w:r w:rsidR="00614971" w:rsidRPr="00D20E40">
        <w:rPr>
          <w:spacing w:val="-16"/>
        </w:rPr>
        <w:t xml:space="preserve"> </w:t>
      </w:r>
      <w:r w:rsidR="00614971" w:rsidRPr="00D20E40">
        <w:t>SINCRO</w:t>
      </w:r>
      <w:r w:rsidR="00614971" w:rsidRPr="00D20E40">
        <w:rPr>
          <w:spacing w:val="-16"/>
        </w:rPr>
        <w:t xml:space="preserve"> </w:t>
      </w:r>
      <w:r w:rsidR="00614971" w:rsidRPr="00D20E40">
        <w:t>Mobile</w:t>
      </w:r>
      <w:r w:rsidR="00614971" w:rsidRPr="00D20E40">
        <w:rPr>
          <w:spacing w:val="3"/>
        </w:rPr>
        <w:t xml:space="preserve"> </w:t>
      </w:r>
      <w:r w:rsidR="00614971" w:rsidRPr="00D20E40">
        <w:t>foi</w:t>
      </w:r>
      <w:r w:rsidR="00614971" w:rsidRPr="00D20E40">
        <w:rPr>
          <w:spacing w:val="-17"/>
        </w:rPr>
        <w:t xml:space="preserve"> </w:t>
      </w:r>
      <w:r w:rsidR="00614971" w:rsidRPr="00D20E40">
        <w:t>necessário</w:t>
      </w:r>
      <w:r w:rsidR="00614971" w:rsidRPr="00D20E40">
        <w:rPr>
          <w:spacing w:val="-15"/>
        </w:rPr>
        <w:t xml:space="preserve"> </w:t>
      </w:r>
      <w:r w:rsidR="00614971" w:rsidRPr="00D20E40">
        <w:t>desenhar</w:t>
      </w:r>
      <w:r w:rsidR="00614971" w:rsidRPr="00D20E40">
        <w:rPr>
          <w:spacing w:val="-16"/>
        </w:rPr>
        <w:t xml:space="preserve"> </w:t>
      </w:r>
      <w:r w:rsidR="00614971" w:rsidRPr="00D20E40">
        <w:t>uma arquitetura precisa do</w:t>
      </w:r>
      <w:r w:rsidR="00614971" w:rsidRPr="00D20E40">
        <w:rPr>
          <w:spacing w:val="-4"/>
        </w:rPr>
        <w:t xml:space="preserve"> </w:t>
      </w:r>
      <w:r w:rsidR="00614971" w:rsidRPr="00D20E40">
        <w:t>projeto. Na</w:t>
      </w:r>
      <w:r w:rsidRPr="00D20E40">
        <w:t xml:space="preserve"> </w:t>
      </w:r>
      <w:r w:rsidRPr="00D20E40">
        <w:fldChar w:fldCharType="begin"/>
      </w:r>
      <w:r w:rsidRPr="00D20E40">
        <w:instrText xml:space="preserve"> REF _Ref523931578 \h </w:instrText>
      </w:r>
      <w:r w:rsidRPr="00D20E40">
        <w:fldChar w:fldCharType="separate"/>
      </w:r>
      <w:r w:rsidRPr="00D20E40">
        <w:t xml:space="preserve">Figura </w:t>
      </w:r>
      <w:r w:rsidRPr="00D20E40">
        <w:rPr>
          <w:noProof/>
        </w:rPr>
        <w:t>7</w:t>
      </w:r>
      <w:r w:rsidRPr="00D20E40">
        <w:fldChar w:fldCharType="end"/>
      </w:r>
      <w:r w:rsidRPr="00D20E40">
        <w:t xml:space="preserve"> </w:t>
      </w:r>
      <w:r w:rsidR="00614971" w:rsidRPr="00D20E40">
        <w:t>é possível visualizar os componentes presentes na arquitetur</w:t>
      </w:r>
      <w:r w:rsidR="00145A1C" w:rsidRPr="00D20E40">
        <w:t>a e as interligações dos mesmo</w:t>
      </w:r>
      <w:r w:rsidR="00B115EF" w:rsidRPr="00D20E40">
        <w:t>s.</w:t>
      </w:r>
    </w:p>
    <w:p w:rsidR="00361C28" w:rsidRPr="00D20E40" w:rsidRDefault="00361C28" w:rsidP="00614971"/>
    <w:p w:rsidR="001A5B7B" w:rsidRPr="00D20E40" w:rsidRDefault="00614971" w:rsidP="00614971">
      <w:r w:rsidRPr="00D20E40">
        <w:rPr>
          <w:rFonts w:eastAsia="Arial"/>
          <w:lang w:bidi="en-US"/>
        </w:rPr>
        <w:t xml:space="preserve">O projeto </w:t>
      </w:r>
      <w:r w:rsidR="0094042B" w:rsidRPr="00D20E40">
        <w:rPr>
          <w:rFonts w:eastAsia="Arial"/>
          <w:lang w:bidi="en-US"/>
        </w:rPr>
        <w:t>tirou</w:t>
      </w:r>
      <w:r w:rsidRPr="00D20E40">
        <w:rPr>
          <w:rFonts w:eastAsia="Arial"/>
          <w:lang w:bidi="en-US"/>
        </w:rPr>
        <w:t xml:space="preserve"> partido da existência do sistema SINCRO para conseguir efetuar algumas operações importantes para a lógica do sistema SINCRO Mobile. Embora os dados não possam ser realmente garantidos, dado à sua confidencialidade, assumimos a existência de um </w:t>
      </w:r>
      <w:r w:rsidR="00A6655E" w:rsidRPr="00D20E40">
        <w:rPr>
          <w:rFonts w:eastAsia="Arial"/>
          <w:lang w:bidi="en-US"/>
        </w:rPr>
        <w:t>simulador</w:t>
      </w:r>
      <w:r w:rsidRPr="00D20E40">
        <w:rPr>
          <w:rFonts w:eastAsia="Arial"/>
          <w:lang w:bidi="en-US"/>
        </w:rPr>
        <w:t xml:space="preserve"> do sistema SINCRO </w:t>
      </w:r>
      <w:r w:rsidR="00C844BE" w:rsidRPr="00D20E40">
        <w:rPr>
          <w:rFonts w:eastAsia="Arial"/>
          <w:lang w:bidi="en-US"/>
        </w:rPr>
        <w:t xml:space="preserve">que </w:t>
      </w:r>
      <w:r w:rsidRPr="00D20E40">
        <w:rPr>
          <w:rFonts w:eastAsia="Arial"/>
          <w:lang w:bidi="en-US"/>
        </w:rPr>
        <w:t>é capaz de realizar o envio de novos eventos para o sistema.</w:t>
      </w:r>
    </w:p>
    <w:p w:rsidR="001A5B7B" w:rsidRPr="00D20E40" w:rsidRDefault="001A5B7B" w:rsidP="00614971"/>
    <w:p w:rsidR="001222D4" w:rsidRPr="00D20E40" w:rsidRDefault="001222D4" w:rsidP="00614971"/>
    <w:p w:rsidR="00463595" w:rsidRPr="00D20E40" w:rsidRDefault="00614971" w:rsidP="00B04D00">
      <w:pPr>
        <w:pStyle w:val="Ttulo3"/>
        <w:numPr>
          <w:ilvl w:val="2"/>
          <w:numId w:val="9"/>
        </w:numPr>
      </w:pPr>
      <w:bookmarkStart w:id="46" w:name="5.1._Módulo_Principal"/>
      <w:bookmarkStart w:id="47" w:name="_Toc512888600"/>
      <w:bookmarkStart w:id="48" w:name="_Toc519522227"/>
      <w:bookmarkStart w:id="49" w:name="_Toc524021690"/>
      <w:bookmarkEnd w:id="46"/>
      <w:r w:rsidRPr="00D20E40">
        <w:lastRenderedPageBreak/>
        <w:t>Módulo</w:t>
      </w:r>
      <w:r w:rsidRPr="00D20E40">
        <w:rPr>
          <w:spacing w:val="-2"/>
        </w:rPr>
        <w:t xml:space="preserve"> </w:t>
      </w:r>
      <w:r w:rsidRPr="00D20E40">
        <w:t>Principal</w:t>
      </w:r>
      <w:bookmarkEnd w:id="47"/>
      <w:bookmarkEnd w:id="48"/>
      <w:bookmarkEnd w:id="49"/>
    </w:p>
    <w:p w:rsidR="00463595" w:rsidRPr="00D20E40" w:rsidRDefault="00463595" w:rsidP="00463595"/>
    <w:p w:rsidR="001A5B7B" w:rsidRPr="00D20E40" w:rsidRDefault="00614971" w:rsidP="00614971">
      <w:r w:rsidRPr="00D20E40">
        <w:t>O</w:t>
      </w:r>
      <w:r w:rsidRPr="00D20E40">
        <w:rPr>
          <w:spacing w:val="-15"/>
        </w:rPr>
        <w:t xml:space="preserve"> </w:t>
      </w:r>
      <w:r w:rsidRPr="00D20E40">
        <w:t>Módulo</w:t>
      </w:r>
      <w:r w:rsidRPr="00D20E40">
        <w:rPr>
          <w:spacing w:val="-15"/>
        </w:rPr>
        <w:t xml:space="preserve"> </w:t>
      </w:r>
      <w:r w:rsidRPr="00D20E40">
        <w:t>Principal</w:t>
      </w:r>
      <w:r w:rsidRPr="00D20E40">
        <w:rPr>
          <w:spacing w:val="-15"/>
        </w:rPr>
        <w:t xml:space="preserve"> </w:t>
      </w:r>
      <w:r w:rsidR="00764886" w:rsidRPr="00D20E40">
        <w:rPr>
          <w:spacing w:val="-15"/>
        </w:rPr>
        <w:t>é</w:t>
      </w:r>
      <w:r w:rsidRPr="00D20E40">
        <w:rPr>
          <w:spacing w:val="-15"/>
        </w:rPr>
        <w:t xml:space="preserve"> </w:t>
      </w:r>
      <w:r w:rsidRPr="00D20E40">
        <w:t>responsável</w:t>
      </w:r>
      <w:r w:rsidRPr="00D20E40">
        <w:rPr>
          <w:spacing w:val="-15"/>
        </w:rPr>
        <w:t xml:space="preserve"> </w:t>
      </w:r>
      <w:r w:rsidRPr="00D20E40">
        <w:t>por</w:t>
      </w:r>
      <w:r w:rsidRPr="00D20E40">
        <w:rPr>
          <w:spacing w:val="-15"/>
        </w:rPr>
        <w:t xml:space="preserve"> </w:t>
      </w:r>
      <w:r w:rsidRPr="00D20E40">
        <w:t>implementar</w:t>
      </w:r>
      <w:r w:rsidRPr="00D20E40">
        <w:rPr>
          <w:spacing w:val="-14"/>
        </w:rPr>
        <w:t xml:space="preserve"> </w:t>
      </w:r>
      <w:r w:rsidRPr="00D20E40">
        <w:t>todas</w:t>
      </w:r>
      <w:r w:rsidRPr="00D20E40">
        <w:rPr>
          <w:spacing w:val="-15"/>
        </w:rPr>
        <w:t xml:space="preserve"> </w:t>
      </w:r>
      <w:r w:rsidRPr="00D20E40">
        <w:t>as</w:t>
      </w:r>
      <w:r w:rsidRPr="00D20E40">
        <w:rPr>
          <w:spacing w:val="-15"/>
        </w:rPr>
        <w:t xml:space="preserve"> </w:t>
      </w:r>
      <w:r w:rsidRPr="00D20E40">
        <w:t>funcionalidades disponíveis</w:t>
      </w:r>
      <w:r w:rsidRPr="00D20E40">
        <w:rPr>
          <w:spacing w:val="-8"/>
        </w:rPr>
        <w:t xml:space="preserve"> </w:t>
      </w:r>
      <w:r w:rsidRPr="00D20E40">
        <w:t>no</w:t>
      </w:r>
      <w:r w:rsidRPr="00D20E40">
        <w:rPr>
          <w:spacing w:val="-8"/>
        </w:rPr>
        <w:t xml:space="preserve"> </w:t>
      </w:r>
      <w:r w:rsidRPr="00D20E40">
        <w:t>SINCRO</w:t>
      </w:r>
      <w:r w:rsidRPr="00D20E40">
        <w:rPr>
          <w:spacing w:val="-8"/>
        </w:rPr>
        <w:t xml:space="preserve"> </w:t>
      </w:r>
      <w:r w:rsidRPr="00D20E40">
        <w:t>Mobile.</w:t>
      </w:r>
      <w:r w:rsidRPr="00D20E40">
        <w:rPr>
          <w:spacing w:val="-7"/>
        </w:rPr>
        <w:t xml:space="preserve"> </w:t>
      </w:r>
      <w:r w:rsidR="00A85E98" w:rsidRPr="00D20E40">
        <w:rPr>
          <w:spacing w:val="-6"/>
        </w:rPr>
        <w:t>O</w:t>
      </w:r>
      <w:r w:rsidR="006D0440" w:rsidRPr="00D20E40">
        <w:rPr>
          <w:spacing w:val="-6"/>
        </w:rPr>
        <w:t>s</w:t>
      </w:r>
      <w:r w:rsidRPr="00D20E40">
        <w:rPr>
          <w:spacing w:val="-8"/>
        </w:rPr>
        <w:t xml:space="preserve"> </w:t>
      </w:r>
      <w:r w:rsidRPr="00D20E40">
        <w:t>componentes</w:t>
      </w:r>
      <w:r w:rsidRPr="00D20E40">
        <w:rPr>
          <w:spacing w:val="-7"/>
        </w:rPr>
        <w:t xml:space="preserve"> </w:t>
      </w:r>
      <w:r w:rsidRPr="00D20E40">
        <w:t>envolvidos</w:t>
      </w:r>
      <w:r w:rsidRPr="00D20E40">
        <w:rPr>
          <w:spacing w:val="-8"/>
        </w:rPr>
        <w:t xml:space="preserve"> </w:t>
      </w:r>
      <w:r w:rsidRPr="00D20E40">
        <w:t>no</w:t>
      </w:r>
      <w:r w:rsidRPr="00D20E40">
        <w:rPr>
          <w:spacing w:val="-8"/>
        </w:rPr>
        <w:t xml:space="preserve"> </w:t>
      </w:r>
      <w:r w:rsidR="009B6BD2" w:rsidRPr="00D20E40">
        <w:t xml:space="preserve">sistema desempenham </w:t>
      </w:r>
      <w:r w:rsidRPr="00D20E40">
        <w:t>funções com base nas decisões do Módulo</w:t>
      </w:r>
      <w:r w:rsidRPr="00D20E40">
        <w:rPr>
          <w:spacing w:val="-26"/>
        </w:rPr>
        <w:t xml:space="preserve"> </w:t>
      </w:r>
      <w:r w:rsidRPr="00D20E40">
        <w:t>Principal.</w:t>
      </w:r>
    </w:p>
    <w:p w:rsidR="00D5213B" w:rsidRPr="00D20E40" w:rsidRDefault="00D5213B" w:rsidP="00614971"/>
    <w:p w:rsidR="00614971" w:rsidRPr="00D20E40" w:rsidRDefault="00614971" w:rsidP="00B04D00">
      <w:pPr>
        <w:pStyle w:val="Ttulo3"/>
        <w:numPr>
          <w:ilvl w:val="2"/>
          <w:numId w:val="9"/>
        </w:numPr>
      </w:pPr>
      <w:bookmarkStart w:id="50" w:name="5.2._Persistência_de_Dados"/>
      <w:bookmarkStart w:id="51" w:name="_Toc512888601"/>
      <w:bookmarkStart w:id="52" w:name="_Toc519522228"/>
      <w:bookmarkStart w:id="53" w:name="_Toc524021691"/>
      <w:bookmarkEnd w:id="50"/>
      <w:r w:rsidRPr="00D20E40">
        <w:t>Persistência de</w:t>
      </w:r>
      <w:r w:rsidRPr="00D20E40">
        <w:rPr>
          <w:spacing w:val="-3"/>
        </w:rPr>
        <w:t xml:space="preserve"> </w:t>
      </w:r>
      <w:r w:rsidRPr="00D20E40">
        <w:t>Dado</w:t>
      </w:r>
      <w:bookmarkEnd w:id="51"/>
      <w:bookmarkEnd w:id="52"/>
      <w:r w:rsidR="00463595" w:rsidRPr="00D20E40">
        <w:t>s</w:t>
      </w:r>
      <w:bookmarkEnd w:id="53"/>
    </w:p>
    <w:p w:rsidR="00463595" w:rsidRPr="00D20E40" w:rsidRDefault="00463595" w:rsidP="00463595"/>
    <w:p w:rsidR="001E337B" w:rsidRPr="00D20E40" w:rsidRDefault="00614971" w:rsidP="00614971">
      <w:r w:rsidRPr="00D20E40">
        <w:t>A componente de Persistência de Dados tem a responsabilidade de garantir a segurança dos dados, bem como o controlo do acesso aos mesmos. Como</w:t>
      </w:r>
      <w:r w:rsidRPr="00D20E40">
        <w:rPr>
          <w:spacing w:val="-10"/>
        </w:rPr>
        <w:t xml:space="preserve"> </w:t>
      </w:r>
      <w:r w:rsidRPr="00D20E40">
        <w:t>está</w:t>
      </w:r>
      <w:r w:rsidRPr="00D20E40">
        <w:rPr>
          <w:spacing w:val="-9"/>
        </w:rPr>
        <w:t xml:space="preserve"> </w:t>
      </w:r>
      <w:r w:rsidRPr="00D20E40">
        <w:t>presente</w:t>
      </w:r>
      <w:r w:rsidRPr="00D20E40">
        <w:rPr>
          <w:spacing w:val="-9"/>
        </w:rPr>
        <w:t xml:space="preserve"> </w:t>
      </w:r>
      <w:r w:rsidRPr="00D20E40">
        <w:t>na</w:t>
      </w:r>
      <w:r w:rsidRPr="00D20E40">
        <w:rPr>
          <w:spacing w:val="-9"/>
        </w:rPr>
        <w:t xml:space="preserve"> </w:t>
      </w:r>
      <w:r w:rsidRPr="00D20E40">
        <w:t>imagem,</w:t>
      </w:r>
      <w:r w:rsidRPr="00D20E40">
        <w:rPr>
          <w:spacing w:val="-10"/>
        </w:rPr>
        <w:t xml:space="preserve"> </w:t>
      </w:r>
      <w:r w:rsidRPr="00D20E40">
        <w:t>o</w:t>
      </w:r>
      <w:r w:rsidRPr="00D20E40">
        <w:rPr>
          <w:spacing w:val="-9"/>
        </w:rPr>
        <w:t xml:space="preserve"> </w:t>
      </w:r>
      <w:r w:rsidRPr="00D20E40">
        <w:t>Módulo</w:t>
      </w:r>
      <w:r w:rsidRPr="00D20E40">
        <w:rPr>
          <w:spacing w:val="-9"/>
        </w:rPr>
        <w:t xml:space="preserve"> </w:t>
      </w:r>
      <w:r w:rsidRPr="00D20E40">
        <w:t>principal</w:t>
      </w:r>
      <w:r w:rsidRPr="00D20E40">
        <w:rPr>
          <w:spacing w:val="-9"/>
        </w:rPr>
        <w:t xml:space="preserve"> </w:t>
      </w:r>
      <w:r w:rsidR="008307EF" w:rsidRPr="00D20E40">
        <w:t>efetua</w:t>
      </w:r>
      <w:r w:rsidRPr="00D20E40">
        <w:rPr>
          <w:spacing w:val="-9"/>
        </w:rPr>
        <w:t xml:space="preserve"> </w:t>
      </w:r>
      <w:r w:rsidRPr="00D20E40">
        <w:t>o</w:t>
      </w:r>
      <w:r w:rsidRPr="00D20E40">
        <w:rPr>
          <w:spacing w:val="-9"/>
        </w:rPr>
        <w:t xml:space="preserve"> </w:t>
      </w:r>
      <w:r w:rsidRPr="00D20E40">
        <w:t>acesso</w:t>
      </w:r>
      <w:r w:rsidRPr="00D20E40">
        <w:rPr>
          <w:spacing w:val="-9"/>
        </w:rPr>
        <w:t xml:space="preserve"> </w:t>
      </w:r>
      <w:r w:rsidRPr="00D20E40">
        <w:t>a</w:t>
      </w:r>
      <w:r w:rsidRPr="00D20E40">
        <w:rPr>
          <w:spacing w:val="-10"/>
        </w:rPr>
        <w:t xml:space="preserve"> </w:t>
      </w:r>
      <w:r w:rsidRPr="00D20E40">
        <w:t xml:space="preserve">dados e a alteração dos mesmos. Quanto ao componente de Interação com o sistema SINCRO, este apenas </w:t>
      </w:r>
      <w:r w:rsidR="008307EF" w:rsidRPr="00D20E40">
        <w:t>realiza</w:t>
      </w:r>
      <w:r w:rsidRPr="00D20E40">
        <w:t xml:space="preserve"> alteração dos dados.</w:t>
      </w:r>
    </w:p>
    <w:p w:rsidR="00B26B8C" w:rsidRPr="00D20E40" w:rsidRDefault="00B26B8C" w:rsidP="00614971"/>
    <w:p w:rsidR="00614971" w:rsidRPr="00D20E40" w:rsidRDefault="00614971" w:rsidP="00B04D00">
      <w:pPr>
        <w:pStyle w:val="Ttulo3"/>
        <w:numPr>
          <w:ilvl w:val="2"/>
          <w:numId w:val="9"/>
        </w:numPr>
      </w:pPr>
      <w:bookmarkStart w:id="54" w:name="_Toc512888602"/>
      <w:bookmarkStart w:id="55" w:name="_Toc519522229"/>
      <w:bookmarkStart w:id="56" w:name="_Toc524021692"/>
      <w:r w:rsidRPr="00D20E40">
        <w:t>Interface do</w:t>
      </w:r>
      <w:r w:rsidRPr="00D20E40">
        <w:rPr>
          <w:spacing w:val="-3"/>
        </w:rPr>
        <w:t xml:space="preserve"> </w:t>
      </w:r>
      <w:r w:rsidRPr="00D20E40">
        <w:t>Utilizador</w:t>
      </w:r>
      <w:bookmarkEnd w:id="54"/>
      <w:bookmarkEnd w:id="55"/>
      <w:bookmarkEnd w:id="56"/>
    </w:p>
    <w:p w:rsidR="00463595" w:rsidRPr="00D20E40" w:rsidRDefault="00463595" w:rsidP="00463595"/>
    <w:p w:rsidR="00614971" w:rsidRPr="00D20E40" w:rsidRDefault="00614971" w:rsidP="00614971">
      <w:r w:rsidRPr="00D20E40">
        <w:t xml:space="preserve">Esta componente é constituída por </w:t>
      </w:r>
      <w:r w:rsidR="00FF7428" w:rsidRPr="00D20E40">
        <w:t>uma</w:t>
      </w:r>
      <w:r w:rsidRPr="00D20E40">
        <w:t xml:space="preserve"> componente</w:t>
      </w:r>
      <w:r w:rsidRPr="00D20E40">
        <w:rPr>
          <w:spacing w:val="-11"/>
        </w:rPr>
        <w:t xml:space="preserve"> </w:t>
      </w:r>
      <w:r w:rsidRPr="00D20E40">
        <w:t>aplicacional</w:t>
      </w:r>
      <w:r w:rsidRPr="00D20E40">
        <w:rPr>
          <w:spacing w:val="-10"/>
        </w:rPr>
        <w:t xml:space="preserve"> </w:t>
      </w:r>
      <w:r w:rsidRPr="00D20E40">
        <w:t>realizada</w:t>
      </w:r>
      <w:r w:rsidRPr="00D20E40">
        <w:rPr>
          <w:spacing w:val="-10"/>
        </w:rPr>
        <w:t xml:space="preserve"> </w:t>
      </w:r>
      <w:r w:rsidRPr="00D20E40">
        <w:t>para</w:t>
      </w:r>
      <w:r w:rsidRPr="00D20E40">
        <w:rPr>
          <w:spacing w:val="-11"/>
        </w:rPr>
        <w:t xml:space="preserve"> </w:t>
      </w:r>
      <w:r w:rsidRPr="00D20E40">
        <w:t>dispositivos</w:t>
      </w:r>
      <w:r w:rsidRPr="00D20E40">
        <w:rPr>
          <w:spacing w:val="-10"/>
        </w:rPr>
        <w:t xml:space="preserve"> </w:t>
      </w:r>
      <w:r w:rsidRPr="00D20E40">
        <w:t xml:space="preserve">móveis. A aplicação móvel </w:t>
      </w:r>
      <w:r w:rsidR="00D10F78" w:rsidRPr="00D20E40">
        <w:t>funciona</w:t>
      </w:r>
      <w:r w:rsidRPr="00D20E40">
        <w:t xml:space="preserve"> como interface para o cidadão utilizador das funcionalidades presentes no sistema SINCRO Mobile</w:t>
      </w:r>
      <w:r w:rsidR="00081524" w:rsidRPr="00D20E40">
        <w:t>.</w:t>
      </w:r>
    </w:p>
    <w:p w:rsidR="00B26B8C" w:rsidRPr="00D20E40" w:rsidRDefault="00B26B8C" w:rsidP="00614971"/>
    <w:p w:rsidR="00614971" w:rsidRPr="00D20E40" w:rsidRDefault="00614971" w:rsidP="00B04D00">
      <w:pPr>
        <w:pStyle w:val="Ttulo3"/>
        <w:numPr>
          <w:ilvl w:val="2"/>
          <w:numId w:val="9"/>
        </w:numPr>
      </w:pPr>
      <w:bookmarkStart w:id="57" w:name="5.4._Interação_com_SINCRO"/>
      <w:bookmarkStart w:id="58" w:name="_Toc512888603"/>
      <w:bookmarkStart w:id="59" w:name="_Toc519522230"/>
      <w:bookmarkStart w:id="60" w:name="_Toc524021693"/>
      <w:bookmarkEnd w:id="57"/>
      <w:r w:rsidRPr="00D20E40">
        <w:t>Interação com</w:t>
      </w:r>
      <w:r w:rsidRPr="00D20E40">
        <w:rPr>
          <w:spacing w:val="-3"/>
        </w:rPr>
        <w:t xml:space="preserve"> </w:t>
      </w:r>
      <w:r w:rsidRPr="00D20E40">
        <w:t>SINCRO</w:t>
      </w:r>
      <w:bookmarkEnd w:id="58"/>
      <w:bookmarkEnd w:id="59"/>
      <w:bookmarkEnd w:id="60"/>
    </w:p>
    <w:p w:rsidR="00463595" w:rsidRPr="00D20E40" w:rsidRDefault="00463595" w:rsidP="00463595"/>
    <w:p w:rsidR="001E337B" w:rsidRPr="00D20E40" w:rsidRDefault="00614971" w:rsidP="00614971">
      <w:r w:rsidRPr="00D20E40">
        <w:t xml:space="preserve">Tem como função principal interagir com o sistema SINCRO para a realização de funcionalidades presentes no </w:t>
      </w:r>
      <w:r w:rsidR="00046158" w:rsidRPr="00D20E40">
        <w:t>sistema SINCRO Mobile</w:t>
      </w:r>
      <w:r w:rsidRPr="00D20E40">
        <w:t xml:space="preserve"> que exijam funcionalidades presentes na Interface disponibilizada pelo sistema SINCRO.</w:t>
      </w:r>
    </w:p>
    <w:p w:rsidR="00B26B8C" w:rsidRPr="00D20E40" w:rsidRDefault="00B26B8C" w:rsidP="00614971"/>
    <w:p w:rsidR="00614971" w:rsidRPr="00D20E40" w:rsidRDefault="00614971" w:rsidP="00B04D00">
      <w:pPr>
        <w:pStyle w:val="Ttulo3"/>
        <w:numPr>
          <w:ilvl w:val="2"/>
          <w:numId w:val="9"/>
        </w:numPr>
      </w:pPr>
      <w:bookmarkStart w:id="61" w:name="5.5._Interface_de_Comunicação_com_SINCRO"/>
      <w:bookmarkStart w:id="62" w:name="_Toc512888604"/>
      <w:bookmarkStart w:id="63" w:name="_Toc519522231"/>
      <w:bookmarkStart w:id="64" w:name="_Toc524021694"/>
      <w:bookmarkEnd w:id="61"/>
      <w:r w:rsidRPr="00D20E40">
        <w:t>Interface de Comunicação com</w:t>
      </w:r>
      <w:r w:rsidRPr="00D20E40">
        <w:rPr>
          <w:spacing w:val="-7"/>
        </w:rPr>
        <w:t xml:space="preserve"> </w:t>
      </w:r>
      <w:r w:rsidRPr="00D20E40">
        <w:t>SINCRO</w:t>
      </w:r>
      <w:bookmarkEnd w:id="62"/>
      <w:bookmarkEnd w:id="63"/>
      <w:bookmarkEnd w:id="64"/>
    </w:p>
    <w:p w:rsidR="00463595" w:rsidRPr="00D20E40" w:rsidRDefault="00463595" w:rsidP="00463595"/>
    <w:p w:rsidR="00614971" w:rsidRPr="00D20E40" w:rsidRDefault="00614971" w:rsidP="00614971">
      <w:r w:rsidRPr="00D20E40">
        <w:t>O</w:t>
      </w:r>
      <w:r w:rsidRPr="00D20E40">
        <w:rPr>
          <w:spacing w:val="-12"/>
        </w:rPr>
        <w:t xml:space="preserve"> </w:t>
      </w:r>
      <w:r w:rsidRPr="00D20E40">
        <w:t>sistema</w:t>
      </w:r>
      <w:r w:rsidRPr="00D20E40">
        <w:rPr>
          <w:spacing w:val="-10"/>
        </w:rPr>
        <w:t xml:space="preserve"> </w:t>
      </w:r>
      <w:r w:rsidRPr="00D20E40">
        <w:t>SINCRO contém</w:t>
      </w:r>
      <w:r w:rsidRPr="00D20E40">
        <w:rPr>
          <w:spacing w:val="-10"/>
        </w:rPr>
        <w:t xml:space="preserve"> </w:t>
      </w:r>
      <w:r w:rsidRPr="00D20E40">
        <w:t>informações</w:t>
      </w:r>
      <w:r w:rsidRPr="00D20E40">
        <w:rPr>
          <w:spacing w:val="-10"/>
        </w:rPr>
        <w:t xml:space="preserve"> </w:t>
      </w:r>
      <w:r w:rsidRPr="00D20E40">
        <w:t>das</w:t>
      </w:r>
      <w:r w:rsidRPr="00D20E40">
        <w:rPr>
          <w:spacing w:val="-11"/>
        </w:rPr>
        <w:t xml:space="preserve"> </w:t>
      </w:r>
      <w:r w:rsidRPr="00D20E40">
        <w:t>quais</w:t>
      </w:r>
      <w:r w:rsidRPr="00D20E40">
        <w:rPr>
          <w:spacing w:val="-10"/>
        </w:rPr>
        <w:t xml:space="preserve"> </w:t>
      </w:r>
      <w:r w:rsidRPr="00D20E40">
        <w:t>não</w:t>
      </w:r>
      <w:r w:rsidRPr="00D20E40">
        <w:rPr>
          <w:spacing w:val="-10"/>
        </w:rPr>
        <w:t xml:space="preserve"> </w:t>
      </w:r>
      <w:r w:rsidRPr="00D20E40">
        <w:t>poderemos</w:t>
      </w:r>
      <w:r w:rsidRPr="00D20E40">
        <w:rPr>
          <w:spacing w:val="-10"/>
        </w:rPr>
        <w:t xml:space="preserve"> </w:t>
      </w:r>
      <w:r w:rsidRPr="00D20E40">
        <w:t>ter</w:t>
      </w:r>
      <w:r w:rsidRPr="00D20E40">
        <w:rPr>
          <w:spacing w:val="-11"/>
        </w:rPr>
        <w:t xml:space="preserve"> </w:t>
      </w:r>
      <w:r w:rsidRPr="00D20E40">
        <w:t>acesso. Será</w:t>
      </w:r>
      <w:r w:rsidRPr="00D20E40">
        <w:rPr>
          <w:spacing w:val="-4"/>
        </w:rPr>
        <w:t xml:space="preserve"> </w:t>
      </w:r>
      <w:r w:rsidRPr="00D20E40">
        <w:t>necessário</w:t>
      </w:r>
      <w:r w:rsidRPr="00D20E40">
        <w:rPr>
          <w:spacing w:val="-4"/>
        </w:rPr>
        <w:t xml:space="preserve"> </w:t>
      </w:r>
      <w:r w:rsidRPr="00D20E40">
        <w:t>criar</w:t>
      </w:r>
      <w:r w:rsidRPr="00D20E40">
        <w:rPr>
          <w:spacing w:val="-4"/>
        </w:rPr>
        <w:t xml:space="preserve"> </w:t>
      </w:r>
      <w:r w:rsidRPr="00D20E40">
        <w:t>esta</w:t>
      </w:r>
      <w:r w:rsidRPr="00D20E40">
        <w:rPr>
          <w:spacing w:val="-4"/>
        </w:rPr>
        <w:t xml:space="preserve"> </w:t>
      </w:r>
      <w:r w:rsidRPr="00D20E40">
        <w:t>interface</w:t>
      </w:r>
      <w:r w:rsidRPr="00D20E40">
        <w:rPr>
          <w:spacing w:val="-4"/>
        </w:rPr>
        <w:t xml:space="preserve"> </w:t>
      </w:r>
      <w:r w:rsidRPr="00D20E40">
        <w:t>para</w:t>
      </w:r>
      <w:r w:rsidRPr="00D20E40">
        <w:rPr>
          <w:spacing w:val="-4"/>
        </w:rPr>
        <w:t xml:space="preserve"> </w:t>
      </w:r>
      <w:r w:rsidRPr="00D20E40">
        <w:t>que</w:t>
      </w:r>
      <w:r w:rsidRPr="00D20E40">
        <w:rPr>
          <w:spacing w:val="-4"/>
        </w:rPr>
        <w:t xml:space="preserve"> </w:t>
      </w:r>
      <w:r w:rsidRPr="00D20E40">
        <w:t>seja</w:t>
      </w:r>
      <w:r w:rsidRPr="00D20E40">
        <w:rPr>
          <w:spacing w:val="-4"/>
        </w:rPr>
        <w:t xml:space="preserve"> </w:t>
      </w:r>
      <w:r w:rsidRPr="00D20E40">
        <w:t>possível</w:t>
      </w:r>
      <w:r w:rsidRPr="00D20E40">
        <w:rPr>
          <w:spacing w:val="-4"/>
        </w:rPr>
        <w:t xml:space="preserve"> </w:t>
      </w:r>
      <w:r w:rsidRPr="00D20E40">
        <w:t>simular</w:t>
      </w:r>
      <w:r w:rsidRPr="00D20E40">
        <w:rPr>
          <w:spacing w:val="-4"/>
        </w:rPr>
        <w:t xml:space="preserve"> </w:t>
      </w:r>
      <w:r w:rsidRPr="00D20E40">
        <w:t>a</w:t>
      </w:r>
      <w:r w:rsidRPr="00D20E40">
        <w:rPr>
          <w:spacing w:val="-4"/>
        </w:rPr>
        <w:t xml:space="preserve"> </w:t>
      </w:r>
      <w:r w:rsidRPr="00D20E40">
        <w:t>comunicação com o</w:t>
      </w:r>
      <w:r w:rsidRPr="00D20E40">
        <w:rPr>
          <w:spacing w:val="-2"/>
        </w:rPr>
        <w:t xml:space="preserve"> </w:t>
      </w:r>
      <w:r w:rsidRPr="00D20E40">
        <w:t xml:space="preserve">mesmo. A mesma </w:t>
      </w:r>
      <w:r w:rsidR="00EC3659" w:rsidRPr="00D20E40">
        <w:t xml:space="preserve">é </w:t>
      </w:r>
      <w:r w:rsidRPr="00D20E40">
        <w:t>bastante útil na realização de testes e bom funcionamento do sistema SINCRO Mobile.</w:t>
      </w:r>
    </w:p>
    <w:p w:rsidR="00614971" w:rsidRPr="00D20E40" w:rsidRDefault="00614971" w:rsidP="00614971"/>
    <w:p w:rsidR="001A5B7B" w:rsidRPr="00D20E40" w:rsidRDefault="001A5B7B" w:rsidP="00614971"/>
    <w:p w:rsidR="00F23868" w:rsidRPr="00D20E40" w:rsidRDefault="00F23868" w:rsidP="00614971"/>
    <w:p w:rsidR="00614971" w:rsidRPr="00D20E40" w:rsidRDefault="00614971" w:rsidP="00B04D00">
      <w:pPr>
        <w:pStyle w:val="Ttulo2"/>
        <w:numPr>
          <w:ilvl w:val="1"/>
          <w:numId w:val="9"/>
        </w:numPr>
      </w:pPr>
      <w:bookmarkStart w:id="65" w:name="_Toc524021695"/>
      <w:r w:rsidRPr="00D20E40">
        <w:lastRenderedPageBreak/>
        <w:t>Requisitos</w:t>
      </w:r>
      <w:bookmarkEnd w:id="65"/>
    </w:p>
    <w:p w:rsidR="00614971" w:rsidRPr="00D20E40" w:rsidRDefault="00614971" w:rsidP="00614971"/>
    <w:p w:rsidR="00614971" w:rsidRPr="00D20E40" w:rsidRDefault="00614971" w:rsidP="00B04D00">
      <w:pPr>
        <w:pStyle w:val="Ttulo3"/>
        <w:numPr>
          <w:ilvl w:val="2"/>
          <w:numId w:val="9"/>
        </w:numPr>
      </w:pPr>
      <w:bookmarkStart w:id="66" w:name="_Toc524021696"/>
      <w:r w:rsidRPr="00D20E40">
        <w:t>Requisitos Funcionais</w:t>
      </w:r>
      <w:bookmarkEnd w:id="66"/>
    </w:p>
    <w:p w:rsidR="00463595" w:rsidRPr="00D20E40" w:rsidRDefault="00463595" w:rsidP="00463595"/>
    <w:p w:rsidR="00614971" w:rsidRPr="00D20E40" w:rsidRDefault="00614971" w:rsidP="00614971">
      <w:r w:rsidRPr="00D20E40">
        <w:t xml:space="preserve">No sistema SINCRO Mobile </w:t>
      </w:r>
      <w:r w:rsidR="00DA4E97" w:rsidRPr="00D20E40">
        <w:t>estão</w:t>
      </w:r>
      <w:r w:rsidRPr="00D20E40">
        <w:t xml:space="preserve"> implementados os seguintes requisitos funcionais, presentes na</w:t>
      </w:r>
      <w:r w:rsidR="00656BDF" w:rsidRPr="00D20E40">
        <w:t xml:space="preserve"> </w:t>
      </w:r>
      <w:r w:rsidR="00E24AC6" w:rsidRPr="00D20E40">
        <w:fldChar w:fldCharType="begin"/>
      </w:r>
      <w:r w:rsidR="00E24AC6" w:rsidRPr="00D20E40">
        <w:instrText xml:space="preserve"> REF _Ref523489349 \h </w:instrText>
      </w:r>
      <w:r w:rsidR="00E24AC6" w:rsidRPr="00D20E40">
        <w:fldChar w:fldCharType="separate"/>
      </w:r>
      <w:r w:rsidR="00563C47" w:rsidRPr="00D20E40">
        <w:t xml:space="preserve">Figura </w:t>
      </w:r>
      <w:r w:rsidR="00563C47" w:rsidRPr="00D20E40">
        <w:rPr>
          <w:noProof/>
        </w:rPr>
        <w:t>8</w:t>
      </w:r>
      <w:r w:rsidR="00E24AC6" w:rsidRPr="00D20E40">
        <w:fldChar w:fldCharType="end"/>
      </w:r>
      <w:r w:rsidR="00E24AC6" w:rsidRPr="00D20E40">
        <w:t xml:space="preserve">. </w:t>
      </w:r>
      <w:r w:rsidRPr="00D20E40">
        <w:t xml:space="preserve">Cada requisito funcional </w:t>
      </w:r>
      <w:r w:rsidR="001C21C8" w:rsidRPr="00D20E40">
        <w:t>está</w:t>
      </w:r>
      <w:r w:rsidRPr="00D20E40">
        <w:t xml:space="preserve"> identificado com o indentificador RF</w:t>
      </w:r>
      <w:r w:rsidR="00E15A28" w:rsidRPr="00D20E40">
        <w:t xml:space="preserve"> (Requisito Funcional)</w:t>
      </w:r>
      <w:r w:rsidR="004336F3" w:rsidRPr="00D20E40">
        <w:t xml:space="preserve"> seguido pel</w:t>
      </w:r>
      <w:r w:rsidR="00DE5876" w:rsidRPr="00D20E40">
        <w:t>o respetivo número.</w:t>
      </w:r>
    </w:p>
    <w:p w:rsidR="00B26B8C" w:rsidRPr="00D20E40" w:rsidRDefault="00E340A9" w:rsidP="00614971">
      <w:r w:rsidRPr="00D20E40">
        <w:rPr>
          <w:noProof/>
        </w:rPr>
        <mc:AlternateContent>
          <mc:Choice Requires="wps">
            <w:drawing>
              <wp:anchor distT="0" distB="0" distL="114300" distR="114300" simplePos="0" relativeHeight="251645440" behindDoc="0" locked="0" layoutInCell="1" allowOverlap="1" wp14:anchorId="394BE467" wp14:editId="2F860BA6">
                <wp:simplePos x="0" y="0"/>
                <wp:positionH relativeFrom="margin">
                  <wp:align>center</wp:align>
                </wp:positionH>
                <wp:positionV relativeFrom="paragraph">
                  <wp:posOffset>5550535</wp:posOffset>
                </wp:positionV>
                <wp:extent cx="5759450" cy="635"/>
                <wp:effectExtent l="0" t="0" r="6350" b="2540"/>
                <wp:wrapTopAndBottom/>
                <wp:docPr id="65" name="Caixa de Texto 6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BC1266" w:rsidRDefault="00B4381E" w:rsidP="00E340A9">
                            <w:pPr>
                              <w:pStyle w:val="Legenda"/>
                              <w:jc w:val="center"/>
                              <w:rPr>
                                <w:noProof/>
                                <w:szCs w:val="20"/>
                              </w:rPr>
                            </w:pPr>
                            <w:bookmarkStart w:id="67" w:name="_Toc524019749"/>
                            <w:r>
                              <w:t xml:space="preserve">Figura </w:t>
                            </w:r>
                            <w:r>
                              <w:fldChar w:fldCharType="begin"/>
                            </w:r>
                            <w:r>
                              <w:instrText xml:space="preserve"> SEQ Figura \* ARABIC </w:instrText>
                            </w:r>
                            <w:r>
                              <w:fldChar w:fldCharType="separate"/>
                            </w:r>
                            <w:r>
                              <w:rPr>
                                <w:noProof/>
                              </w:rPr>
                              <w:t>8</w:t>
                            </w:r>
                            <w:r>
                              <w:fldChar w:fldCharType="end"/>
                            </w:r>
                            <w:r>
                              <w:t xml:space="preserve"> - DIAGRAM DE CASOS DE USO DOS REQUISITOS FUNCIONAIS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BE467" id="Caixa de Texto 65" o:spid="_x0000_s1034" type="#_x0000_t202" style="position:absolute;left:0;text-align:left;margin-left:0;margin-top:437.05pt;width:453.5pt;height:.05pt;z-index:251645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" stroked="f">
                <v:textbox style="mso-fit-shape-to-text:t" inset="0,0,0,0">
                  <w:txbxContent>
                    <w:p w:rsidR="00B4381E" w:rsidRPr="00BC1266" w:rsidRDefault="00B4381E" w:rsidP="00E340A9">
                      <w:pPr>
                        <w:pStyle w:val="Legenda"/>
                        <w:jc w:val="center"/>
                        <w:rPr>
                          <w:noProof/>
                          <w:szCs w:val="20"/>
                        </w:rPr>
                      </w:pPr>
                      <w:bookmarkStart w:id="68" w:name="_Toc524019749"/>
                      <w:r>
                        <w:t xml:space="preserve">Figura </w:t>
                      </w:r>
                      <w:r>
                        <w:fldChar w:fldCharType="begin"/>
                      </w:r>
                      <w:r>
                        <w:instrText xml:space="preserve"> SEQ Figura \* ARABIC </w:instrText>
                      </w:r>
                      <w:r>
                        <w:fldChar w:fldCharType="separate"/>
                      </w:r>
                      <w:r>
                        <w:rPr>
                          <w:noProof/>
                        </w:rPr>
                        <w:t>8</w:t>
                      </w:r>
                      <w:r>
                        <w:fldChar w:fldCharType="end"/>
                      </w:r>
                      <w:r>
                        <w:t xml:space="preserve"> - DIAGRAM DE CASOS DE USO DOS REQUISITOS FUNCIONAIS</w:t>
                      </w:r>
                      <w:bookmarkEnd w:id="68"/>
                    </w:p>
                  </w:txbxContent>
                </v:textbox>
                <w10:wrap type="topAndBottom" anchorx="margin"/>
              </v:shape>
            </w:pict>
          </mc:Fallback>
        </mc:AlternateContent>
      </w:r>
      <w:r w:rsidR="003E0186" w:rsidRPr="00D20E40">
        <w:rPr>
          <w:noProof/>
        </w:rPr>
        <w:drawing>
          <wp:anchor distT="360045" distB="360045" distL="114300" distR="114300" simplePos="0" relativeHeight="251616768" behindDoc="0" locked="0" layoutInCell="1" allowOverlap="1" wp14:anchorId="6AD1170E" wp14:editId="726E5737">
            <wp:simplePos x="0" y="0"/>
            <wp:positionH relativeFrom="margin">
              <wp:align>center</wp:align>
            </wp:positionH>
            <wp:positionV relativeFrom="margin">
              <wp:posOffset>2734601</wp:posOffset>
            </wp:positionV>
            <wp:extent cx="5759450" cy="4693920"/>
            <wp:effectExtent l="0" t="0" r="6350" b="508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4693920"/>
                    </a:xfrm>
                    <a:prstGeom prst="rect">
                      <a:avLst/>
                    </a:prstGeom>
                  </pic:spPr>
                </pic:pic>
              </a:graphicData>
            </a:graphic>
            <wp14:sizeRelH relativeFrom="page">
              <wp14:pctWidth>0</wp14:pctWidth>
            </wp14:sizeRelH>
            <wp14:sizeRelV relativeFrom="page">
              <wp14:pctHeight>0</wp14:pctHeight>
            </wp14:sizeRelV>
          </wp:anchor>
        </w:drawing>
      </w:r>
      <w:r w:rsidR="00614971" w:rsidRPr="00D20E40">
        <w:t xml:space="preserve">Para efetuar os mesmos </w:t>
      </w:r>
      <w:r w:rsidR="00376042" w:rsidRPr="00D20E40">
        <w:t>é necessária</w:t>
      </w:r>
      <w:r w:rsidR="00614971" w:rsidRPr="00D20E40">
        <w:t xml:space="preserve"> a comunicação com a entidade SINCRO</w:t>
      </w:r>
      <w:r w:rsidR="00614971" w:rsidRPr="00D20E40">
        <w:fldChar w:fldCharType="begin"/>
      </w:r>
      <w:r w:rsidR="00614971" w:rsidRPr="00D20E40">
        <w:instrText xml:space="preserve"> NOTEREF _Ref514848063 \f \h  \* MERGEFORMAT </w:instrText>
      </w:r>
      <w:r w:rsidR="00614971" w:rsidRPr="00D20E40">
        <w:fldChar w:fldCharType="separate"/>
      </w:r>
      <w:r w:rsidR="00614971" w:rsidRPr="00D20E40">
        <w:rPr>
          <w:rStyle w:val="Refdenotaderodap"/>
        </w:rPr>
        <w:t>3</w:t>
      </w:r>
      <w:r w:rsidR="00614971" w:rsidRPr="00D20E40">
        <w:fldChar w:fldCharType="end"/>
      </w:r>
      <w:r w:rsidR="00614971" w:rsidRPr="00D20E40">
        <w:t>. Quanto ao cidadão, este terá acesso a todas as funcionalidades.</w:t>
      </w:r>
      <w:bookmarkStart w:id="69" w:name="_Toc512888588"/>
    </w:p>
    <w:p w:rsidR="00B26B8C" w:rsidRPr="00D20E40" w:rsidRDefault="00B26B8C" w:rsidP="00614971"/>
    <w:p w:rsidR="00B26B8C" w:rsidRPr="00D20E40" w:rsidRDefault="00B26B8C" w:rsidP="00614971"/>
    <w:p w:rsidR="00B26B8C" w:rsidRPr="00D20E40" w:rsidRDefault="00B26B8C" w:rsidP="00614971"/>
    <w:p w:rsidR="006D28BC" w:rsidRPr="00D20E40" w:rsidRDefault="006D28BC" w:rsidP="00614971"/>
    <w:p w:rsidR="00132C3A" w:rsidRPr="00D20E40" w:rsidRDefault="00614971" w:rsidP="00B04D00">
      <w:pPr>
        <w:pStyle w:val="Ttulo4"/>
        <w:numPr>
          <w:ilvl w:val="3"/>
          <w:numId w:val="9"/>
        </w:numPr>
      </w:pPr>
      <w:bookmarkStart w:id="70" w:name="_Toc519522214"/>
      <w:r w:rsidRPr="00D20E40">
        <w:lastRenderedPageBreak/>
        <w:t>RF01 - Notificação de</w:t>
      </w:r>
      <w:r w:rsidRPr="00D20E40">
        <w:rPr>
          <w:spacing w:val="-7"/>
        </w:rPr>
        <w:t xml:space="preserve"> </w:t>
      </w:r>
      <w:r w:rsidRPr="00D20E40">
        <w:t>Contraordenações</w:t>
      </w:r>
      <w:bookmarkEnd w:id="69"/>
      <w:bookmarkEnd w:id="70"/>
    </w:p>
    <w:p w:rsidR="00463595" w:rsidRPr="00D20E40" w:rsidRDefault="00463595" w:rsidP="00463595"/>
    <w:p w:rsidR="00614971" w:rsidRPr="00D20E40" w:rsidRDefault="00E340A9" w:rsidP="00614971">
      <w:r w:rsidRPr="00D20E40">
        <w:rPr>
          <w:noProof/>
        </w:rPr>
        <mc:AlternateContent>
          <mc:Choice Requires="wps">
            <w:drawing>
              <wp:anchor distT="0" distB="0" distL="114300" distR="114300" simplePos="0" relativeHeight="251646464" behindDoc="0" locked="0" layoutInCell="1" allowOverlap="1" wp14:anchorId="558046CC" wp14:editId="3528E171">
                <wp:simplePos x="0" y="0"/>
                <wp:positionH relativeFrom="column">
                  <wp:posOffset>635</wp:posOffset>
                </wp:positionH>
                <wp:positionV relativeFrom="paragraph">
                  <wp:posOffset>3258185</wp:posOffset>
                </wp:positionV>
                <wp:extent cx="5759450" cy="635"/>
                <wp:effectExtent l="0" t="0" r="6350" b="12065"/>
                <wp:wrapTopAndBottom/>
                <wp:docPr id="66" name="Caixa de Texto 6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A948B1" w:rsidRDefault="00B4381E" w:rsidP="00E340A9">
                            <w:pPr>
                              <w:pStyle w:val="Legenda"/>
                              <w:jc w:val="center"/>
                              <w:rPr>
                                <w:noProof/>
                                <w:szCs w:val="20"/>
                              </w:rPr>
                            </w:pPr>
                            <w:bookmarkStart w:id="71" w:name="_Ref523933065"/>
                            <w:bookmarkStart w:id="72" w:name="_Toc524019750"/>
                            <w:r>
                              <w:t xml:space="preserve">Figura </w:t>
                            </w:r>
                            <w:r>
                              <w:fldChar w:fldCharType="begin"/>
                            </w:r>
                            <w:r>
                              <w:instrText xml:space="preserve"> SEQ Figura \* ARABIC </w:instrText>
                            </w:r>
                            <w:r>
                              <w:fldChar w:fldCharType="separate"/>
                            </w:r>
                            <w:r>
                              <w:rPr>
                                <w:noProof/>
                              </w:rPr>
                              <w:t>9</w:t>
                            </w:r>
                            <w:r>
                              <w:fldChar w:fldCharType="end"/>
                            </w:r>
                            <w:bookmarkEnd w:id="71"/>
                            <w:r>
                              <w:t xml:space="preserve"> - DIAGRAMA DE SEQUÊNCIA RF01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46CC" id="Caixa de Texto 66" o:spid="_x0000_s1035" type="#_x0000_t202" style="position:absolute;left:0;text-align:left;margin-left:.05pt;margin-top:256.55pt;width:453.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VkBNAIAAGw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" stroked="f">
                <v:textbox style="mso-fit-shape-to-text:t" inset="0,0,0,0">
                  <w:txbxContent>
                    <w:p w:rsidR="00B4381E" w:rsidRPr="00A948B1" w:rsidRDefault="00B4381E" w:rsidP="00E340A9">
                      <w:pPr>
                        <w:pStyle w:val="Legenda"/>
                        <w:jc w:val="center"/>
                        <w:rPr>
                          <w:noProof/>
                          <w:szCs w:val="20"/>
                        </w:rPr>
                      </w:pPr>
                      <w:bookmarkStart w:id="73" w:name="_Ref523933065"/>
                      <w:bookmarkStart w:id="74" w:name="_Toc524019750"/>
                      <w:r>
                        <w:t xml:space="preserve">Figura </w:t>
                      </w:r>
                      <w:r>
                        <w:fldChar w:fldCharType="begin"/>
                      </w:r>
                      <w:r>
                        <w:instrText xml:space="preserve"> SEQ Figura \* ARABIC </w:instrText>
                      </w:r>
                      <w:r>
                        <w:fldChar w:fldCharType="separate"/>
                      </w:r>
                      <w:r>
                        <w:rPr>
                          <w:noProof/>
                        </w:rPr>
                        <w:t>9</w:t>
                      </w:r>
                      <w:r>
                        <w:fldChar w:fldCharType="end"/>
                      </w:r>
                      <w:bookmarkEnd w:id="73"/>
                      <w:r>
                        <w:t xml:space="preserve"> - DIAGRAMA DE SEQUÊNCIA RF01</w:t>
                      </w:r>
                      <w:bookmarkEnd w:id="74"/>
                    </w:p>
                  </w:txbxContent>
                </v:textbox>
                <w10:wrap type="topAndBottom"/>
              </v:shape>
            </w:pict>
          </mc:Fallback>
        </mc:AlternateContent>
      </w:r>
      <w:r w:rsidRPr="00D20E40">
        <w:rPr>
          <w:noProof/>
        </w:rPr>
        <w:drawing>
          <wp:anchor distT="360045" distB="360045" distL="114300" distR="114300" simplePos="0" relativeHeight="251617792" behindDoc="0" locked="0" layoutInCell="1" allowOverlap="1" wp14:anchorId="0E3FB563" wp14:editId="3D1E61D2">
            <wp:simplePos x="0" y="0"/>
            <wp:positionH relativeFrom="margin">
              <wp:posOffset>6350</wp:posOffset>
            </wp:positionH>
            <wp:positionV relativeFrom="paragraph">
              <wp:posOffset>1071880</wp:posOffset>
            </wp:positionV>
            <wp:extent cx="5759450" cy="2134235"/>
            <wp:effectExtent l="0" t="0" r="635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01.png"/>
                    <pic:cNvPicPr/>
                  </pic:nvPicPr>
                  <pic:blipFill>
                    <a:blip r:embed="rId49">
                      <a:extLst>
                        <a:ext uri="{28A0092B-C50C-407E-A947-70E740481C1C}">
                          <a14:useLocalDpi xmlns:a14="http://schemas.microsoft.com/office/drawing/2010/main" val="0"/>
                        </a:ext>
                      </a:extLst>
                    </a:blip>
                    <a:stretch>
                      <a:fillRect/>
                    </a:stretch>
                  </pic:blipFill>
                  <pic:spPr>
                    <a:xfrm>
                      <a:off x="0" y="0"/>
                      <a:ext cx="5759450" cy="2134235"/>
                    </a:xfrm>
                    <a:prstGeom prst="rect">
                      <a:avLst/>
                    </a:prstGeom>
                  </pic:spPr>
                </pic:pic>
              </a:graphicData>
            </a:graphic>
            <wp14:sizeRelH relativeFrom="page">
              <wp14:pctWidth>0</wp14:pctWidth>
            </wp14:sizeRelH>
            <wp14:sizeRelV relativeFrom="page">
              <wp14:pctHeight>0</wp14:pctHeight>
            </wp14:sizeRelV>
          </wp:anchor>
        </w:drawing>
      </w:r>
      <w:r w:rsidR="00614971" w:rsidRPr="00D20E40">
        <w:t>O</w:t>
      </w:r>
      <w:r w:rsidR="00614971" w:rsidRPr="00D20E40">
        <w:rPr>
          <w:spacing w:val="-18"/>
        </w:rPr>
        <w:t xml:space="preserve"> </w:t>
      </w:r>
      <w:r w:rsidR="00614971" w:rsidRPr="00D20E40">
        <w:t>proprietário</w:t>
      </w:r>
      <w:r w:rsidR="00614971" w:rsidRPr="00D20E40">
        <w:rPr>
          <w:spacing w:val="-17"/>
        </w:rPr>
        <w:t xml:space="preserve"> </w:t>
      </w:r>
      <w:r w:rsidR="00614971" w:rsidRPr="00D20E40">
        <w:t>do</w:t>
      </w:r>
      <w:r w:rsidR="00614971" w:rsidRPr="00D20E40">
        <w:rPr>
          <w:spacing w:val="-17"/>
        </w:rPr>
        <w:t xml:space="preserve"> </w:t>
      </w:r>
      <w:r w:rsidR="00614971" w:rsidRPr="00D20E40">
        <w:t>veículo</w:t>
      </w:r>
      <w:r w:rsidR="00614971" w:rsidRPr="00D20E40">
        <w:rPr>
          <w:spacing w:val="-18"/>
        </w:rPr>
        <w:t xml:space="preserve"> </w:t>
      </w:r>
      <w:r w:rsidR="00614971" w:rsidRPr="00D20E40">
        <w:t>recebe</w:t>
      </w:r>
      <w:r w:rsidR="00614971" w:rsidRPr="00D20E40">
        <w:rPr>
          <w:spacing w:val="-17"/>
        </w:rPr>
        <w:t xml:space="preserve"> </w:t>
      </w:r>
      <w:r w:rsidR="00614971" w:rsidRPr="00D20E40">
        <w:t>a</w:t>
      </w:r>
      <w:r w:rsidR="00614971" w:rsidRPr="00D20E40">
        <w:rPr>
          <w:spacing w:val="-17"/>
        </w:rPr>
        <w:t xml:space="preserve"> </w:t>
      </w:r>
      <w:r w:rsidR="00614971" w:rsidRPr="00D20E40">
        <w:t>notificação</w:t>
      </w:r>
      <w:r w:rsidR="00614971" w:rsidRPr="00D20E40">
        <w:rPr>
          <w:spacing w:val="-18"/>
        </w:rPr>
        <w:t xml:space="preserve"> </w:t>
      </w:r>
      <w:r w:rsidR="00614971" w:rsidRPr="00D20E40">
        <w:t>acerca</w:t>
      </w:r>
      <w:r w:rsidR="00614971" w:rsidRPr="00D20E40">
        <w:rPr>
          <w:spacing w:val="-17"/>
        </w:rPr>
        <w:t xml:space="preserve"> </w:t>
      </w:r>
      <w:r w:rsidR="00614971" w:rsidRPr="00D20E40">
        <w:t>do</w:t>
      </w:r>
      <w:r w:rsidR="00614971" w:rsidRPr="00D20E40">
        <w:rPr>
          <w:spacing w:val="-17"/>
        </w:rPr>
        <w:t xml:space="preserve"> </w:t>
      </w:r>
      <w:r w:rsidR="00614971" w:rsidRPr="00D20E40">
        <w:t>evento</w:t>
      </w:r>
      <w:r w:rsidR="00614971" w:rsidRPr="00D20E40">
        <w:rPr>
          <w:spacing w:val="-17"/>
        </w:rPr>
        <w:t xml:space="preserve"> </w:t>
      </w:r>
      <w:r w:rsidR="00614971" w:rsidRPr="00D20E40">
        <w:t>no</w:t>
      </w:r>
      <w:r w:rsidR="00614971" w:rsidRPr="00D20E40">
        <w:rPr>
          <w:spacing w:val="-18"/>
        </w:rPr>
        <w:t xml:space="preserve"> </w:t>
      </w:r>
      <w:r w:rsidR="00614971" w:rsidRPr="00D20E40">
        <w:t>seu</w:t>
      </w:r>
      <w:r w:rsidR="00614971" w:rsidRPr="00D20E40">
        <w:rPr>
          <w:spacing w:val="-17"/>
        </w:rPr>
        <w:t xml:space="preserve"> </w:t>
      </w:r>
      <w:r w:rsidR="00614971" w:rsidRPr="00D20E40">
        <w:t>telemóvel. As informações sobre o evento são enviadas pelo sistema SINCRO.</w:t>
      </w:r>
      <w:r w:rsidR="008B4ADC" w:rsidRPr="00D20E40">
        <w:t xml:space="preserve"> </w:t>
      </w:r>
      <w:r w:rsidR="00611DD4" w:rsidRPr="00D20E40">
        <w:t xml:space="preserve">Assim, podemos visualizar na </w:t>
      </w:r>
      <w:r w:rsidR="00B824B5" w:rsidRPr="00D20E40">
        <w:fldChar w:fldCharType="begin"/>
      </w:r>
      <w:r w:rsidR="00B824B5" w:rsidRPr="00D20E40">
        <w:instrText xml:space="preserve"> REF _Ref523933065 \h </w:instrText>
      </w:r>
      <w:r w:rsidR="00B824B5" w:rsidRPr="00D20E40">
        <w:fldChar w:fldCharType="separate"/>
      </w:r>
      <w:r w:rsidR="00B824B5" w:rsidRPr="00D20E40">
        <w:t xml:space="preserve">Figura </w:t>
      </w:r>
      <w:r w:rsidR="00B824B5" w:rsidRPr="00D20E40">
        <w:rPr>
          <w:noProof/>
        </w:rPr>
        <w:t>9</w:t>
      </w:r>
      <w:r w:rsidR="00B824B5" w:rsidRPr="00D20E40">
        <w:fldChar w:fldCharType="end"/>
      </w:r>
      <w:r w:rsidR="00B824B5" w:rsidRPr="00D20E40">
        <w:t>,</w:t>
      </w:r>
      <w:r w:rsidR="00611DD4" w:rsidRPr="00D20E40">
        <w:t xml:space="preserve"> o diagrama de sequência do Requisito Funcional 1.</w:t>
      </w:r>
    </w:p>
    <w:p w:rsidR="00E340A9" w:rsidRPr="00D20E40" w:rsidRDefault="00E340A9" w:rsidP="00703A15"/>
    <w:p w:rsidR="00463595" w:rsidRPr="00D20E40" w:rsidRDefault="00703A15" w:rsidP="00703A15">
      <w:r w:rsidRPr="00D20E40">
        <w:t>De acordo com o diagrama apresentado, a sequência temporal para a notificação de contraordenações desde que é emitida pelo sistema SINCRO até à recessão por parte do Cidadão, requer os seguintes passos:</w:t>
      </w:r>
    </w:p>
    <w:p w:rsidR="00614971" w:rsidRPr="00D20E40" w:rsidRDefault="00614971" w:rsidP="002D4ACA">
      <w:pPr>
        <w:pStyle w:val="PargrafodaLista"/>
        <w:numPr>
          <w:ilvl w:val="0"/>
          <w:numId w:val="3"/>
        </w:numPr>
        <w:spacing w:after="200"/>
        <w:rPr>
          <w:rFonts w:cstheme="minorHAnsi"/>
        </w:rPr>
      </w:pPr>
      <w:r w:rsidRPr="00D20E40">
        <w:rPr>
          <w:rFonts w:cstheme="minorHAnsi"/>
        </w:rPr>
        <w:t>O evento de contraordenação é enviado do sistema SINCRO para o SINCRO Mobile</w:t>
      </w:r>
      <w:r w:rsidR="0056121C" w:rsidRPr="00D20E40">
        <w:rPr>
          <w:rFonts w:cstheme="minorHAnsi"/>
        </w:rPr>
        <w:t xml:space="preserve"> </w:t>
      </w:r>
      <w:r w:rsidRPr="00D20E40">
        <w:rPr>
          <w:rFonts w:cstheme="minorHAnsi"/>
        </w:rPr>
        <w:t xml:space="preserve">onde irá ser guardado. </w:t>
      </w:r>
    </w:p>
    <w:p w:rsidR="00614971" w:rsidRPr="00D20E40" w:rsidRDefault="00614971" w:rsidP="00614971">
      <w:pPr>
        <w:pStyle w:val="PargrafodaLista"/>
        <w:numPr>
          <w:ilvl w:val="0"/>
          <w:numId w:val="3"/>
        </w:numPr>
        <w:spacing w:after="200"/>
        <w:rPr>
          <w:rFonts w:cstheme="minorHAnsi"/>
        </w:rPr>
      </w:pPr>
      <w:r w:rsidRPr="00D20E40">
        <w:rPr>
          <w:rFonts w:cstheme="minorHAnsi"/>
        </w:rPr>
        <w:t>Posteriormente irá ser enviada uma notificação ao Cidadão com as informações sobre o respetivo evento.</w:t>
      </w:r>
    </w:p>
    <w:p w:rsidR="00DA3DD3" w:rsidRPr="00D20E40" w:rsidRDefault="00DA3DD3" w:rsidP="00DA3DD3">
      <w:pPr>
        <w:spacing w:after="200"/>
        <w:ind w:left="360"/>
        <w:rPr>
          <w:rFonts w:cstheme="minorHAnsi"/>
        </w:rPr>
      </w:pPr>
    </w:p>
    <w:p w:rsidR="00614971" w:rsidRPr="00D20E40" w:rsidRDefault="00614971" w:rsidP="00DA3DD3">
      <w:pPr>
        <w:pStyle w:val="Ttulo4"/>
        <w:numPr>
          <w:ilvl w:val="3"/>
          <w:numId w:val="3"/>
        </w:numPr>
      </w:pPr>
      <w:bookmarkStart w:id="75" w:name="_Toc512888589"/>
      <w:bookmarkStart w:id="76" w:name="_Toc519522215"/>
      <w:r w:rsidRPr="00D20E40">
        <w:t>RF02 - Delegar</w:t>
      </w:r>
      <w:r w:rsidRPr="00D20E40">
        <w:rPr>
          <w:spacing w:val="-4"/>
        </w:rPr>
        <w:t xml:space="preserve"> </w:t>
      </w:r>
      <w:r w:rsidRPr="00D20E40">
        <w:t>Matrícula</w:t>
      </w:r>
      <w:bookmarkEnd w:id="75"/>
      <w:bookmarkEnd w:id="76"/>
    </w:p>
    <w:p w:rsidR="00463595" w:rsidRPr="00D20E40" w:rsidRDefault="00463595" w:rsidP="00463595"/>
    <w:p w:rsidR="00286D4C" w:rsidRPr="00D20E40" w:rsidRDefault="001C0556" w:rsidP="00614971">
      <w:r w:rsidRPr="00D20E40">
        <w:t xml:space="preserve">Outro importante requisito funcional do sistema SINCRO Mobile é designado por Requisito Funcional 2, Delegar Matrícula, </w:t>
      </w:r>
      <w:r w:rsidR="006D687A" w:rsidRPr="00D20E40">
        <w:t>ou seja,</w:t>
      </w:r>
      <w:r w:rsidRPr="00D20E40">
        <w:t xml:space="preserve"> este requisito p</w:t>
      </w:r>
      <w:r w:rsidR="00614971" w:rsidRPr="00D20E40">
        <w:t xml:space="preserve">ermite </w:t>
      </w:r>
      <w:r w:rsidR="00CB767F" w:rsidRPr="00D20E40">
        <w:t>a</w:t>
      </w:r>
      <w:r w:rsidR="00614971" w:rsidRPr="00D20E40">
        <w:t xml:space="preserve">o utilizador delegar o seu veículo a outro utilizador, </w:t>
      </w:r>
      <w:r w:rsidR="0038419C" w:rsidRPr="00D20E40">
        <w:t xml:space="preserve">previamente </w:t>
      </w:r>
      <w:r w:rsidR="00614971" w:rsidRPr="00D20E40">
        <w:t>registado no sistema, que aceite esta responsabilidade.</w:t>
      </w:r>
      <w:r w:rsidRPr="00D20E40">
        <w:t xml:space="preserve"> </w:t>
      </w:r>
    </w:p>
    <w:p w:rsidR="005D1816" w:rsidRPr="00D20E40" w:rsidRDefault="00DA3DD3" w:rsidP="00614971">
      <w:r w:rsidRPr="00D20E40">
        <w:rPr>
          <w:noProof/>
        </w:rPr>
        <w:lastRenderedPageBreak/>
        <mc:AlternateContent>
          <mc:Choice Requires="wps">
            <w:drawing>
              <wp:anchor distT="0" distB="0" distL="114300" distR="114300" simplePos="0" relativeHeight="251647488" behindDoc="0" locked="0" layoutInCell="1" allowOverlap="1" wp14:anchorId="23B2BCB6" wp14:editId="1AFE6A63">
                <wp:simplePos x="0" y="0"/>
                <wp:positionH relativeFrom="column">
                  <wp:posOffset>359410</wp:posOffset>
                </wp:positionH>
                <wp:positionV relativeFrom="paragraph">
                  <wp:posOffset>4498975</wp:posOffset>
                </wp:positionV>
                <wp:extent cx="5039995" cy="635"/>
                <wp:effectExtent l="0" t="0" r="1905" b="12065"/>
                <wp:wrapTopAndBottom/>
                <wp:docPr id="67" name="Caixa de Texto 67"/>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rsidR="00B4381E" w:rsidRPr="00341BF5" w:rsidRDefault="00B4381E" w:rsidP="00DA3DD3">
                            <w:pPr>
                              <w:pStyle w:val="Legenda"/>
                              <w:jc w:val="center"/>
                              <w:rPr>
                                <w:noProof/>
                                <w:szCs w:val="20"/>
                              </w:rPr>
                            </w:pPr>
                            <w:bookmarkStart w:id="77" w:name="_Ref523933049"/>
                            <w:bookmarkStart w:id="78" w:name="_Toc524019751"/>
                            <w:r>
                              <w:t xml:space="preserve">Figura </w:t>
                            </w:r>
                            <w:r>
                              <w:fldChar w:fldCharType="begin"/>
                            </w:r>
                            <w:r>
                              <w:instrText xml:space="preserve"> SEQ Figura \* ARABIC </w:instrText>
                            </w:r>
                            <w:r>
                              <w:fldChar w:fldCharType="separate"/>
                            </w:r>
                            <w:r>
                              <w:rPr>
                                <w:noProof/>
                              </w:rPr>
                              <w:t>10</w:t>
                            </w:r>
                            <w:r>
                              <w:fldChar w:fldCharType="end"/>
                            </w:r>
                            <w:bookmarkEnd w:id="77"/>
                            <w:r>
                              <w:t xml:space="preserve"> - DIAGRAMA DE SEQUÊNCIA RF02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2BCB6" id="Caixa de Texto 67" o:spid="_x0000_s1036" type="#_x0000_t202" style="position:absolute;left:0;text-align:left;margin-left:28.3pt;margin-top:354.25pt;width:396.8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" stroked="f">
                <v:textbox style="mso-fit-shape-to-text:t" inset="0,0,0,0">
                  <w:txbxContent>
                    <w:p w:rsidR="00B4381E" w:rsidRPr="00341BF5" w:rsidRDefault="00B4381E" w:rsidP="00DA3DD3">
                      <w:pPr>
                        <w:pStyle w:val="Legenda"/>
                        <w:jc w:val="center"/>
                        <w:rPr>
                          <w:noProof/>
                          <w:szCs w:val="20"/>
                        </w:rPr>
                      </w:pPr>
                      <w:bookmarkStart w:id="79" w:name="_Ref523933049"/>
                      <w:bookmarkStart w:id="80" w:name="_Toc524019751"/>
                      <w:r>
                        <w:t xml:space="preserve">Figura </w:t>
                      </w:r>
                      <w:r>
                        <w:fldChar w:fldCharType="begin"/>
                      </w:r>
                      <w:r>
                        <w:instrText xml:space="preserve"> SEQ Figura \* ARABIC </w:instrText>
                      </w:r>
                      <w:r>
                        <w:fldChar w:fldCharType="separate"/>
                      </w:r>
                      <w:r>
                        <w:rPr>
                          <w:noProof/>
                        </w:rPr>
                        <w:t>10</w:t>
                      </w:r>
                      <w:r>
                        <w:fldChar w:fldCharType="end"/>
                      </w:r>
                      <w:bookmarkEnd w:id="79"/>
                      <w:r>
                        <w:t xml:space="preserve"> - DIAGRAMA DE SEQUÊNCIA RF02</w:t>
                      </w:r>
                      <w:bookmarkEnd w:id="80"/>
                    </w:p>
                  </w:txbxContent>
                </v:textbox>
                <w10:wrap type="topAndBottom"/>
              </v:shape>
            </w:pict>
          </mc:Fallback>
        </mc:AlternateContent>
      </w:r>
      <w:r w:rsidRPr="00D20E40">
        <w:rPr>
          <w:noProof/>
        </w:rPr>
        <w:drawing>
          <wp:anchor distT="360045" distB="360045" distL="114300" distR="114300" simplePos="0" relativeHeight="251618816" behindDoc="0" locked="0" layoutInCell="1" allowOverlap="1" wp14:anchorId="7D48C559" wp14:editId="6BC7E941">
            <wp:simplePos x="0" y="0"/>
            <wp:positionH relativeFrom="margin">
              <wp:posOffset>359410</wp:posOffset>
            </wp:positionH>
            <wp:positionV relativeFrom="paragraph">
              <wp:posOffset>807002</wp:posOffset>
            </wp:positionV>
            <wp:extent cx="5039995" cy="3635375"/>
            <wp:effectExtent l="0" t="0" r="190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f02.png"/>
                    <pic:cNvPicPr/>
                  </pic:nvPicPr>
                  <pic:blipFill>
                    <a:blip r:embed="rId50">
                      <a:extLst>
                        <a:ext uri="{28A0092B-C50C-407E-A947-70E740481C1C}">
                          <a14:useLocalDpi xmlns:a14="http://schemas.microsoft.com/office/drawing/2010/main" val="0"/>
                        </a:ext>
                      </a:extLst>
                    </a:blip>
                    <a:stretch>
                      <a:fillRect/>
                    </a:stretch>
                  </pic:blipFill>
                  <pic:spPr>
                    <a:xfrm>
                      <a:off x="0" y="0"/>
                      <a:ext cx="5039995" cy="3635375"/>
                    </a:xfrm>
                    <a:prstGeom prst="rect">
                      <a:avLst/>
                    </a:prstGeom>
                  </pic:spPr>
                </pic:pic>
              </a:graphicData>
            </a:graphic>
            <wp14:sizeRelH relativeFrom="page">
              <wp14:pctWidth>0</wp14:pctWidth>
            </wp14:sizeRelH>
            <wp14:sizeRelV relativeFrom="page">
              <wp14:pctHeight>0</wp14:pctHeight>
            </wp14:sizeRelV>
          </wp:anchor>
        </w:drawing>
      </w:r>
      <w:r w:rsidR="006D687A" w:rsidRPr="00D20E40">
        <w:t xml:space="preserve">Tal como podemos observar na </w:t>
      </w:r>
      <w:r w:rsidR="00584DE3" w:rsidRPr="00D20E40">
        <w:fldChar w:fldCharType="begin"/>
      </w:r>
      <w:r w:rsidR="00584DE3" w:rsidRPr="00D20E40">
        <w:instrText xml:space="preserve"> REF _Ref523933049 \h </w:instrText>
      </w:r>
      <w:r w:rsidR="00584DE3" w:rsidRPr="00D20E40">
        <w:fldChar w:fldCharType="separate"/>
      </w:r>
      <w:r w:rsidR="00584DE3" w:rsidRPr="00D20E40">
        <w:t xml:space="preserve">Figura </w:t>
      </w:r>
      <w:r w:rsidR="00584DE3" w:rsidRPr="00D20E40">
        <w:rPr>
          <w:noProof/>
        </w:rPr>
        <w:t>10</w:t>
      </w:r>
      <w:r w:rsidR="00584DE3" w:rsidRPr="00D20E40">
        <w:fldChar w:fldCharType="end"/>
      </w:r>
      <w:r w:rsidR="00584DE3" w:rsidRPr="00D20E40">
        <w:t xml:space="preserve">, </w:t>
      </w:r>
      <w:r w:rsidR="00CF43D3" w:rsidRPr="00D20E40">
        <w:t xml:space="preserve">este requisito funcional que interliga dois Cidadãos utilizadores do SINCRO Mobile, requer um conjunto de </w:t>
      </w:r>
      <w:r w:rsidR="00F544D5" w:rsidRPr="00D20E40">
        <w:t>ações a</w:t>
      </w:r>
      <w:r w:rsidR="00CF43D3" w:rsidRPr="00D20E40">
        <w:t xml:space="preserve"> desempenhar.</w:t>
      </w:r>
    </w:p>
    <w:p w:rsidR="00DA3DD3" w:rsidRPr="00D20E40" w:rsidRDefault="00DA3DD3" w:rsidP="00614971"/>
    <w:p w:rsidR="00062C52" w:rsidRPr="00D20E40" w:rsidRDefault="00CF43D3" w:rsidP="00614971">
      <w:r w:rsidRPr="00D20E40">
        <w:t xml:space="preserve">Assim, temos: </w:t>
      </w:r>
    </w:p>
    <w:p w:rsidR="00614971" w:rsidRPr="00D20E40" w:rsidRDefault="00614971" w:rsidP="002D4ACA">
      <w:pPr>
        <w:pStyle w:val="PargrafodaLista"/>
        <w:numPr>
          <w:ilvl w:val="0"/>
          <w:numId w:val="4"/>
        </w:numPr>
        <w:spacing w:after="200"/>
        <w:rPr>
          <w:rFonts w:cstheme="minorHAnsi"/>
        </w:rPr>
      </w:pPr>
      <w:r w:rsidRPr="00D20E40">
        <w:rPr>
          <w:rFonts w:cstheme="minorHAnsi"/>
        </w:rPr>
        <w:t>Envio do pedido de delegação por parte do Proprietário. Onde irá constar a respetiva matrícula e o Cidadão a quem delega a</w:t>
      </w:r>
      <w:r w:rsidRPr="00D20E40">
        <w:rPr>
          <w:rFonts w:cstheme="minorHAnsi"/>
          <w:spacing w:val="-15"/>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O</w:t>
      </w:r>
      <w:r w:rsidRPr="00D20E40">
        <w:rPr>
          <w:rFonts w:cstheme="minorHAnsi"/>
          <w:spacing w:val="-7"/>
        </w:rPr>
        <w:t xml:space="preserve"> </w:t>
      </w:r>
      <w:r w:rsidRPr="00D20E40">
        <w:rPr>
          <w:rFonts w:cstheme="minorHAnsi"/>
        </w:rPr>
        <w:t>Cidadão</w:t>
      </w:r>
      <w:r w:rsidRPr="00D20E40">
        <w:rPr>
          <w:rFonts w:cstheme="minorHAnsi"/>
          <w:spacing w:val="-7"/>
        </w:rPr>
        <w:t xml:space="preserve"> </w:t>
      </w:r>
      <w:r w:rsidRPr="00D20E40">
        <w:rPr>
          <w:rFonts w:cstheme="minorHAnsi"/>
        </w:rPr>
        <w:t>irá</w:t>
      </w:r>
      <w:r w:rsidRPr="00D20E40">
        <w:rPr>
          <w:rFonts w:cstheme="minorHAnsi"/>
          <w:spacing w:val="-7"/>
        </w:rPr>
        <w:t xml:space="preserve"> </w:t>
      </w:r>
      <w:r w:rsidRPr="00D20E40">
        <w:rPr>
          <w:rFonts w:cstheme="minorHAnsi"/>
        </w:rPr>
        <w:t>receber</w:t>
      </w:r>
      <w:r w:rsidRPr="00D20E40">
        <w:rPr>
          <w:rFonts w:cstheme="minorHAnsi"/>
          <w:spacing w:val="-6"/>
        </w:rPr>
        <w:t xml:space="preserve"> </w:t>
      </w:r>
      <w:r w:rsidRPr="00D20E40">
        <w:rPr>
          <w:rFonts w:cstheme="minorHAnsi"/>
        </w:rPr>
        <w:t>um</w:t>
      </w:r>
      <w:r w:rsidRPr="00D20E40">
        <w:rPr>
          <w:rFonts w:cstheme="minorHAnsi"/>
          <w:spacing w:val="-7"/>
        </w:rPr>
        <w:t xml:space="preserve"> </w:t>
      </w:r>
      <w:r w:rsidRPr="00D20E40">
        <w:rPr>
          <w:rFonts w:cstheme="minorHAnsi"/>
        </w:rPr>
        <w:t>pedido</w:t>
      </w:r>
      <w:r w:rsidRPr="00D20E40">
        <w:rPr>
          <w:rFonts w:cstheme="minorHAnsi"/>
          <w:spacing w:val="-7"/>
        </w:rPr>
        <w:t xml:space="preserve"> </w:t>
      </w:r>
      <w:r w:rsidRPr="00D20E40">
        <w:rPr>
          <w:rFonts w:cstheme="minorHAnsi"/>
        </w:rPr>
        <w:t>para</w:t>
      </w:r>
      <w:r w:rsidRPr="00D20E40">
        <w:rPr>
          <w:rFonts w:cstheme="minorHAnsi"/>
          <w:spacing w:val="-6"/>
        </w:rPr>
        <w:t xml:space="preserve"> </w:t>
      </w:r>
      <w:r w:rsidRPr="00D20E40">
        <w:rPr>
          <w:rFonts w:cstheme="minorHAnsi"/>
        </w:rPr>
        <w:t>aceitar</w:t>
      </w:r>
      <w:r w:rsidRPr="00D20E40">
        <w:rPr>
          <w:rFonts w:cstheme="minorHAnsi"/>
          <w:spacing w:val="-7"/>
        </w:rPr>
        <w:t xml:space="preserve"> </w:t>
      </w:r>
      <w:r w:rsidRPr="00D20E40">
        <w:rPr>
          <w:rFonts w:cstheme="minorHAnsi"/>
        </w:rPr>
        <w:t>a</w:t>
      </w:r>
      <w:r w:rsidRPr="00D20E40">
        <w:rPr>
          <w:rFonts w:cstheme="minorHAnsi"/>
          <w:spacing w:val="-7"/>
        </w:rPr>
        <w:t xml:space="preserve"> </w:t>
      </w:r>
      <w:r w:rsidRPr="00D20E40">
        <w:rPr>
          <w:rFonts w:cstheme="minorHAnsi"/>
        </w:rPr>
        <w:t>responsabilidade</w:t>
      </w:r>
      <w:r w:rsidRPr="00D20E40">
        <w:rPr>
          <w:rFonts w:cstheme="minorHAnsi"/>
          <w:spacing w:val="-6"/>
        </w:rPr>
        <w:t xml:space="preserve"> </w:t>
      </w:r>
      <w:r w:rsidRPr="00D20E40">
        <w:rPr>
          <w:rFonts w:cstheme="minorHAnsi"/>
        </w:rPr>
        <w:t>do</w:t>
      </w:r>
      <w:r w:rsidRPr="00D20E40">
        <w:rPr>
          <w:rFonts w:cstheme="minorHAnsi"/>
          <w:spacing w:val="-7"/>
        </w:rPr>
        <w:t xml:space="preserve"> </w:t>
      </w:r>
      <w:r w:rsidRPr="00D20E40">
        <w:rPr>
          <w:rFonts w:cstheme="minorHAnsi"/>
        </w:rPr>
        <w:t>veículo.</w:t>
      </w:r>
    </w:p>
    <w:p w:rsidR="00614971" w:rsidRPr="00D20E40" w:rsidRDefault="00614971" w:rsidP="002D4ACA">
      <w:pPr>
        <w:pStyle w:val="PargrafodaLista"/>
        <w:numPr>
          <w:ilvl w:val="0"/>
          <w:numId w:val="4"/>
        </w:numPr>
        <w:spacing w:after="200"/>
        <w:rPr>
          <w:rFonts w:cstheme="minorHAnsi"/>
        </w:rPr>
      </w:pPr>
      <w:r w:rsidRPr="00D20E40">
        <w:rPr>
          <w:rFonts w:cstheme="minorHAnsi"/>
        </w:rPr>
        <w:t>O Cidadão envia a decisão face à aceitação da</w:t>
      </w:r>
      <w:r w:rsidRPr="00D20E40">
        <w:rPr>
          <w:rFonts w:cstheme="minorHAnsi"/>
          <w:spacing w:val="-8"/>
        </w:rPr>
        <w:t xml:space="preserve"> </w:t>
      </w:r>
      <w:r w:rsidRPr="00D20E40">
        <w:rPr>
          <w:rFonts w:cstheme="minorHAnsi"/>
        </w:rPr>
        <w:t>responsabilidade.</w:t>
      </w:r>
    </w:p>
    <w:p w:rsidR="00614971" w:rsidRPr="00D20E40" w:rsidRDefault="00614971" w:rsidP="002D4ACA">
      <w:pPr>
        <w:pStyle w:val="PargrafodaLista"/>
        <w:numPr>
          <w:ilvl w:val="0"/>
          <w:numId w:val="4"/>
        </w:numPr>
        <w:spacing w:after="200"/>
        <w:rPr>
          <w:rFonts w:cstheme="minorHAnsi"/>
        </w:rPr>
      </w:pPr>
      <w:r w:rsidRPr="00D20E40">
        <w:rPr>
          <w:rFonts w:cstheme="minorHAnsi"/>
        </w:rPr>
        <w:t>Se o Cidadão aceitar a responsabilidade (3), deverá ser entregue ao proprietário uma notificação de sucesso. Caso contrário irá receber uma notificação de</w:t>
      </w:r>
      <w:r w:rsidRPr="00D20E40">
        <w:rPr>
          <w:rFonts w:cstheme="minorHAnsi"/>
          <w:spacing w:val="-3"/>
        </w:rPr>
        <w:t xml:space="preserve"> </w:t>
      </w:r>
      <w:r w:rsidRPr="00D20E40">
        <w:rPr>
          <w:rFonts w:cstheme="minorHAnsi"/>
        </w:rPr>
        <w:t>insucesso.</w:t>
      </w:r>
    </w:p>
    <w:p w:rsidR="00DA3DD3" w:rsidRPr="00D20E40" w:rsidRDefault="00614971" w:rsidP="00DA3DD3">
      <w:pPr>
        <w:pStyle w:val="PargrafodaLista"/>
        <w:numPr>
          <w:ilvl w:val="0"/>
          <w:numId w:val="4"/>
        </w:numPr>
        <w:spacing w:after="200"/>
        <w:rPr>
          <w:rFonts w:cstheme="minorHAnsi"/>
        </w:rPr>
      </w:pPr>
      <w:r w:rsidRPr="00D20E40">
        <w:rPr>
          <w:rFonts w:cstheme="minorHAnsi"/>
        </w:rPr>
        <w:t>Cidadão aceitar a responsabilidade (3), o mesmo irá receber uma notificação sobre o veículo e respetiva matrícula pelo qual é responsável. Caso contrário a notificação não terá</w:t>
      </w:r>
      <w:r w:rsidRPr="00D20E40">
        <w:rPr>
          <w:rFonts w:cstheme="minorHAnsi"/>
          <w:spacing w:val="-9"/>
        </w:rPr>
        <w:t xml:space="preserve"> </w:t>
      </w:r>
      <w:r w:rsidRPr="00D20E40">
        <w:rPr>
          <w:rFonts w:cstheme="minorHAnsi"/>
        </w:rPr>
        <w:t>efeito.</w:t>
      </w: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DA3DD3" w:rsidRPr="00D20E40" w:rsidRDefault="00DA3DD3" w:rsidP="00DA3DD3">
      <w:pPr>
        <w:spacing w:after="200"/>
        <w:rPr>
          <w:rFonts w:cstheme="minorHAnsi"/>
        </w:rPr>
      </w:pPr>
    </w:p>
    <w:p w:rsidR="00614971" w:rsidRPr="00D20E40" w:rsidRDefault="00614971" w:rsidP="00B04D00">
      <w:pPr>
        <w:pStyle w:val="Ttulo4"/>
        <w:numPr>
          <w:ilvl w:val="3"/>
          <w:numId w:val="9"/>
        </w:numPr>
        <w:rPr>
          <w:spacing w:val="-3"/>
        </w:rPr>
      </w:pPr>
      <w:bookmarkStart w:id="81" w:name="_Toc512888590"/>
      <w:bookmarkStart w:id="82" w:name="_Toc519522216"/>
      <w:r w:rsidRPr="00D20E40">
        <w:lastRenderedPageBreak/>
        <w:t>RF03 - Subscrever</w:t>
      </w:r>
      <w:r w:rsidRPr="00D20E40">
        <w:rPr>
          <w:spacing w:val="-4"/>
        </w:rPr>
        <w:t xml:space="preserve"> </w:t>
      </w:r>
      <w:r w:rsidRPr="00D20E40">
        <w:rPr>
          <w:spacing w:val="-3"/>
        </w:rPr>
        <w:t>Veículo</w:t>
      </w:r>
      <w:bookmarkEnd w:id="81"/>
      <w:bookmarkEnd w:id="82"/>
    </w:p>
    <w:p w:rsidR="00E91560" w:rsidRPr="00D20E40" w:rsidRDefault="00E91560" w:rsidP="00E91560"/>
    <w:p w:rsidR="00614971" w:rsidRPr="00D20E40" w:rsidRDefault="00753D91" w:rsidP="00614971">
      <w:r w:rsidRPr="00D20E40">
        <w:t xml:space="preserve">Subscrever o </w:t>
      </w:r>
      <w:r w:rsidR="00E91560" w:rsidRPr="00D20E40">
        <w:t>Veículo</w:t>
      </w:r>
      <w:r w:rsidRPr="00D20E40">
        <w:t>, trata</w:t>
      </w:r>
      <w:r w:rsidR="00E91560" w:rsidRPr="00D20E40">
        <w:t>-se de outro requisito funcional designado por RF03, em que</w:t>
      </w:r>
      <w:r w:rsidR="00614971" w:rsidRPr="00D20E40">
        <w:rPr>
          <w:spacing w:val="-5"/>
        </w:rPr>
        <w:t xml:space="preserve"> </w:t>
      </w:r>
      <w:r w:rsidR="00614971" w:rsidRPr="00D20E40">
        <w:t>o</w:t>
      </w:r>
      <w:r w:rsidR="00614971" w:rsidRPr="00D20E40">
        <w:rPr>
          <w:spacing w:val="-5"/>
        </w:rPr>
        <w:t xml:space="preserve"> </w:t>
      </w:r>
      <w:r w:rsidR="00614971" w:rsidRPr="00D20E40">
        <w:t>utilizador</w:t>
      </w:r>
      <w:r w:rsidR="00636529" w:rsidRPr="00D20E40">
        <w:t>, após registado</w:t>
      </w:r>
      <w:r w:rsidR="00650493" w:rsidRPr="00D20E40">
        <w:t xml:space="preserve"> no </w:t>
      </w:r>
      <w:r w:rsidR="009609A4" w:rsidRPr="00D20E40">
        <w:t xml:space="preserve">sistema, </w:t>
      </w:r>
      <w:r w:rsidR="009609A4" w:rsidRPr="00D20E40">
        <w:rPr>
          <w:spacing w:val="-5"/>
        </w:rPr>
        <w:t>poderá</w:t>
      </w:r>
      <w:r w:rsidR="00614971" w:rsidRPr="00D20E40">
        <w:rPr>
          <w:spacing w:val="-5"/>
        </w:rPr>
        <w:t xml:space="preserve"> </w:t>
      </w:r>
      <w:r w:rsidR="00614971" w:rsidRPr="00D20E40">
        <w:t>subscrever</w:t>
      </w:r>
      <w:r w:rsidR="00614971" w:rsidRPr="00D20E40">
        <w:rPr>
          <w:spacing w:val="-5"/>
        </w:rPr>
        <w:t xml:space="preserve"> </w:t>
      </w:r>
      <w:r w:rsidR="00614971" w:rsidRPr="00D20E40">
        <w:t>as</w:t>
      </w:r>
      <w:r w:rsidR="00614971" w:rsidRPr="00D20E40">
        <w:rPr>
          <w:spacing w:val="-5"/>
        </w:rPr>
        <w:t xml:space="preserve"> </w:t>
      </w:r>
      <w:r w:rsidR="00614971" w:rsidRPr="00D20E40">
        <w:t>suas</w:t>
      </w:r>
      <w:r w:rsidR="00614971" w:rsidRPr="00D20E40">
        <w:rPr>
          <w:spacing w:val="-5"/>
        </w:rPr>
        <w:t xml:space="preserve"> </w:t>
      </w:r>
      <w:r w:rsidR="00614971" w:rsidRPr="00D20E40">
        <w:t>viaturas,</w:t>
      </w:r>
      <w:r w:rsidR="00614971" w:rsidRPr="00D20E40">
        <w:rPr>
          <w:spacing w:val="-5"/>
        </w:rPr>
        <w:t xml:space="preserve"> </w:t>
      </w:r>
      <w:r w:rsidR="00614971" w:rsidRPr="00D20E40">
        <w:t>bem</w:t>
      </w:r>
      <w:r w:rsidR="00614971" w:rsidRPr="00D20E40">
        <w:rPr>
          <w:spacing w:val="-5"/>
        </w:rPr>
        <w:t xml:space="preserve"> </w:t>
      </w:r>
      <w:r w:rsidR="00614971" w:rsidRPr="00D20E40">
        <w:t xml:space="preserve">como viaturas delegadas por outros utilizadores. </w:t>
      </w:r>
      <w:r w:rsidR="00E91560" w:rsidRPr="00D20E40">
        <w:t>Desta forma, o utilizador passa a s</w:t>
      </w:r>
      <w:r w:rsidR="00614971" w:rsidRPr="00D20E40">
        <w:t>er o responsável por quaisquer futuros</w:t>
      </w:r>
      <w:r w:rsidR="00614971" w:rsidRPr="00D20E40">
        <w:rPr>
          <w:spacing w:val="-3"/>
        </w:rPr>
        <w:t xml:space="preserve"> </w:t>
      </w:r>
      <w:r w:rsidR="00614971" w:rsidRPr="00D20E40">
        <w:t xml:space="preserve">eventos. </w:t>
      </w:r>
    </w:p>
    <w:p w:rsidR="00463595" w:rsidRPr="00D20E40" w:rsidRDefault="002B5928" w:rsidP="00614971">
      <w:r w:rsidRPr="00D20E40">
        <w:rPr>
          <w:noProof/>
        </w:rPr>
        <mc:AlternateContent>
          <mc:Choice Requires="wps">
            <w:drawing>
              <wp:anchor distT="0" distB="0" distL="114300" distR="114300" simplePos="0" relativeHeight="251648512" behindDoc="0" locked="0" layoutInCell="1" allowOverlap="1" wp14:anchorId="22C03775" wp14:editId="431C5A59">
                <wp:simplePos x="0" y="0"/>
                <wp:positionH relativeFrom="column">
                  <wp:posOffset>635</wp:posOffset>
                </wp:positionH>
                <wp:positionV relativeFrom="paragraph">
                  <wp:posOffset>3763010</wp:posOffset>
                </wp:positionV>
                <wp:extent cx="5759450" cy="635"/>
                <wp:effectExtent l="0" t="0" r="6350" b="12065"/>
                <wp:wrapTopAndBottom/>
                <wp:docPr id="69" name="Caixa de Texto 6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CC377F" w:rsidRDefault="00B4381E" w:rsidP="002B5928">
                            <w:pPr>
                              <w:pStyle w:val="Legenda"/>
                              <w:jc w:val="center"/>
                              <w:rPr>
                                <w:noProof/>
                                <w:szCs w:val="20"/>
                              </w:rPr>
                            </w:pPr>
                            <w:bookmarkStart w:id="83" w:name="_Toc524019752"/>
                            <w:r>
                              <w:t xml:space="preserve">Figura </w:t>
                            </w:r>
                            <w:r>
                              <w:fldChar w:fldCharType="begin"/>
                            </w:r>
                            <w:r>
                              <w:instrText xml:space="preserve"> SEQ Figura \* ARABIC </w:instrText>
                            </w:r>
                            <w:r>
                              <w:fldChar w:fldCharType="separate"/>
                            </w:r>
                            <w:r>
                              <w:rPr>
                                <w:noProof/>
                              </w:rPr>
                              <w:t>11</w:t>
                            </w:r>
                            <w:r>
                              <w:fldChar w:fldCharType="end"/>
                            </w:r>
                            <w:r>
                              <w:t xml:space="preserve"> - DIAGRAMA DE SEQUÊNCIA RF03</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3775" id="Caixa de Texto 69" o:spid="_x0000_s1037" type="#_x0000_t202" style="position:absolute;left:0;text-align:left;margin-left:.05pt;margin-top:296.3pt;width:453.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" stroked="f">
                <v:textbox style="mso-fit-shape-to-text:t" inset="0,0,0,0">
                  <w:txbxContent>
                    <w:p w:rsidR="00B4381E" w:rsidRPr="00CC377F" w:rsidRDefault="00B4381E" w:rsidP="002B5928">
                      <w:pPr>
                        <w:pStyle w:val="Legenda"/>
                        <w:jc w:val="center"/>
                        <w:rPr>
                          <w:noProof/>
                          <w:szCs w:val="20"/>
                        </w:rPr>
                      </w:pPr>
                      <w:bookmarkStart w:id="84" w:name="_Toc524019752"/>
                      <w:r>
                        <w:t xml:space="preserve">Figura </w:t>
                      </w:r>
                      <w:r>
                        <w:fldChar w:fldCharType="begin"/>
                      </w:r>
                      <w:r>
                        <w:instrText xml:space="preserve"> SEQ Figura \* ARABIC </w:instrText>
                      </w:r>
                      <w:r>
                        <w:fldChar w:fldCharType="separate"/>
                      </w:r>
                      <w:r>
                        <w:rPr>
                          <w:noProof/>
                        </w:rPr>
                        <w:t>11</w:t>
                      </w:r>
                      <w:r>
                        <w:fldChar w:fldCharType="end"/>
                      </w:r>
                      <w:r>
                        <w:t xml:space="preserve"> - DIAGRAMA DE SEQUÊNCIA RF03</w:t>
                      </w:r>
                      <w:bookmarkEnd w:id="84"/>
                    </w:p>
                  </w:txbxContent>
                </v:textbox>
                <w10:wrap type="topAndBottom"/>
              </v:shape>
            </w:pict>
          </mc:Fallback>
        </mc:AlternateContent>
      </w:r>
      <w:r w:rsidRPr="00D20E40">
        <w:rPr>
          <w:noProof/>
        </w:rPr>
        <w:drawing>
          <wp:anchor distT="360045" distB="360045" distL="114300" distR="114300" simplePos="0" relativeHeight="251619840" behindDoc="0" locked="0" layoutInCell="1" allowOverlap="1" wp14:anchorId="084DB1AC" wp14:editId="27A5B833">
            <wp:simplePos x="0" y="0"/>
            <wp:positionH relativeFrom="margin">
              <wp:posOffset>635</wp:posOffset>
            </wp:positionH>
            <wp:positionV relativeFrom="paragraph">
              <wp:posOffset>808957</wp:posOffset>
            </wp:positionV>
            <wp:extent cx="5760000" cy="2898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f03.png"/>
                    <pic:cNvPicPr/>
                  </pic:nvPicPr>
                  <pic:blipFill>
                    <a:blip r:embed="rId51">
                      <a:extLst>
                        <a:ext uri="{28A0092B-C50C-407E-A947-70E740481C1C}">
                          <a14:useLocalDpi xmlns:a14="http://schemas.microsoft.com/office/drawing/2010/main" val="0"/>
                        </a:ext>
                      </a:extLst>
                    </a:blip>
                    <a:stretch>
                      <a:fillRect/>
                    </a:stretch>
                  </pic:blipFill>
                  <pic:spPr>
                    <a:xfrm>
                      <a:off x="0" y="0"/>
                      <a:ext cx="5760000" cy="2898000"/>
                    </a:xfrm>
                    <a:prstGeom prst="rect">
                      <a:avLst/>
                    </a:prstGeom>
                  </pic:spPr>
                </pic:pic>
              </a:graphicData>
            </a:graphic>
            <wp14:sizeRelH relativeFrom="page">
              <wp14:pctWidth>0</wp14:pctWidth>
            </wp14:sizeRelH>
            <wp14:sizeRelV relativeFrom="page">
              <wp14:pctHeight>0</wp14:pctHeight>
            </wp14:sizeRelV>
          </wp:anchor>
        </w:drawing>
      </w:r>
      <w:r w:rsidR="00E91560" w:rsidRPr="00D20E40">
        <w:t xml:space="preserve">Na figura seguinte consta a </w:t>
      </w:r>
      <w:r w:rsidR="00C931C2" w:rsidRPr="00D20E40">
        <w:t>sequência</w:t>
      </w:r>
      <w:r w:rsidR="00E91560" w:rsidRPr="00D20E40">
        <w:t xml:space="preserve"> entre </w:t>
      </w:r>
      <w:r w:rsidR="001500C4" w:rsidRPr="00D20E40">
        <w:t>o envio da matrícula pretendida</w:t>
      </w:r>
      <w:r w:rsidR="00743EFB" w:rsidRPr="00D20E40">
        <w:t>,</w:t>
      </w:r>
      <w:r w:rsidR="00E91560" w:rsidRPr="00D20E40">
        <w:t xml:space="preserve"> por parte do utilizador</w:t>
      </w:r>
      <w:r w:rsidR="00312068" w:rsidRPr="00D20E40">
        <w:t>,</w:t>
      </w:r>
      <w:r w:rsidR="00E91560" w:rsidRPr="00D20E40">
        <w:t xml:space="preserve"> até ao momento em que o cidadão </w:t>
      </w:r>
      <w:r w:rsidR="00EB3719" w:rsidRPr="00D20E40">
        <w:t xml:space="preserve">é </w:t>
      </w:r>
      <w:r w:rsidR="00CD4521" w:rsidRPr="00D20E40">
        <w:t>atualizado</w:t>
      </w:r>
      <w:r w:rsidR="00EB3719" w:rsidRPr="00D20E40">
        <w:t xml:space="preserve"> </w:t>
      </w:r>
      <w:r w:rsidR="00D92939" w:rsidRPr="00D20E40">
        <w:t>com o registo do veículo.</w:t>
      </w:r>
    </w:p>
    <w:p w:rsidR="002B5928" w:rsidRPr="00D20E40" w:rsidRDefault="002B5928" w:rsidP="00614971"/>
    <w:p w:rsidR="00463595" w:rsidRPr="00D20E40" w:rsidRDefault="00E91560" w:rsidP="00614971">
      <w:r w:rsidRPr="00D20E40">
        <w:t>A sequência envolve os seguintes passos:</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Envio da matrícula e dados que possam identificar o veículo a</w:t>
      </w:r>
      <w:r w:rsidRPr="00D20E40">
        <w:rPr>
          <w:rFonts w:cstheme="minorHAnsi"/>
          <w:spacing w:val="-29"/>
          <w:szCs w:val="24"/>
        </w:rPr>
        <w:t xml:space="preserve"> </w:t>
      </w:r>
      <w:r w:rsidRPr="00D20E40">
        <w:rPr>
          <w:rFonts w:cstheme="minorHAnsi"/>
          <w:szCs w:val="24"/>
        </w:rPr>
        <w:t>subscrever.</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Informação é enviada para o sistema SINCRO</w:t>
      </w:r>
      <w:r w:rsidR="003F52EF" w:rsidRPr="00D20E40">
        <w:rPr>
          <w:rFonts w:cstheme="minorHAnsi"/>
          <w:szCs w:val="24"/>
        </w:rPr>
        <w:t xml:space="preserve"> </w:t>
      </w:r>
      <w:r w:rsidRPr="00D20E40">
        <w:rPr>
          <w:rFonts w:cstheme="minorHAnsi"/>
          <w:szCs w:val="24"/>
        </w:rPr>
        <w:t>onde irá ser verificada a autenticidade do</w:t>
      </w:r>
      <w:r w:rsidRPr="00D20E40">
        <w:rPr>
          <w:rFonts w:cstheme="minorHAnsi"/>
          <w:spacing w:val="-3"/>
          <w:szCs w:val="24"/>
        </w:rPr>
        <w:t xml:space="preserve"> </w:t>
      </w:r>
      <w:r w:rsidRPr="00D20E40">
        <w:rPr>
          <w:rFonts w:cstheme="minorHAnsi"/>
          <w:szCs w:val="24"/>
        </w:rPr>
        <w:t>proprietário.</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Lista de veículos do Cidadão é atualizada com base no resultado do passo anterior</w:t>
      </w:r>
      <w:r w:rsidRPr="00D20E40">
        <w:rPr>
          <w:rFonts w:cstheme="minorHAnsi"/>
          <w:spacing w:val="-2"/>
          <w:szCs w:val="24"/>
        </w:rPr>
        <w:t xml:space="preserve"> </w:t>
      </w:r>
      <w:r w:rsidRPr="00D20E40">
        <w:rPr>
          <w:rFonts w:cstheme="minorHAnsi"/>
          <w:szCs w:val="24"/>
        </w:rPr>
        <w:t>(2).</w:t>
      </w:r>
    </w:p>
    <w:p w:rsidR="00614971" w:rsidRPr="00D20E40" w:rsidRDefault="00614971" w:rsidP="002D4ACA">
      <w:pPr>
        <w:pStyle w:val="PargrafodaLista"/>
        <w:numPr>
          <w:ilvl w:val="0"/>
          <w:numId w:val="5"/>
        </w:numPr>
        <w:spacing w:after="200"/>
        <w:rPr>
          <w:rFonts w:cstheme="minorHAnsi"/>
          <w:szCs w:val="24"/>
        </w:rPr>
      </w:pPr>
      <w:r w:rsidRPr="00D20E40">
        <w:rPr>
          <w:rFonts w:cstheme="minorHAnsi"/>
          <w:szCs w:val="24"/>
        </w:rPr>
        <w:t>Cidadão é notificado com o resultado da</w:t>
      </w:r>
      <w:r w:rsidRPr="00D20E40">
        <w:rPr>
          <w:rFonts w:cstheme="minorHAnsi"/>
          <w:spacing w:val="-10"/>
          <w:szCs w:val="24"/>
        </w:rPr>
        <w:t xml:space="preserve"> </w:t>
      </w:r>
      <w:r w:rsidRPr="00D20E40">
        <w:rPr>
          <w:rFonts w:cstheme="minorHAnsi"/>
          <w:szCs w:val="24"/>
        </w:rPr>
        <w:t>operação.</w:t>
      </w:r>
    </w:p>
    <w:p w:rsidR="00614971" w:rsidRPr="00D20E40" w:rsidRDefault="00614971" w:rsidP="00614971">
      <w:pPr>
        <w:rPr>
          <w:rFonts w:cstheme="minorHAnsi"/>
        </w:rPr>
      </w:pPr>
    </w:p>
    <w:p w:rsidR="00614971" w:rsidRPr="00D20E40" w:rsidRDefault="00614971" w:rsidP="00614971">
      <w:r w:rsidRPr="00D20E40">
        <w:br w:type="page"/>
      </w:r>
    </w:p>
    <w:p w:rsidR="00614971" w:rsidRPr="00D20E40" w:rsidRDefault="00614971" w:rsidP="00B04D00">
      <w:pPr>
        <w:pStyle w:val="Ttulo4"/>
        <w:numPr>
          <w:ilvl w:val="3"/>
          <w:numId w:val="9"/>
        </w:numPr>
      </w:pPr>
      <w:bookmarkStart w:id="85" w:name="_Toc512888591"/>
      <w:bookmarkStart w:id="86" w:name="_Toc519522217"/>
      <w:r w:rsidRPr="00D20E40">
        <w:lastRenderedPageBreak/>
        <w:t>RF04 - Histórico de</w:t>
      </w:r>
      <w:r w:rsidRPr="00D20E40">
        <w:rPr>
          <w:spacing w:val="-6"/>
        </w:rPr>
        <w:t xml:space="preserve"> </w:t>
      </w:r>
      <w:r w:rsidRPr="00D20E40">
        <w:t>Contraordenações</w:t>
      </w:r>
      <w:bookmarkEnd w:id="85"/>
      <w:bookmarkEnd w:id="86"/>
    </w:p>
    <w:p w:rsidR="00463595" w:rsidRPr="00D20E40" w:rsidRDefault="00463595" w:rsidP="00463595"/>
    <w:p w:rsidR="00614971" w:rsidRPr="00D20E40" w:rsidRDefault="009A3708" w:rsidP="00614971">
      <w:pPr>
        <w:rPr>
          <w:b/>
          <w:sz w:val="16"/>
        </w:rPr>
      </w:pPr>
      <w:r w:rsidRPr="00D20E40">
        <w:t xml:space="preserve">Através do requisito funcional RF04, Histórico de Contraordenações é </w:t>
      </w:r>
      <w:r w:rsidR="00614971" w:rsidRPr="00D20E40">
        <w:t>disponibilizada uma lista de contraordenações com os últimos eventos ocorridos.</w:t>
      </w:r>
      <w:r w:rsidR="00614971" w:rsidRPr="00D20E40">
        <w:rPr>
          <w:spacing w:val="-16"/>
        </w:rPr>
        <w:t xml:space="preserve"> </w:t>
      </w:r>
      <w:r w:rsidR="00614971" w:rsidRPr="00D20E40">
        <w:t>O</w:t>
      </w:r>
      <w:r w:rsidR="00614971" w:rsidRPr="00D20E40">
        <w:rPr>
          <w:spacing w:val="-15"/>
        </w:rPr>
        <w:t xml:space="preserve"> </w:t>
      </w:r>
      <w:r w:rsidR="00614971" w:rsidRPr="00D20E40">
        <w:t>utilizador</w:t>
      </w:r>
      <w:r w:rsidR="00614971" w:rsidRPr="00D20E40">
        <w:rPr>
          <w:spacing w:val="-15"/>
        </w:rPr>
        <w:t xml:space="preserve"> </w:t>
      </w:r>
      <w:r w:rsidR="00614971" w:rsidRPr="00D20E40">
        <w:t>poderá</w:t>
      </w:r>
      <w:r w:rsidR="00614971" w:rsidRPr="00D20E40">
        <w:rPr>
          <w:spacing w:val="-16"/>
        </w:rPr>
        <w:t xml:space="preserve"> </w:t>
      </w:r>
      <w:r w:rsidR="00614971" w:rsidRPr="00D20E40">
        <w:t>visualizar</w:t>
      </w:r>
      <w:r w:rsidR="00614971" w:rsidRPr="00D20E40">
        <w:rPr>
          <w:spacing w:val="-15"/>
        </w:rPr>
        <w:t xml:space="preserve"> </w:t>
      </w:r>
      <w:r w:rsidR="00614971" w:rsidRPr="00D20E40">
        <w:t>os</w:t>
      </w:r>
      <w:r w:rsidR="00614971" w:rsidRPr="00D20E40">
        <w:rPr>
          <w:spacing w:val="-15"/>
        </w:rPr>
        <w:t xml:space="preserve"> </w:t>
      </w:r>
      <w:r w:rsidR="00614971" w:rsidRPr="00D20E40">
        <w:t>eventos</w:t>
      </w:r>
      <w:r w:rsidR="00614971" w:rsidRPr="00D20E40">
        <w:rPr>
          <w:spacing w:val="-16"/>
        </w:rPr>
        <w:t xml:space="preserve"> </w:t>
      </w:r>
      <w:r w:rsidR="00614971" w:rsidRPr="00D20E40">
        <w:t>de</w:t>
      </w:r>
      <w:r w:rsidR="00614971" w:rsidRPr="00D20E40">
        <w:rPr>
          <w:spacing w:val="-15"/>
        </w:rPr>
        <w:t xml:space="preserve"> </w:t>
      </w:r>
      <w:r w:rsidR="00614971" w:rsidRPr="00D20E40">
        <w:t>contraordenação</w:t>
      </w:r>
      <w:r w:rsidR="00614971" w:rsidRPr="00D20E40">
        <w:rPr>
          <w:spacing w:val="-15"/>
        </w:rPr>
        <w:t xml:space="preserve"> </w:t>
      </w:r>
      <w:r w:rsidR="00614971" w:rsidRPr="00D20E40">
        <w:t>e</w:t>
      </w:r>
      <w:r w:rsidR="00614971" w:rsidRPr="00D20E40">
        <w:rPr>
          <w:spacing w:val="-16"/>
        </w:rPr>
        <w:t xml:space="preserve"> </w:t>
      </w:r>
      <w:r w:rsidR="00614971" w:rsidRPr="00D20E40">
        <w:t>aceder à sua</w:t>
      </w:r>
      <w:r w:rsidR="00614971" w:rsidRPr="00D20E40">
        <w:rPr>
          <w:spacing w:val="-3"/>
        </w:rPr>
        <w:t xml:space="preserve"> </w:t>
      </w:r>
      <w:r w:rsidR="00614971" w:rsidRPr="00D20E40">
        <w:t>informação.</w:t>
      </w:r>
      <w:r w:rsidR="00614971" w:rsidRPr="00D20E40">
        <w:rPr>
          <w:b/>
          <w:sz w:val="16"/>
        </w:rPr>
        <w:t xml:space="preserve"> </w:t>
      </w:r>
    </w:p>
    <w:p w:rsidR="00A24B00" w:rsidRPr="00D20E40" w:rsidRDefault="001A3895" w:rsidP="001A3895">
      <w:r w:rsidRPr="00D20E40">
        <w:rPr>
          <w:noProof/>
        </w:rPr>
        <mc:AlternateContent>
          <mc:Choice Requires="wps">
            <w:drawing>
              <wp:anchor distT="0" distB="0" distL="114300" distR="114300" simplePos="0" relativeHeight="251649536" behindDoc="0" locked="0" layoutInCell="1" allowOverlap="1" wp14:anchorId="323FC35C" wp14:editId="53366787">
                <wp:simplePos x="0" y="0"/>
                <wp:positionH relativeFrom="column">
                  <wp:posOffset>635</wp:posOffset>
                </wp:positionH>
                <wp:positionV relativeFrom="paragraph">
                  <wp:posOffset>4880610</wp:posOffset>
                </wp:positionV>
                <wp:extent cx="5759450" cy="635"/>
                <wp:effectExtent l="0" t="0" r="6350" b="12065"/>
                <wp:wrapTopAndBottom/>
                <wp:docPr id="70" name="Caixa de Texto 7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5D648C" w:rsidRDefault="00B4381E" w:rsidP="001A3895">
                            <w:pPr>
                              <w:pStyle w:val="Legenda"/>
                              <w:jc w:val="center"/>
                              <w:rPr>
                                <w:noProof/>
                                <w:szCs w:val="20"/>
                              </w:rPr>
                            </w:pPr>
                            <w:bookmarkStart w:id="87" w:name="_Ref523933036"/>
                            <w:bookmarkStart w:id="88" w:name="_Toc524019753"/>
                            <w:r>
                              <w:t xml:space="preserve">Figura </w:t>
                            </w:r>
                            <w:r>
                              <w:fldChar w:fldCharType="begin"/>
                            </w:r>
                            <w:r>
                              <w:instrText xml:space="preserve"> SEQ Figura \* ARABIC </w:instrText>
                            </w:r>
                            <w:r>
                              <w:fldChar w:fldCharType="separate"/>
                            </w:r>
                            <w:r>
                              <w:rPr>
                                <w:noProof/>
                              </w:rPr>
                              <w:t>12</w:t>
                            </w:r>
                            <w:r>
                              <w:fldChar w:fldCharType="end"/>
                            </w:r>
                            <w:bookmarkEnd w:id="87"/>
                            <w:r>
                              <w:t xml:space="preserve"> - DIAGRAMA DE SEQUÊNCIA RF04</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FC35C" id="Caixa de Texto 70" o:spid="_x0000_s1038" type="#_x0000_t202" style="position:absolute;left:0;text-align:left;margin-left:.05pt;margin-top:384.3pt;width:453.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" stroked="f">
                <v:textbox style="mso-fit-shape-to-text:t" inset="0,0,0,0">
                  <w:txbxContent>
                    <w:p w:rsidR="00B4381E" w:rsidRPr="005D648C" w:rsidRDefault="00B4381E" w:rsidP="001A3895">
                      <w:pPr>
                        <w:pStyle w:val="Legenda"/>
                        <w:jc w:val="center"/>
                        <w:rPr>
                          <w:noProof/>
                          <w:szCs w:val="20"/>
                        </w:rPr>
                      </w:pPr>
                      <w:bookmarkStart w:id="89" w:name="_Ref523933036"/>
                      <w:bookmarkStart w:id="90" w:name="_Toc524019753"/>
                      <w:r>
                        <w:t xml:space="preserve">Figura </w:t>
                      </w:r>
                      <w:r>
                        <w:fldChar w:fldCharType="begin"/>
                      </w:r>
                      <w:r>
                        <w:instrText xml:space="preserve"> SEQ Figura \* ARABIC </w:instrText>
                      </w:r>
                      <w:r>
                        <w:fldChar w:fldCharType="separate"/>
                      </w:r>
                      <w:r>
                        <w:rPr>
                          <w:noProof/>
                        </w:rPr>
                        <w:t>12</w:t>
                      </w:r>
                      <w:r>
                        <w:fldChar w:fldCharType="end"/>
                      </w:r>
                      <w:bookmarkEnd w:id="89"/>
                      <w:r>
                        <w:t xml:space="preserve"> - DIAGRAMA DE SEQUÊNCIA RF04</w:t>
                      </w:r>
                      <w:bookmarkEnd w:id="90"/>
                    </w:p>
                  </w:txbxContent>
                </v:textbox>
                <w10:wrap type="topAndBottom"/>
              </v:shape>
            </w:pict>
          </mc:Fallback>
        </mc:AlternateContent>
      </w:r>
      <w:r w:rsidRPr="00D20E40">
        <w:rPr>
          <w:b/>
          <w:noProof/>
          <w:sz w:val="16"/>
        </w:rPr>
        <w:drawing>
          <wp:anchor distT="360045" distB="360045" distL="114300" distR="114300" simplePos="0" relativeHeight="251620864" behindDoc="0" locked="0" layoutInCell="1" allowOverlap="1" wp14:anchorId="1AE29676" wp14:editId="01B2FBD9">
            <wp:simplePos x="0" y="0"/>
            <wp:positionH relativeFrom="margin">
              <wp:posOffset>635</wp:posOffset>
            </wp:positionH>
            <wp:positionV relativeFrom="paragraph">
              <wp:posOffset>807052</wp:posOffset>
            </wp:positionV>
            <wp:extent cx="5760000" cy="401760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04.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4017600"/>
                    </a:xfrm>
                    <a:prstGeom prst="rect">
                      <a:avLst/>
                    </a:prstGeom>
                  </pic:spPr>
                </pic:pic>
              </a:graphicData>
            </a:graphic>
            <wp14:sizeRelH relativeFrom="page">
              <wp14:pctWidth>0</wp14:pctWidth>
            </wp14:sizeRelH>
            <wp14:sizeRelV relativeFrom="page">
              <wp14:pctHeight>0</wp14:pctHeight>
            </wp14:sizeRelV>
          </wp:anchor>
        </w:drawing>
      </w:r>
      <w:r w:rsidR="009A3708" w:rsidRPr="00D20E40">
        <w:t xml:space="preserve">A </w:t>
      </w:r>
      <w:r w:rsidR="00BE0C61" w:rsidRPr="00D20E40">
        <w:fldChar w:fldCharType="begin"/>
      </w:r>
      <w:r w:rsidR="00BE0C61" w:rsidRPr="00D20E40">
        <w:instrText xml:space="preserve"> REF _Ref523933036 \h </w:instrText>
      </w:r>
      <w:r w:rsidR="00BE0C61" w:rsidRPr="00D20E40">
        <w:fldChar w:fldCharType="separate"/>
      </w:r>
      <w:r w:rsidR="00BE0C61" w:rsidRPr="00D20E40">
        <w:t xml:space="preserve">Figura </w:t>
      </w:r>
      <w:r w:rsidR="00BE0C61" w:rsidRPr="00D20E40">
        <w:rPr>
          <w:noProof/>
        </w:rPr>
        <w:t>12</w:t>
      </w:r>
      <w:r w:rsidR="00BE0C61" w:rsidRPr="00D20E40">
        <w:fldChar w:fldCharType="end"/>
      </w:r>
      <w:r w:rsidR="00BE0C61" w:rsidRPr="00D20E40">
        <w:t xml:space="preserve"> </w:t>
      </w:r>
      <w:r w:rsidR="009A3708" w:rsidRPr="00D20E40">
        <w:t xml:space="preserve">apresenta o diagrama de sequência dos passos </w:t>
      </w:r>
      <w:r w:rsidR="00F64789" w:rsidRPr="00D20E40">
        <w:t xml:space="preserve">necessários </w:t>
      </w:r>
      <w:r w:rsidR="006353BE" w:rsidRPr="00D20E40">
        <w:t>a efetuar para a concretização do requisito funcional.</w:t>
      </w:r>
    </w:p>
    <w:p w:rsidR="001A3895" w:rsidRPr="00D20E40" w:rsidRDefault="001A3895" w:rsidP="001A3895"/>
    <w:p w:rsidR="00614971" w:rsidRPr="00D20E40" w:rsidRDefault="00335814" w:rsidP="00335814">
      <w:r w:rsidRPr="00D20E40">
        <w:t>Os passos são os seguintes:</w:t>
      </w:r>
    </w:p>
    <w:p w:rsidR="00614971" w:rsidRPr="00D20E40" w:rsidRDefault="00614971" w:rsidP="002D4ACA">
      <w:pPr>
        <w:pStyle w:val="PargrafodaLista"/>
        <w:numPr>
          <w:ilvl w:val="0"/>
          <w:numId w:val="6"/>
        </w:numPr>
        <w:tabs>
          <w:tab w:val="left" w:pos="696"/>
        </w:tabs>
        <w:spacing w:after="200"/>
        <w:rPr>
          <w:rFonts w:cstheme="minorHAnsi"/>
          <w:szCs w:val="24"/>
        </w:rPr>
      </w:pPr>
      <w:r w:rsidRPr="00D20E40">
        <w:rPr>
          <w:rFonts w:cstheme="minorHAnsi"/>
          <w:szCs w:val="24"/>
        </w:rPr>
        <w:t>Pedido de histórico do</w:t>
      </w:r>
      <w:r w:rsidRPr="00D20E40">
        <w:rPr>
          <w:rFonts w:cstheme="minorHAnsi"/>
          <w:spacing w:val="-5"/>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88" w:after="200"/>
        <w:rPr>
          <w:rFonts w:cstheme="minorHAnsi"/>
          <w:szCs w:val="24"/>
        </w:rPr>
      </w:pPr>
      <w:r w:rsidRPr="00D20E40">
        <w:rPr>
          <w:rFonts w:cstheme="minorHAnsi"/>
          <w:szCs w:val="24"/>
        </w:rPr>
        <w:t xml:space="preserve">Envio do pedido (1) para o sistema SINCRO. </w:t>
      </w:r>
    </w:p>
    <w:p w:rsidR="00614971" w:rsidRPr="00D20E40" w:rsidRDefault="00614971" w:rsidP="002D4ACA">
      <w:pPr>
        <w:pStyle w:val="PargrafodaLista"/>
        <w:numPr>
          <w:ilvl w:val="0"/>
          <w:numId w:val="6"/>
        </w:numPr>
        <w:tabs>
          <w:tab w:val="left" w:pos="696"/>
        </w:tabs>
        <w:spacing w:before="87" w:after="200"/>
        <w:rPr>
          <w:rFonts w:cstheme="minorHAnsi"/>
          <w:szCs w:val="24"/>
        </w:rPr>
      </w:pPr>
      <w:r w:rsidRPr="00D20E40">
        <w:rPr>
          <w:rFonts w:cstheme="minorHAnsi"/>
          <w:szCs w:val="24"/>
        </w:rPr>
        <w:t>É devolvido ao SINCRO Mobile</w:t>
      </w:r>
      <w:r w:rsidR="00411C9E" w:rsidRPr="00D20E40">
        <w:rPr>
          <w:rFonts w:cstheme="minorHAnsi"/>
          <w:szCs w:val="24"/>
        </w:rPr>
        <w:t xml:space="preserve"> </w:t>
      </w:r>
      <w:r w:rsidRPr="00D20E40">
        <w:rPr>
          <w:rFonts w:cstheme="minorHAnsi"/>
          <w:szCs w:val="24"/>
        </w:rPr>
        <w:t>o histórico do</w:t>
      </w:r>
      <w:r w:rsidRPr="00D20E40">
        <w:rPr>
          <w:rFonts w:cstheme="minorHAnsi"/>
          <w:spacing w:val="-4"/>
          <w:szCs w:val="24"/>
        </w:rPr>
        <w:t xml:space="preserve"> </w:t>
      </w:r>
      <w:r w:rsidRPr="00D20E40">
        <w:rPr>
          <w:rFonts w:cstheme="minorHAnsi"/>
          <w:szCs w:val="24"/>
        </w:rPr>
        <w:t xml:space="preserve">Cidadão. </w:t>
      </w:r>
    </w:p>
    <w:p w:rsidR="00614971" w:rsidRPr="00D20E40" w:rsidRDefault="00614971" w:rsidP="002D4ACA">
      <w:pPr>
        <w:pStyle w:val="PargrafodaLista"/>
        <w:numPr>
          <w:ilvl w:val="0"/>
          <w:numId w:val="6"/>
        </w:numPr>
        <w:tabs>
          <w:tab w:val="left" w:pos="696"/>
        </w:tabs>
        <w:spacing w:before="150" w:after="200"/>
        <w:rPr>
          <w:rFonts w:cstheme="minorHAnsi"/>
          <w:szCs w:val="24"/>
        </w:rPr>
      </w:pPr>
      <w:r w:rsidRPr="00D20E40">
        <w:rPr>
          <w:rFonts w:cstheme="minorHAnsi"/>
          <w:szCs w:val="24"/>
        </w:rPr>
        <w:t>Cidadão recebe histórico de</w:t>
      </w:r>
      <w:r w:rsidRPr="00D20E40">
        <w:rPr>
          <w:rFonts w:cstheme="minorHAnsi"/>
          <w:spacing w:val="-5"/>
          <w:szCs w:val="24"/>
        </w:rPr>
        <w:t xml:space="preserve"> </w:t>
      </w:r>
      <w:r w:rsidRPr="00D20E40">
        <w:rPr>
          <w:rFonts w:cstheme="minorHAnsi"/>
          <w:szCs w:val="24"/>
        </w:rPr>
        <w:t>contraordenações.</w:t>
      </w:r>
    </w:p>
    <w:p w:rsidR="00614971" w:rsidRPr="00D20E40" w:rsidRDefault="00614971" w:rsidP="00614971">
      <w:r w:rsidRPr="00D20E40">
        <w:br w:type="page"/>
      </w:r>
    </w:p>
    <w:p w:rsidR="00614971" w:rsidRPr="00D20E40" w:rsidRDefault="00614971" w:rsidP="00B04D00">
      <w:pPr>
        <w:pStyle w:val="Ttulo4"/>
        <w:numPr>
          <w:ilvl w:val="3"/>
          <w:numId w:val="9"/>
        </w:numPr>
      </w:pPr>
      <w:bookmarkStart w:id="91" w:name="_Toc512888592"/>
      <w:bookmarkStart w:id="92" w:name="_Toc519522218"/>
      <w:r w:rsidRPr="00D20E40">
        <w:lastRenderedPageBreak/>
        <w:t>RF05 - Registar</w:t>
      </w:r>
      <w:r w:rsidRPr="00D20E40">
        <w:rPr>
          <w:spacing w:val="-4"/>
        </w:rPr>
        <w:t xml:space="preserve"> </w:t>
      </w:r>
      <w:r w:rsidRPr="00D20E40">
        <w:t>Cidadão</w:t>
      </w:r>
      <w:bookmarkEnd w:id="91"/>
      <w:bookmarkEnd w:id="92"/>
    </w:p>
    <w:p w:rsidR="00463595" w:rsidRPr="00D20E40" w:rsidRDefault="00463595" w:rsidP="00463595"/>
    <w:p w:rsidR="00614971" w:rsidRPr="00D20E40" w:rsidRDefault="00614971" w:rsidP="00614971">
      <w:r w:rsidRPr="00D20E40">
        <w:t>Para ter acesso a quaisquer funcionalidades é necessário o cidadão se registar no sistema através do seu cartão de cidadão e do seu contacto telefónico de forma a ser identificável pelo sistema.</w:t>
      </w:r>
      <w:r w:rsidR="0022570B" w:rsidRPr="00D20E40">
        <w:t xml:space="preserve"> O requisito funcional RF05 é responsável por permitir o registo do Cidadão na utilização da aplicação.</w:t>
      </w:r>
    </w:p>
    <w:p w:rsidR="00C409AB" w:rsidRPr="00D20E40" w:rsidRDefault="00274B1F" w:rsidP="00614971">
      <w:r w:rsidRPr="00D20E40">
        <w:rPr>
          <w:noProof/>
        </w:rPr>
        <mc:AlternateContent>
          <mc:Choice Requires="wps">
            <w:drawing>
              <wp:anchor distT="0" distB="0" distL="114300" distR="114300" simplePos="0" relativeHeight="251650560" behindDoc="0" locked="0" layoutInCell="1" allowOverlap="1" wp14:anchorId="2C5BE9FD" wp14:editId="5D2C503F">
                <wp:simplePos x="0" y="0"/>
                <wp:positionH relativeFrom="column">
                  <wp:posOffset>635</wp:posOffset>
                </wp:positionH>
                <wp:positionV relativeFrom="paragraph">
                  <wp:posOffset>4678045</wp:posOffset>
                </wp:positionV>
                <wp:extent cx="5759450" cy="635"/>
                <wp:effectExtent l="0" t="0" r="6350" b="12065"/>
                <wp:wrapTopAndBottom/>
                <wp:docPr id="72" name="Caixa de Texto 7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BC4CE0" w:rsidRDefault="00B4381E" w:rsidP="00274B1F">
                            <w:pPr>
                              <w:pStyle w:val="Legenda"/>
                              <w:jc w:val="center"/>
                              <w:rPr>
                                <w:noProof/>
                                <w:szCs w:val="20"/>
                              </w:rPr>
                            </w:pPr>
                            <w:bookmarkStart w:id="93" w:name="_Ref523933139"/>
                            <w:bookmarkStart w:id="94" w:name="_Toc524019754"/>
                            <w:r>
                              <w:t xml:space="preserve">Figura </w:t>
                            </w:r>
                            <w:r>
                              <w:fldChar w:fldCharType="begin"/>
                            </w:r>
                            <w:r>
                              <w:instrText xml:space="preserve"> SEQ Figura \* ARABIC </w:instrText>
                            </w:r>
                            <w:r>
                              <w:fldChar w:fldCharType="separate"/>
                            </w:r>
                            <w:r>
                              <w:rPr>
                                <w:noProof/>
                              </w:rPr>
                              <w:t>13</w:t>
                            </w:r>
                            <w:r>
                              <w:fldChar w:fldCharType="end"/>
                            </w:r>
                            <w:bookmarkEnd w:id="93"/>
                            <w:r>
                              <w:t xml:space="preserve"> - DIAGRAMA DE SEQUÊNCIA RF05</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BE9FD" id="Caixa de Texto 72" o:spid="_x0000_s1039" type="#_x0000_t202" style="position:absolute;left:0;text-align:left;margin-left:.05pt;margin-top:368.35pt;width:453.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" stroked="f">
                <v:textbox style="mso-fit-shape-to-text:t" inset="0,0,0,0">
                  <w:txbxContent>
                    <w:p w:rsidR="00B4381E" w:rsidRPr="00BC4CE0" w:rsidRDefault="00B4381E" w:rsidP="00274B1F">
                      <w:pPr>
                        <w:pStyle w:val="Legenda"/>
                        <w:jc w:val="center"/>
                        <w:rPr>
                          <w:noProof/>
                          <w:szCs w:val="20"/>
                        </w:rPr>
                      </w:pPr>
                      <w:bookmarkStart w:id="95" w:name="_Ref523933139"/>
                      <w:bookmarkStart w:id="96" w:name="_Toc524019754"/>
                      <w:r>
                        <w:t xml:space="preserve">Figura </w:t>
                      </w:r>
                      <w:r>
                        <w:fldChar w:fldCharType="begin"/>
                      </w:r>
                      <w:r>
                        <w:instrText xml:space="preserve"> SEQ Figura \* ARABIC </w:instrText>
                      </w:r>
                      <w:r>
                        <w:fldChar w:fldCharType="separate"/>
                      </w:r>
                      <w:r>
                        <w:rPr>
                          <w:noProof/>
                        </w:rPr>
                        <w:t>13</w:t>
                      </w:r>
                      <w:r>
                        <w:fldChar w:fldCharType="end"/>
                      </w:r>
                      <w:bookmarkEnd w:id="95"/>
                      <w:r>
                        <w:t xml:space="preserve"> - DIAGRAMA DE SEQUÊNCIA RF05</w:t>
                      </w:r>
                      <w:bookmarkEnd w:id="96"/>
                    </w:p>
                  </w:txbxContent>
                </v:textbox>
                <w10:wrap type="topAndBottom"/>
              </v:shape>
            </w:pict>
          </mc:Fallback>
        </mc:AlternateContent>
      </w:r>
      <w:r w:rsidRPr="00D20E40">
        <w:rPr>
          <w:b/>
          <w:noProof/>
          <w:sz w:val="16"/>
        </w:rPr>
        <w:drawing>
          <wp:anchor distT="360045" distB="360045" distL="114300" distR="114300" simplePos="0" relativeHeight="251621888" behindDoc="0" locked="0" layoutInCell="1" allowOverlap="1" wp14:anchorId="60DF6EBC" wp14:editId="76A81768">
            <wp:simplePos x="0" y="0"/>
            <wp:positionH relativeFrom="margin">
              <wp:posOffset>635</wp:posOffset>
            </wp:positionH>
            <wp:positionV relativeFrom="paragraph">
              <wp:posOffset>809592</wp:posOffset>
            </wp:positionV>
            <wp:extent cx="5759450" cy="3811905"/>
            <wp:effectExtent l="0" t="0" r="635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f05.png"/>
                    <pic:cNvPicPr/>
                  </pic:nvPicPr>
                  <pic:blipFill>
                    <a:blip r:embed="rId53">
                      <a:extLst>
                        <a:ext uri="{28A0092B-C50C-407E-A947-70E740481C1C}">
                          <a14:useLocalDpi xmlns:a14="http://schemas.microsoft.com/office/drawing/2010/main" val="0"/>
                        </a:ext>
                      </a:extLst>
                    </a:blip>
                    <a:stretch>
                      <a:fillRect/>
                    </a:stretch>
                  </pic:blipFill>
                  <pic:spPr>
                    <a:xfrm>
                      <a:off x="0" y="0"/>
                      <a:ext cx="5759450" cy="3811905"/>
                    </a:xfrm>
                    <a:prstGeom prst="rect">
                      <a:avLst/>
                    </a:prstGeom>
                  </pic:spPr>
                </pic:pic>
              </a:graphicData>
            </a:graphic>
            <wp14:sizeRelH relativeFrom="page">
              <wp14:pctWidth>0</wp14:pctWidth>
            </wp14:sizeRelH>
            <wp14:sizeRelV relativeFrom="page">
              <wp14:pctHeight>0</wp14:pctHeight>
            </wp14:sizeRelV>
          </wp:anchor>
        </w:drawing>
      </w:r>
      <w:r w:rsidR="003C3E06" w:rsidRPr="00D20E40">
        <w:t xml:space="preserve">A figura apresentada, </w:t>
      </w:r>
      <w:r w:rsidRPr="00D20E40">
        <w:fldChar w:fldCharType="begin"/>
      </w:r>
      <w:r w:rsidRPr="00D20E40">
        <w:instrText xml:space="preserve"> REF _Ref523933139 \h </w:instrText>
      </w:r>
      <w:r w:rsidRPr="00D20E40">
        <w:fldChar w:fldCharType="separate"/>
      </w:r>
      <w:r w:rsidRPr="00D20E40">
        <w:t xml:space="preserve">Figura </w:t>
      </w:r>
      <w:r w:rsidRPr="00D20E40">
        <w:rPr>
          <w:noProof/>
        </w:rPr>
        <w:t>13</w:t>
      </w:r>
      <w:r w:rsidRPr="00D20E40">
        <w:fldChar w:fldCharType="end"/>
      </w:r>
      <w:r w:rsidRPr="00D20E40">
        <w:t xml:space="preserve">, </w:t>
      </w:r>
      <w:r w:rsidR="00BB7053" w:rsidRPr="00D20E40">
        <w:t>oferece</w:t>
      </w:r>
      <w:r w:rsidR="003C3E06" w:rsidRPr="00D20E40">
        <w:t xml:space="preserve"> a sequência de ações a realizar para possibilitar o registo do utilizador. </w:t>
      </w:r>
    </w:p>
    <w:p w:rsidR="00E34D10" w:rsidRPr="00D20E40" w:rsidRDefault="00E34D10" w:rsidP="003C3E06">
      <w:pPr>
        <w:rPr>
          <w:b/>
          <w:sz w:val="16"/>
        </w:rPr>
      </w:pPr>
    </w:p>
    <w:p w:rsidR="003C3E06" w:rsidRPr="00D20E40" w:rsidRDefault="003C3E06" w:rsidP="003C3E06">
      <w:r w:rsidRPr="00D20E40">
        <w:t>As ações apresentadas estão descritas da seguinte forma:</w:t>
      </w:r>
    </w:p>
    <w:p w:rsidR="00614971" w:rsidRPr="00D20E40" w:rsidRDefault="00614971" w:rsidP="002D4ACA">
      <w:pPr>
        <w:pStyle w:val="PargrafodaLista"/>
        <w:numPr>
          <w:ilvl w:val="0"/>
          <w:numId w:val="7"/>
        </w:numPr>
        <w:tabs>
          <w:tab w:val="left" w:pos="1093"/>
        </w:tabs>
        <w:spacing w:after="200"/>
        <w:rPr>
          <w:szCs w:val="24"/>
        </w:rPr>
      </w:pPr>
      <w:r w:rsidRPr="00D20E40">
        <w:rPr>
          <w:szCs w:val="24"/>
        </w:rPr>
        <w:t>Envio</w:t>
      </w:r>
      <w:r w:rsidRPr="00D20E40">
        <w:rPr>
          <w:spacing w:val="-19"/>
          <w:szCs w:val="24"/>
        </w:rPr>
        <w:t xml:space="preserve"> </w:t>
      </w:r>
      <w:r w:rsidRPr="00D20E40">
        <w:rPr>
          <w:szCs w:val="24"/>
        </w:rPr>
        <w:t>dos</w:t>
      </w:r>
      <w:r w:rsidRPr="00D20E40">
        <w:rPr>
          <w:spacing w:val="-19"/>
          <w:szCs w:val="24"/>
        </w:rPr>
        <w:t xml:space="preserve"> </w:t>
      </w:r>
      <w:r w:rsidRPr="00D20E40">
        <w:rPr>
          <w:szCs w:val="24"/>
        </w:rPr>
        <w:t>dados</w:t>
      </w:r>
      <w:r w:rsidRPr="00D20E40">
        <w:rPr>
          <w:spacing w:val="-19"/>
          <w:szCs w:val="24"/>
        </w:rPr>
        <w:t xml:space="preserve"> </w:t>
      </w:r>
      <w:r w:rsidRPr="00D20E40">
        <w:rPr>
          <w:szCs w:val="24"/>
        </w:rPr>
        <w:t>do</w:t>
      </w:r>
      <w:r w:rsidRPr="00D20E40">
        <w:rPr>
          <w:spacing w:val="-19"/>
          <w:szCs w:val="24"/>
        </w:rPr>
        <w:t xml:space="preserve"> </w:t>
      </w:r>
      <w:r w:rsidRPr="00D20E40">
        <w:rPr>
          <w:szCs w:val="24"/>
        </w:rPr>
        <w:t>Cidadão</w:t>
      </w:r>
      <w:r w:rsidRPr="00D20E40">
        <w:rPr>
          <w:spacing w:val="-19"/>
          <w:szCs w:val="24"/>
        </w:rPr>
        <w:t xml:space="preserve"> </w:t>
      </w:r>
      <w:r w:rsidRPr="00D20E40">
        <w:rPr>
          <w:szCs w:val="24"/>
        </w:rPr>
        <w:t>(nome,</w:t>
      </w:r>
      <w:r w:rsidRPr="00D20E40">
        <w:rPr>
          <w:spacing w:val="-19"/>
          <w:szCs w:val="24"/>
        </w:rPr>
        <w:t xml:space="preserve"> </w:t>
      </w:r>
      <w:r w:rsidRPr="00D20E40">
        <w:rPr>
          <w:szCs w:val="24"/>
        </w:rPr>
        <w:t>cartão</w:t>
      </w:r>
      <w:r w:rsidRPr="00D20E40">
        <w:rPr>
          <w:spacing w:val="-19"/>
          <w:szCs w:val="24"/>
        </w:rPr>
        <w:t xml:space="preserve"> </w:t>
      </w:r>
      <w:r w:rsidRPr="00D20E40">
        <w:rPr>
          <w:szCs w:val="24"/>
        </w:rPr>
        <w:t>de</w:t>
      </w:r>
      <w:r w:rsidRPr="00D20E40">
        <w:rPr>
          <w:spacing w:val="-19"/>
          <w:szCs w:val="24"/>
        </w:rPr>
        <w:t xml:space="preserve"> </w:t>
      </w:r>
      <w:r w:rsidRPr="00D20E40">
        <w:rPr>
          <w:szCs w:val="24"/>
        </w:rPr>
        <w:t>cidadão,</w:t>
      </w:r>
      <w:r w:rsidRPr="00D20E40">
        <w:rPr>
          <w:spacing w:val="-18"/>
          <w:szCs w:val="24"/>
        </w:rPr>
        <w:t xml:space="preserve"> </w:t>
      </w:r>
      <w:r w:rsidRPr="00D20E40">
        <w:rPr>
          <w:szCs w:val="24"/>
        </w:rPr>
        <w:t>morada,</w:t>
      </w:r>
      <w:r w:rsidRPr="00D20E40">
        <w:rPr>
          <w:spacing w:val="-19"/>
          <w:szCs w:val="24"/>
        </w:rPr>
        <w:t xml:space="preserve"> </w:t>
      </w:r>
      <w:r w:rsidRPr="00D20E40">
        <w:rPr>
          <w:szCs w:val="24"/>
        </w:rPr>
        <w:t>número,</w:t>
      </w:r>
      <w:r w:rsidRPr="00D20E40">
        <w:rPr>
          <w:spacing w:val="-19"/>
          <w:szCs w:val="24"/>
        </w:rPr>
        <w:t xml:space="preserve"> </w:t>
      </w:r>
      <w:r w:rsidRPr="00D20E40">
        <w:rPr>
          <w:i/>
          <w:szCs w:val="24"/>
        </w:rPr>
        <w:t>etc</w:t>
      </w:r>
      <w:r w:rsidRPr="00D20E40">
        <w:rPr>
          <w:szCs w:val="24"/>
        </w:rPr>
        <w:t>).</w:t>
      </w:r>
    </w:p>
    <w:p w:rsidR="00614971" w:rsidRPr="00D20E40" w:rsidRDefault="00614971" w:rsidP="002D4ACA">
      <w:pPr>
        <w:pStyle w:val="PargrafodaLista"/>
        <w:numPr>
          <w:ilvl w:val="0"/>
          <w:numId w:val="7"/>
        </w:numPr>
        <w:tabs>
          <w:tab w:val="left" w:pos="1093"/>
        </w:tabs>
        <w:spacing w:before="150" w:after="200"/>
        <w:rPr>
          <w:szCs w:val="24"/>
        </w:rPr>
      </w:pPr>
      <w:r w:rsidRPr="00D20E40">
        <w:rPr>
          <w:szCs w:val="24"/>
        </w:rPr>
        <w:t>Verificação da validade da identidade do</w:t>
      </w:r>
      <w:r w:rsidRPr="00D20E40">
        <w:rPr>
          <w:spacing w:val="-11"/>
          <w:szCs w:val="24"/>
        </w:rPr>
        <w:t xml:space="preserve"> </w:t>
      </w:r>
      <w:r w:rsidRPr="00D20E40">
        <w:rPr>
          <w:szCs w:val="24"/>
        </w:rPr>
        <w:t xml:space="preserve">Cidadão. </w:t>
      </w:r>
    </w:p>
    <w:p w:rsidR="00614971" w:rsidRPr="00D20E40" w:rsidRDefault="00614971" w:rsidP="002D4ACA">
      <w:pPr>
        <w:pStyle w:val="PargrafodaLista"/>
        <w:numPr>
          <w:ilvl w:val="0"/>
          <w:numId w:val="7"/>
        </w:numPr>
        <w:tabs>
          <w:tab w:val="left" w:pos="1093"/>
        </w:tabs>
        <w:spacing w:before="88" w:after="200"/>
        <w:ind w:right="773"/>
        <w:rPr>
          <w:szCs w:val="24"/>
        </w:rPr>
      </w:pPr>
      <w:r w:rsidRPr="00D20E40">
        <w:rPr>
          <w:szCs w:val="24"/>
        </w:rPr>
        <w:t>Se a identidade for verificada com sucesso pelo sistema SINCRO é adicionado um novo utilizador. Em caso de insucesso não ocorre alteração nenhuma.</w:t>
      </w:r>
    </w:p>
    <w:p w:rsidR="00614971" w:rsidRPr="00D20E40" w:rsidRDefault="00614971" w:rsidP="00614971">
      <w:pPr>
        <w:pStyle w:val="PargrafodaLista"/>
        <w:numPr>
          <w:ilvl w:val="0"/>
          <w:numId w:val="7"/>
        </w:numPr>
        <w:tabs>
          <w:tab w:val="left" w:pos="1093"/>
        </w:tabs>
        <w:spacing w:before="83" w:after="200"/>
        <w:ind w:right="774"/>
        <w:rPr>
          <w:szCs w:val="24"/>
        </w:rPr>
      </w:pPr>
      <w:r w:rsidRPr="00D20E40">
        <w:rPr>
          <w:szCs w:val="24"/>
        </w:rPr>
        <w:t>Cidadão</w:t>
      </w:r>
      <w:r w:rsidRPr="00D20E40">
        <w:rPr>
          <w:spacing w:val="-18"/>
          <w:szCs w:val="24"/>
        </w:rPr>
        <w:t xml:space="preserve"> </w:t>
      </w:r>
      <w:r w:rsidRPr="00D20E40">
        <w:rPr>
          <w:szCs w:val="24"/>
        </w:rPr>
        <w:t>recebe</w:t>
      </w:r>
      <w:r w:rsidRPr="00D20E40">
        <w:rPr>
          <w:spacing w:val="-18"/>
          <w:szCs w:val="24"/>
        </w:rPr>
        <w:t xml:space="preserve"> </w:t>
      </w:r>
      <w:r w:rsidRPr="00D20E40">
        <w:rPr>
          <w:szCs w:val="24"/>
        </w:rPr>
        <w:t>confirmação</w:t>
      </w:r>
      <w:r w:rsidRPr="00D20E40">
        <w:rPr>
          <w:spacing w:val="-17"/>
          <w:szCs w:val="24"/>
        </w:rPr>
        <w:t xml:space="preserve"> </w:t>
      </w:r>
      <w:r w:rsidRPr="00D20E40">
        <w:rPr>
          <w:szCs w:val="24"/>
        </w:rPr>
        <w:t>do</w:t>
      </w:r>
      <w:r w:rsidRPr="00D20E40">
        <w:rPr>
          <w:spacing w:val="-18"/>
          <w:szCs w:val="24"/>
        </w:rPr>
        <w:t xml:space="preserve"> </w:t>
      </w:r>
      <w:r w:rsidRPr="00D20E40">
        <w:rPr>
          <w:szCs w:val="24"/>
        </w:rPr>
        <w:t>seu</w:t>
      </w:r>
      <w:r w:rsidRPr="00D20E40">
        <w:rPr>
          <w:spacing w:val="-17"/>
          <w:szCs w:val="24"/>
        </w:rPr>
        <w:t xml:space="preserve"> </w:t>
      </w:r>
      <w:r w:rsidRPr="00D20E40">
        <w:rPr>
          <w:szCs w:val="24"/>
        </w:rPr>
        <w:t>registo.</w:t>
      </w:r>
      <w:r w:rsidRPr="00D20E40">
        <w:rPr>
          <w:spacing w:val="-18"/>
          <w:szCs w:val="24"/>
        </w:rPr>
        <w:t xml:space="preserve"> </w:t>
      </w:r>
      <w:r w:rsidRPr="00D20E40">
        <w:rPr>
          <w:szCs w:val="24"/>
        </w:rPr>
        <w:t>Caso</w:t>
      </w:r>
      <w:r w:rsidRPr="00D20E40">
        <w:rPr>
          <w:spacing w:val="-17"/>
          <w:szCs w:val="24"/>
        </w:rPr>
        <w:t xml:space="preserve"> </w:t>
      </w:r>
      <w:r w:rsidRPr="00D20E40">
        <w:rPr>
          <w:szCs w:val="24"/>
        </w:rPr>
        <w:t>o</w:t>
      </w:r>
      <w:r w:rsidRPr="00D20E40">
        <w:rPr>
          <w:spacing w:val="-18"/>
          <w:szCs w:val="24"/>
        </w:rPr>
        <w:t xml:space="preserve"> </w:t>
      </w:r>
      <w:r w:rsidRPr="00D20E40">
        <w:rPr>
          <w:szCs w:val="24"/>
        </w:rPr>
        <w:t>passo</w:t>
      </w:r>
      <w:r w:rsidRPr="00D20E40">
        <w:rPr>
          <w:spacing w:val="-17"/>
          <w:szCs w:val="24"/>
        </w:rPr>
        <w:t xml:space="preserve"> </w:t>
      </w:r>
      <w:r w:rsidRPr="00D20E40">
        <w:rPr>
          <w:szCs w:val="24"/>
        </w:rPr>
        <w:t>(3)</w:t>
      </w:r>
      <w:r w:rsidRPr="00D20E40">
        <w:rPr>
          <w:spacing w:val="-18"/>
          <w:szCs w:val="24"/>
        </w:rPr>
        <w:t xml:space="preserve"> </w:t>
      </w:r>
      <w:r w:rsidRPr="00D20E40">
        <w:rPr>
          <w:szCs w:val="24"/>
        </w:rPr>
        <w:t>tenha</w:t>
      </w:r>
      <w:r w:rsidRPr="00D20E40">
        <w:rPr>
          <w:spacing w:val="-17"/>
          <w:szCs w:val="24"/>
        </w:rPr>
        <w:t xml:space="preserve"> </w:t>
      </w:r>
      <w:r w:rsidRPr="00D20E40">
        <w:rPr>
          <w:szCs w:val="24"/>
        </w:rPr>
        <w:t>resultado em insucesso, o seu registo é</w:t>
      </w:r>
      <w:r w:rsidRPr="00D20E40">
        <w:rPr>
          <w:spacing w:val="-7"/>
          <w:szCs w:val="24"/>
        </w:rPr>
        <w:t xml:space="preserve"> </w:t>
      </w:r>
      <w:r w:rsidRPr="00D20E40">
        <w:rPr>
          <w:szCs w:val="24"/>
        </w:rPr>
        <w:t>rejeitado.</w:t>
      </w:r>
    </w:p>
    <w:p w:rsidR="00994576" w:rsidRPr="00D20E40" w:rsidRDefault="00614971" w:rsidP="00B04D00">
      <w:pPr>
        <w:pStyle w:val="Ttulo4"/>
        <w:numPr>
          <w:ilvl w:val="3"/>
          <w:numId w:val="9"/>
        </w:numPr>
      </w:pPr>
      <w:bookmarkStart w:id="97" w:name="_Toc512888593"/>
      <w:bookmarkStart w:id="98" w:name="_Toc519522219"/>
      <w:r w:rsidRPr="00D20E40">
        <w:lastRenderedPageBreak/>
        <w:t>RF06 - Pagamento de</w:t>
      </w:r>
      <w:r w:rsidRPr="00D20E40">
        <w:rPr>
          <w:spacing w:val="-7"/>
        </w:rPr>
        <w:t xml:space="preserve"> </w:t>
      </w:r>
      <w:r w:rsidRPr="00D20E40">
        <w:t>Contraordenações</w:t>
      </w:r>
      <w:bookmarkEnd w:id="97"/>
      <w:bookmarkEnd w:id="98"/>
    </w:p>
    <w:p w:rsidR="00C52AAF" w:rsidRPr="00D20E40" w:rsidRDefault="00C52AAF" w:rsidP="00C52AAF"/>
    <w:p w:rsidR="008A0830" w:rsidRPr="00D20E40" w:rsidRDefault="00C52AAF" w:rsidP="00614971">
      <w:r w:rsidRPr="00D20E40">
        <w:t xml:space="preserve">De forma a facilitar o Cidadão no processo de pagamento de eventos de contraordenação </w:t>
      </w:r>
      <w:r w:rsidR="0098718C" w:rsidRPr="00D20E40">
        <w:t>sugere-se</w:t>
      </w:r>
      <w:r w:rsidR="00D3446F" w:rsidRPr="00D20E40">
        <w:t xml:space="preserve"> </w:t>
      </w:r>
      <w:r w:rsidRPr="00D20E40">
        <w:t>o requisito funcional RF06, Pagamento de Contraordenaç</w:t>
      </w:r>
      <w:r w:rsidR="0098718C" w:rsidRPr="00D20E40">
        <w:t>ões.</w:t>
      </w:r>
      <w:r w:rsidRPr="00D20E40">
        <w:t xml:space="preserve"> Este requisito disponibiliza</w:t>
      </w:r>
      <w:r w:rsidR="00614971" w:rsidRPr="00D20E40">
        <w:t xml:space="preserve"> para qualquer contraordenação a possibilidade de pagamen</w:t>
      </w:r>
      <w:r w:rsidR="0098718C" w:rsidRPr="00D20E40">
        <w:t>to do</w:t>
      </w:r>
      <w:r w:rsidR="00DA1E93" w:rsidRPr="00D20E40">
        <w:t xml:space="preserve"> seu valor</w:t>
      </w:r>
      <w:r w:rsidR="0098718C" w:rsidRPr="00D20E40">
        <w:t>. No entanto</w:t>
      </w:r>
      <w:r w:rsidR="00404F30" w:rsidRPr="00D20E40">
        <w:t>,</w:t>
      </w:r>
      <w:r w:rsidR="0098718C" w:rsidRPr="00D20E40">
        <w:t xml:space="preserve"> </w:t>
      </w:r>
      <w:r w:rsidR="00404F30" w:rsidRPr="00D20E40">
        <w:t>este requisito funcional não foi realizado, porém, encontra-se no capítulo 3, Implementação do Sistema SINCRO Mobile, o subcapítulo Pagamento de Contraordenações, relativo as diversas forma</w:t>
      </w:r>
      <w:r w:rsidR="008F7780" w:rsidRPr="00D20E40">
        <w:t>s</w:t>
      </w:r>
      <w:r w:rsidR="00404F30" w:rsidRPr="00D20E40">
        <w:t xml:space="preserve"> de pagamento atualmente utilizadas</w:t>
      </w:r>
      <w:r w:rsidR="000E1BD3" w:rsidRPr="00D20E40">
        <w:t xml:space="preserve"> e como poderiam vir a ser implementadas no presente projeto.</w:t>
      </w:r>
    </w:p>
    <w:p w:rsidR="00C30B15" w:rsidRPr="00D20E40" w:rsidRDefault="00857700" w:rsidP="00610F13">
      <w:r w:rsidRPr="00D20E40">
        <w:rPr>
          <w:noProof/>
        </w:rPr>
        <mc:AlternateContent>
          <mc:Choice Requires="wps">
            <w:drawing>
              <wp:anchor distT="0" distB="0" distL="114300" distR="114300" simplePos="0" relativeHeight="251651584" behindDoc="0" locked="0" layoutInCell="1" allowOverlap="1" wp14:anchorId="6AC291AD" wp14:editId="455B940E">
                <wp:simplePos x="0" y="0"/>
                <wp:positionH relativeFrom="column">
                  <wp:posOffset>2540</wp:posOffset>
                </wp:positionH>
                <wp:positionV relativeFrom="paragraph">
                  <wp:posOffset>5494655</wp:posOffset>
                </wp:positionV>
                <wp:extent cx="5759450" cy="635"/>
                <wp:effectExtent l="0" t="0" r="6350" b="12065"/>
                <wp:wrapTopAndBottom/>
                <wp:docPr id="73" name="Caixa de Texto 7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B50185" w:rsidRDefault="00B4381E" w:rsidP="00857700">
                            <w:pPr>
                              <w:pStyle w:val="Legenda"/>
                              <w:jc w:val="center"/>
                              <w:rPr>
                                <w:noProof/>
                                <w:szCs w:val="20"/>
                              </w:rPr>
                            </w:pPr>
                            <w:bookmarkStart w:id="99" w:name="_Ref523933279"/>
                            <w:bookmarkStart w:id="100" w:name="_Toc524019755"/>
                            <w:r>
                              <w:t xml:space="preserve">Figura </w:t>
                            </w:r>
                            <w:r>
                              <w:fldChar w:fldCharType="begin"/>
                            </w:r>
                            <w:r>
                              <w:instrText xml:space="preserve"> SEQ Figura \* ARABIC </w:instrText>
                            </w:r>
                            <w:r>
                              <w:fldChar w:fldCharType="separate"/>
                            </w:r>
                            <w:r>
                              <w:rPr>
                                <w:noProof/>
                              </w:rPr>
                              <w:t>14</w:t>
                            </w:r>
                            <w:r>
                              <w:fldChar w:fldCharType="end"/>
                            </w:r>
                            <w:bookmarkEnd w:id="99"/>
                            <w:r>
                              <w:t xml:space="preserve"> - DIAGRAMA DE SEQUÊNCIA RF06</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291AD" id="Caixa de Texto 73" o:spid="_x0000_s1040" type="#_x0000_t202" style="position:absolute;left:0;text-align:left;margin-left:.2pt;margin-top:432.65pt;width:453.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" stroked="f">
                <v:textbox style="mso-fit-shape-to-text:t" inset="0,0,0,0">
                  <w:txbxContent>
                    <w:p w:rsidR="00B4381E" w:rsidRPr="00B50185" w:rsidRDefault="00B4381E" w:rsidP="00857700">
                      <w:pPr>
                        <w:pStyle w:val="Legenda"/>
                        <w:jc w:val="center"/>
                        <w:rPr>
                          <w:noProof/>
                          <w:szCs w:val="20"/>
                        </w:rPr>
                      </w:pPr>
                      <w:bookmarkStart w:id="101" w:name="_Ref523933279"/>
                      <w:bookmarkStart w:id="102" w:name="_Toc524019755"/>
                      <w:r>
                        <w:t xml:space="preserve">Figura </w:t>
                      </w:r>
                      <w:r>
                        <w:fldChar w:fldCharType="begin"/>
                      </w:r>
                      <w:r>
                        <w:instrText xml:space="preserve"> SEQ Figura \* ARABIC </w:instrText>
                      </w:r>
                      <w:r>
                        <w:fldChar w:fldCharType="separate"/>
                      </w:r>
                      <w:r>
                        <w:rPr>
                          <w:noProof/>
                        </w:rPr>
                        <w:t>14</w:t>
                      </w:r>
                      <w:r>
                        <w:fldChar w:fldCharType="end"/>
                      </w:r>
                      <w:bookmarkEnd w:id="101"/>
                      <w:r>
                        <w:t xml:space="preserve"> - DIAGRAMA DE SEQUÊNCIA RF06</w:t>
                      </w:r>
                      <w:bookmarkEnd w:id="102"/>
                    </w:p>
                  </w:txbxContent>
                </v:textbox>
                <w10:wrap type="topAndBottom"/>
              </v:shape>
            </w:pict>
          </mc:Fallback>
        </mc:AlternateContent>
      </w:r>
      <w:r w:rsidRPr="00D20E40">
        <w:rPr>
          <w:noProof/>
        </w:rPr>
        <w:drawing>
          <wp:anchor distT="360045" distB="360045" distL="114300" distR="114300" simplePos="0" relativeHeight="251622912" behindDoc="0" locked="0" layoutInCell="1" allowOverlap="1" wp14:anchorId="09D149D6" wp14:editId="3D0A4A5E">
            <wp:simplePos x="0" y="0"/>
            <wp:positionH relativeFrom="margin">
              <wp:posOffset>2540</wp:posOffset>
            </wp:positionH>
            <wp:positionV relativeFrom="paragraph">
              <wp:posOffset>808957</wp:posOffset>
            </wp:positionV>
            <wp:extent cx="5760000" cy="4629600"/>
            <wp:effectExtent l="0" t="0" r="0" b="635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06.png"/>
                    <pic:cNvPicPr/>
                  </pic:nvPicPr>
                  <pic:blipFill>
                    <a:blip r:embed="rId54">
                      <a:extLst>
                        <a:ext uri="{28A0092B-C50C-407E-A947-70E740481C1C}">
                          <a14:useLocalDpi xmlns:a14="http://schemas.microsoft.com/office/drawing/2010/main" val="0"/>
                        </a:ext>
                      </a:extLst>
                    </a:blip>
                    <a:stretch>
                      <a:fillRect/>
                    </a:stretch>
                  </pic:blipFill>
                  <pic:spPr>
                    <a:xfrm>
                      <a:off x="0" y="0"/>
                      <a:ext cx="5760000" cy="4629600"/>
                    </a:xfrm>
                    <a:prstGeom prst="rect">
                      <a:avLst/>
                    </a:prstGeom>
                  </pic:spPr>
                </pic:pic>
              </a:graphicData>
            </a:graphic>
            <wp14:sizeRelH relativeFrom="page">
              <wp14:pctWidth>0</wp14:pctWidth>
            </wp14:sizeRelH>
            <wp14:sizeRelV relativeFrom="page">
              <wp14:pctHeight>0</wp14:pctHeight>
            </wp14:sizeRelV>
          </wp:anchor>
        </w:drawing>
      </w:r>
      <w:r w:rsidR="008A0830" w:rsidRPr="00D20E40">
        <w:t xml:space="preserve">Na </w:t>
      </w:r>
      <w:r w:rsidR="0003023A" w:rsidRPr="00D20E40">
        <w:fldChar w:fldCharType="begin"/>
      </w:r>
      <w:r w:rsidR="0003023A" w:rsidRPr="00D20E40">
        <w:instrText xml:space="preserve"> REF _Ref523933279 \h </w:instrText>
      </w:r>
      <w:r w:rsidR="0003023A" w:rsidRPr="00D20E40">
        <w:fldChar w:fldCharType="separate"/>
      </w:r>
      <w:r w:rsidR="0003023A" w:rsidRPr="00D20E40">
        <w:t xml:space="preserve">Figura </w:t>
      </w:r>
      <w:r w:rsidR="0003023A" w:rsidRPr="00D20E40">
        <w:rPr>
          <w:noProof/>
        </w:rPr>
        <w:t>14</w:t>
      </w:r>
      <w:r w:rsidR="0003023A" w:rsidRPr="00D20E40">
        <w:fldChar w:fldCharType="end"/>
      </w:r>
      <w:r w:rsidR="008A0830" w:rsidRPr="00D20E40">
        <w:t xml:space="preserve"> con</w:t>
      </w:r>
      <w:r w:rsidR="00C30B15" w:rsidRPr="00D20E40">
        <w:t>s</w:t>
      </w:r>
      <w:r w:rsidR="008A0830" w:rsidRPr="00D20E40">
        <w:t xml:space="preserve">ta o diagrama de sequência dos passos a desempenhar para possibilitar o pagamento de contraordenações. </w:t>
      </w:r>
    </w:p>
    <w:p w:rsidR="00610F13" w:rsidRPr="00D20E40" w:rsidRDefault="00610F13" w:rsidP="00610F13"/>
    <w:p w:rsidR="00610F13" w:rsidRPr="00D20E40" w:rsidRDefault="00610F13" w:rsidP="00610F13"/>
    <w:p w:rsidR="00C30B15" w:rsidRPr="00D20E40" w:rsidRDefault="00C30B15" w:rsidP="00C30B15">
      <w:r w:rsidRPr="00D20E40">
        <w:lastRenderedPageBreak/>
        <w:t xml:space="preserve">A sequência apresentada na figura está descrita na lista abaixo: </w:t>
      </w:r>
    </w:p>
    <w:p w:rsidR="00C30B15" w:rsidRPr="00D20E40" w:rsidRDefault="00C30B15" w:rsidP="00C30B15">
      <w:pPr>
        <w:pStyle w:val="PargrafodaLista"/>
        <w:numPr>
          <w:ilvl w:val="0"/>
          <w:numId w:val="27"/>
        </w:numPr>
        <w:tabs>
          <w:tab w:val="left" w:pos="696"/>
        </w:tabs>
        <w:spacing w:before="150" w:after="200" w:line="276" w:lineRule="auto"/>
        <w:ind w:right="1174"/>
        <w:rPr>
          <w:szCs w:val="24"/>
        </w:rPr>
      </w:pPr>
      <w:r w:rsidRPr="00D20E40">
        <w:rPr>
          <w:szCs w:val="24"/>
        </w:rPr>
        <w:t>Envio do pedido de</w:t>
      </w:r>
      <w:r w:rsidRPr="00D20E40">
        <w:rPr>
          <w:spacing w:val="-5"/>
          <w:szCs w:val="24"/>
        </w:rPr>
        <w:t xml:space="preserve"> </w:t>
      </w:r>
      <w:r w:rsidRPr="00D20E40">
        <w:rPr>
          <w:szCs w:val="24"/>
        </w:rPr>
        <w:t>pagamento.</w:t>
      </w:r>
    </w:p>
    <w:p w:rsidR="00614971" w:rsidRPr="00D20E40" w:rsidRDefault="00614971" w:rsidP="00C30B15">
      <w:pPr>
        <w:pStyle w:val="PargrafodaLista"/>
        <w:numPr>
          <w:ilvl w:val="0"/>
          <w:numId w:val="27"/>
        </w:numPr>
        <w:tabs>
          <w:tab w:val="left" w:pos="696"/>
        </w:tabs>
        <w:spacing w:before="150" w:after="200" w:line="276" w:lineRule="auto"/>
        <w:ind w:right="1174"/>
        <w:rPr>
          <w:szCs w:val="24"/>
        </w:rPr>
      </w:pPr>
      <w:r w:rsidRPr="00D20E40">
        <w:rPr>
          <w:szCs w:val="24"/>
        </w:rPr>
        <w:t xml:space="preserve">São disponibilizadas as formas de pagamento que o Cidadão poderá escolher.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É confirmado o método de</w:t>
      </w:r>
      <w:r w:rsidRPr="00D20E40">
        <w:rPr>
          <w:spacing w:val="-6"/>
          <w:szCs w:val="24"/>
        </w:rPr>
        <w:t xml:space="preserve"> </w:t>
      </w:r>
      <w:r w:rsidRPr="00D20E40">
        <w:rPr>
          <w:szCs w:val="24"/>
        </w:rPr>
        <w:t xml:space="preserve">pagamento. </w:t>
      </w:r>
    </w:p>
    <w:p w:rsidR="00614971" w:rsidRPr="00D20E40" w:rsidRDefault="00614971" w:rsidP="00C30B15">
      <w:pPr>
        <w:pStyle w:val="PargrafodaLista"/>
        <w:numPr>
          <w:ilvl w:val="0"/>
          <w:numId w:val="27"/>
        </w:numPr>
        <w:tabs>
          <w:tab w:val="left" w:pos="696"/>
        </w:tabs>
        <w:spacing w:before="150" w:after="200" w:line="276" w:lineRule="auto"/>
        <w:ind w:right="1175"/>
        <w:rPr>
          <w:szCs w:val="24"/>
        </w:rPr>
      </w:pPr>
      <w:r w:rsidRPr="00D20E40">
        <w:rPr>
          <w:szCs w:val="24"/>
        </w:rPr>
        <w:t>Envio do formulário de pagamento. No qual o utilizador poderá verificar os valores de pagamento e a respetiva contraordenação que pretende</w:t>
      </w:r>
      <w:r w:rsidRPr="00D20E40">
        <w:rPr>
          <w:spacing w:val="-30"/>
          <w:szCs w:val="24"/>
        </w:rPr>
        <w:t xml:space="preserve"> </w:t>
      </w:r>
      <w:r w:rsidRPr="00D20E40">
        <w:rPr>
          <w:spacing w:val="-3"/>
          <w:szCs w:val="24"/>
        </w:rPr>
        <w:t>saldar.</w:t>
      </w:r>
      <w:r w:rsidRPr="00D20E40">
        <w:rPr>
          <w:szCs w:val="24"/>
        </w:rPr>
        <w:t xml:space="preserve"> </w:t>
      </w:r>
    </w:p>
    <w:p w:rsidR="00614971" w:rsidRPr="00D20E40" w:rsidRDefault="00614971" w:rsidP="00C30B15">
      <w:pPr>
        <w:pStyle w:val="PargrafodaLista"/>
        <w:numPr>
          <w:ilvl w:val="0"/>
          <w:numId w:val="27"/>
        </w:numPr>
        <w:tabs>
          <w:tab w:val="left" w:pos="696"/>
        </w:tabs>
        <w:spacing w:before="82" w:after="200" w:line="276" w:lineRule="auto"/>
        <w:rPr>
          <w:szCs w:val="24"/>
        </w:rPr>
      </w:pPr>
      <w:r w:rsidRPr="00D20E40">
        <w:rPr>
          <w:szCs w:val="24"/>
        </w:rPr>
        <w:t>Confirmação de pagamento é</w:t>
      </w:r>
      <w:r w:rsidRPr="00D20E40">
        <w:rPr>
          <w:spacing w:val="-6"/>
          <w:szCs w:val="24"/>
        </w:rPr>
        <w:t xml:space="preserve"> </w:t>
      </w:r>
      <w:r w:rsidRPr="00D20E40">
        <w:rPr>
          <w:szCs w:val="24"/>
        </w:rPr>
        <w:t xml:space="preserve">enviada. </w:t>
      </w:r>
    </w:p>
    <w:p w:rsidR="00614971" w:rsidRPr="00D20E40" w:rsidRDefault="00614971" w:rsidP="00C30B15">
      <w:pPr>
        <w:pStyle w:val="PargrafodaLista"/>
        <w:numPr>
          <w:ilvl w:val="0"/>
          <w:numId w:val="27"/>
        </w:numPr>
        <w:tabs>
          <w:tab w:val="left" w:pos="696"/>
        </w:tabs>
        <w:spacing w:before="88" w:after="200" w:line="276" w:lineRule="auto"/>
        <w:rPr>
          <w:szCs w:val="24"/>
        </w:rPr>
      </w:pPr>
      <w:r w:rsidRPr="00D20E40">
        <w:rPr>
          <w:szCs w:val="24"/>
        </w:rPr>
        <w:t xml:space="preserve">Transação monetária é feita através do sistema SINCRO. </w:t>
      </w:r>
    </w:p>
    <w:p w:rsidR="00614971" w:rsidRPr="00D20E40" w:rsidRDefault="00614971" w:rsidP="00C30B15">
      <w:pPr>
        <w:pStyle w:val="PargrafodaLista"/>
        <w:numPr>
          <w:ilvl w:val="0"/>
          <w:numId w:val="27"/>
        </w:numPr>
        <w:tabs>
          <w:tab w:val="left" w:pos="696"/>
        </w:tabs>
        <w:spacing w:before="150" w:after="200" w:line="276" w:lineRule="auto"/>
        <w:rPr>
          <w:szCs w:val="24"/>
        </w:rPr>
      </w:pPr>
      <w:r w:rsidRPr="00D20E40">
        <w:rPr>
          <w:szCs w:val="24"/>
        </w:rPr>
        <w:t>Confirmação é enviada em caso de sucesso da transação</w:t>
      </w:r>
      <w:r w:rsidRPr="00D20E40">
        <w:rPr>
          <w:spacing w:val="-14"/>
          <w:szCs w:val="24"/>
        </w:rPr>
        <w:t xml:space="preserve"> </w:t>
      </w:r>
      <w:r w:rsidRPr="00D20E40">
        <w:rPr>
          <w:szCs w:val="24"/>
        </w:rPr>
        <w:t>(6).</w:t>
      </w:r>
    </w:p>
    <w:p w:rsidR="008A0830" w:rsidRPr="00D20E40" w:rsidRDefault="00614971" w:rsidP="008D3105">
      <w:pPr>
        <w:pStyle w:val="PargrafodaLista"/>
        <w:numPr>
          <w:ilvl w:val="0"/>
          <w:numId w:val="27"/>
        </w:numPr>
        <w:tabs>
          <w:tab w:val="left" w:pos="696"/>
        </w:tabs>
        <w:spacing w:before="150" w:after="200" w:line="276" w:lineRule="auto"/>
        <w:rPr>
          <w:szCs w:val="24"/>
        </w:rPr>
      </w:pPr>
      <w:r w:rsidRPr="00D20E40">
        <w:rPr>
          <w:szCs w:val="24"/>
        </w:rPr>
        <w:t>Cidadão é notificado com o resultado do pagamento da</w:t>
      </w:r>
      <w:r w:rsidRPr="00D20E40">
        <w:rPr>
          <w:spacing w:val="-16"/>
          <w:szCs w:val="24"/>
        </w:rPr>
        <w:t xml:space="preserve"> </w:t>
      </w:r>
      <w:r w:rsidR="00134374" w:rsidRPr="00D20E40">
        <w:rPr>
          <w:szCs w:val="24"/>
        </w:rPr>
        <w:t>contraordenação.</w:t>
      </w:r>
    </w:p>
    <w:p w:rsidR="008D3105" w:rsidRPr="00D20E40" w:rsidRDefault="008D3105" w:rsidP="008D3105">
      <w:pPr>
        <w:tabs>
          <w:tab w:val="left" w:pos="696"/>
        </w:tabs>
        <w:spacing w:before="150" w:after="200" w:line="276" w:lineRule="auto"/>
        <w:ind w:left="360"/>
        <w:rPr>
          <w:szCs w:val="24"/>
        </w:rPr>
      </w:pPr>
    </w:p>
    <w:p w:rsidR="009E3EA4" w:rsidRPr="00D20E40" w:rsidRDefault="00614971" w:rsidP="00B04D00">
      <w:pPr>
        <w:pStyle w:val="Ttulo3"/>
        <w:numPr>
          <w:ilvl w:val="2"/>
          <w:numId w:val="9"/>
        </w:numPr>
      </w:pPr>
      <w:bookmarkStart w:id="103" w:name="_Toc512888594"/>
      <w:bookmarkStart w:id="104" w:name="_Toc519522220"/>
      <w:bookmarkStart w:id="105" w:name="_Toc524021697"/>
      <w:r w:rsidRPr="00D20E40">
        <w:t>Requisitos Não Funcionais</w:t>
      </w:r>
      <w:bookmarkEnd w:id="103"/>
      <w:bookmarkEnd w:id="104"/>
      <w:bookmarkEnd w:id="105"/>
    </w:p>
    <w:p w:rsidR="00C72F9E" w:rsidRPr="00D20E40" w:rsidRDefault="00C72F9E" w:rsidP="00C72F9E"/>
    <w:p w:rsidR="00E74831" w:rsidRPr="00D20E40" w:rsidRDefault="00E74831" w:rsidP="00C72F9E">
      <w:pPr>
        <w:rPr>
          <w:rFonts w:eastAsia="Times New Roman" w:cs="Times New Roman"/>
          <w:szCs w:val="24"/>
          <w:lang w:eastAsia="pt-PT" w:bidi="ar-SA"/>
        </w:rPr>
      </w:pPr>
      <w:r w:rsidRPr="00D20E40">
        <w:t>No capítulo Requisitos Não Funcionais são abor</w:t>
      </w:r>
      <w:r w:rsidR="00EE59BD" w:rsidRPr="00D20E40">
        <w:t xml:space="preserve">dados requisitos relacionados ao </w:t>
      </w:r>
      <w:r w:rsidR="00EE59BD" w:rsidRPr="00D20E40">
        <w:rPr>
          <w:rFonts w:eastAsia="Times New Roman"/>
          <w:shd w:val="clear" w:color="auto" w:fill="FFFFFF"/>
          <w:lang w:eastAsia="pt-PT" w:bidi="ar-SA"/>
        </w:rPr>
        <w:t>desempenho, usabilidade, confiabilidade, segurança, disponibilidade, manutenção e tecnologias envolvidas</w:t>
      </w:r>
      <w:r w:rsidR="009F3DC6" w:rsidRPr="00D20E40">
        <w:rPr>
          <w:rFonts w:eastAsia="Times New Roman" w:cs="Times New Roman"/>
          <w:szCs w:val="24"/>
          <w:lang w:eastAsia="pt-PT" w:bidi="ar-SA"/>
        </w:rPr>
        <w:t xml:space="preserve"> no desenvolvimento do sistema informático SINCRO Mobile.</w:t>
      </w:r>
    </w:p>
    <w:p w:rsidR="00614971" w:rsidRPr="00D20E40" w:rsidRDefault="00614971" w:rsidP="009E3EA4">
      <w:r w:rsidRPr="00D20E40">
        <w:rPr>
          <w:spacing w:val="-6"/>
        </w:rPr>
        <w:t>Todas</w:t>
      </w:r>
      <w:r w:rsidRPr="00D20E40">
        <w:rPr>
          <w:spacing w:val="-17"/>
        </w:rPr>
        <w:t xml:space="preserve"> </w:t>
      </w:r>
      <w:r w:rsidRPr="00D20E40">
        <w:t>as</w:t>
      </w:r>
      <w:r w:rsidRPr="00D20E40">
        <w:rPr>
          <w:spacing w:val="-16"/>
        </w:rPr>
        <w:t xml:space="preserve"> </w:t>
      </w:r>
      <w:r w:rsidRPr="00D20E40">
        <w:t>garantias</w:t>
      </w:r>
      <w:r w:rsidRPr="00D20E40">
        <w:rPr>
          <w:spacing w:val="-16"/>
        </w:rPr>
        <w:t xml:space="preserve"> </w:t>
      </w:r>
      <w:r w:rsidRPr="00D20E40">
        <w:t>necessárias</w:t>
      </w:r>
      <w:r w:rsidRPr="00D20E40">
        <w:rPr>
          <w:spacing w:val="-17"/>
        </w:rPr>
        <w:t xml:space="preserve"> </w:t>
      </w:r>
      <w:r w:rsidRPr="00D20E40">
        <w:t>de</w:t>
      </w:r>
      <w:r w:rsidRPr="00D20E40">
        <w:rPr>
          <w:spacing w:val="-16"/>
        </w:rPr>
        <w:t xml:space="preserve"> </w:t>
      </w:r>
      <w:r w:rsidRPr="00D20E40">
        <w:t>realizar</w:t>
      </w:r>
      <w:r w:rsidRPr="00D20E40">
        <w:rPr>
          <w:spacing w:val="-16"/>
        </w:rPr>
        <w:t xml:space="preserve"> </w:t>
      </w:r>
      <w:r w:rsidRPr="00D20E40">
        <w:t>de</w:t>
      </w:r>
      <w:r w:rsidRPr="00D20E40">
        <w:rPr>
          <w:spacing w:val="-16"/>
        </w:rPr>
        <w:t xml:space="preserve"> </w:t>
      </w:r>
      <w:r w:rsidRPr="00D20E40">
        <w:t>forma</w:t>
      </w:r>
      <w:r w:rsidRPr="00D20E40">
        <w:rPr>
          <w:spacing w:val="-17"/>
        </w:rPr>
        <w:t xml:space="preserve"> </w:t>
      </w:r>
      <w:r w:rsidR="003474E5" w:rsidRPr="00D20E40">
        <w:t>proporcionar</w:t>
      </w:r>
      <w:r w:rsidRPr="00D20E40">
        <w:rPr>
          <w:spacing w:val="-16"/>
        </w:rPr>
        <w:t xml:space="preserve"> </w:t>
      </w:r>
      <w:r w:rsidRPr="00D20E40">
        <w:t>a</w:t>
      </w:r>
      <w:r w:rsidRPr="00D20E40">
        <w:rPr>
          <w:spacing w:val="-16"/>
        </w:rPr>
        <w:t xml:space="preserve"> </w:t>
      </w:r>
      <w:r w:rsidRPr="00D20E40">
        <w:t>implementação dos requisitos não funcionais são do nosso interesse. Contudo não nos comprometemos com a realização das</w:t>
      </w:r>
      <w:r w:rsidRPr="00D20E40">
        <w:rPr>
          <w:spacing w:val="-6"/>
        </w:rPr>
        <w:t xml:space="preserve"> </w:t>
      </w:r>
      <w:r w:rsidRPr="00D20E40">
        <w:t>mesmas.</w:t>
      </w:r>
      <w:bookmarkStart w:id="106" w:name="_Toc512888595"/>
    </w:p>
    <w:p w:rsidR="00BD38F5" w:rsidRPr="00D20E40" w:rsidRDefault="00BD38F5" w:rsidP="009E3EA4"/>
    <w:p w:rsidR="00614971" w:rsidRPr="00D20E40" w:rsidRDefault="00614971" w:rsidP="008A0830">
      <w:pPr>
        <w:pStyle w:val="Ttulo4"/>
      </w:pPr>
      <w:bookmarkStart w:id="107" w:name="_Toc519522221"/>
      <w:r w:rsidRPr="00D20E40">
        <w:t xml:space="preserve">RNF01 </w:t>
      </w:r>
      <w:r w:rsidR="00C72F9E" w:rsidRPr="00D20E40">
        <w:t>–</w:t>
      </w:r>
      <w:r w:rsidRPr="00D20E40">
        <w:rPr>
          <w:spacing w:val="-20"/>
        </w:rPr>
        <w:t xml:space="preserve"> </w:t>
      </w:r>
      <w:r w:rsidRPr="00D20E40">
        <w:t>Escalabilidade</w:t>
      </w:r>
      <w:bookmarkEnd w:id="106"/>
      <w:bookmarkEnd w:id="107"/>
    </w:p>
    <w:p w:rsidR="00C72F9E" w:rsidRPr="00D20E40" w:rsidRDefault="00C72F9E" w:rsidP="00C72F9E"/>
    <w:p w:rsidR="00614971" w:rsidRPr="00D20E40" w:rsidRDefault="00614971" w:rsidP="00614971">
      <w:r w:rsidRPr="00D20E40">
        <w:t xml:space="preserve">O sistema </w:t>
      </w:r>
      <w:r w:rsidR="00446D6E" w:rsidRPr="00D20E40">
        <w:t>foi</w:t>
      </w:r>
      <w:r w:rsidRPr="00D20E40">
        <w:t xml:space="preserve"> desenhado de forma a suportar múltiplos acessos por vários utilizadores. </w:t>
      </w:r>
      <w:r w:rsidR="000C18CC" w:rsidRPr="00D20E40">
        <w:t>Foram</w:t>
      </w:r>
      <w:r w:rsidRPr="00D20E40">
        <w:t xml:space="preserve"> utilizadas técnicas como o balanceamento de carga   e distribuição de operações</w:t>
      </w:r>
      <w:r w:rsidR="00D676AE" w:rsidRPr="00D20E40">
        <w:t>,</w:t>
      </w:r>
      <w:r w:rsidRPr="00D20E40">
        <w:t xml:space="preserve"> </w:t>
      </w:r>
      <w:r w:rsidR="00196D86" w:rsidRPr="00D20E40">
        <w:t xml:space="preserve">que </w:t>
      </w:r>
      <w:r w:rsidR="00F0070B" w:rsidRPr="00D20E40">
        <w:t xml:space="preserve">resultam </w:t>
      </w:r>
      <w:r w:rsidRPr="00D20E40">
        <w:t>num melhor desempenho do sistema.</w:t>
      </w:r>
    </w:p>
    <w:p w:rsidR="00614971" w:rsidRPr="00D20E40" w:rsidRDefault="00614971" w:rsidP="00614971">
      <w:pPr>
        <w:pStyle w:val="Corpodetexto"/>
        <w:spacing w:before="5"/>
        <w:rPr>
          <w:sz w:val="21"/>
          <w:lang w:val="pt-PT"/>
        </w:rPr>
      </w:pPr>
    </w:p>
    <w:p w:rsidR="00C72F9E" w:rsidRPr="00D20E40" w:rsidRDefault="00614971" w:rsidP="00C72F9E">
      <w:pPr>
        <w:pStyle w:val="Ttulo4"/>
        <w:numPr>
          <w:ilvl w:val="3"/>
          <w:numId w:val="9"/>
        </w:numPr>
      </w:pPr>
      <w:bookmarkStart w:id="108" w:name="4.2._RNF02_-_Segurança"/>
      <w:bookmarkStart w:id="109" w:name="_Toc512888596"/>
      <w:bookmarkStart w:id="110" w:name="_Toc519522222"/>
      <w:bookmarkEnd w:id="108"/>
      <w:r w:rsidRPr="00D20E40">
        <w:t xml:space="preserve">RNF02 </w:t>
      </w:r>
      <w:r w:rsidR="00C72F9E" w:rsidRPr="00D20E40">
        <w:t>–</w:t>
      </w:r>
      <w:r w:rsidRPr="00D20E40">
        <w:rPr>
          <w:spacing w:val="-3"/>
        </w:rPr>
        <w:t xml:space="preserve"> </w:t>
      </w:r>
      <w:r w:rsidRPr="00D20E40">
        <w:t>Segurança</w:t>
      </w:r>
      <w:bookmarkEnd w:id="109"/>
      <w:bookmarkEnd w:id="110"/>
    </w:p>
    <w:p w:rsidR="00944C62" w:rsidRPr="00D20E40" w:rsidRDefault="00944C62" w:rsidP="00944C62"/>
    <w:p w:rsidR="00E31611" w:rsidRPr="00D20E40" w:rsidRDefault="00614971" w:rsidP="00614971">
      <w:r w:rsidRPr="00D20E40">
        <w:t xml:space="preserve">Dada a importância deste tipo de informação apresentado na aplicação, </w:t>
      </w:r>
      <w:r w:rsidR="00DE5B36" w:rsidRPr="00D20E40">
        <w:t>devem ser</w:t>
      </w:r>
      <w:r w:rsidR="00D2540B" w:rsidRPr="00D20E40">
        <w:t xml:space="preserve"> usadas</w:t>
      </w:r>
      <w:r w:rsidRPr="00D20E40">
        <w:t xml:space="preserve"> formas de possibilita</w:t>
      </w:r>
      <w:r w:rsidR="00C617DA" w:rsidRPr="00D20E40">
        <w:t>r a máxima segurança no sistema informático.</w:t>
      </w:r>
      <w:r w:rsidR="00182994" w:rsidRPr="00D20E40">
        <w:t xml:space="preserve"> A </w:t>
      </w:r>
      <w:r w:rsidR="008A3C40" w:rsidRPr="00D20E40">
        <w:t xml:space="preserve">garantia de </w:t>
      </w:r>
      <w:r w:rsidR="00182994" w:rsidRPr="00D20E40">
        <w:t xml:space="preserve">confidencialidade </w:t>
      </w:r>
      <w:r w:rsidR="0085572D" w:rsidRPr="00D20E40">
        <w:t>de</w:t>
      </w:r>
      <w:r w:rsidR="00182994" w:rsidRPr="00D20E40">
        <w:t xml:space="preserve"> informação nos sistemas informáticos</w:t>
      </w:r>
      <w:r w:rsidR="003C636D" w:rsidRPr="00D20E40">
        <w:t xml:space="preserve"> é </w:t>
      </w:r>
      <w:r w:rsidR="005926A8" w:rsidRPr="00D20E40">
        <w:t>imprescindível</w:t>
      </w:r>
      <w:r w:rsidR="003C636D" w:rsidRPr="00D20E40">
        <w:t>, e, por consequente, a segurança</w:t>
      </w:r>
      <w:r w:rsidR="00182994" w:rsidRPr="00D20E40">
        <w:t xml:space="preserve"> deve ser </w:t>
      </w:r>
      <w:r w:rsidR="0075607C" w:rsidRPr="00D20E40">
        <w:t>tomada</w:t>
      </w:r>
      <w:r w:rsidR="00182994" w:rsidRPr="00D20E40">
        <w:t xml:space="preserve"> como um requisito obrigatório</w:t>
      </w:r>
      <w:r w:rsidR="0075607C" w:rsidRPr="00D20E40">
        <w:t>.</w:t>
      </w:r>
    </w:p>
    <w:p w:rsidR="00614971" w:rsidRPr="00D20E40" w:rsidRDefault="00614971" w:rsidP="00614971">
      <w:pPr>
        <w:pStyle w:val="Corpodetexto"/>
        <w:spacing w:before="3"/>
        <w:rPr>
          <w:rFonts w:ascii="Times New Roman" w:eastAsiaTheme="minorEastAsia" w:hAnsi="Times New Roman" w:cstheme="minorBidi"/>
          <w:lang w:val="pt-PT" w:eastAsia="ja-JP" w:bidi="pt-PT"/>
        </w:rPr>
      </w:pPr>
    </w:p>
    <w:p w:rsidR="00944C62" w:rsidRPr="00D20E40" w:rsidRDefault="00944C62" w:rsidP="00614971">
      <w:pPr>
        <w:pStyle w:val="Corpodetexto"/>
        <w:spacing w:before="3"/>
        <w:rPr>
          <w:sz w:val="21"/>
          <w:lang w:val="pt-PT"/>
        </w:rPr>
      </w:pPr>
    </w:p>
    <w:p w:rsidR="00940FB2" w:rsidRPr="00D20E40" w:rsidRDefault="00940FB2" w:rsidP="00614971">
      <w:pPr>
        <w:pStyle w:val="Corpodetexto"/>
        <w:spacing w:before="3"/>
        <w:rPr>
          <w:sz w:val="21"/>
          <w:lang w:val="pt-PT"/>
        </w:rPr>
      </w:pPr>
    </w:p>
    <w:p w:rsidR="00614971" w:rsidRPr="00D20E40" w:rsidRDefault="00614971" w:rsidP="00B04D00">
      <w:pPr>
        <w:pStyle w:val="Ttulo4"/>
        <w:numPr>
          <w:ilvl w:val="3"/>
          <w:numId w:val="9"/>
        </w:numPr>
      </w:pPr>
      <w:bookmarkStart w:id="111" w:name="4.3._RNF03_-_Tolerância_a_falhas"/>
      <w:bookmarkStart w:id="112" w:name="_Toc512888597"/>
      <w:bookmarkStart w:id="113" w:name="_Toc519522223"/>
      <w:bookmarkEnd w:id="111"/>
      <w:r w:rsidRPr="00D20E40">
        <w:lastRenderedPageBreak/>
        <w:t>RNF03 - Tolerância a</w:t>
      </w:r>
      <w:r w:rsidRPr="00D20E40">
        <w:rPr>
          <w:spacing w:val="-30"/>
        </w:rPr>
        <w:t xml:space="preserve"> </w:t>
      </w:r>
      <w:r w:rsidRPr="00D20E40">
        <w:t>falhas</w:t>
      </w:r>
      <w:bookmarkEnd w:id="112"/>
      <w:bookmarkEnd w:id="113"/>
    </w:p>
    <w:p w:rsidR="00C72F9E" w:rsidRPr="00D20E40" w:rsidRDefault="00C72F9E" w:rsidP="00C72F9E"/>
    <w:p w:rsidR="00614971" w:rsidRPr="00D20E40" w:rsidRDefault="00614971" w:rsidP="00614971">
      <w:r w:rsidRPr="00D20E40">
        <w:t xml:space="preserve">O </w:t>
      </w:r>
      <w:r w:rsidR="009968EC" w:rsidRPr="00D20E40">
        <w:t>utilizador</w:t>
      </w:r>
      <w:r w:rsidRPr="00D20E40">
        <w:t xml:space="preserve"> irá usar o nosso sistema para efetuar </w:t>
      </w:r>
      <w:r w:rsidR="00852FF8" w:rsidRPr="00D20E40">
        <w:t>operações sobre informação delicada</w:t>
      </w:r>
      <w:r w:rsidRPr="00D20E40">
        <w:t xml:space="preserve">. </w:t>
      </w:r>
      <w:r w:rsidR="006250AC" w:rsidRPr="00D20E40">
        <w:t>Foi</w:t>
      </w:r>
      <w:r w:rsidRPr="00D20E40">
        <w:t xml:space="preserve"> garantido o bom funcionamento da nossa aplicação e irá ser dado suporte para possíveis</w:t>
      </w:r>
      <w:r w:rsidRPr="00D20E40">
        <w:rPr>
          <w:spacing w:val="-13"/>
        </w:rPr>
        <w:t xml:space="preserve"> </w:t>
      </w:r>
      <w:r w:rsidRPr="00D20E40">
        <w:t>falhas.</w:t>
      </w:r>
      <w:r w:rsidR="00CD6D68" w:rsidRPr="00D20E40">
        <w:t xml:space="preserve"> Não poderá ser perdida informação durante os processos a executar pelo sistema informático, e, em caso de falha, possibilitar o restauro do estado anteriormente conhecido pelo utilizador.</w:t>
      </w:r>
    </w:p>
    <w:p w:rsidR="00614971" w:rsidRPr="00D20E40" w:rsidRDefault="00614971" w:rsidP="00614971"/>
    <w:p w:rsidR="00614971" w:rsidRPr="00D20E40" w:rsidRDefault="00614971" w:rsidP="00B04D00">
      <w:pPr>
        <w:pStyle w:val="Ttulo4"/>
        <w:numPr>
          <w:ilvl w:val="3"/>
          <w:numId w:val="9"/>
        </w:numPr>
      </w:pPr>
      <w:bookmarkStart w:id="114" w:name="4.4._RNF04_-_Rapidez_de_Entrega"/>
      <w:bookmarkStart w:id="115" w:name="_Toc512888598"/>
      <w:bookmarkStart w:id="116" w:name="_Toc519522224"/>
      <w:bookmarkEnd w:id="114"/>
      <w:r w:rsidRPr="00D20E40">
        <w:t>RNF04 - Rapidez de</w:t>
      </w:r>
      <w:r w:rsidRPr="00D20E40">
        <w:rPr>
          <w:spacing w:val="-6"/>
        </w:rPr>
        <w:t xml:space="preserve"> </w:t>
      </w:r>
      <w:r w:rsidRPr="00D20E40">
        <w:t>Entrega</w:t>
      </w:r>
      <w:bookmarkEnd w:id="115"/>
      <w:bookmarkEnd w:id="116"/>
    </w:p>
    <w:p w:rsidR="00C72F9E" w:rsidRPr="00D20E40" w:rsidRDefault="00C72F9E" w:rsidP="00C72F9E"/>
    <w:p w:rsidR="00614971" w:rsidRPr="00D20E40" w:rsidRDefault="00A265E5" w:rsidP="00614971">
      <w:r w:rsidRPr="00D20E40">
        <w:t xml:space="preserve">Como em qualquer sistema de entrega de informação, a rapidez de entrega da informação ao cliente é um requisito bastante importante. </w:t>
      </w:r>
      <w:r w:rsidR="00614971" w:rsidRPr="00D20E40">
        <w:t>Uma</w:t>
      </w:r>
      <w:r w:rsidR="00614971" w:rsidRPr="00D20E40">
        <w:rPr>
          <w:spacing w:val="-12"/>
        </w:rPr>
        <w:t xml:space="preserve"> </w:t>
      </w:r>
      <w:r w:rsidR="00614971" w:rsidRPr="00D20E40">
        <w:t>vez</w:t>
      </w:r>
      <w:r w:rsidR="00614971" w:rsidRPr="00D20E40">
        <w:rPr>
          <w:spacing w:val="-12"/>
        </w:rPr>
        <w:t xml:space="preserve"> </w:t>
      </w:r>
      <w:r w:rsidR="00614971" w:rsidRPr="00D20E40">
        <w:t>que</w:t>
      </w:r>
      <w:r w:rsidR="00614971" w:rsidRPr="00D20E40">
        <w:rPr>
          <w:spacing w:val="-12"/>
        </w:rPr>
        <w:t xml:space="preserve"> </w:t>
      </w:r>
      <w:r w:rsidR="00614971" w:rsidRPr="00D20E40">
        <w:t>o</w:t>
      </w:r>
      <w:r w:rsidR="00614971" w:rsidRPr="00D20E40">
        <w:rPr>
          <w:spacing w:val="-11"/>
        </w:rPr>
        <w:t xml:space="preserve"> </w:t>
      </w:r>
      <w:r w:rsidR="00614971" w:rsidRPr="00D20E40">
        <w:t>sistema</w:t>
      </w:r>
      <w:r w:rsidR="00614971" w:rsidRPr="00D20E40">
        <w:rPr>
          <w:spacing w:val="-12"/>
        </w:rPr>
        <w:t xml:space="preserve"> </w:t>
      </w:r>
      <w:r w:rsidR="009A5B2C" w:rsidRPr="00D20E40">
        <w:t>funciona</w:t>
      </w:r>
      <w:r w:rsidR="00614971" w:rsidRPr="00D20E40">
        <w:rPr>
          <w:spacing w:val="-12"/>
        </w:rPr>
        <w:t xml:space="preserve"> </w:t>
      </w:r>
      <w:r w:rsidR="00614971" w:rsidRPr="00D20E40">
        <w:t>todo</w:t>
      </w:r>
      <w:r w:rsidR="00614971" w:rsidRPr="00D20E40">
        <w:rPr>
          <w:spacing w:val="-11"/>
        </w:rPr>
        <w:t xml:space="preserve"> </w:t>
      </w:r>
      <w:r w:rsidR="00614971" w:rsidRPr="00D20E40">
        <w:t>através</w:t>
      </w:r>
      <w:r w:rsidR="00614971" w:rsidRPr="00D20E40">
        <w:rPr>
          <w:spacing w:val="-12"/>
        </w:rPr>
        <w:t xml:space="preserve"> </w:t>
      </w:r>
      <w:r w:rsidR="00614971" w:rsidRPr="00D20E40">
        <w:t>de</w:t>
      </w:r>
      <w:r w:rsidR="00614971" w:rsidRPr="00D20E40">
        <w:rPr>
          <w:spacing w:val="-12"/>
        </w:rPr>
        <w:t xml:space="preserve"> </w:t>
      </w:r>
      <w:r w:rsidR="00285607" w:rsidRPr="00D20E40">
        <w:t>meio</w:t>
      </w:r>
      <w:r w:rsidR="00614971" w:rsidRPr="00D20E40">
        <w:rPr>
          <w:spacing w:val="-11"/>
        </w:rPr>
        <w:t xml:space="preserve"> </w:t>
      </w:r>
      <w:r w:rsidR="00285607" w:rsidRPr="00D20E40">
        <w:t>informático</w:t>
      </w:r>
      <w:r w:rsidR="00614971" w:rsidRPr="00D20E40">
        <w:t>,</w:t>
      </w:r>
      <w:r w:rsidR="00614971" w:rsidRPr="00D20E40">
        <w:rPr>
          <w:spacing w:val="-12"/>
        </w:rPr>
        <w:t xml:space="preserve"> </w:t>
      </w:r>
      <w:r w:rsidR="00614971" w:rsidRPr="00D20E40">
        <w:t>vai</w:t>
      </w:r>
      <w:r w:rsidR="00614971" w:rsidRPr="00D20E40">
        <w:rPr>
          <w:spacing w:val="-12"/>
        </w:rPr>
        <w:t xml:space="preserve"> </w:t>
      </w:r>
      <w:r w:rsidR="00614971" w:rsidRPr="00D20E40">
        <w:t>ser possível</w:t>
      </w:r>
      <w:r w:rsidR="00614971" w:rsidRPr="00D20E40">
        <w:rPr>
          <w:spacing w:val="-17"/>
        </w:rPr>
        <w:t xml:space="preserve"> </w:t>
      </w:r>
      <w:r w:rsidR="00614971" w:rsidRPr="00D20E40">
        <w:t>uma</w:t>
      </w:r>
      <w:r w:rsidR="00614971" w:rsidRPr="00D20E40">
        <w:rPr>
          <w:spacing w:val="-16"/>
        </w:rPr>
        <w:t xml:space="preserve"> </w:t>
      </w:r>
      <w:r w:rsidR="00614971" w:rsidRPr="00D20E40">
        <w:t>entrega</w:t>
      </w:r>
      <w:r w:rsidR="00614971" w:rsidRPr="00D20E40">
        <w:rPr>
          <w:spacing w:val="-16"/>
        </w:rPr>
        <w:t xml:space="preserve"> </w:t>
      </w:r>
      <w:r w:rsidR="00614971" w:rsidRPr="00D20E40">
        <w:t>ao</w:t>
      </w:r>
      <w:r w:rsidR="00614971" w:rsidRPr="00D20E40">
        <w:rPr>
          <w:spacing w:val="-16"/>
        </w:rPr>
        <w:t xml:space="preserve"> </w:t>
      </w:r>
      <w:r w:rsidR="00614971" w:rsidRPr="00D20E40">
        <w:t>utilizador</w:t>
      </w:r>
      <w:r w:rsidR="00614971" w:rsidRPr="00D20E40">
        <w:rPr>
          <w:spacing w:val="-16"/>
        </w:rPr>
        <w:t xml:space="preserve"> </w:t>
      </w:r>
      <w:r w:rsidR="00614971" w:rsidRPr="00D20E40">
        <w:t>mais</w:t>
      </w:r>
      <w:r w:rsidR="00614971" w:rsidRPr="00D20E40">
        <w:rPr>
          <w:spacing w:val="-16"/>
        </w:rPr>
        <w:t xml:space="preserve"> </w:t>
      </w:r>
      <w:r w:rsidR="00614971" w:rsidRPr="00D20E40">
        <w:t>rápida,</w:t>
      </w:r>
      <w:r w:rsidR="00614971" w:rsidRPr="00D20E40">
        <w:rPr>
          <w:spacing w:val="-16"/>
        </w:rPr>
        <w:t xml:space="preserve"> </w:t>
      </w:r>
      <w:r w:rsidR="00614971" w:rsidRPr="00D20E40">
        <w:t>dos</w:t>
      </w:r>
      <w:r w:rsidR="00614971" w:rsidRPr="00D20E40">
        <w:rPr>
          <w:spacing w:val="-16"/>
        </w:rPr>
        <w:t xml:space="preserve"> </w:t>
      </w:r>
      <w:r w:rsidR="00614971" w:rsidRPr="00D20E40">
        <w:t>eventos</w:t>
      </w:r>
      <w:r w:rsidR="00614971" w:rsidRPr="00D20E40">
        <w:rPr>
          <w:spacing w:val="-16"/>
        </w:rPr>
        <w:t xml:space="preserve"> </w:t>
      </w:r>
      <w:r w:rsidR="00614971" w:rsidRPr="00D20E40">
        <w:t>de</w:t>
      </w:r>
      <w:r w:rsidR="00614971" w:rsidRPr="00D20E40">
        <w:rPr>
          <w:spacing w:val="-16"/>
        </w:rPr>
        <w:t xml:space="preserve"> </w:t>
      </w:r>
      <w:r w:rsidR="00614971" w:rsidRPr="00D20E40">
        <w:t>contraordenação.</w:t>
      </w:r>
    </w:p>
    <w:p w:rsidR="00614971" w:rsidRPr="00D20E40" w:rsidRDefault="00614971"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C72F9E" w:rsidRPr="00D20E40" w:rsidRDefault="00C72F9E" w:rsidP="00614971">
      <w:pPr>
        <w:rPr>
          <w:rFonts w:ascii="Arial" w:eastAsia="Arial" w:hAnsi="Arial" w:cs="Arial"/>
          <w:lang w:bidi="en-US"/>
        </w:rPr>
      </w:pPr>
    </w:p>
    <w:p w:rsidR="00614971" w:rsidRPr="00D20E40" w:rsidRDefault="00614971" w:rsidP="00614971"/>
    <w:p w:rsidR="00E8221D" w:rsidRPr="00D20E40" w:rsidRDefault="00E8221D"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E31611" w:rsidRPr="00D20E40" w:rsidRDefault="00E31611" w:rsidP="00614971"/>
    <w:p w:rsidR="00B503D3" w:rsidRPr="00D20E40" w:rsidRDefault="0050580A" w:rsidP="0050580A">
      <w:pPr>
        <w:spacing w:after="200" w:line="276" w:lineRule="auto"/>
      </w:pPr>
      <w:r w:rsidRPr="00D20E40">
        <w:br w:type="page"/>
      </w:r>
    </w:p>
    <w:p w:rsidR="00614971" w:rsidRPr="00D20E40" w:rsidRDefault="00212D2D" w:rsidP="00A00E0E">
      <w:pPr>
        <w:pStyle w:val="Ttulo1"/>
      </w:pPr>
      <w:bookmarkStart w:id="117" w:name="_Toc524021698"/>
      <w:r w:rsidRPr="00D20E40">
        <w:lastRenderedPageBreak/>
        <w:t>Implementação do Sistema Informático</w:t>
      </w:r>
      <w:bookmarkEnd w:id="117"/>
    </w:p>
    <w:p w:rsidR="00C72F9E" w:rsidRPr="00D20E40" w:rsidRDefault="00C72F9E" w:rsidP="00C72F9E"/>
    <w:p w:rsidR="001C1DA8" w:rsidRPr="00D20E40" w:rsidRDefault="00A00E0E" w:rsidP="00A00E0E">
      <w:pPr>
        <w:pStyle w:val="Ttulo2"/>
        <w:numPr>
          <w:ilvl w:val="1"/>
          <w:numId w:val="9"/>
        </w:numPr>
      </w:pPr>
      <w:r w:rsidRPr="00D20E40">
        <w:t xml:space="preserve"> </w:t>
      </w:r>
      <w:r w:rsidRPr="00D20E40">
        <w:tab/>
      </w:r>
      <w:bookmarkStart w:id="118" w:name="_Toc524021699"/>
      <w:r w:rsidR="007F0FBF" w:rsidRPr="00D20E40">
        <w:t>Detalhes da Implementação</w:t>
      </w:r>
      <w:bookmarkEnd w:id="118"/>
    </w:p>
    <w:p w:rsidR="004F62ED" w:rsidRPr="00D20E40" w:rsidRDefault="004F62ED" w:rsidP="004F62ED"/>
    <w:p w:rsidR="004F62ED" w:rsidRPr="00D20E40" w:rsidRDefault="004F62ED" w:rsidP="004F62ED">
      <w:r w:rsidRPr="00D20E40">
        <w:t>Neste capítulo irão ser abordados os vários detalhes da implementação do sistema informático SINCRO Mobile.  Os detalhes apresentados pretendem mostrar os problemas e possibilidades de implementação que surgiram ao longo do desenvolvimento do projeto. Nos mesmos</w:t>
      </w:r>
      <w:r w:rsidR="00E76AE7" w:rsidRPr="00D20E40">
        <w:t>,</w:t>
      </w:r>
      <w:r w:rsidRPr="00D20E40">
        <w:t xml:space="preserve"> irão constar as diversas opções disponíveis</w:t>
      </w:r>
      <w:r w:rsidR="00492660" w:rsidRPr="00D20E40">
        <w:t xml:space="preserve"> para solucionar os problemas </w:t>
      </w:r>
      <w:r w:rsidR="00B835AE" w:rsidRPr="00D20E40">
        <w:t>e</w:t>
      </w:r>
      <w:r w:rsidRPr="00D20E40">
        <w:t xml:space="preserve"> </w:t>
      </w:r>
      <w:r w:rsidR="00C000B2" w:rsidRPr="00D20E40">
        <w:t>respetivas soluções</w:t>
      </w:r>
      <w:r w:rsidRPr="00D20E40">
        <w:t xml:space="preserve">. Nem todas as </w:t>
      </w:r>
      <w:r w:rsidR="00F60CC0" w:rsidRPr="00D20E40">
        <w:t>decisões</w:t>
      </w:r>
      <w:r w:rsidRPr="00D20E40">
        <w:t xml:space="preserve"> finais</w:t>
      </w:r>
      <w:r w:rsidR="007F0772" w:rsidRPr="00D20E40">
        <w:t xml:space="preserve"> para solucionar os problemas</w:t>
      </w:r>
      <w:r w:rsidRPr="00D20E40">
        <w:t xml:space="preserve"> serão de todo as mais corretas em termos </w:t>
      </w:r>
      <w:r w:rsidR="00791011" w:rsidRPr="00D20E40">
        <w:t>de engenharia informática</w:t>
      </w:r>
      <w:r w:rsidRPr="00D20E40">
        <w:t xml:space="preserve">, contudo tentámos aproximar as nossas escolhas da </w:t>
      </w:r>
      <w:r w:rsidR="00C93BF0" w:rsidRPr="00D20E40">
        <w:t xml:space="preserve">tecnologia atual, bem como da </w:t>
      </w:r>
      <w:r w:rsidR="00A864B7" w:rsidRPr="00D20E40">
        <w:t>disposição</w:t>
      </w:r>
      <w:r w:rsidRPr="00D20E40">
        <w:t xml:space="preserve"> </w:t>
      </w:r>
      <w:r w:rsidR="00473840" w:rsidRPr="00D20E40">
        <w:t>do</w:t>
      </w:r>
      <w:r w:rsidR="00766184" w:rsidRPr="00D20E40">
        <w:t xml:space="preserve"> presente</w:t>
      </w:r>
      <w:r w:rsidRPr="00D20E40">
        <w:t xml:space="preserve"> projeto, tendo em conta as impossibilidades exteriores a n</w:t>
      </w:r>
      <w:r w:rsidR="00627DA6" w:rsidRPr="00D20E40">
        <w:t>ós.</w:t>
      </w:r>
    </w:p>
    <w:p w:rsidR="004F62ED" w:rsidRPr="00D20E40" w:rsidRDefault="004F62ED" w:rsidP="004F62ED"/>
    <w:p w:rsidR="001C1DA8" w:rsidRPr="00D20E40" w:rsidRDefault="001C1DA8" w:rsidP="00B04D00">
      <w:pPr>
        <w:pStyle w:val="Ttulo3"/>
        <w:numPr>
          <w:ilvl w:val="2"/>
          <w:numId w:val="9"/>
        </w:numPr>
      </w:pPr>
      <w:bookmarkStart w:id="119" w:name="_Toc524021700"/>
      <w:r w:rsidRPr="00D20E40">
        <w:t>Aspetos importantes da autenticação</w:t>
      </w:r>
      <w:bookmarkEnd w:id="119"/>
    </w:p>
    <w:p w:rsidR="00C72F9E" w:rsidRPr="00D20E40" w:rsidRDefault="00C72F9E" w:rsidP="00C72F9E"/>
    <w:p w:rsidR="001C1DA8" w:rsidRPr="00D20E40" w:rsidRDefault="001C1DA8" w:rsidP="001C1DA8">
      <w:r w:rsidRPr="00D20E40">
        <w:t xml:space="preserve">A autenticação utilizada no projeto baseia-se no protocolo </w:t>
      </w:r>
      <w:r w:rsidRPr="00D20E40">
        <w:rPr>
          <w:i/>
        </w:rPr>
        <w:t>OAuth</w:t>
      </w:r>
      <w:r w:rsidRPr="00D20E40">
        <w:t xml:space="preserve">, seguindo o fluxo de </w:t>
      </w:r>
      <w:r w:rsidRPr="00D20E40">
        <w:rPr>
          <w:i/>
        </w:rPr>
        <w:t>resource owner</w:t>
      </w:r>
      <w:r w:rsidRPr="00D20E40">
        <w:t xml:space="preserve"> </w:t>
      </w:r>
      <w:r w:rsidRPr="00D20E40">
        <w:rPr>
          <w:i/>
        </w:rPr>
        <w:t>password credentials Grant flow</w:t>
      </w:r>
      <w:r w:rsidRPr="00D20E40">
        <w:t xml:space="preserve"> como representado na figura anterior.</w:t>
      </w:r>
    </w:p>
    <w:p w:rsidR="00EA30D1" w:rsidRPr="00D20E40" w:rsidRDefault="00DD351F" w:rsidP="001C1DA8">
      <w:r w:rsidRPr="00D20E40">
        <w:rPr>
          <w:noProof/>
        </w:rPr>
        <mc:AlternateContent>
          <mc:Choice Requires="wps">
            <w:drawing>
              <wp:anchor distT="0" distB="0" distL="114300" distR="114300" simplePos="0" relativeHeight="251652608" behindDoc="0" locked="0" layoutInCell="1" allowOverlap="1" wp14:anchorId="728B3408" wp14:editId="6157FEC1">
                <wp:simplePos x="0" y="0"/>
                <wp:positionH relativeFrom="column">
                  <wp:posOffset>194310</wp:posOffset>
                </wp:positionH>
                <wp:positionV relativeFrom="paragraph">
                  <wp:posOffset>3945890</wp:posOffset>
                </wp:positionV>
                <wp:extent cx="5370830" cy="635"/>
                <wp:effectExtent l="0" t="0" r="1270" b="12065"/>
                <wp:wrapTopAndBottom/>
                <wp:docPr id="74" name="Caixa de Texto 74"/>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rsidR="00B4381E" w:rsidRPr="00D07851" w:rsidRDefault="00B4381E" w:rsidP="00DD351F">
                            <w:pPr>
                              <w:pStyle w:val="Legenda"/>
                              <w:jc w:val="center"/>
                              <w:rPr>
                                <w:noProof/>
                                <w:szCs w:val="20"/>
                              </w:rPr>
                            </w:pPr>
                            <w:bookmarkStart w:id="120" w:name="_Ref523933437"/>
                            <w:bookmarkStart w:id="121" w:name="_Toc524019756"/>
                            <w:r>
                              <w:t xml:space="preserve">Figura </w:t>
                            </w:r>
                            <w:r>
                              <w:fldChar w:fldCharType="begin"/>
                            </w:r>
                            <w:r>
                              <w:instrText xml:space="preserve"> SEQ Figura \* ARABIC </w:instrText>
                            </w:r>
                            <w:r>
                              <w:fldChar w:fldCharType="separate"/>
                            </w:r>
                            <w:r>
                              <w:rPr>
                                <w:noProof/>
                              </w:rPr>
                              <w:t>15</w:t>
                            </w:r>
                            <w:r>
                              <w:fldChar w:fldCharType="end"/>
                            </w:r>
                            <w:bookmarkEnd w:id="120"/>
                            <w:r>
                              <w:t xml:space="preserve"> - FLUXO DE AUTENTICAÇÃO AUTH0</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B3408" id="Caixa de Texto 74" o:spid="_x0000_s1041" type="#_x0000_t202" style="position:absolute;left:0;text-align:left;margin-left:15.3pt;margin-top:310.7pt;width:422.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" stroked="f">
                <v:textbox style="mso-fit-shape-to-text:t" inset="0,0,0,0">
                  <w:txbxContent>
                    <w:p w:rsidR="00B4381E" w:rsidRPr="00D07851" w:rsidRDefault="00B4381E" w:rsidP="00DD351F">
                      <w:pPr>
                        <w:pStyle w:val="Legenda"/>
                        <w:jc w:val="center"/>
                        <w:rPr>
                          <w:noProof/>
                          <w:szCs w:val="20"/>
                        </w:rPr>
                      </w:pPr>
                      <w:bookmarkStart w:id="122" w:name="_Ref523933437"/>
                      <w:bookmarkStart w:id="123" w:name="_Toc524019756"/>
                      <w:r>
                        <w:t xml:space="preserve">Figura </w:t>
                      </w:r>
                      <w:r>
                        <w:fldChar w:fldCharType="begin"/>
                      </w:r>
                      <w:r>
                        <w:instrText xml:space="preserve"> SEQ Figura \* ARABIC </w:instrText>
                      </w:r>
                      <w:r>
                        <w:fldChar w:fldCharType="separate"/>
                      </w:r>
                      <w:r>
                        <w:rPr>
                          <w:noProof/>
                        </w:rPr>
                        <w:t>15</w:t>
                      </w:r>
                      <w:r>
                        <w:fldChar w:fldCharType="end"/>
                      </w:r>
                      <w:bookmarkEnd w:id="122"/>
                      <w:r>
                        <w:t xml:space="preserve"> - FLUXO DE AUTENTICAÇÃO AUTH0</w:t>
                      </w:r>
                      <w:bookmarkEnd w:id="123"/>
                    </w:p>
                  </w:txbxContent>
                </v:textbox>
                <w10:wrap type="topAndBottom"/>
              </v:shape>
            </w:pict>
          </mc:Fallback>
        </mc:AlternateContent>
      </w:r>
      <w:r w:rsidRPr="00D20E40">
        <w:rPr>
          <w:noProof/>
        </w:rPr>
        <w:drawing>
          <wp:anchor distT="360045" distB="360045" distL="114300" distR="114300" simplePos="0" relativeHeight="251624960" behindDoc="0" locked="0" layoutInCell="1" allowOverlap="1">
            <wp:simplePos x="0" y="0"/>
            <wp:positionH relativeFrom="margin">
              <wp:align>center</wp:align>
            </wp:positionH>
            <wp:positionV relativeFrom="paragraph">
              <wp:posOffset>1858645</wp:posOffset>
            </wp:positionV>
            <wp:extent cx="5370830" cy="2030095"/>
            <wp:effectExtent l="0" t="0" r="1270" b="190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2.png"/>
                    <pic:cNvPicPr/>
                  </pic:nvPicPr>
                  <pic:blipFill>
                    <a:blip r:embed="rId55">
                      <a:extLst>
                        <a:ext uri="{28A0092B-C50C-407E-A947-70E740481C1C}">
                          <a14:useLocalDpi xmlns:a14="http://schemas.microsoft.com/office/drawing/2010/main" val="0"/>
                        </a:ext>
                      </a:extLst>
                    </a:blip>
                    <a:stretch>
                      <a:fillRect/>
                    </a:stretch>
                  </pic:blipFill>
                  <pic:spPr>
                    <a:xfrm>
                      <a:off x="0" y="0"/>
                      <a:ext cx="5370830" cy="2030095"/>
                    </a:xfrm>
                    <a:prstGeom prst="rect">
                      <a:avLst/>
                    </a:prstGeom>
                  </pic:spPr>
                </pic:pic>
              </a:graphicData>
            </a:graphic>
            <wp14:sizeRelH relativeFrom="page">
              <wp14:pctWidth>0</wp14:pctWidth>
            </wp14:sizeRelH>
            <wp14:sizeRelV relativeFrom="page">
              <wp14:pctHeight>0</wp14:pctHeight>
            </wp14:sizeRelV>
          </wp:anchor>
        </w:drawing>
      </w:r>
      <w:r w:rsidR="001C1DA8" w:rsidRPr="00D20E40">
        <w:t xml:space="preserve">Este é um fluxo que não utiliza redirecções para uma página referente ao provedor de identidade (Google, Github, Facebook, </w:t>
      </w:r>
      <w:r w:rsidR="001C1DA8" w:rsidRPr="00D20E40">
        <w:rPr>
          <w:u w:val="single"/>
        </w:rPr>
        <w:t>Auth0</w:t>
      </w:r>
      <w:r w:rsidR="001C1DA8" w:rsidRPr="00D20E40">
        <w:t>) tornando-se assim ligeiramente mais simples, pois não são lançadas janelas de um browser den</w:t>
      </w:r>
      <w:r w:rsidR="009E409D" w:rsidRPr="00D20E40">
        <w:t>tro da aplicação para realizar a autenticação do utilizador</w:t>
      </w:r>
      <w:r w:rsidR="001C1DA8" w:rsidRPr="00D20E40">
        <w:t>. Ainda assim esta solução não é a mais flexível pois não permite a disponibilização de vários provedores de identidade, tornando a aplicação mais d</w:t>
      </w:r>
      <w:r w:rsidR="00064AC0">
        <w:t xml:space="preserve">ependente do serviço escolhido, Auth0 </w:t>
      </w:r>
      <w:sdt>
        <w:sdtPr>
          <w:id w:val="-311639067"/>
          <w:citation/>
        </w:sdtPr>
        <w:sdtContent>
          <w:r w:rsidR="00064AC0">
            <w:fldChar w:fldCharType="begin"/>
          </w:r>
          <w:r w:rsidR="00064AC0" w:rsidRPr="00064AC0">
            <w:instrText xml:space="preserve"> CITATION Aut13 \l 1033 </w:instrText>
          </w:r>
          <w:r w:rsidR="00064AC0">
            <w:fldChar w:fldCharType="separate"/>
          </w:r>
          <w:r w:rsidR="00064AC0" w:rsidRPr="00064AC0">
            <w:rPr>
              <w:noProof/>
            </w:rPr>
            <w:t>(Auth0, 2013)</w:t>
          </w:r>
          <w:r w:rsidR="00064AC0">
            <w:fldChar w:fldCharType="end"/>
          </w:r>
        </w:sdtContent>
      </w:sdt>
      <w:r w:rsidR="001C1DA8" w:rsidRPr="00D20E40">
        <w:t>.</w:t>
      </w:r>
      <w:r w:rsidR="00EA30D1" w:rsidRPr="00D20E40">
        <w:t xml:space="preserve"> </w:t>
      </w:r>
    </w:p>
    <w:p w:rsidR="005A645B" w:rsidRPr="00D20E40" w:rsidRDefault="00FA1E2F" w:rsidP="001C1DA8">
      <w:r w:rsidRPr="00D20E40">
        <w:lastRenderedPageBreak/>
        <w:t xml:space="preserve">Na </w:t>
      </w:r>
      <w:r w:rsidR="00DD351F" w:rsidRPr="00D20E40">
        <w:fldChar w:fldCharType="begin"/>
      </w:r>
      <w:r w:rsidR="00DD351F" w:rsidRPr="00D20E40">
        <w:instrText xml:space="preserve"> REF _Ref523933437 \h </w:instrText>
      </w:r>
      <w:r w:rsidR="00DD351F" w:rsidRPr="00D20E40">
        <w:fldChar w:fldCharType="separate"/>
      </w:r>
      <w:r w:rsidR="00DD351F" w:rsidRPr="00D20E40">
        <w:t xml:space="preserve">Figura </w:t>
      </w:r>
      <w:r w:rsidR="00DD351F" w:rsidRPr="00D20E40">
        <w:rPr>
          <w:noProof/>
        </w:rPr>
        <w:t>15</w:t>
      </w:r>
      <w:r w:rsidR="00DD351F" w:rsidRPr="00D20E40">
        <w:fldChar w:fldCharType="end"/>
      </w:r>
      <w:r w:rsidR="00FF5DB5">
        <w:t xml:space="preserve"> </w:t>
      </w:r>
      <w:sdt>
        <w:sdtPr>
          <w:id w:val="-2062625180"/>
          <w:citation/>
        </w:sdtPr>
        <w:sdtContent>
          <w:r w:rsidR="00064AC0">
            <w:fldChar w:fldCharType="begin"/>
          </w:r>
          <w:r w:rsidR="00064AC0" w:rsidRPr="007D7134">
            <w:instrText xml:space="preserve"> CITATION Aut13 \l 1033 </w:instrText>
          </w:r>
          <w:r w:rsidR="00064AC0">
            <w:fldChar w:fldCharType="separate"/>
          </w:r>
          <w:r w:rsidR="00064AC0" w:rsidRPr="007D7134">
            <w:rPr>
              <w:noProof/>
            </w:rPr>
            <w:t>(Auth0, 2013)</w:t>
          </w:r>
          <w:r w:rsidR="00064AC0">
            <w:fldChar w:fldCharType="end"/>
          </w:r>
        </w:sdtContent>
      </w:sdt>
      <w:r w:rsidR="007556CB">
        <w:t xml:space="preserve"> </w:t>
      </w:r>
      <w:r w:rsidRPr="00D20E40">
        <w:t xml:space="preserve">está presente o fluxo de autenticação </w:t>
      </w:r>
      <w:r w:rsidR="00BE585E" w:rsidRPr="00D20E40">
        <w:t>proposto pela entidade Auth0.</w:t>
      </w:r>
    </w:p>
    <w:p w:rsidR="00C72F9E" w:rsidRPr="00D20E40" w:rsidRDefault="00EA30D1" w:rsidP="001C1DA8">
      <w:r w:rsidRPr="00D20E40">
        <w:t xml:space="preserve">Posto isto neste fluxo é feita uma troca dos dados do utilizador pelo </w:t>
      </w:r>
      <w:r w:rsidRPr="00D20E40">
        <w:rPr>
          <w:i/>
        </w:rPr>
        <w:t>Access Token</w:t>
      </w:r>
      <w:r w:rsidRPr="00D20E40">
        <w:t xml:space="preserve">, e essa é de facto a vantagem principal deste fluxo, ou seja, a aplicação consegue assim tirar partido das restantes vantagens do protocolo </w:t>
      </w:r>
      <w:r w:rsidRPr="00D20E40">
        <w:rPr>
          <w:i/>
        </w:rPr>
        <w:t>OAuth</w:t>
      </w:r>
      <w:r w:rsidRPr="00D20E40">
        <w:t xml:space="preserve">, como o facto de não ter de guardar os dados do utilizador, mas sim o </w:t>
      </w:r>
      <w:proofErr w:type="spellStart"/>
      <w:r w:rsidRPr="00D20E40">
        <w:rPr>
          <w:i/>
        </w:rPr>
        <w:t>access</w:t>
      </w:r>
      <w:proofErr w:type="spellEnd"/>
      <w:r w:rsidRPr="00D20E40">
        <w:rPr>
          <w:i/>
        </w:rPr>
        <w:t xml:space="preserve"> </w:t>
      </w:r>
      <w:proofErr w:type="spellStart"/>
      <w:r w:rsidRPr="00D20E40">
        <w:rPr>
          <w:i/>
        </w:rPr>
        <w:t>token</w:t>
      </w:r>
      <w:proofErr w:type="spellEnd"/>
      <w:r w:rsidRPr="00D20E40">
        <w:t xml:space="preserve"> garantindo uma melhoria da segurança.</w:t>
      </w:r>
      <w:r w:rsidR="00643A76" w:rsidRPr="00D20E40">
        <w:t xml:space="preserve"> </w:t>
      </w:r>
    </w:p>
    <w:p w:rsidR="00D23111" w:rsidRPr="00D20E40" w:rsidRDefault="00D77B5A" w:rsidP="001C1DA8">
      <w:r w:rsidRPr="00D20E40">
        <w:rPr>
          <w:noProof/>
        </w:rPr>
        <mc:AlternateContent>
          <mc:Choice Requires="wps">
            <w:drawing>
              <wp:anchor distT="0" distB="0" distL="114300" distR="114300" simplePos="0" relativeHeight="251653632" behindDoc="0" locked="0" layoutInCell="1" allowOverlap="1" wp14:anchorId="2963BD66" wp14:editId="7265BDC4">
                <wp:simplePos x="0" y="0"/>
                <wp:positionH relativeFrom="column">
                  <wp:posOffset>537210</wp:posOffset>
                </wp:positionH>
                <wp:positionV relativeFrom="paragraph">
                  <wp:posOffset>3641725</wp:posOffset>
                </wp:positionV>
                <wp:extent cx="4679950" cy="635"/>
                <wp:effectExtent l="0" t="0" r="6350" b="12065"/>
                <wp:wrapTopAndBottom/>
                <wp:docPr id="75" name="Caixa de Texto 7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3425FE" w:rsidRDefault="00B4381E" w:rsidP="00D77B5A">
                            <w:pPr>
                              <w:pStyle w:val="Legenda"/>
                              <w:jc w:val="center"/>
                              <w:rPr>
                                <w:noProof/>
                                <w:szCs w:val="20"/>
                              </w:rPr>
                            </w:pPr>
                            <w:bookmarkStart w:id="124" w:name="_Ref523933871"/>
                            <w:bookmarkStart w:id="125" w:name="_Toc524019757"/>
                            <w:r>
                              <w:t xml:space="preserve">Figura </w:t>
                            </w:r>
                            <w:r>
                              <w:fldChar w:fldCharType="begin"/>
                            </w:r>
                            <w:r>
                              <w:instrText xml:space="preserve"> SEQ Figura \* ARABIC </w:instrText>
                            </w:r>
                            <w:r>
                              <w:fldChar w:fldCharType="separate"/>
                            </w:r>
                            <w:r>
                              <w:rPr>
                                <w:noProof/>
                              </w:rPr>
                              <w:t>16</w:t>
                            </w:r>
                            <w:r>
                              <w:fldChar w:fldCharType="end"/>
                            </w:r>
                            <w:bookmarkEnd w:id="124"/>
                            <w:r>
                              <w:t xml:space="preserve"> - DIAGRAMA DE CASOS DE USO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3BD66" id="Caixa de Texto 75" o:spid="_x0000_s1042" type="#_x0000_t202" style="position:absolute;left:0;text-align:left;margin-left:42.3pt;margin-top:286.75pt;width:36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" stroked="f">
                <v:textbox style="mso-fit-shape-to-text:t" inset="0,0,0,0">
                  <w:txbxContent>
                    <w:p w:rsidR="00B4381E" w:rsidRPr="003425FE" w:rsidRDefault="00B4381E" w:rsidP="00D77B5A">
                      <w:pPr>
                        <w:pStyle w:val="Legenda"/>
                        <w:jc w:val="center"/>
                        <w:rPr>
                          <w:noProof/>
                          <w:szCs w:val="20"/>
                        </w:rPr>
                      </w:pPr>
                      <w:bookmarkStart w:id="126" w:name="_Ref523933871"/>
                      <w:bookmarkStart w:id="127" w:name="_Toc524019757"/>
                      <w:r>
                        <w:t xml:space="preserve">Figura </w:t>
                      </w:r>
                      <w:r>
                        <w:fldChar w:fldCharType="begin"/>
                      </w:r>
                      <w:r>
                        <w:instrText xml:space="preserve"> SEQ Figura \* ARABIC </w:instrText>
                      </w:r>
                      <w:r>
                        <w:fldChar w:fldCharType="separate"/>
                      </w:r>
                      <w:r>
                        <w:rPr>
                          <w:noProof/>
                        </w:rPr>
                        <w:t>16</w:t>
                      </w:r>
                      <w:r>
                        <w:fldChar w:fldCharType="end"/>
                      </w:r>
                      <w:bookmarkEnd w:id="126"/>
                      <w:r>
                        <w:t xml:space="preserve"> - DIAGRAMA DE CASOS DE USO</w:t>
                      </w:r>
                      <w:bookmarkEnd w:id="127"/>
                    </w:p>
                  </w:txbxContent>
                </v:textbox>
                <w10:wrap type="topAndBottom"/>
              </v:shape>
            </w:pict>
          </mc:Fallback>
        </mc:AlternateContent>
      </w:r>
      <w:r w:rsidRPr="00D20E40">
        <w:rPr>
          <w:noProof/>
        </w:rPr>
        <w:drawing>
          <wp:anchor distT="360045" distB="360045" distL="114300" distR="114300" simplePos="0" relativeHeight="251623936" behindDoc="0" locked="0" layoutInCell="1" allowOverlap="1">
            <wp:simplePos x="0" y="0"/>
            <wp:positionH relativeFrom="margin">
              <wp:align>center</wp:align>
            </wp:positionH>
            <wp:positionV relativeFrom="paragraph">
              <wp:posOffset>798374</wp:posOffset>
            </wp:positionV>
            <wp:extent cx="4680000" cy="2786400"/>
            <wp:effectExtent l="0" t="0" r="6350"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1.png"/>
                    <pic:cNvPicPr/>
                  </pic:nvPicPr>
                  <pic:blipFill>
                    <a:blip r:embed="rId56">
                      <a:extLst>
                        <a:ext uri="{28A0092B-C50C-407E-A947-70E740481C1C}">
                          <a14:useLocalDpi xmlns:a14="http://schemas.microsoft.com/office/drawing/2010/main" val="0"/>
                        </a:ext>
                      </a:extLst>
                    </a:blip>
                    <a:stretch>
                      <a:fillRect/>
                    </a:stretch>
                  </pic:blipFill>
                  <pic:spPr>
                    <a:xfrm>
                      <a:off x="0" y="0"/>
                      <a:ext cx="4680000" cy="2786400"/>
                    </a:xfrm>
                    <a:prstGeom prst="rect">
                      <a:avLst/>
                    </a:prstGeom>
                  </pic:spPr>
                </pic:pic>
              </a:graphicData>
            </a:graphic>
            <wp14:sizeRelH relativeFrom="page">
              <wp14:pctWidth>0</wp14:pctWidth>
            </wp14:sizeRelH>
            <wp14:sizeRelV relativeFrom="page">
              <wp14:pctHeight>0</wp14:pctHeight>
            </wp14:sizeRelV>
          </wp:anchor>
        </w:drawing>
      </w:r>
      <w:r w:rsidR="00D90588" w:rsidRPr="00D20E40">
        <w:t xml:space="preserve">Apresentamos na </w:t>
      </w:r>
      <w:r w:rsidRPr="00D20E40">
        <w:fldChar w:fldCharType="begin"/>
      </w:r>
      <w:r w:rsidRPr="00D20E40">
        <w:instrText xml:space="preserve"> REF _Ref523933871 \h </w:instrText>
      </w:r>
      <w:r w:rsidRPr="00D20E40">
        <w:fldChar w:fldCharType="separate"/>
      </w:r>
      <w:r w:rsidRPr="00D20E40">
        <w:t xml:space="preserve">Figura </w:t>
      </w:r>
      <w:r w:rsidRPr="00D20E40">
        <w:rPr>
          <w:noProof/>
        </w:rPr>
        <w:t>16</w:t>
      </w:r>
      <w:r w:rsidRPr="00D20E40">
        <w:fldChar w:fldCharType="end"/>
      </w:r>
      <w:r w:rsidRPr="00D20E40">
        <w:t xml:space="preserve"> </w:t>
      </w:r>
      <w:r w:rsidR="00D90588" w:rsidRPr="00D20E40">
        <w:t xml:space="preserve">o diagrama de casos de uso de forma a efetuar o processo de autenticação/autorização através do protocolo </w:t>
      </w:r>
      <w:r w:rsidR="00D90588" w:rsidRPr="00C931C2">
        <w:rPr>
          <w:i/>
        </w:rPr>
        <w:t>OAuth</w:t>
      </w:r>
      <w:r w:rsidR="00D90588" w:rsidRPr="00D20E40">
        <w:t>.</w:t>
      </w:r>
    </w:p>
    <w:p w:rsidR="00234CC9" w:rsidRPr="00D20E40" w:rsidRDefault="00385343" w:rsidP="001C1DA8">
      <w:r w:rsidRPr="00D20E40">
        <w:rPr>
          <w:noProof/>
        </w:rPr>
        <mc:AlternateContent>
          <mc:Choice Requires="wps">
            <w:drawing>
              <wp:anchor distT="0" distB="0" distL="114300" distR="114300" simplePos="0" relativeHeight="251654656" behindDoc="0" locked="0" layoutInCell="1" allowOverlap="1" wp14:anchorId="28946395" wp14:editId="5FBD1109">
                <wp:simplePos x="0" y="0"/>
                <wp:positionH relativeFrom="column">
                  <wp:posOffset>540385</wp:posOffset>
                </wp:positionH>
                <wp:positionV relativeFrom="paragraph">
                  <wp:posOffset>7011670</wp:posOffset>
                </wp:positionV>
                <wp:extent cx="4679950" cy="635"/>
                <wp:effectExtent l="0" t="0" r="6350" b="12065"/>
                <wp:wrapTopAndBottom/>
                <wp:docPr id="76" name="Caixa de Texto 7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rsidR="00B4381E" w:rsidRPr="006364D2" w:rsidRDefault="00B4381E" w:rsidP="00385343">
                            <w:pPr>
                              <w:pStyle w:val="Legenda"/>
                              <w:jc w:val="center"/>
                              <w:rPr>
                                <w:noProof/>
                                <w:szCs w:val="20"/>
                              </w:rPr>
                            </w:pPr>
                            <w:bookmarkStart w:id="128" w:name="_Ref523933970"/>
                            <w:bookmarkStart w:id="129" w:name="_Toc524019758"/>
                            <w:r>
                              <w:t xml:space="preserve">Figura </w:t>
                            </w:r>
                            <w:r>
                              <w:fldChar w:fldCharType="begin"/>
                            </w:r>
                            <w:r>
                              <w:instrText xml:space="preserve"> SEQ Figura \* ARABIC </w:instrText>
                            </w:r>
                            <w:r>
                              <w:fldChar w:fldCharType="separate"/>
                            </w:r>
                            <w:r>
                              <w:rPr>
                                <w:noProof/>
                              </w:rPr>
                              <w:t>17</w:t>
                            </w:r>
                            <w:r>
                              <w:fldChar w:fldCharType="end"/>
                            </w:r>
                            <w:bookmarkEnd w:id="128"/>
                            <w:r>
                              <w:t xml:space="preserve"> - FLUXO DE AUTENTICAÇÃO GRA</w:t>
                            </w:r>
                            <w:r>
                              <w:rPr>
                                <w:noProof/>
                              </w:rPr>
                              <w:t>NT FLOW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46395" id="Caixa de Texto 76" o:spid="_x0000_s1043" type="#_x0000_t202" style="position:absolute;left:0;text-align:left;margin-left:42.55pt;margin-top:552.1pt;width:368.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" stroked="f">
                <v:textbox style="mso-fit-shape-to-text:t" inset="0,0,0,0">
                  <w:txbxContent>
                    <w:p w:rsidR="00B4381E" w:rsidRPr="006364D2" w:rsidRDefault="00B4381E" w:rsidP="00385343">
                      <w:pPr>
                        <w:pStyle w:val="Legenda"/>
                        <w:jc w:val="center"/>
                        <w:rPr>
                          <w:noProof/>
                          <w:szCs w:val="20"/>
                        </w:rPr>
                      </w:pPr>
                      <w:bookmarkStart w:id="130" w:name="_Ref523933970"/>
                      <w:bookmarkStart w:id="131" w:name="_Toc524019758"/>
                      <w:r>
                        <w:t xml:space="preserve">Figura </w:t>
                      </w:r>
                      <w:r>
                        <w:fldChar w:fldCharType="begin"/>
                      </w:r>
                      <w:r>
                        <w:instrText xml:space="preserve"> SEQ Figura \* ARABIC </w:instrText>
                      </w:r>
                      <w:r>
                        <w:fldChar w:fldCharType="separate"/>
                      </w:r>
                      <w:r>
                        <w:rPr>
                          <w:noProof/>
                        </w:rPr>
                        <w:t>17</w:t>
                      </w:r>
                      <w:r>
                        <w:fldChar w:fldCharType="end"/>
                      </w:r>
                      <w:bookmarkEnd w:id="130"/>
                      <w:r>
                        <w:t xml:space="preserve"> - FLUXO DE AUTENTICAÇÃO GRA</w:t>
                      </w:r>
                      <w:r>
                        <w:rPr>
                          <w:noProof/>
                        </w:rPr>
                        <w:t>NT FLOW</w:t>
                      </w:r>
                      <w:bookmarkEnd w:id="131"/>
                    </w:p>
                  </w:txbxContent>
                </v:textbox>
                <w10:wrap type="topAndBottom"/>
              </v:shape>
            </w:pict>
          </mc:Fallback>
        </mc:AlternateContent>
      </w:r>
      <w:r w:rsidR="00C01195" w:rsidRPr="00D20E40">
        <w:rPr>
          <w:noProof/>
        </w:rPr>
        <w:drawing>
          <wp:anchor distT="360045" distB="360045" distL="114300" distR="114300" simplePos="0" relativeHeight="251625984" behindDoc="0" locked="0" layoutInCell="1" allowOverlap="1">
            <wp:simplePos x="0" y="0"/>
            <wp:positionH relativeFrom="margin">
              <wp:posOffset>540385</wp:posOffset>
            </wp:positionH>
            <wp:positionV relativeFrom="paragraph">
              <wp:posOffset>4480560</wp:posOffset>
            </wp:positionV>
            <wp:extent cx="4679950" cy="2631440"/>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3.png"/>
                    <pic:cNvPicPr/>
                  </pic:nvPicPr>
                  <pic:blipFill>
                    <a:blip r:embed="rId57">
                      <a:extLst>
                        <a:ext uri="{28A0092B-C50C-407E-A947-70E740481C1C}">
                          <a14:useLocalDpi xmlns:a14="http://schemas.microsoft.com/office/drawing/2010/main" val="0"/>
                        </a:ext>
                      </a:extLst>
                    </a:blip>
                    <a:stretch>
                      <a:fillRect/>
                    </a:stretch>
                  </pic:blipFill>
                  <pic:spPr>
                    <a:xfrm>
                      <a:off x="0" y="0"/>
                      <a:ext cx="4679950" cy="2631440"/>
                    </a:xfrm>
                    <a:prstGeom prst="rect">
                      <a:avLst/>
                    </a:prstGeom>
                  </pic:spPr>
                </pic:pic>
              </a:graphicData>
            </a:graphic>
            <wp14:sizeRelH relativeFrom="page">
              <wp14:pctWidth>0</wp14:pctWidth>
            </wp14:sizeRelH>
            <wp14:sizeRelV relativeFrom="page">
              <wp14:pctHeight>0</wp14:pctHeight>
            </wp14:sizeRelV>
          </wp:anchor>
        </w:drawing>
      </w:r>
      <w:r w:rsidR="00D23111" w:rsidRPr="00D20E40">
        <w:t xml:space="preserve">Na </w:t>
      </w:r>
      <w:r w:rsidR="00A256BA" w:rsidRPr="00D20E40">
        <w:fldChar w:fldCharType="begin"/>
      </w:r>
      <w:r w:rsidR="00A256BA" w:rsidRPr="00D20E40">
        <w:instrText xml:space="preserve"> REF _Ref523933970 \h </w:instrText>
      </w:r>
      <w:r w:rsidR="00A256BA" w:rsidRPr="00D20E40">
        <w:fldChar w:fldCharType="separate"/>
      </w:r>
      <w:r w:rsidR="00A256BA" w:rsidRPr="00D20E40">
        <w:t xml:space="preserve">Figura </w:t>
      </w:r>
      <w:r w:rsidR="00A256BA" w:rsidRPr="00D20E40">
        <w:rPr>
          <w:noProof/>
        </w:rPr>
        <w:t>17</w:t>
      </w:r>
      <w:r w:rsidR="00A256BA" w:rsidRPr="00D20E40">
        <w:fldChar w:fldCharType="end"/>
      </w:r>
      <w:r w:rsidR="00A256BA" w:rsidRPr="00D20E40">
        <w:t xml:space="preserve"> </w:t>
      </w:r>
      <w:r w:rsidR="00D23111" w:rsidRPr="00D20E40">
        <w:t xml:space="preserve">está presente o fluxo </w:t>
      </w:r>
      <w:r w:rsidR="00D23111" w:rsidRPr="00D20E40">
        <w:rPr>
          <w:i/>
        </w:rPr>
        <w:t>Grant Flow</w:t>
      </w:r>
      <w:r w:rsidR="00D23111" w:rsidRPr="00D20E40">
        <w:t>, apresentado pela comunidade Java</w:t>
      </w:r>
      <w:sdt>
        <w:sdtPr>
          <w:id w:val="-908688056"/>
          <w:citation/>
        </w:sdtPr>
        <w:sdtContent>
          <w:r w:rsidR="00D23111" w:rsidRPr="00D20E40">
            <w:fldChar w:fldCharType="begin"/>
          </w:r>
          <w:r w:rsidR="00D23111" w:rsidRPr="00D20E40">
            <w:instrText xml:space="preserve"> CITATION Ora1 \l 1033 </w:instrText>
          </w:r>
          <w:r w:rsidR="00D23111" w:rsidRPr="00D20E40">
            <w:fldChar w:fldCharType="separate"/>
          </w:r>
          <w:r w:rsidR="00D23111" w:rsidRPr="00D20E40">
            <w:rPr>
              <w:noProof/>
            </w:rPr>
            <w:t xml:space="preserve"> (Oracle Corporation, n.d.)</w:t>
          </w:r>
          <w:r w:rsidR="00D23111" w:rsidRPr="00D20E40">
            <w:fldChar w:fldCharType="end"/>
          </w:r>
        </w:sdtContent>
      </w:sdt>
      <w:r w:rsidR="00D23111" w:rsidRPr="00D20E40">
        <w:t xml:space="preserve">, para realização do protocolo de autenticação/autorização OAuth. </w:t>
      </w:r>
    </w:p>
    <w:p w:rsidR="001C1DA8" w:rsidRPr="00D20E40" w:rsidRDefault="001C1DA8" w:rsidP="00B04D00">
      <w:pPr>
        <w:pStyle w:val="Ttulo4"/>
        <w:numPr>
          <w:ilvl w:val="3"/>
          <w:numId w:val="9"/>
        </w:numPr>
      </w:pPr>
      <w:r w:rsidRPr="00D20E40">
        <w:lastRenderedPageBreak/>
        <w:t>Desvantagens/Problemas</w:t>
      </w:r>
    </w:p>
    <w:p w:rsidR="00C72F9E" w:rsidRPr="00D20E40" w:rsidRDefault="00C72F9E" w:rsidP="00C72F9E"/>
    <w:p w:rsidR="001C1DA8" w:rsidRPr="00D20E40" w:rsidRDefault="001C1DA8" w:rsidP="001C1DA8">
      <w:r w:rsidRPr="00D20E40">
        <w:t xml:space="preserve">Na autenticação do </w:t>
      </w:r>
      <w:r w:rsidR="00EA30D1" w:rsidRPr="00D20E40">
        <w:t>SINCRO</w:t>
      </w:r>
      <w:r w:rsidRPr="00D20E40">
        <w:t xml:space="preserve"> Mobile não existe possibilidade de garantir a identidade fiscal do cidadão, havendo assim a possibilidade do utilizador se registar com um NIF diferente do seu.</w:t>
      </w:r>
    </w:p>
    <w:p w:rsidR="001C1DA8" w:rsidRPr="00D20E40" w:rsidRDefault="001C1DA8" w:rsidP="001C1DA8">
      <w:r w:rsidRPr="00D20E40">
        <w:t>Neste momento não teríamos possibilidade de realizar essa verificação pois esses dados apenas podem ser validados através do portal das finanças ou da autenticação do cartão de cidadão.</w:t>
      </w:r>
    </w:p>
    <w:p w:rsidR="00CD0C4F" w:rsidRPr="00D20E40" w:rsidRDefault="00643A76" w:rsidP="001C1DA8">
      <w:r w:rsidRPr="00D20E40">
        <w:t xml:space="preserve">A desvantagem da autenticação segundo o fluxo de </w:t>
      </w:r>
      <w:r w:rsidRPr="00D20E40">
        <w:rPr>
          <w:i/>
        </w:rPr>
        <w:t>resource owner</w:t>
      </w:r>
      <w:r w:rsidRPr="00D20E40">
        <w:t xml:space="preserve"> </w:t>
      </w:r>
      <w:r w:rsidRPr="00D20E40">
        <w:rPr>
          <w:i/>
        </w:rPr>
        <w:t xml:space="preserve">password credentials Grant flow </w:t>
      </w:r>
      <w:r w:rsidRPr="00D20E40">
        <w:t xml:space="preserve">é que uma aplicação de terceiros que se baseie na utilização de um serviço externo não deve pedir diretamente os dados ao utilizador, mas sim lançar uma janela ao provedor de identidade e receber por </w:t>
      </w:r>
      <w:proofErr w:type="spellStart"/>
      <w:r w:rsidRPr="00D20E40">
        <w:rPr>
          <w:i/>
        </w:rPr>
        <w:t>callback</w:t>
      </w:r>
      <w:proofErr w:type="spellEnd"/>
      <w:r w:rsidRPr="00D20E40">
        <w:t xml:space="preserve"> o </w:t>
      </w:r>
      <w:proofErr w:type="spellStart"/>
      <w:r w:rsidRPr="00D20E40">
        <w:rPr>
          <w:i/>
        </w:rPr>
        <w:t>access</w:t>
      </w:r>
      <w:proofErr w:type="spellEnd"/>
      <w:r w:rsidRPr="00D20E40">
        <w:rPr>
          <w:i/>
        </w:rPr>
        <w:t xml:space="preserve"> </w:t>
      </w:r>
      <w:proofErr w:type="spellStart"/>
      <w:r w:rsidRPr="00D20E40">
        <w:rPr>
          <w:i/>
        </w:rPr>
        <w:t>token</w:t>
      </w:r>
      <w:proofErr w:type="spellEnd"/>
      <w:r w:rsidRPr="00D20E40">
        <w:rPr>
          <w:i/>
        </w:rPr>
        <w:t>.</w:t>
      </w:r>
      <w:r w:rsidRPr="00D20E40">
        <w:t xml:space="preserve"> No caso particular do SINCRO Mobile isto não se aplica porque a aplicação pertence ao nosso sistema, e dessa maneira torna razoável o facto de serem pedidos os dados ao utilizador.</w:t>
      </w:r>
    </w:p>
    <w:p w:rsidR="00A54666" w:rsidRPr="00D20E40" w:rsidRDefault="00A54666" w:rsidP="001C1DA8"/>
    <w:p w:rsidR="001C1DA8" w:rsidRPr="00D20E40" w:rsidRDefault="001C1DA8" w:rsidP="00B04D00">
      <w:pPr>
        <w:pStyle w:val="Ttulo4"/>
        <w:numPr>
          <w:ilvl w:val="3"/>
          <w:numId w:val="9"/>
        </w:numPr>
      </w:pPr>
      <w:r w:rsidRPr="00D20E40">
        <w:t>Futuras Considerações</w:t>
      </w:r>
    </w:p>
    <w:p w:rsidR="00A54666" w:rsidRPr="00D20E40" w:rsidRDefault="00A54666" w:rsidP="00A54666"/>
    <w:p w:rsidR="001C1DA8" w:rsidRPr="00D20E40" w:rsidRDefault="001C1DA8" w:rsidP="001C1DA8">
      <w:r w:rsidRPr="00D20E40">
        <w:t xml:space="preserve">Para um futuro trabalho, seria de todo o interesse que fosse criada uma entidade que gerisse o projeto </w:t>
      </w:r>
      <w:r w:rsidR="00EA30D1" w:rsidRPr="00D20E40">
        <w:t>SINCRO</w:t>
      </w:r>
      <w:r w:rsidRPr="00D20E40">
        <w:t xml:space="preserve"> Mobile e que tivesse a autorização do governo para utilizar os métodos de autenticação anteriormente descritos que permitisse a validação do NIF do cidadão, oferecendo a garantia de que a sua identificação seja verídica.</w:t>
      </w:r>
    </w:p>
    <w:p w:rsidR="00423D0C" w:rsidRPr="00D20E40" w:rsidRDefault="00423D0C" w:rsidP="00423D0C"/>
    <w:p w:rsidR="001C1DA8" w:rsidRPr="00D20E40" w:rsidRDefault="00526FEE" w:rsidP="00F8353A">
      <w:pPr>
        <w:pStyle w:val="Ttulo3"/>
        <w:numPr>
          <w:ilvl w:val="2"/>
          <w:numId w:val="28"/>
        </w:numPr>
      </w:pPr>
      <w:bookmarkStart w:id="132" w:name="_Toc524021701"/>
      <w:r w:rsidRPr="00D20E40">
        <w:t>Pagamento de Contraordenações</w:t>
      </w:r>
      <w:bookmarkEnd w:id="132"/>
    </w:p>
    <w:p w:rsidR="00A54666" w:rsidRPr="00D20E40" w:rsidRDefault="00A54666" w:rsidP="00A54666"/>
    <w:p w:rsidR="00526FEE" w:rsidRPr="00D20E40" w:rsidRDefault="00526FEE" w:rsidP="00526FEE">
      <w:r w:rsidRPr="00D20E40">
        <w:t>Neste capítulo irão ser abordadas as diferentes formas de pagamento que podem ser disponibilizadas futuramente numa aplicação final. Dado que este projeto é apenas um protótipo de um possível sistema informático a ser integrado no sistema SINCRO, não sendo possível simular pagamentos, vamos apresentar as formas de pagamento utilizadas atualmente.</w:t>
      </w:r>
    </w:p>
    <w:p w:rsidR="00526FEE" w:rsidRPr="00D20E40" w:rsidRDefault="00526FEE" w:rsidP="00526FEE"/>
    <w:p w:rsidR="00526FEE" w:rsidRPr="00D20E40" w:rsidRDefault="00526FEE" w:rsidP="00B04D00">
      <w:pPr>
        <w:pStyle w:val="Ttulo4"/>
        <w:numPr>
          <w:ilvl w:val="3"/>
          <w:numId w:val="9"/>
        </w:numPr>
      </w:pPr>
      <w:r w:rsidRPr="00D20E40">
        <w:t>Formas de Pagamento</w:t>
      </w:r>
    </w:p>
    <w:p w:rsidR="00A54666" w:rsidRPr="00D20E40" w:rsidRDefault="00A54666" w:rsidP="00A54666"/>
    <w:p w:rsidR="00526FEE" w:rsidRPr="00D20E40" w:rsidRDefault="00526FEE" w:rsidP="00526FEE">
      <w:r w:rsidRPr="00D20E40">
        <w:t xml:space="preserve"> As formas de pagamento dividem-se em dois tipos distintos, estes são o pagamento online e o pagamento multibanco. Ambos com características muito diferentes relativamente à segurança e disponibilidade.</w:t>
      </w:r>
    </w:p>
    <w:p w:rsidR="00526FEE" w:rsidRPr="00D20E40" w:rsidRDefault="00526FEE" w:rsidP="00526FEE"/>
    <w:p w:rsidR="00526FEE" w:rsidRPr="00D20E40" w:rsidRDefault="00526FEE" w:rsidP="00526FEE">
      <w:pPr>
        <w:pStyle w:val="Ttulo5"/>
      </w:pPr>
      <w:r w:rsidRPr="00D20E40">
        <w:lastRenderedPageBreak/>
        <w:t>Pagamento Multibanco</w:t>
      </w:r>
    </w:p>
    <w:p w:rsidR="00A54666" w:rsidRPr="00D20E40" w:rsidRDefault="00A54666" w:rsidP="00A54666"/>
    <w:p w:rsidR="00526FEE" w:rsidRPr="00D20E40" w:rsidRDefault="00526FEE" w:rsidP="00526FEE">
      <w:r w:rsidRPr="00D20E40">
        <w:t xml:space="preserve">Este tipo de pagamento é o mais seguro. Uma vez que este processo </w:t>
      </w:r>
      <w:r w:rsidR="00ED1871" w:rsidRPr="00D20E40">
        <w:t>decorre</w:t>
      </w:r>
      <w:r w:rsidRPr="00D20E40">
        <w:t xml:space="preserve"> através de uma caixa de multibanco física, o utilizador não se compromete com pagamentos online que são menos seguros. </w:t>
      </w:r>
    </w:p>
    <w:p w:rsidR="007B29E2" w:rsidRPr="00D20E40" w:rsidRDefault="00682918" w:rsidP="00526FEE">
      <w:r w:rsidRPr="00D20E40">
        <w:rPr>
          <w:noProof/>
        </w:rPr>
        <mc:AlternateContent>
          <mc:Choice Requires="wps">
            <w:drawing>
              <wp:anchor distT="0" distB="0" distL="114300" distR="114300" simplePos="0" relativeHeight="251655680" behindDoc="0" locked="0" layoutInCell="1" allowOverlap="1" wp14:anchorId="10C70F76" wp14:editId="3FA8C8FB">
                <wp:simplePos x="0" y="0"/>
                <wp:positionH relativeFrom="column">
                  <wp:posOffset>911860</wp:posOffset>
                </wp:positionH>
                <wp:positionV relativeFrom="paragraph">
                  <wp:posOffset>3458210</wp:posOffset>
                </wp:positionV>
                <wp:extent cx="3930650" cy="635"/>
                <wp:effectExtent l="0" t="0" r="6350" b="12065"/>
                <wp:wrapTopAndBottom/>
                <wp:docPr id="77" name="Caixa de Texto 77"/>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B4381E" w:rsidRPr="00FD6C14" w:rsidRDefault="00B4381E" w:rsidP="00682918">
                            <w:pPr>
                              <w:pStyle w:val="Legenda"/>
                              <w:jc w:val="center"/>
                              <w:rPr>
                                <w:noProof/>
                                <w:szCs w:val="20"/>
                              </w:rPr>
                            </w:pPr>
                            <w:bookmarkStart w:id="133" w:name="_Ref523935415"/>
                            <w:bookmarkStart w:id="134" w:name="_Toc524019759"/>
                            <w:r>
                              <w:t xml:space="preserve">Figura </w:t>
                            </w:r>
                            <w:r>
                              <w:fldChar w:fldCharType="begin"/>
                            </w:r>
                            <w:r>
                              <w:instrText xml:space="preserve"> SEQ Figura \* ARABIC </w:instrText>
                            </w:r>
                            <w:r>
                              <w:fldChar w:fldCharType="separate"/>
                            </w:r>
                            <w:r>
                              <w:rPr>
                                <w:noProof/>
                              </w:rPr>
                              <w:t>18</w:t>
                            </w:r>
                            <w:r>
                              <w:fldChar w:fldCharType="end"/>
                            </w:r>
                            <w:bookmarkEnd w:id="133"/>
                            <w:r>
                              <w:t xml:space="preserve"> - FLUXO DE PAGAMENTO MULTIBANCO</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70F76" id="Caixa de Texto 77" o:spid="_x0000_s1044" type="#_x0000_t202" style="position:absolute;left:0;text-align:left;margin-left:71.8pt;margin-top:272.3pt;width:309.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" stroked="f">
                <v:textbox style="mso-fit-shape-to-text:t" inset="0,0,0,0">
                  <w:txbxContent>
                    <w:p w:rsidR="00B4381E" w:rsidRPr="00FD6C14" w:rsidRDefault="00B4381E" w:rsidP="00682918">
                      <w:pPr>
                        <w:pStyle w:val="Legenda"/>
                        <w:jc w:val="center"/>
                        <w:rPr>
                          <w:noProof/>
                          <w:szCs w:val="20"/>
                        </w:rPr>
                      </w:pPr>
                      <w:bookmarkStart w:id="135" w:name="_Ref523935415"/>
                      <w:bookmarkStart w:id="136" w:name="_Toc524019759"/>
                      <w:r>
                        <w:t xml:space="preserve">Figura </w:t>
                      </w:r>
                      <w:r>
                        <w:fldChar w:fldCharType="begin"/>
                      </w:r>
                      <w:r>
                        <w:instrText xml:space="preserve"> SEQ Figura \* ARABIC </w:instrText>
                      </w:r>
                      <w:r>
                        <w:fldChar w:fldCharType="separate"/>
                      </w:r>
                      <w:r>
                        <w:rPr>
                          <w:noProof/>
                        </w:rPr>
                        <w:t>18</w:t>
                      </w:r>
                      <w:r>
                        <w:fldChar w:fldCharType="end"/>
                      </w:r>
                      <w:bookmarkEnd w:id="135"/>
                      <w:r>
                        <w:t xml:space="preserve"> - FLUXO DE PAGAMENTO MULTIBANCO</w:t>
                      </w:r>
                      <w:bookmarkEnd w:id="136"/>
                    </w:p>
                  </w:txbxContent>
                </v:textbox>
                <w10:wrap type="topAndBottom"/>
              </v:shape>
            </w:pict>
          </mc:Fallback>
        </mc:AlternateContent>
      </w:r>
      <w:r w:rsidRPr="00D20E40">
        <w:rPr>
          <w:noProof/>
        </w:rPr>
        <w:drawing>
          <wp:anchor distT="360045" distB="360045" distL="114300" distR="114300" simplePos="0" relativeHeight="251627008" behindDoc="0" locked="0" layoutInCell="1" allowOverlap="1" wp14:anchorId="526F5C60" wp14:editId="1537BE99">
            <wp:simplePos x="0" y="0"/>
            <wp:positionH relativeFrom="margin">
              <wp:posOffset>911860</wp:posOffset>
            </wp:positionH>
            <wp:positionV relativeFrom="paragraph">
              <wp:posOffset>1061683</wp:posOffset>
            </wp:positionV>
            <wp:extent cx="3931200" cy="234000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amento Multibanco.png"/>
                    <pic:cNvPicPr/>
                  </pic:nvPicPr>
                  <pic:blipFill>
                    <a:blip r:embed="rId58">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Para possibilitar este tipo de pagamento, na aplicação móvel do SINCRO Mobile deverá ser concedida a mesm</w:t>
      </w:r>
      <w:r w:rsidR="000A50BA" w:rsidRPr="00D20E40">
        <w:t>a opção</w:t>
      </w:r>
      <w:r w:rsidR="00DD5C22" w:rsidRPr="00D20E40">
        <w:t>,</w:t>
      </w:r>
      <w:r w:rsidR="000A50BA" w:rsidRPr="00D20E40">
        <w:t xml:space="preserve"> como </w:t>
      </w:r>
      <w:r w:rsidR="006C664F" w:rsidRPr="00D20E40">
        <w:t>presente</w:t>
      </w:r>
      <w:r w:rsidR="000A50BA" w:rsidRPr="00D20E40">
        <w:t xml:space="preserve"> na </w:t>
      </w:r>
      <w:r w:rsidRPr="00D20E40">
        <w:fldChar w:fldCharType="begin"/>
      </w:r>
      <w:r w:rsidRPr="00D20E40">
        <w:instrText xml:space="preserve"> REF _Ref523935415 \h </w:instrText>
      </w:r>
      <w:r w:rsidRPr="00D20E40">
        <w:fldChar w:fldCharType="separate"/>
      </w:r>
      <w:r w:rsidRPr="00D20E40">
        <w:t xml:space="preserve">Figura </w:t>
      </w:r>
      <w:r w:rsidRPr="00D20E40">
        <w:rPr>
          <w:noProof/>
        </w:rPr>
        <w:t>18</w:t>
      </w:r>
      <w:r w:rsidRPr="00D20E40">
        <w:fldChar w:fldCharType="end"/>
      </w:r>
      <w:r w:rsidRPr="00D20E40">
        <w:t xml:space="preserve">, </w:t>
      </w:r>
      <w:r w:rsidR="00526FEE" w:rsidRPr="00D20E40">
        <w:t>que irá redirecionar para uma página com a entidade e referência referentes à conta bancária da empresa.</w:t>
      </w:r>
    </w:p>
    <w:p w:rsidR="007B29E2" w:rsidRPr="00D20E40" w:rsidRDefault="007B29E2" w:rsidP="00526FEE"/>
    <w:p w:rsidR="00526FEE" w:rsidRPr="00D20E40" w:rsidRDefault="00526FEE" w:rsidP="00526FEE">
      <w:pPr>
        <w:pStyle w:val="Ttulo5"/>
      </w:pPr>
      <w:r w:rsidRPr="00D20E40">
        <w:t>Pagamento Online</w:t>
      </w:r>
    </w:p>
    <w:p w:rsidR="00A54666" w:rsidRPr="00D20E40" w:rsidRDefault="00A54666" w:rsidP="00A54666"/>
    <w:p w:rsidR="00526FEE" w:rsidRPr="00D20E40" w:rsidRDefault="00526FEE" w:rsidP="00526FEE">
      <w:r w:rsidRPr="00D20E40">
        <w:t>Ao contrário do pagamento multibanco, como já referido, este tipo de pagamento é menos seguro uma fez que não é feito fisicamente, mas sim via internet. Contudo é um processo com uma acrescida disponibilidade e mais prático. É possível de efetuar este pagamento através da aplicação móvel com um simples clique, sem o utilizador necessitar de se deslocar fisicamente.</w:t>
      </w:r>
    </w:p>
    <w:p w:rsidR="00526FEE" w:rsidRPr="00D20E40" w:rsidRDefault="00526FEE" w:rsidP="00526FEE">
      <w:r w:rsidRPr="00D20E40">
        <w:t xml:space="preserve">Para ser possível disponibilizar pagamentos online é necessário ter uma conta de comerciante de internet, ou dito em inglês </w:t>
      </w:r>
      <w:r w:rsidRPr="00D20E40">
        <w:rPr>
          <w:i/>
        </w:rPr>
        <w:t>Internet Merchant Account</w:t>
      </w:r>
      <w:r w:rsidRPr="00D20E40">
        <w:t>. Esta conta é conseguida através de um acordo entre o comerciante que pretende ter o IMC, um banco comerciante e um processo de pagamento (</w:t>
      </w:r>
      <w:r w:rsidRPr="00D20E40">
        <w:rPr>
          <w:i/>
        </w:rPr>
        <w:t>Credit Card</w:t>
      </w:r>
      <w:r w:rsidRPr="00D20E40">
        <w:t xml:space="preserve">, </w:t>
      </w:r>
      <w:r w:rsidRPr="00D20E40">
        <w:rPr>
          <w:i/>
        </w:rPr>
        <w:t>VISA</w:t>
      </w:r>
      <w:r w:rsidRPr="00D20E40">
        <w:t xml:space="preserve">, </w:t>
      </w:r>
      <w:r w:rsidRPr="00D20E40">
        <w:rPr>
          <w:i/>
        </w:rPr>
        <w:t>etc</w:t>
      </w:r>
      <w:r w:rsidRPr="00D20E40">
        <w:t xml:space="preserve">). </w:t>
      </w:r>
    </w:p>
    <w:p w:rsidR="00526FEE" w:rsidRPr="00D20E40" w:rsidRDefault="001D3AD0" w:rsidP="00526FEE">
      <w:r w:rsidRPr="00D20E40">
        <w:rPr>
          <w:noProof/>
        </w:rPr>
        <w:lastRenderedPageBreak/>
        <mc:AlternateContent>
          <mc:Choice Requires="wps">
            <w:drawing>
              <wp:anchor distT="0" distB="0" distL="114300" distR="114300" simplePos="0" relativeHeight="251656704" behindDoc="0" locked="0" layoutInCell="1" allowOverlap="1" wp14:anchorId="7452291D" wp14:editId="0F00423B">
                <wp:simplePos x="0" y="0"/>
                <wp:positionH relativeFrom="column">
                  <wp:posOffset>911860</wp:posOffset>
                </wp:positionH>
                <wp:positionV relativeFrom="paragraph">
                  <wp:posOffset>3462655</wp:posOffset>
                </wp:positionV>
                <wp:extent cx="3930650" cy="635"/>
                <wp:effectExtent l="0" t="0" r="6350" b="12065"/>
                <wp:wrapTopAndBottom/>
                <wp:docPr id="78" name="Caixa de Texto 78"/>
                <wp:cNvGraphicFramePr/>
                <a:graphic xmlns:a="http://schemas.openxmlformats.org/drawingml/2006/main">
                  <a:graphicData uri="http://schemas.microsoft.com/office/word/2010/wordprocessingShape">
                    <wps:wsp>
                      <wps:cNvSpPr txBox="1"/>
                      <wps:spPr>
                        <a:xfrm>
                          <a:off x="0" y="0"/>
                          <a:ext cx="3930650" cy="635"/>
                        </a:xfrm>
                        <a:prstGeom prst="rect">
                          <a:avLst/>
                        </a:prstGeom>
                        <a:solidFill>
                          <a:prstClr val="white"/>
                        </a:solidFill>
                        <a:ln>
                          <a:noFill/>
                        </a:ln>
                      </wps:spPr>
                      <wps:txbx>
                        <w:txbxContent>
                          <w:p w:rsidR="00B4381E" w:rsidRPr="000D01ED" w:rsidRDefault="00B4381E" w:rsidP="001D3AD0">
                            <w:pPr>
                              <w:pStyle w:val="Legenda"/>
                              <w:jc w:val="center"/>
                              <w:rPr>
                                <w:noProof/>
                                <w:szCs w:val="20"/>
                              </w:rPr>
                            </w:pPr>
                            <w:bookmarkStart w:id="137" w:name="_Ref523935655"/>
                            <w:bookmarkStart w:id="138" w:name="_Toc524019760"/>
                            <w:r>
                              <w:t xml:space="preserve">Figura </w:t>
                            </w:r>
                            <w:r>
                              <w:fldChar w:fldCharType="begin"/>
                            </w:r>
                            <w:r>
                              <w:instrText xml:space="preserve"> SEQ Figura \* ARABIC </w:instrText>
                            </w:r>
                            <w:r>
                              <w:fldChar w:fldCharType="separate"/>
                            </w:r>
                            <w:r>
                              <w:rPr>
                                <w:noProof/>
                              </w:rPr>
                              <w:t>19</w:t>
                            </w:r>
                            <w:r>
                              <w:fldChar w:fldCharType="end"/>
                            </w:r>
                            <w:bookmarkEnd w:id="137"/>
                            <w:r>
                              <w:t xml:space="preserve"> - FLUXO DE PAGAMENTO CREDIT CARD</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2291D" id="Caixa de Texto 78" o:spid="_x0000_s1045" type="#_x0000_t202" style="position:absolute;left:0;text-align:left;margin-left:71.8pt;margin-top:272.65pt;width:309.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" stroked="f">
                <v:textbox style="mso-fit-shape-to-text:t" inset="0,0,0,0">
                  <w:txbxContent>
                    <w:p w:rsidR="00B4381E" w:rsidRPr="000D01ED" w:rsidRDefault="00B4381E" w:rsidP="001D3AD0">
                      <w:pPr>
                        <w:pStyle w:val="Legenda"/>
                        <w:jc w:val="center"/>
                        <w:rPr>
                          <w:noProof/>
                          <w:szCs w:val="20"/>
                        </w:rPr>
                      </w:pPr>
                      <w:bookmarkStart w:id="139" w:name="_Ref523935655"/>
                      <w:bookmarkStart w:id="140" w:name="_Toc524019760"/>
                      <w:r>
                        <w:t xml:space="preserve">Figura </w:t>
                      </w:r>
                      <w:r>
                        <w:fldChar w:fldCharType="begin"/>
                      </w:r>
                      <w:r>
                        <w:instrText xml:space="preserve"> SEQ Figura \* ARABIC </w:instrText>
                      </w:r>
                      <w:r>
                        <w:fldChar w:fldCharType="separate"/>
                      </w:r>
                      <w:r>
                        <w:rPr>
                          <w:noProof/>
                        </w:rPr>
                        <w:t>19</w:t>
                      </w:r>
                      <w:r>
                        <w:fldChar w:fldCharType="end"/>
                      </w:r>
                      <w:bookmarkEnd w:id="139"/>
                      <w:r>
                        <w:t xml:space="preserve"> - FLUXO DE PAGAMENTO CREDIT CARD</w:t>
                      </w:r>
                      <w:bookmarkEnd w:id="140"/>
                    </w:p>
                  </w:txbxContent>
                </v:textbox>
                <w10:wrap type="topAndBottom"/>
              </v:shape>
            </w:pict>
          </mc:Fallback>
        </mc:AlternateContent>
      </w:r>
      <w:r w:rsidRPr="00D20E40">
        <w:rPr>
          <w:noProof/>
        </w:rPr>
        <w:drawing>
          <wp:anchor distT="360045" distB="360045" distL="114300" distR="114300" simplePos="0" relativeHeight="251628032" behindDoc="0" locked="0" layoutInCell="1" allowOverlap="1" wp14:anchorId="1697A064" wp14:editId="51F0E7A1">
            <wp:simplePos x="0" y="0"/>
            <wp:positionH relativeFrom="margin">
              <wp:posOffset>911860</wp:posOffset>
            </wp:positionH>
            <wp:positionV relativeFrom="margin">
              <wp:posOffset>1066128</wp:posOffset>
            </wp:positionV>
            <wp:extent cx="3931200" cy="2340000"/>
            <wp:effectExtent l="0" t="0" r="635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amento Cartão de Credito.png"/>
                    <pic:cNvPicPr/>
                  </pic:nvPicPr>
                  <pic:blipFill>
                    <a:blip r:embed="rId59">
                      <a:extLst>
                        <a:ext uri="{28A0092B-C50C-407E-A947-70E740481C1C}">
                          <a14:useLocalDpi xmlns:a14="http://schemas.microsoft.com/office/drawing/2010/main" val="0"/>
                        </a:ext>
                      </a:extLst>
                    </a:blip>
                    <a:stretch>
                      <a:fillRect/>
                    </a:stretch>
                  </pic:blipFill>
                  <pic:spPr>
                    <a:xfrm>
                      <a:off x="0" y="0"/>
                      <a:ext cx="3931200" cy="2340000"/>
                    </a:xfrm>
                    <a:prstGeom prst="rect">
                      <a:avLst/>
                    </a:prstGeom>
                  </pic:spPr>
                </pic:pic>
              </a:graphicData>
            </a:graphic>
            <wp14:sizeRelH relativeFrom="page">
              <wp14:pctWidth>0</wp14:pctWidth>
            </wp14:sizeRelH>
            <wp14:sizeRelV relativeFrom="page">
              <wp14:pctHeight>0</wp14:pctHeight>
            </wp14:sizeRelV>
          </wp:anchor>
        </w:drawing>
      </w:r>
      <w:r w:rsidR="00526FEE" w:rsidRPr="00D20E40">
        <w:t xml:space="preserve">Na </w:t>
      </w:r>
      <w:r w:rsidRPr="00D20E40">
        <w:fldChar w:fldCharType="begin"/>
      </w:r>
      <w:r w:rsidRPr="00D20E40">
        <w:instrText xml:space="preserve"> REF _Ref523935655 \h </w:instrText>
      </w:r>
      <w:r w:rsidRPr="00D20E40">
        <w:fldChar w:fldCharType="separate"/>
      </w:r>
      <w:r w:rsidRPr="00D20E40">
        <w:t xml:space="preserve">Figura </w:t>
      </w:r>
      <w:r w:rsidRPr="00D20E40">
        <w:rPr>
          <w:noProof/>
        </w:rPr>
        <w:t>19</w:t>
      </w:r>
      <w:r w:rsidRPr="00D20E40">
        <w:fldChar w:fldCharType="end"/>
      </w:r>
      <w:r w:rsidRPr="00D20E40">
        <w:t xml:space="preserve"> </w:t>
      </w:r>
      <w:r w:rsidR="00526FEE" w:rsidRPr="00D20E40">
        <w:t xml:space="preserve">é possível verificar </w:t>
      </w:r>
      <w:r w:rsidR="00875F2F" w:rsidRPr="00D20E40">
        <w:t>o processo de pagamento efetuado através de cartão de crédito</w:t>
      </w:r>
      <w:r w:rsidR="00526FEE" w:rsidRPr="00D20E40">
        <w:t>, juntamente com o segundo passo de pagamento no qual o utilizador precisa dos dados do cartão associado à conta bancária para efetuar o pagamento final.</w:t>
      </w:r>
    </w:p>
    <w:p w:rsidR="00D20E40" w:rsidRPr="00D20E40" w:rsidRDefault="00D20E40" w:rsidP="00195A3C">
      <w:pPr>
        <w:pStyle w:val="Ttulo5"/>
      </w:pPr>
    </w:p>
    <w:p w:rsidR="00526FEE" w:rsidRPr="007D7134" w:rsidRDefault="00526FEE" w:rsidP="00195A3C">
      <w:pPr>
        <w:pStyle w:val="Ttulo5"/>
        <w:rPr>
          <w:lang w:val="en-US"/>
        </w:rPr>
      </w:pPr>
      <w:proofErr w:type="spellStart"/>
      <w:r w:rsidRPr="007D7134">
        <w:rPr>
          <w:lang w:val="en-US"/>
        </w:rPr>
        <w:t>Pagamento</w:t>
      </w:r>
      <w:proofErr w:type="spellEnd"/>
      <w:r w:rsidRPr="007D7134">
        <w:rPr>
          <w:lang w:val="en-US"/>
        </w:rPr>
        <w:t xml:space="preserve"> Online </w:t>
      </w:r>
      <w:proofErr w:type="spellStart"/>
      <w:r w:rsidRPr="007D7134">
        <w:rPr>
          <w:lang w:val="en-US"/>
        </w:rPr>
        <w:t>sem</w:t>
      </w:r>
      <w:proofErr w:type="spellEnd"/>
      <w:r w:rsidRPr="007D7134">
        <w:rPr>
          <w:lang w:val="en-US"/>
        </w:rPr>
        <w:t xml:space="preserve"> Internet Merchant Account</w:t>
      </w:r>
    </w:p>
    <w:p w:rsidR="00A54666" w:rsidRPr="007D7134" w:rsidRDefault="00A54666" w:rsidP="00A54666">
      <w:pPr>
        <w:rPr>
          <w:lang w:val="en-US"/>
        </w:rPr>
      </w:pPr>
    </w:p>
    <w:p w:rsidR="00526FEE" w:rsidRPr="00D20E40" w:rsidRDefault="00526FEE" w:rsidP="00526FEE">
      <w:r w:rsidRPr="00D20E40">
        <w:t xml:space="preserve">Em todo o caso, o comerciante poderá não ter necessidade de ter uma conta IMC. Existe outras opções de pagamento online que evitam o acordo anteriormente falado, como é o caso do </w:t>
      </w:r>
      <w:r w:rsidRPr="00D20E40">
        <w:rPr>
          <w:i/>
        </w:rPr>
        <w:t>Paypal</w:t>
      </w:r>
      <w:r w:rsidRPr="00D20E40">
        <w:t xml:space="preserve">. </w:t>
      </w:r>
    </w:p>
    <w:p w:rsidR="00A63576" w:rsidRPr="00D20E40" w:rsidRDefault="00526FEE" w:rsidP="00526FEE">
      <w:r w:rsidRPr="00D20E40">
        <w:t>Para adi</w:t>
      </w:r>
      <w:r w:rsidR="0024072E" w:rsidRPr="00D20E40">
        <w:t xml:space="preserve">cionar este método de pagamento </w:t>
      </w:r>
      <w:r w:rsidRPr="00D20E40">
        <w:t>basta registar o negócio pretend</w:t>
      </w:r>
      <w:r w:rsidR="0070333F" w:rsidRPr="00D20E40">
        <w:t xml:space="preserve">ido no site disponibilizado pela entidade que </w:t>
      </w:r>
      <w:r w:rsidR="00A645D8" w:rsidRPr="00D20E40">
        <w:t>realiza</w:t>
      </w:r>
      <w:r w:rsidR="0070333F" w:rsidRPr="00D20E40">
        <w:t xml:space="preserve"> este tipo de pagamento online. O registo é feito através </w:t>
      </w:r>
      <w:r w:rsidR="00525926" w:rsidRPr="00D20E40">
        <w:t>da confirmação</w:t>
      </w:r>
      <w:r w:rsidRPr="00D20E40">
        <w:t xml:space="preserve"> </w:t>
      </w:r>
      <w:r w:rsidR="0070333F" w:rsidRPr="00D20E40">
        <w:t>de</w:t>
      </w:r>
      <w:r w:rsidRPr="00D20E40">
        <w:t xml:space="preserve"> informações do negócio, conta bancária associada e outros fatores importantes para que torne este processo segur</w:t>
      </w:r>
      <w:r w:rsidR="00C5134C" w:rsidRPr="00D20E40">
        <w:t xml:space="preserve">o e autêntico. </w:t>
      </w:r>
    </w:p>
    <w:p w:rsidR="00526FEE" w:rsidRPr="00D20E40" w:rsidRDefault="006C664F" w:rsidP="00526FEE">
      <w:r w:rsidRPr="00D20E40">
        <w:t>A</w:t>
      </w:r>
      <w:r w:rsidR="00C5134C" w:rsidRPr="00D20E40">
        <w:t xml:space="preserve"> </w:t>
      </w:r>
      <w:r w:rsidR="00CC310D">
        <w:fldChar w:fldCharType="begin"/>
      </w:r>
      <w:r w:rsidR="00CC310D">
        <w:instrText xml:space="preserve"> REF _Ref523936020 \h </w:instrText>
      </w:r>
      <w:r w:rsidR="00CC310D">
        <w:fldChar w:fldCharType="separate"/>
      </w:r>
      <w:r w:rsidR="00CC310D">
        <w:t xml:space="preserve">Figura </w:t>
      </w:r>
      <w:r w:rsidR="00CC310D">
        <w:rPr>
          <w:noProof/>
        </w:rPr>
        <w:t>20</w:t>
      </w:r>
      <w:r w:rsidR="00CC310D">
        <w:fldChar w:fldCharType="end"/>
      </w:r>
      <w:r w:rsidR="00CC310D">
        <w:t xml:space="preserve"> </w:t>
      </w:r>
      <w:r w:rsidRPr="00D20E40">
        <w:t xml:space="preserve">apresenta </w:t>
      </w:r>
      <w:r w:rsidR="00526FEE" w:rsidRPr="00D20E40">
        <w:t>os passos do pagamento pelo qual o utilizador terá de passar para efetuar este método de pagamento.</w:t>
      </w:r>
      <w:r w:rsidR="00E4270F" w:rsidRPr="00D20E40">
        <w:t xml:space="preserve"> Neste processo de pagamento, é usual a utilização de uma conta de cliente, anteriormente registada na entidade do serviço</w:t>
      </w:r>
      <w:r w:rsidR="00562AC6" w:rsidRPr="00D20E40">
        <w:t xml:space="preserve"> de pagamento online</w:t>
      </w:r>
      <w:r w:rsidR="00E4270F" w:rsidRPr="00D20E40">
        <w:t xml:space="preserve">, como forma de segurança e autenticação para </w:t>
      </w:r>
      <w:r w:rsidR="00271E0C" w:rsidRPr="00D20E40">
        <w:t xml:space="preserve">realizar </w:t>
      </w:r>
      <w:r w:rsidR="00E4270F" w:rsidRPr="00D20E40">
        <w:t>pagamentos.</w:t>
      </w:r>
      <w:r w:rsidR="007D36C9" w:rsidRPr="00D20E40">
        <w:t xml:space="preserve"> Como possível de verificar no último passo, é sempre necessário realizar uma </w:t>
      </w:r>
      <w:r w:rsidR="00514F0A" w:rsidRPr="00D20E40">
        <w:t>última</w:t>
      </w:r>
      <w:r w:rsidR="00B61070" w:rsidRPr="00D20E40">
        <w:t xml:space="preserve"> confirmação do pagamento, onde</w:t>
      </w:r>
      <w:r w:rsidR="007D36C9" w:rsidRPr="00D20E40">
        <w:t xml:space="preserve"> consta o nome da respetiva </w:t>
      </w:r>
      <w:r w:rsidR="00E87658" w:rsidRPr="00D20E40">
        <w:t xml:space="preserve">entidade </w:t>
      </w:r>
      <w:r w:rsidR="003B3E34" w:rsidRPr="00D20E40">
        <w:t>comercial</w:t>
      </w:r>
      <w:r w:rsidR="00A63576" w:rsidRPr="00D20E40">
        <w:t xml:space="preserve"> </w:t>
      </w:r>
      <w:r w:rsidR="007D36C9" w:rsidRPr="00D20E40">
        <w:t>e detalhes do pagamento</w:t>
      </w:r>
      <w:r w:rsidR="00EE453B" w:rsidRPr="00D20E40">
        <w:t>,</w:t>
      </w:r>
      <w:r w:rsidR="007D36C9" w:rsidRPr="00D20E40">
        <w:t xml:space="preserve"> como valor e descrição.</w:t>
      </w:r>
      <w:r w:rsidR="00526FEE" w:rsidRPr="00D20E40">
        <w:tab/>
      </w:r>
    </w:p>
    <w:p w:rsidR="00526FEE" w:rsidRPr="00D20E40" w:rsidRDefault="00526FEE" w:rsidP="00526FEE"/>
    <w:p w:rsidR="006000ED" w:rsidRPr="00D20E40" w:rsidRDefault="00F3689A" w:rsidP="006000ED">
      <w:r>
        <w:rPr>
          <w:noProof/>
        </w:rPr>
        <w:lastRenderedPageBreak/>
        <mc:AlternateContent>
          <mc:Choice Requires="wps">
            <w:drawing>
              <wp:anchor distT="0" distB="0" distL="114300" distR="114300" simplePos="0" relativeHeight="251657728" behindDoc="0" locked="0" layoutInCell="1" allowOverlap="1" wp14:anchorId="357DFC81" wp14:editId="3D4CC185">
                <wp:simplePos x="0" y="0"/>
                <wp:positionH relativeFrom="column">
                  <wp:posOffset>181610</wp:posOffset>
                </wp:positionH>
                <wp:positionV relativeFrom="paragraph">
                  <wp:posOffset>2082800</wp:posOffset>
                </wp:positionV>
                <wp:extent cx="5396230" cy="635"/>
                <wp:effectExtent l="0" t="0" r="1270" b="12065"/>
                <wp:wrapTopAndBottom/>
                <wp:docPr id="79" name="Caixa de Texto 79"/>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875701" w:rsidRDefault="00B4381E" w:rsidP="00F3689A">
                            <w:pPr>
                              <w:pStyle w:val="Legenda"/>
                              <w:jc w:val="center"/>
                              <w:rPr>
                                <w:noProof/>
                                <w:szCs w:val="20"/>
                              </w:rPr>
                            </w:pPr>
                            <w:bookmarkStart w:id="141" w:name="_Ref523936020"/>
                            <w:bookmarkStart w:id="142" w:name="_Toc524019761"/>
                            <w:r>
                              <w:t xml:space="preserve">Figura </w:t>
                            </w:r>
                            <w:r>
                              <w:fldChar w:fldCharType="begin"/>
                            </w:r>
                            <w:r>
                              <w:instrText xml:space="preserve"> SEQ Figura \* ARABIC </w:instrText>
                            </w:r>
                            <w:r>
                              <w:fldChar w:fldCharType="separate"/>
                            </w:r>
                            <w:r>
                              <w:rPr>
                                <w:noProof/>
                              </w:rPr>
                              <w:t>20</w:t>
                            </w:r>
                            <w:r>
                              <w:fldChar w:fldCharType="end"/>
                            </w:r>
                            <w:bookmarkEnd w:id="141"/>
                            <w:r>
                              <w:t xml:space="preserve"> - FLUXO DE PAGAMENTO PAYPAL</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DFC81" id="Caixa de Texto 79" o:spid="_x0000_s1046" type="#_x0000_t202" style="position:absolute;left:0;text-align:left;margin-left:14.3pt;margin-top:164pt;width:424.9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" stroked="f">
                <v:textbox style="mso-fit-shape-to-text:t" inset="0,0,0,0">
                  <w:txbxContent>
                    <w:p w:rsidR="00B4381E" w:rsidRPr="00875701" w:rsidRDefault="00B4381E" w:rsidP="00F3689A">
                      <w:pPr>
                        <w:pStyle w:val="Legenda"/>
                        <w:jc w:val="center"/>
                        <w:rPr>
                          <w:noProof/>
                          <w:szCs w:val="20"/>
                        </w:rPr>
                      </w:pPr>
                      <w:bookmarkStart w:id="143" w:name="_Ref523936020"/>
                      <w:bookmarkStart w:id="144" w:name="_Toc524019761"/>
                      <w:r>
                        <w:t xml:space="preserve">Figura </w:t>
                      </w:r>
                      <w:r>
                        <w:fldChar w:fldCharType="begin"/>
                      </w:r>
                      <w:r>
                        <w:instrText xml:space="preserve"> SEQ Figura \* ARABIC </w:instrText>
                      </w:r>
                      <w:r>
                        <w:fldChar w:fldCharType="separate"/>
                      </w:r>
                      <w:r>
                        <w:rPr>
                          <w:noProof/>
                        </w:rPr>
                        <w:t>20</w:t>
                      </w:r>
                      <w:r>
                        <w:fldChar w:fldCharType="end"/>
                      </w:r>
                      <w:bookmarkEnd w:id="143"/>
                      <w:r>
                        <w:t xml:space="preserve"> - FLUXO DE PAGAMENTO PAYPAL</w:t>
                      </w:r>
                      <w:bookmarkEnd w:id="144"/>
                    </w:p>
                  </w:txbxContent>
                </v:textbox>
                <w10:wrap type="topAndBottom"/>
              </v:shape>
            </w:pict>
          </mc:Fallback>
        </mc:AlternateContent>
      </w:r>
      <w:r w:rsidR="00A54666" w:rsidRPr="00D20E40">
        <w:rPr>
          <w:noProof/>
        </w:rPr>
        <w:drawing>
          <wp:anchor distT="360045" distB="360045" distL="114300" distR="114300" simplePos="0" relativeHeight="251629056" behindDoc="0" locked="0" layoutInCell="1" allowOverlap="1" wp14:anchorId="21F2FA62" wp14:editId="017C54DA">
            <wp:simplePos x="0" y="0"/>
            <wp:positionH relativeFrom="margin">
              <wp:align>center</wp:align>
            </wp:positionH>
            <wp:positionV relativeFrom="margin">
              <wp:posOffset>-94686</wp:posOffset>
            </wp:positionV>
            <wp:extent cx="5396400" cy="2120400"/>
            <wp:effectExtent l="0" t="0" r="1270" b="63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amento Paypal.png"/>
                    <pic:cNvPicPr/>
                  </pic:nvPicPr>
                  <pic:blipFill>
                    <a:blip r:embed="rId60">
                      <a:extLst>
                        <a:ext uri="{28A0092B-C50C-407E-A947-70E740481C1C}">
                          <a14:useLocalDpi xmlns:a14="http://schemas.microsoft.com/office/drawing/2010/main" val="0"/>
                        </a:ext>
                      </a:extLst>
                    </a:blip>
                    <a:stretch>
                      <a:fillRect/>
                    </a:stretch>
                  </pic:blipFill>
                  <pic:spPr>
                    <a:xfrm>
                      <a:off x="0" y="0"/>
                      <a:ext cx="5396400" cy="212040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Ttulo3"/>
        <w:numPr>
          <w:ilvl w:val="2"/>
          <w:numId w:val="9"/>
        </w:numPr>
      </w:pPr>
      <w:bookmarkStart w:id="145" w:name="_Toc524021702"/>
      <w:r w:rsidRPr="00D20E40">
        <w:t>Verificação da matrícula</w:t>
      </w:r>
      <w:bookmarkEnd w:id="145"/>
    </w:p>
    <w:p w:rsidR="00A54666" w:rsidRPr="00D20E40" w:rsidRDefault="00A54666" w:rsidP="00A54666"/>
    <w:p w:rsidR="006000ED" w:rsidRPr="00D20E40" w:rsidRDefault="006000ED" w:rsidP="00B04D00">
      <w:pPr>
        <w:pStyle w:val="Ttulo4"/>
        <w:numPr>
          <w:ilvl w:val="3"/>
          <w:numId w:val="9"/>
        </w:numPr>
      </w:pPr>
      <w:r w:rsidRPr="00D20E40">
        <w:t xml:space="preserve">Implementação </w:t>
      </w:r>
    </w:p>
    <w:p w:rsidR="00A54666" w:rsidRPr="00D20E40" w:rsidRDefault="00A54666" w:rsidP="00A54666"/>
    <w:p w:rsidR="006000ED" w:rsidRDefault="00023789" w:rsidP="006000ED">
      <w:r>
        <w:rPr>
          <w:noProof/>
        </w:rPr>
        <mc:AlternateContent>
          <mc:Choice Requires="wps">
            <w:drawing>
              <wp:anchor distT="0" distB="0" distL="114300" distR="114300" simplePos="0" relativeHeight="251658752" behindDoc="0" locked="0" layoutInCell="1" allowOverlap="1" wp14:anchorId="56C75193" wp14:editId="37914F24">
                <wp:simplePos x="0" y="0"/>
                <wp:positionH relativeFrom="column">
                  <wp:posOffset>181610</wp:posOffset>
                </wp:positionH>
                <wp:positionV relativeFrom="paragraph">
                  <wp:posOffset>3492500</wp:posOffset>
                </wp:positionV>
                <wp:extent cx="5396230" cy="635"/>
                <wp:effectExtent l="0" t="0" r="1270" b="12065"/>
                <wp:wrapTopAndBottom/>
                <wp:docPr id="80" name="Caixa de Texto 80"/>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784832" w:rsidRDefault="00B4381E" w:rsidP="00023789">
                            <w:pPr>
                              <w:pStyle w:val="Legenda"/>
                              <w:jc w:val="center"/>
                              <w:rPr>
                                <w:noProof/>
                                <w:szCs w:val="20"/>
                              </w:rPr>
                            </w:pPr>
                            <w:bookmarkStart w:id="146" w:name="_Ref523936406"/>
                            <w:bookmarkStart w:id="147" w:name="_Toc524019762"/>
                            <w:r>
                              <w:t xml:space="preserve">Figura </w:t>
                            </w:r>
                            <w:r>
                              <w:fldChar w:fldCharType="begin"/>
                            </w:r>
                            <w:r>
                              <w:instrText xml:space="preserve"> SEQ Figura \* ARABIC </w:instrText>
                            </w:r>
                            <w:r>
                              <w:fldChar w:fldCharType="separate"/>
                            </w:r>
                            <w:r>
                              <w:rPr>
                                <w:noProof/>
                              </w:rPr>
                              <w:t>21</w:t>
                            </w:r>
                            <w:r>
                              <w:fldChar w:fldCharType="end"/>
                            </w:r>
                            <w:bookmarkEnd w:id="146"/>
                            <w:r>
                              <w:t xml:space="preserve"> - ESQUEMA DE ACESSO À INFOR</w:t>
                            </w:r>
                            <w:r>
                              <w:rPr>
                                <w:noProof/>
                              </w:rPr>
                              <w:t>MAÇÃO DA MATRÍCULA</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75193" id="Caixa de Texto 80" o:spid="_x0000_s1047" type="#_x0000_t202" style="position:absolute;left:0;text-align:left;margin-left:14.3pt;margin-top:275pt;width:424.9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" stroked="f">
                <v:textbox style="mso-fit-shape-to-text:t" inset="0,0,0,0">
                  <w:txbxContent>
                    <w:p w:rsidR="00B4381E" w:rsidRPr="00784832" w:rsidRDefault="00B4381E" w:rsidP="00023789">
                      <w:pPr>
                        <w:pStyle w:val="Legenda"/>
                        <w:jc w:val="center"/>
                        <w:rPr>
                          <w:noProof/>
                          <w:szCs w:val="20"/>
                        </w:rPr>
                      </w:pPr>
                      <w:bookmarkStart w:id="148" w:name="_Ref523936406"/>
                      <w:bookmarkStart w:id="149" w:name="_Toc524019762"/>
                      <w:r>
                        <w:t xml:space="preserve">Figura </w:t>
                      </w:r>
                      <w:r>
                        <w:fldChar w:fldCharType="begin"/>
                      </w:r>
                      <w:r>
                        <w:instrText xml:space="preserve"> SEQ Figura \* ARABIC </w:instrText>
                      </w:r>
                      <w:r>
                        <w:fldChar w:fldCharType="separate"/>
                      </w:r>
                      <w:r>
                        <w:rPr>
                          <w:noProof/>
                        </w:rPr>
                        <w:t>21</w:t>
                      </w:r>
                      <w:r>
                        <w:fldChar w:fldCharType="end"/>
                      </w:r>
                      <w:bookmarkEnd w:id="148"/>
                      <w:r>
                        <w:t xml:space="preserve"> - ESQUEMA DE ACESSO À INFOR</w:t>
                      </w:r>
                      <w:r>
                        <w:rPr>
                          <w:noProof/>
                        </w:rPr>
                        <w:t>MAÇÃO DA MATRÍCULA</w:t>
                      </w:r>
                      <w:bookmarkEnd w:id="149"/>
                    </w:p>
                  </w:txbxContent>
                </v:textbox>
                <w10:wrap type="topAndBottom"/>
              </v:shape>
            </w:pict>
          </mc:Fallback>
        </mc:AlternateContent>
      </w:r>
      <w:r w:rsidRPr="00D20E40">
        <w:rPr>
          <w:noProof/>
        </w:rPr>
        <w:drawing>
          <wp:anchor distT="360045" distB="360045" distL="114300" distR="114300" simplePos="0" relativeHeight="251630080" behindDoc="0" locked="0" layoutInCell="1" allowOverlap="1" wp14:anchorId="4701386F" wp14:editId="14DECFF8">
            <wp:simplePos x="0" y="0"/>
            <wp:positionH relativeFrom="margin">
              <wp:posOffset>181610</wp:posOffset>
            </wp:positionH>
            <wp:positionV relativeFrom="paragraph">
              <wp:posOffset>1334098</wp:posOffset>
            </wp:positionV>
            <wp:extent cx="5396230" cy="2101850"/>
            <wp:effectExtent l="0" t="0" r="1270" b="635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te_simulater diagrama.png"/>
                    <pic:cNvPicPr/>
                  </pic:nvPicPr>
                  <pic:blipFill>
                    <a:blip r:embed="rId61">
                      <a:extLst>
                        <a:ext uri="{28A0092B-C50C-407E-A947-70E740481C1C}">
                          <a14:useLocalDpi xmlns:a14="http://schemas.microsoft.com/office/drawing/2010/main" val="0"/>
                        </a:ext>
                      </a:extLst>
                    </a:blip>
                    <a:stretch>
                      <a:fillRect/>
                    </a:stretch>
                  </pic:blipFill>
                  <pic:spPr>
                    <a:xfrm>
                      <a:off x="0" y="0"/>
                      <a:ext cx="5396230" cy="2101850"/>
                    </a:xfrm>
                    <a:prstGeom prst="rect">
                      <a:avLst/>
                    </a:prstGeom>
                  </pic:spPr>
                </pic:pic>
              </a:graphicData>
            </a:graphic>
            <wp14:sizeRelH relativeFrom="page">
              <wp14:pctWidth>0</wp14:pctWidth>
            </wp14:sizeRelH>
            <wp14:sizeRelV relativeFrom="page">
              <wp14:pctHeight>0</wp14:pctHeight>
            </wp14:sizeRelV>
          </wp:anchor>
        </w:drawing>
      </w:r>
      <w:r w:rsidR="006000ED" w:rsidRPr="00D20E40">
        <w:t xml:space="preserve">No âmbito do projeto, de forma a cumprir as funcionalidades apresentadas, </w:t>
      </w:r>
      <w:r w:rsidR="00245B40">
        <w:t>foi</w:t>
      </w:r>
      <w:r w:rsidR="006000ED" w:rsidRPr="00D20E40">
        <w:t xml:space="preserve"> indispensável trabalhar com informação privada dos Cidadãos, mais propriamente a informação referente às matrículas. Dado que não nos é permitido acesso à informação foi necessário a conceção de um si</w:t>
      </w:r>
      <w:r>
        <w:t>stema simulador de matrículas.</w:t>
      </w:r>
    </w:p>
    <w:p w:rsidR="00023789" w:rsidRPr="00D20E40" w:rsidRDefault="00023789" w:rsidP="006000ED"/>
    <w:p w:rsidR="006000ED" w:rsidRPr="00D20E40" w:rsidRDefault="006000ED" w:rsidP="006000ED">
      <w:r w:rsidRPr="00D20E40">
        <w:t>O sistema efetuado para simular a obtenção da informação das matrículas tem como arquitet</w:t>
      </w:r>
      <w:r w:rsidR="00C24C76">
        <w:t xml:space="preserve">ura a figura acima apresentada, </w:t>
      </w:r>
      <w:r w:rsidR="00C24C76">
        <w:fldChar w:fldCharType="begin"/>
      </w:r>
      <w:r w:rsidR="00C24C76">
        <w:instrText xml:space="preserve"> REF _Ref523936406 \h </w:instrText>
      </w:r>
      <w:r w:rsidR="00C24C76">
        <w:fldChar w:fldCharType="separate"/>
      </w:r>
      <w:r w:rsidR="00C24C76">
        <w:t xml:space="preserve">Figura </w:t>
      </w:r>
      <w:r w:rsidR="00C24C76">
        <w:rPr>
          <w:noProof/>
        </w:rPr>
        <w:t>21</w:t>
      </w:r>
      <w:r w:rsidR="00C24C76">
        <w:fldChar w:fldCharType="end"/>
      </w:r>
      <w:r w:rsidR="00C24C76">
        <w:t>.</w:t>
      </w:r>
    </w:p>
    <w:p w:rsidR="006000ED" w:rsidRPr="00D20E40" w:rsidRDefault="006000ED" w:rsidP="006000ED">
      <w:r w:rsidRPr="00D20E40">
        <w:t xml:space="preserve">O SINCRO Mobile </w:t>
      </w:r>
      <w:r w:rsidR="00642435">
        <w:t>comunica</w:t>
      </w:r>
      <w:r w:rsidRPr="00D20E40">
        <w:t xml:space="preserve"> diretamente com o simulador, fazendo um pedido ao mesmo com o NIF do qual pretende ter acesso à informação das matrículas. Ao ser feita a confirmação do </w:t>
      </w:r>
      <w:r w:rsidRPr="00D20E40">
        <w:lastRenderedPageBreak/>
        <w:t xml:space="preserve">NIF o Simulador de Matrículas </w:t>
      </w:r>
      <w:r w:rsidR="001A35CC">
        <w:t>envia</w:t>
      </w:r>
      <w:r w:rsidRPr="00D20E40">
        <w:t xml:space="preserve"> a informação de todas as matrículas presentes registadas em nome do Cidadão com o respetivo NIF enviado. As matrículas disponibilizadas pelo simulador são registadas previamente possibilitando a simulação desta operação.</w:t>
      </w:r>
    </w:p>
    <w:p w:rsidR="006000ED" w:rsidRPr="00D20E40" w:rsidRDefault="006000ED" w:rsidP="006000ED"/>
    <w:p w:rsidR="006000ED" w:rsidRPr="00D20E40" w:rsidRDefault="006000ED" w:rsidP="00B04D00">
      <w:pPr>
        <w:pStyle w:val="Ttulo4"/>
        <w:numPr>
          <w:ilvl w:val="3"/>
          <w:numId w:val="9"/>
        </w:numPr>
      </w:pPr>
      <w:r w:rsidRPr="00D20E40">
        <w:t>Problemas e Solução</w:t>
      </w:r>
    </w:p>
    <w:p w:rsidR="00A54666" w:rsidRPr="00D20E40" w:rsidRDefault="00A54666" w:rsidP="00A54666"/>
    <w:p w:rsidR="006000ED" w:rsidRPr="00D20E40" w:rsidRDefault="006000ED" w:rsidP="006000ED">
      <w:r w:rsidRPr="00D20E40">
        <w:t xml:space="preserve">Esta forma de obtenção de informação privada não será a mais correta, uma vez que não existe nenhuma preocupação quanto à segurança durante o processo de troca de dados entre os dois sistemas informáticos. </w:t>
      </w:r>
    </w:p>
    <w:p w:rsidR="006000ED" w:rsidRPr="00D20E40" w:rsidRDefault="006000ED" w:rsidP="006000ED">
      <w:r w:rsidRPr="00D20E40">
        <w:t xml:space="preserve">O Simulador de Matrículas deverá utilizar uma entidade </w:t>
      </w:r>
      <w:r w:rsidR="00B71F46">
        <w:t>de autenticação</w:t>
      </w:r>
      <w:r w:rsidR="00B36603">
        <w:t xml:space="preserve"> </w:t>
      </w:r>
      <w:r w:rsidRPr="00D20E40">
        <w:t>externa para registo de novas entidades que pretendam e sejam autorizadas pelo simulador a</w:t>
      </w:r>
      <w:r w:rsidR="00941B21">
        <w:t xml:space="preserve"> ter acesso</w:t>
      </w:r>
      <w:r w:rsidRPr="00D20E40">
        <w:t xml:space="preserve"> informação</w:t>
      </w:r>
      <w:r w:rsidR="00B63EC1">
        <w:t xml:space="preserve"> </w:t>
      </w:r>
      <w:r w:rsidR="00141536">
        <w:t>reservada</w:t>
      </w:r>
      <w:r w:rsidRPr="00D20E40">
        <w:t xml:space="preserve">. Através desta arquitetura deverá ser possível a autenticação dos sistemas previamente registados de forma a lhes ser garantido o acesso à informação reservada. Por sua vez, favorecendo a segurança do Simulador de Matrículas para acessos indesejados de entidades maliciosas. </w:t>
      </w:r>
    </w:p>
    <w:p w:rsidR="006000ED" w:rsidRPr="00D20E40" w:rsidRDefault="006000ED" w:rsidP="006000ED"/>
    <w:p w:rsidR="006000ED" w:rsidRPr="00D20E40" w:rsidRDefault="006000ED" w:rsidP="00B04D00">
      <w:pPr>
        <w:pStyle w:val="Ttulo4"/>
        <w:numPr>
          <w:ilvl w:val="3"/>
          <w:numId w:val="9"/>
        </w:numPr>
      </w:pPr>
      <w:r w:rsidRPr="00D20E40">
        <w:t>Atual Processo de Autorização a Recursos Priva</w:t>
      </w:r>
      <w:r w:rsidR="00A54666" w:rsidRPr="00D20E40">
        <w:t>dos</w:t>
      </w:r>
    </w:p>
    <w:p w:rsidR="00A54666" w:rsidRPr="00D20E40" w:rsidRDefault="00A54666" w:rsidP="00A54666"/>
    <w:p w:rsidR="006000ED" w:rsidRPr="00D20E40" w:rsidRDefault="006000ED" w:rsidP="006000ED">
      <w:r w:rsidRPr="00D20E40">
        <w:t xml:space="preserve">Com base na solução procurada para realizar a autorização no acesso a recursos privados, existe uma tecnologia de autorização que permite o acesso limitado por aplicações exteriores via </w:t>
      </w:r>
      <w:r w:rsidRPr="00D20E40">
        <w:rPr>
          <w:i/>
        </w:rPr>
        <w:t>HTTP</w:t>
      </w:r>
      <w:r w:rsidRPr="00D20E40">
        <w:t xml:space="preserve">. A tecnologia dá pelo nome de </w:t>
      </w:r>
      <w:r w:rsidRPr="00D20E40">
        <w:rPr>
          <w:i/>
        </w:rPr>
        <w:t>OAuth 2.0</w:t>
      </w:r>
      <w:r w:rsidR="00690C79">
        <w:rPr>
          <w:i/>
        </w:rPr>
        <w:t xml:space="preserve"> </w:t>
      </w:r>
      <w:sdt>
        <w:sdtPr>
          <w:rPr>
            <w:i/>
          </w:rPr>
          <w:id w:val="-853032315"/>
          <w:citation/>
        </w:sdtPr>
        <w:sdtContent>
          <w:r w:rsidR="00690C79">
            <w:rPr>
              <w:i/>
            </w:rPr>
            <w:fldChar w:fldCharType="begin"/>
          </w:r>
          <w:r w:rsidR="00690C79" w:rsidRPr="00690C79">
            <w:rPr>
              <w:i/>
            </w:rPr>
            <w:instrText xml:space="preserve"> CITATION EdD12 \l 1033 </w:instrText>
          </w:r>
          <w:r w:rsidR="00690C79">
            <w:rPr>
              <w:i/>
            </w:rPr>
            <w:fldChar w:fldCharType="separate"/>
          </w:r>
          <w:r w:rsidR="00690C79" w:rsidRPr="00690C79">
            <w:rPr>
              <w:noProof/>
            </w:rPr>
            <w:t>(Ed &amp; Microsoft, 2012)</w:t>
          </w:r>
          <w:r w:rsidR="00690C79">
            <w:rPr>
              <w:i/>
            </w:rPr>
            <w:fldChar w:fldCharType="end"/>
          </w:r>
        </w:sdtContent>
      </w:sdt>
      <w:r w:rsidRPr="00D20E40">
        <w:t xml:space="preserve"> e o seu foco principal é a simplicidade e promover fluxos específicos de autorização para aplicações </w:t>
      </w:r>
      <w:r w:rsidRPr="00D20E40">
        <w:rPr>
          <w:i/>
        </w:rPr>
        <w:t>web</w:t>
      </w:r>
      <w:r w:rsidRPr="00D20E40">
        <w:t xml:space="preserve">, </w:t>
      </w:r>
      <w:r w:rsidRPr="00D20E40">
        <w:rPr>
          <w:i/>
        </w:rPr>
        <w:t>desktop</w:t>
      </w:r>
      <w:r w:rsidRPr="00D20E40">
        <w:t xml:space="preserve">, entre outros. Na figura </w:t>
      </w:r>
      <w:r w:rsidR="00BA2988" w:rsidRPr="00D20E40">
        <w:t>seguinte</w:t>
      </w:r>
      <w:r w:rsidR="00ED7E76" w:rsidRPr="00D20E40">
        <w:t xml:space="preserve">, </w:t>
      </w:r>
      <w:r w:rsidR="00043C9A">
        <w:fldChar w:fldCharType="begin"/>
      </w:r>
      <w:r w:rsidR="00043C9A">
        <w:instrText xml:space="preserve"> REF _Ref523938249 \h </w:instrText>
      </w:r>
      <w:r w:rsidR="00043C9A">
        <w:fldChar w:fldCharType="separate"/>
      </w:r>
      <w:r w:rsidR="00043C9A">
        <w:t xml:space="preserve">Figura </w:t>
      </w:r>
      <w:r w:rsidR="00043C9A">
        <w:rPr>
          <w:noProof/>
        </w:rPr>
        <w:t>22</w:t>
      </w:r>
      <w:r w:rsidR="00043C9A">
        <w:fldChar w:fldCharType="end"/>
      </w:r>
      <w:r w:rsidR="00043C9A">
        <w:t xml:space="preserve"> </w:t>
      </w:r>
      <w:sdt>
        <w:sdtPr>
          <w:id w:val="1824314386"/>
          <w:citation/>
        </w:sdtPr>
        <w:sdtContent>
          <w:r w:rsidR="00690C79">
            <w:fldChar w:fldCharType="begin"/>
          </w:r>
          <w:r w:rsidR="00690C79" w:rsidRPr="00690C79">
            <w:instrText xml:space="preserve"> CITATION EdD12 \l 1033 </w:instrText>
          </w:r>
          <w:r w:rsidR="00690C79">
            <w:fldChar w:fldCharType="separate"/>
          </w:r>
          <w:r w:rsidR="00690C79" w:rsidRPr="00690C79">
            <w:rPr>
              <w:noProof/>
            </w:rPr>
            <w:t>(Ed &amp; Microsoft, 2012)</w:t>
          </w:r>
          <w:r w:rsidR="00690C79">
            <w:fldChar w:fldCharType="end"/>
          </w:r>
        </w:sdtContent>
      </w:sdt>
      <w:r w:rsidR="00ED7E76" w:rsidRPr="00D20E40">
        <w:t>,</w:t>
      </w:r>
      <w:r w:rsidRPr="00D20E40">
        <w:t xml:space="preserve"> é possível verificar o fluxo de comunicação entre os diferentes participantes de forma a garantir uma correta autorização de recursos privados. </w:t>
      </w:r>
    </w:p>
    <w:p w:rsidR="00563C47" w:rsidRPr="00D20E40" w:rsidRDefault="00563C47" w:rsidP="006000ED"/>
    <w:p w:rsidR="009F47AD" w:rsidRPr="00D20E40" w:rsidRDefault="00563C47" w:rsidP="006000ED">
      <w:r w:rsidRPr="00D20E40">
        <w:lastRenderedPageBreak/>
        <w:br/>
      </w:r>
      <w:r w:rsidR="00F91C4D">
        <w:rPr>
          <w:noProof/>
        </w:rPr>
        <mc:AlternateContent>
          <mc:Choice Requires="wps">
            <w:drawing>
              <wp:anchor distT="0" distB="0" distL="114300" distR="114300" simplePos="0" relativeHeight="251659776" behindDoc="0" locked="0" layoutInCell="1" allowOverlap="1" wp14:anchorId="1FAD0A09" wp14:editId="4C66B796">
                <wp:simplePos x="0" y="0"/>
                <wp:positionH relativeFrom="column">
                  <wp:posOffset>179070</wp:posOffset>
                </wp:positionH>
                <wp:positionV relativeFrom="paragraph">
                  <wp:posOffset>3138170</wp:posOffset>
                </wp:positionV>
                <wp:extent cx="5396230" cy="635"/>
                <wp:effectExtent l="0" t="0" r="1270" b="12065"/>
                <wp:wrapTopAndBottom/>
                <wp:docPr id="81" name="Caixa de Texto 81"/>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5C0043" w:rsidRDefault="00B4381E" w:rsidP="00F91C4D">
                            <w:pPr>
                              <w:pStyle w:val="Legenda"/>
                              <w:jc w:val="center"/>
                              <w:rPr>
                                <w:szCs w:val="20"/>
                              </w:rPr>
                            </w:pPr>
                            <w:bookmarkStart w:id="150" w:name="_Ref523938249"/>
                            <w:bookmarkStart w:id="151" w:name="_Toc524019763"/>
                            <w:r>
                              <w:t xml:space="preserve">Figura </w:t>
                            </w:r>
                            <w:r>
                              <w:fldChar w:fldCharType="begin"/>
                            </w:r>
                            <w:r>
                              <w:instrText xml:space="preserve"> SEQ Figura \* ARABIC </w:instrText>
                            </w:r>
                            <w:r>
                              <w:fldChar w:fldCharType="separate"/>
                            </w:r>
                            <w:r>
                              <w:rPr>
                                <w:noProof/>
                              </w:rPr>
                              <w:t>22</w:t>
                            </w:r>
                            <w:r>
                              <w:fldChar w:fldCharType="end"/>
                            </w:r>
                            <w:bookmarkEnd w:id="150"/>
                            <w:r>
                              <w:t xml:space="preserve"> - FLUXO OAUTH 2.0</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D0A09" id="Caixa de Texto 81" o:spid="_x0000_s1048" type="#_x0000_t202" style="position:absolute;left:0;text-align:left;margin-left:14.1pt;margin-top:247.1pt;width:424.9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" stroked="f">
                <v:textbox style="mso-fit-shape-to-text:t" inset="0,0,0,0">
                  <w:txbxContent>
                    <w:p w:rsidR="00B4381E" w:rsidRPr="005C0043" w:rsidRDefault="00B4381E" w:rsidP="00F91C4D">
                      <w:pPr>
                        <w:pStyle w:val="Legenda"/>
                        <w:jc w:val="center"/>
                        <w:rPr>
                          <w:szCs w:val="20"/>
                        </w:rPr>
                      </w:pPr>
                      <w:bookmarkStart w:id="152" w:name="_Ref523938249"/>
                      <w:bookmarkStart w:id="153" w:name="_Toc524019763"/>
                      <w:r>
                        <w:t xml:space="preserve">Figura </w:t>
                      </w:r>
                      <w:r>
                        <w:fldChar w:fldCharType="begin"/>
                      </w:r>
                      <w:r>
                        <w:instrText xml:space="preserve"> SEQ Figura \* ARABIC </w:instrText>
                      </w:r>
                      <w:r>
                        <w:fldChar w:fldCharType="separate"/>
                      </w:r>
                      <w:r>
                        <w:rPr>
                          <w:noProof/>
                        </w:rPr>
                        <w:t>22</w:t>
                      </w:r>
                      <w:r>
                        <w:fldChar w:fldCharType="end"/>
                      </w:r>
                      <w:bookmarkEnd w:id="152"/>
                      <w:r>
                        <w:t xml:space="preserve"> - FLUXO OAUTH 2.0</w:t>
                      </w:r>
                      <w:bookmarkEnd w:id="153"/>
                    </w:p>
                  </w:txbxContent>
                </v:textbox>
                <w10:wrap type="topAndBottom"/>
              </v:shape>
            </w:pict>
          </mc:Fallback>
        </mc:AlternateContent>
      </w:r>
      <w:r w:rsidR="00065FA0" w:rsidRPr="00D20E40">
        <w:rPr>
          <w:noProof/>
        </w:rPr>
        <w:drawing>
          <wp:anchor distT="360045" distB="360045" distL="114300" distR="114300" simplePos="0" relativeHeight="251631104" behindDoc="0" locked="0" layoutInCell="1" allowOverlap="1" wp14:anchorId="42DD282C" wp14:editId="395AF9F9">
            <wp:simplePos x="0" y="0"/>
            <wp:positionH relativeFrom="margin">
              <wp:posOffset>179070</wp:posOffset>
            </wp:positionH>
            <wp:positionV relativeFrom="paragraph">
              <wp:posOffset>0</wp:posOffset>
            </wp:positionV>
            <wp:extent cx="5396230" cy="3081020"/>
            <wp:effectExtent l="0" t="0" r="1270" b="508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96230" cy="3081020"/>
                    </a:xfrm>
                    <a:prstGeom prst="rect">
                      <a:avLst/>
                    </a:prstGeom>
                  </pic:spPr>
                </pic:pic>
              </a:graphicData>
            </a:graphic>
            <wp14:sizeRelH relativeFrom="page">
              <wp14:pctWidth>0</wp14:pctWidth>
            </wp14:sizeRelH>
            <wp14:sizeRelV relativeFrom="page">
              <wp14:pctHeight>0</wp14:pctHeight>
            </wp14:sizeRelV>
          </wp:anchor>
        </w:drawing>
      </w:r>
    </w:p>
    <w:p w:rsidR="006000ED" w:rsidRPr="00D20E40" w:rsidRDefault="006000ED" w:rsidP="00B04D00">
      <w:pPr>
        <w:pStyle w:val="Ttulo4"/>
        <w:numPr>
          <w:ilvl w:val="3"/>
          <w:numId w:val="9"/>
        </w:numPr>
      </w:pPr>
      <w:r w:rsidRPr="00D20E40">
        <w:t>Aplicação do Fluxo de Autorização a Recursos Privados</w:t>
      </w:r>
    </w:p>
    <w:p w:rsidR="00065FA0" w:rsidRPr="00D20E40" w:rsidRDefault="00065FA0" w:rsidP="00065FA0"/>
    <w:p w:rsidR="006000ED" w:rsidRPr="00D20E40" w:rsidRDefault="006000ED" w:rsidP="006000ED">
      <w:r w:rsidRPr="00D20E40">
        <w:t xml:space="preserve">De forma a simplificar o funcionamento da tecnologia de autorização anteriormente falado, </w:t>
      </w:r>
      <w:r w:rsidRPr="00D20E40">
        <w:rPr>
          <w:i/>
        </w:rPr>
        <w:t>OAuth 2.0</w:t>
      </w:r>
      <w:sdt>
        <w:sdtPr>
          <w:rPr>
            <w:i/>
          </w:rPr>
          <w:id w:val="-186994650"/>
          <w:citation/>
        </w:sdtPr>
        <w:sdtContent>
          <w:r w:rsidR="003F09E0">
            <w:rPr>
              <w:i/>
            </w:rPr>
            <w:fldChar w:fldCharType="begin"/>
          </w:r>
          <w:r w:rsidR="003F09E0" w:rsidRPr="007D7134">
            <w:rPr>
              <w:i/>
            </w:rPr>
            <w:instrText xml:space="preserve"> CITATION EdD12 \l 1033 </w:instrText>
          </w:r>
          <w:r w:rsidR="003F09E0">
            <w:rPr>
              <w:i/>
            </w:rPr>
            <w:fldChar w:fldCharType="separate"/>
          </w:r>
          <w:r w:rsidR="003F09E0" w:rsidRPr="007D7134">
            <w:rPr>
              <w:i/>
              <w:noProof/>
            </w:rPr>
            <w:t xml:space="preserve"> </w:t>
          </w:r>
          <w:r w:rsidR="003F09E0" w:rsidRPr="007D7134">
            <w:rPr>
              <w:noProof/>
            </w:rPr>
            <w:t>(Ed &amp; Microsoft, 2012)</w:t>
          </w:r>
          <w:r w:rsidR="003F09E0">
            <w:rPr>
              <w:i/>
            </w:rPr>
            <w:fldChar w:fldCharType="end"/>
          </w:r>
        </w:sdtContent>
      </w:sdt>
      <w:r w:rsidRPr="00D20E40">
        <w:t>, decidimos conceber um diagrama de sequência mais próximo do objetivo principal deste capítulo. Os participantes do diagrama proposto são o SINCRO Mobile (</w:t>
      </w:r>
      <w:r w:rsidRPr="00D20E40">
        <w:rPr>
          <w:i/>
        </w:rPr>
        <w:t>Client</w:t>
      </w:r>
      <w:r w:rsidRPr="00D20E40">
        <w:t>), Simulador de Matrículas (</w:t>
      </w:r>
      <w:r w:rsidRPr="00D20E40">
        <w:rPr>
          <w:i/>
        </w:rPr>
        <w:t>Resource Owner/Server</w:t>
      </w:r>
      <w:r w:rsidRPr="00D20E40">
        <w:t>) e a Entidade de Autenticação (</w:t>
      </w:r>
      <w:r w:rsidRPr="00D20E40">
        <w:rPr>
          <w:i/>
        </w:rPr>
        <w:t>Authorization Server</w:t>
      </w:r>
      <w:r w:rsidRPr="00D20E40">
        <w:t>).</w:t>
      </w:r>
      <w:r w:rsidR="007051F5" w:rsidRPr="00D20E40">
        <w:t xml:space="preserve"> A </w:t>
      </w:r>
      <w:r w:rsidR="007051F5" w:rsidRPr="00D20E40">
        <w:fldChar w:fldCharType="begin"/>
      </w:r>
      <w:r w:rsidR="007051F5" w:rsidRPr="00D20E40">
        <w:instrText xml:space="preserve"> REF _Ref523854738 \h </w:instrText>
      </w:r>
      <w:r w:rsidR="007051F5" w:rsidRPr="00D20E40">
        <w:fldChar w:fldCharType="separate"/>
      </w:r>
      <w:r w:rsidR="007051F5" w:rsidRPr="00D20E40">
        <w:t xml:space="preserve">Figura </w:t>
      </w:r>
      <w:r w:rsidR="007051F5" w:rsidRPr="00D20E40">
        <w:rPr>
          <w:noProof/>
        </w:rPr>
        <w:t>23</w:t>
      </w:r>
      <w:r w:rsidR="007051F5" w:rsidRPr="00D20E40">
        <w:fldChar w:fldCharType="end"/>
      </w:r>
      <w:r w:rsidR="007051F5" w:rsidRPr="00D20E40">
        <w:t xml:space="preserve"> apresenta o diagrama de sequência de OAuth, aplicado ao sistema informático SINCRO Mobile. </w:t>
      </w:r>
    </w:p>
    <w:p w:rsidR="006000ED" w:rsidRPr="00D20E40" w:rsidRDefault="006000ED" w:rsidP="006000ED"/>
    <w:p w:rsidR="006000ED" w:rsidRPr="00D20E40" w:rsidRDefault="006000ED"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CC1F95" w:rsidRPr="00D20E40" w:rsidRDefault="00CC1F95" w:rsidP="006000ED"/>
    <w:p w:rsidR="00065FA0" w:rsidRPr="00D20E40" w:rsidRDefault="00065FA0" w:rsidP="006000ED"/>
    <w:p w:rsidR="00065FA0" w:rsidRPr="00D20E40" w:rsidRDefault="00195633" w:rsidP="006000ED">
      <w:r>
        <w:rPr>
          <w:noProof/>
        </w:rPr>
        <w:lastRenderedPageBreak/>
        <mc:AlternateContent>
          <mc:Choice Requires="wps">
            <w:drawing>
              <wp:anchor distT="0" distB="0" distL="114300" distR="114300" simplePos="0" relativeHeight="251660800" behindDoc="0" locked="0" layoutInCell="1" allowOverlap="1" wp14:anchorId="3A6D6BB3" wp14:editId="12C98C65">
                <wp:simplePos x="0" y="0"/>
                <wp:positionH relativeFrom="column">
                  <wp:posOffset>-542290</wp:posOffset>
                </wp:positionH>
                <wp:positionV relativeFrom="paragraph">
                  <wp:posOffset>3324456</wp:posOffset>
                </wp:positionV>
                <wp:extent cx="6839585" cy="635"/>
                <wp:effectExtent l="0" t="0" r="5715" b="12065"/>
                <wp:wrapTopAndBottom/>
                <wp:docPr id="82" name="Caixa de Texto 82"/>
                <wp:cNvGraphicFramePr/>
                <a:graphic xmlns:a="http://schemas.openxmlformats.org/drawingml/2006/main">
                  <a:graphicData uri="http://schemas.microsoft.com/office/word/2010/wordprocessingShape">
                    <wps:wsp>
                      <wps:cNvSpPr txBox="1"/>
                      <wps:spPr>
                        <a:xfrm>
                          <a:off x="0" y="0"/>
                          <a:ext cx="6839585" cy="635"/>
                        </a:xfrm>
                        <a:prstGeom prst="rect">
                          <a:avLst/>
                        </a:prstGeom>
                        <a:solidFill>
                          <a:prstClr val="white"/>
                        </a:solidFill>
                        <a:ln>
                          <a:noFill/>
                        </a:ln>
                      </wps:spPr>
                      <wps:txbx>
                        <w:txbxContent>
                          <w:p w:rsidR="00B4381E" w:rsidRPr="00916BEE" w:rsidRDefault="00B4381E" w:rsidP="00195633">
                            <w:pPr>
                              <w:pStyle w:val="Legenda"/>
                              <w:jc w:val="center"/>
                              <w:rPr>
                                <w:noProof/>
                                <w:szCs w:val="20"/>
                              </w:rPr>
                            </w:pPr>
                            <w:bookmarkStart w:id="154" w:name="_Toc524019764"/>
                            <w:r>
                              <w:t xml:space="preserve">Figura </w:t>
                            </w:r>
                            <w:r>
                              <w:fldChar w:fldCharType="begin"/>
                            </w:r>
                            <w:r>
                              <w:instrText xml:space="preserve"> SEQ Figura \* ARABIC </w:instrText>
                            </w:r>
                            <w:r>
                              <w:fldChar w:fldCharType="separate"/>
                            </w:r>
                            <w:r>
                              <w:rPr>
                                <w:noProof/>
                              </w:rPr>
                              <w:t>23</w:t>
                            </w:r>
                            <w:r>
                              <w:fldChar w:fldCharType="end"/>
                            </w:r>
                            <w:r>
                              <w:t xml:space="preserve"> - FLUXO OAUTH 2.0 APLICADO AO SINCRO MOBILE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D6BB3" id="Caixa de Texto 82" o:spid="_x0000_s1049" type="#_x0000_t202" style="position:absolute;left:0;text-align:left;margin-left:-42.7pt;margin-top:261.75pt;width:538.5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" stroked="f">
                <v:textbox style="mso-fit-shape-to-text:t" inset="0,0,0,0">
                  <w:txbxContent>
                    <w:p w:rsidR="00B4381E" w:rsidRPr="00916BEE" w:rsidRDefault="00B4381E" w:rsidP="00195633">
                      <w:pPr>
                        <w:pStyle w:val="Legenda"/>
                        <w:jc w:val="center"/>
                        <w:rPr>
                          <w:noProof/>
                          <w:szCs w:val="20"/>
                        </w:rPr>
                      </w:pPr>
                      <w:bookmarkStart w:id="155" w:name="_Toc524019764"/>
                      <w:r>
                        <w:t xml:space="preserve">Figura </w:t>
                      </w:r>
                      <w:r>
                        <w:fldChar w:fldCharType="begin"/>
                      </w:r>
                      <w:r>
                        <w:instrText xml:space="preserve"> SEQ Figura \* ARABIC </w:instrText>
                      </w:r>
                      <w:r>
                        <w:fldChar w:fldCharType="separate"/>
                      </w:r>
                      <w:r>
                        <w:rPr>
                          <w:noProof/>
                        </w:rPr>
                        <w:t>23</w:t>
                      </w:r>
                      <w:r>
                        <w:fldChar w:fldCharType="end"/>
                      </w:r>
                      <w:r>
                        <w:t xml:space="preserve"> - FLUXO OAUTH 2.0 APLICADO AO SINCRO MOBILE</w:t>
                      </w:r>
                      <w:bookmarkEnd w:id="155"/>
                    </w:p>
                  </w:txbxContent>
                </v:textbox>
                <w10:wrap type="topAndBottom"/>
              </v:shape>
            </w:pict>
          </mc:Fallback>
        </mc:AlternateContent>
      </w:r>
    </w:p>
    <w:p w:rsidR="006000ED" w:rsidRPr="00D20E40" w:rsidRDefault="00065FA0" w:rsidP="0099149A">
      <w:r w:rsidRPr="00D20E40">
        <w:rPr>
          <w:noProof/>
        </w:rPr>
        <w:drawing>
          <wp:anchor distT="360045" distB="360045" distL="114300" distR="114300" simplePos="0" relativeHeight="251632128" behindDoc="0" locked="0" layoutInCell="1" allowOverlap="1" wp14:anchorId="7234A510" wp14:editId="68AD4E52">
            <wp:simplePos x="0" y="0"/>
            <wp:positionH relativeFrom="margin">
              <wp:align>center</wp:align>
            </wp:positionH>
            <wp:positionV relativeFrom="margin">
              <wp:posOffset>78105</wp:posOffset>
            </wp:positionV>
            <wp:extent cx="6840000" cy="3279600"/>
            <wp:effectExtent l="0" t="0" r="571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e Simulator.png"/>
                    <pic:cNvPicPr/>
                  </pic:nvPicPr>
                  <pic:blipFill>
                    <a:blip r:embed="rId63">
                      <a:extLst>
                        <a:ext uri="{28A0092B-C50C-407E-A947-70E740481C1C}">
                          <a14:useLocalDpi xmlns:a14="http://schemas.microsoft.com/office/drawing/2010/main" val="0"/>
                        </a:ext>
                      </a:extLst>
                    </a:blip>
                    <a:stretch>
                      <a:fillRect/>
                    </a:stretch>
                  </pic:blipFill>
                  <pic:spPr>
                    <a:xfrm>
                      <a:off x="0" y="0"/>
                      <a:ext cx="6840000" cy="3279600"/>
                    </a:xfrm>
                    <a:prstGeom prst="rect">
                      <a:avLst/>
                    </a:prstGeom>
                  </pic:spPr>
                </pic:pic>
              </a:graphicData>
            </a:graphic>
            <wp14:sizeRelH relativeFrom="page">
              <wp14:pctWidth>0</wp14:pctWidth>
            </wp14:sizeRelH>
            <wp14:sizeRelV relativeFrom="page">
              <wp14:pctHeight>0</wp14:pctHeight>
            </wp14:sizeRelV>
          </wp:anchor>
        </w:drawing>
      </w:r>
      <w:r w:rsidR="0099149A" w:rsidRPr="00D20E40">
        <w:t>O</w:t>
      </w:r>
      <w:r w:rsidR="00CF0A5A" w:rsidRPr="00D20E40">
        <w:t>s passos do</w:t>
      </w:r>
      <w:r w:rsidR="0099149A" w:rsidRPr="00D20E40">
        <w:t xml:space="preserve"> fluxo </w:t>
      </w:r>
      <w:r w:rsidR="00353B74" w:rsidRPr="00D20E40">
        <w:t xml:space="preserve">de autenticação </w:t>
      </w:r>
      <w:r w:rsidR="00022761" w:rsidRPr="00D20E40">
        <w:t xml:space="preserve">apresentado </w:t>
      </w:r>
      <w:r w:rsidR="00FC2400" w:rsidRPr="00D20E40">
        <w:t>são</w:t>
      </w:r>
      <w:r w:rsidR="00022761" w:rsidRPr="00D20E40">
        <w:t xml:space="preserve"> o</w:t>
      </w:r>
      <w:r w:rsidR="0096374E" w:rsidRPr="00D20E40">
        <w:t>s</w:t>
      </w:r>
      <w:r w:rsidR="00022761" w:rsidRPr="00D20E40">
        <w:t xml:space="preserve"> seguinte</w:t>
      </w:r>
      <w:r w:rsidR="0096374E" w:rsidRPr="00D20E40">
        <w:t>s</w:t>
      </w:r>
      <w:r w:rsidR="00022761" w:rsidRPr="00D20E40">
        <w:t>:</w:t>
      </w:r>
    </w:p>
    <w:p w:rsidR="00065FA0" w:rsidRPr="00D20E40" w:rsidRDefault="00065FA0" w:rsidP="00065FA0"/>
    <w:p w:rsidR="006000ED" w:rsidRPr="00D20E40" w:rsidRDefault="006000ED" w:rsidP="002D4ACA">
      <w:pPr>
        <w:pStyle w:val="PargrafodaLista"/>
        <w:numPr>
          <w:ilvl w:val="0"/>
          <w:numId w:val="10"/>
        </w:numPr>
        <w:spacing w:line="240" w:lineRule="auto"/>
      </w:pPr>
      <w:r w:rsidRPr="00D20E40">
        <w:t>É enviado o NIF para o Simulador de Matrículas de forma a este saber quais as informações de matrículas que deve entregar como resposta do pedido.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Uma vez não autorizado, SINCRO Mobile é redirecionado para a Entidade de Autenticação. Nesta resposta é enviado juntamente um Grant de Autorização.</w:t>
      </w:r>
    </w:p>
    <w:p w:rsidR="006000ED" w:rsidRPr="00D20E40" w:rsidRDefault="006000ED" w:rsidP="006000ED"/>
    <w:p w:rsidR="006000ED" w:rsidRPr="00D20E40" w:rsidRDefault="006000ED" w:rsidP="00302B7A">
      <w:pPr>
        <w:pStyle w:val="PargrafodaLista"/>
        <w:numPr>
          <w:ilvl w:val="0"/>
          <w:numId w:val="10"/>
        </w:numPr>
        <w:spacing w:line="240" w:lineRule="auto"/>
      </w:pPr>
      <w:r w:rsidRPr="00D20E40">
        <w:t xml:space="preserve">Acede ao URI da Entidade de Autenticação onde entrega o </w:t>
      </w:r>
      <w:r w:rsidRPr="00D20E40">
        <w:rPr>
          <w:i/>
        </w:rPr>
        <w:t>Grant</w:t>
      </w:r>
      <w:r w:rsidRPr="00D20E40">
        <w:t xml:space="preserve"> de Autorização. Com base no </w:t>
      </w:r>
      <w:r w:rsidRPr="00D20E40">
        <w:rPr>
          <w:i/>
        </w:rPr>
        <w:t>Grant</w:t>
      </w:r>
      <w:r w:rsidRPr="00D20E40">
        <w:t xml:space="preserve"> de Autorização a Entidade de Autenticação saberá a qual entidade o SINCRO Mobile pretende ter autorização de dados, neste caso trata-se do Simulador de Matrículas.</w:t>
      </w:r>
    </w:p>
    <w:p w:rsidR="00302B7A" w:rsidRPr="00D20E40" w:rsidRDefault="00302B7A" w:rsidP="00302B7A">
      <w:pPr>
        <w:spacing w:line="240" w:lineRule="auto"/>
      </w:pPr>
    </w:p>
    <w:p w:rsidR="006000ED" w:rsidRPr="00D20E40" w:rsidRDefault="006000ED" w:rsidP="002D4ACA">
      <w:pPr>
        <w:pStyle w:val="PargrafodaLista"/>
        <w:numPr>
          <w:ilvl w:val="0"/>
          <w:numId w:val="10"/>
        </w:numPr>
        <w:spacing w:line="240" w:lineRule="auto"/>
      </w:pPr>
      <w:r w:rsidRPr="00D20E40">
        <w:t xml:space="preserve">É devolvido ao SINCRO Mobile um formulário de autenticação. </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É submetido o formulário de autenticação com os dados de autenticação do SINCRO Mobile.</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É entregue ao SINCRO Mobile um </w:t>
      </w:r>
      <w:r w:rsidRPr="00D20E40">
        <w:rPr>
          <w:i/>
        </w:rPr>
        <w:t>Token</w:t>
      </w:r>
      <w:r w:rsidRPr="00D20E40">
        <w:t xml:space="preserve"> de Acesso para os recursos privados.</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t xml:space="preserve">O </w:t>
      </w:r>
      <w:r w:rsidRPr="00D20E40">
        <w:rPr>
          <w:i/>
        </w:rPr>
        <w:t>Token</w:t>
      </w:r>
      <w:r w:rsidRPr="00D20E40">
        <w:t xml:space="preserve"> anteriormente recebido no passo (6) é reenviado ao Simulador de Matrículas que irá verificar a validade e autenticidade do mesmo.</w:t>
      </w:r>
    </w:p>
    <w:p w:rsidR="006000ED" w:rsidRPr="00D20E40" w:rsidRDefault="006000ED" w:rsidP="006000ED">
      <w:pPr>
        <w:pStyle w:val="PargrafodaLista"/>
      </w:pPr>
    </w:p>
    <w:p w:rsidR="006000ED" w:rsidRPr="00D20E40" w:rsidRDefault="006000ED" w:rsidP="002D4ACA">
      <w:pPr>
        <w:pStyle w:val="PargrafodaLista"/>
        <w:numPr>
          <w:ilvl w:val="0"/>
          <w:numId w:val="10"/>
        </w:numPr>
        <w:spacing w:line="240" w:lineRule="auto"/>
      </w:pPr>
      <w:r w:rsidRPr="00D20E40">
        <w:lastRenderedPageBreak/>
        <w:t>Finalmente é entregue em caso de sucesso do passo (7) a informação das matrículas do NIF enviado no passo (1).</w:t>
      </w:r>
    </w:p>
    <w:p w:rsidR="00AD2F2A" w:rsidRPr="00D20E40" w:rsidRDefault="00AD2F2A" w:rsidP="00AD2F2A"/>
    <w:p w:rsidR="00B219C0" w:rsidRPr="00D20E40" w:rsidRDefault="00B219C0" w:rsidP="00AD2F2A"/>
    <w:p w:rsidR="00AD2F2A" w:rsidRPr="00D20E40" w:rsidRDefault="00AD2F2A" w:rsidP="00B04D00">
      <w:pPr>
        <w:pStyle w:val="Ttulo3"/>
        <w:numPr>
          <w:ilvl w:val="2"/>
          <w:numId w:val="9"/>
        </w:numPr>
      </w:pPr>
      <w:bookmarkStart w:id="156" w:name="_Toc524021703"/>
      <w:r w:rsidRPr="00D20E40">
        <w:t>Sincronização da Base de Dados</w:t>
      </w:r>
      <w:bookmarkEnd w:id="156"/>
    </w:p>
    <w:p w:rsidR="00065FA0" w:rsidRPr="00D20E40" w:rsidRDefault="00065FA0" w:rsidP="00065FA0"/>
    <w:p w:rsidR="00AD2F2A" w:rsidRDefault="00AD2F2A" w:rsidP="00AD2F2A">
      <w:r w:rsidRPr="00D20E40">
        <w:t xml:space="preserve">A existência de sistemas informáticos desacoplados permite uma reduzida preocupação quanto a vulnerabilidades exteriores que comprometam o sistema SINCRO Mobile. Contudo, a presença da base de dados local face à anterior vantagem compromete a consistência </w:t>
      </w:r>
      <w:r w:rsidR="00376CE5">
        <w:t xml:space="preserve">de dados. </w:t>
      </w:r>
      <w:r w:rsidRPr="00D20E40">
        <w:t>Uma vez que existem dois sistemas distintos, SINCRO e SINCRO Mobile, existiram duas bases de dados igualmente distintas.</w:t>
      </w:r>
      <w:r w:rsidR="00673173">
        <w:t xml:space="preserve"> </w:t>
      </w:r>
    </w:p>
    <w:p w:rsidR="00673173" w:rsidRPr="00D20E40" w:rsidRDefault="00955B2C" w:rsidP="00AD2F2A">
      <w:r>
        <w:rPr>
          <w:noProof/>
        </w:rPr>
        <mc:AlternateContent>
          <mc:Choice Requires="wps">
            <w:drawing>
              <wp:anchor distT="0" distB="0" distL="114300" distR="114300" simplePos="0" relativeHeight="251661824" behindDoc="0" locked="0" layoutInCell="1" allowOverlap="1" wp14:anchorId="00DBFC29" wp14:editId="12656606">
                <wp:simplePos x="0" y="0"/>
                <wp:positionH relativeFrom="column">
                  <wp:posOffset>181610</wp:posOffset>
                </wp:positionH>
                <wp:positionV relativeFrom="paragraph">
                  <wp:posOffset>4068445</wp:posOffset>
                </wp:positionV>
                <wp:extent cx="5396230" cy="635"/>
                <wp:effectExtent l="0" t="0" r="1270" b="12065"/>
                <wp:wrapTopAndBottom/>
                <wp:docPr id="83" name="Caixa de Texto 83"/>
                <wp:cNvGraphicFramePr/>
                <a:graphic xmlns:a="http://schemas.openxmlformats.org/drawingml/2006/main">
                  <a:graphicData uri="http://schemas.microsoft.com/office/word/2010/wordprocessingShape">
                    <wps:wsp>
                      <wps:cNvSpPr txBox="1"/>
                      <wps:spPr>
                        <a:xfrm>
                          <a:off x="0" y="0"/>
                          <a:ext cx="5396230" cy="635"/>
                        </a:xfrm>
                        <a:prstGeom prst="rect">
                          <a:avLst/>
                        </a:prstGeom>
                        <a:solidFill>
                          <a:prstClr val="white"/>
                        </a:solidFill>
                        <a:ln>
                          <a:noFill/>
                        </a:ln>
                      </wps:spPr>
                      <wps:txbx>
                        <w:txbxContent>
                          <w:p w:rsidR="00B4381E" w:rsidRPr="00C1533E" w:rsidRDefault="00B4381E" w:rsidP="00955B2C">
                            <w:pPr>
                              <w:pStyle w:val="Legenda"/>
                              <w:jc w:val="center"/>
                              <w:rPr>
                                <w:noProof/>
                                <w:szCs w:val="20"/>
                              </w:rPr>
                            </w:pPr>
                            <w:bookmarkStart w:id="157" w:name="_Ref523939157"/>
                            <w:bookmarkStart w:id="158" w:name="_Toc524019765"/>
                            <w:r>
                              <w:t xml:space="preserve">Figura </w:t>
                            </w:r>
                            <w:r>
                              <w:fldChar w:fldCharType="begin"/>
                            </w:r>
                            <w:r>
                              <w:instrText xml:space="preserve"> SEQ Figura \* ARABIC </w:instrText>
                            </w:r>
                            <w:r>
                              <w:fldChar w:fldCharType="separate"/>
                            </w:r>
                            <w:r>
                              <w:rPr>
                                <w:noProof/>
                              </w:rPr>
                              <w:t>24</w:t>
                            </w:r>
                            <w:r>
                              <w:fldChar w:fldCharType="end"/>
                            </w:r>
                            <w:bookmarkEnd w:id="157"/>
                            <w:r>
                              <w:t xml:space="preserve"> - ESQUEMA DE SINCRONIZAÇÃO DA BASE DE DADOS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BFC29" id="Caixa de Texto 83" o:spid="_x0000_s1050" type="#_x0000_t202" style="position:absolute;left:0;text-align:left;margin-left:14.3pt;margin-top:320.35pt;width:424.9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" stroked="f">
                <v:textbox style="mso-fit-shape-to-text:t" inset="0,0,0,0">
                  <w:txbxContent>
                    <w:p w:rsidR="00B4381E" w:rsidRPr="00C1533E" w:rsidRDefault="00B4381E" w:rsidP="00955B2C">
                      <w:pPr>
                        <w:pStyle w:val="Legenda"/>
                        <w:jc w:val="center"/>
                        <w:rPr>
                          <w:noProof/>
                          <w:szCs w:val="20"/>
                        </w:rPr>
                      </w:pPr>
                      <w:bookmarkStart w:id="159" w:name="_Ref523939157"/>
                      <w:bookmarkStart w:id="160" w:name="_Toc524019765"/>
                      <w:r>
                        <w:t xml:space="preserve">Figura </w:t>
                      </w:r>
                      <w:r>
                        <w:fldChar w:fldCharType="begin"/>
                      </w:r>
                      <w:r>
                        <w:instrText xml:space="preserve"> SEQ Figura \* ARABIC </w:instrText>
                      </w:r>
                      <w:r>
                        <w:fldChar w:fldCharType="separate"/>
                      </w:r>
                      <w:r>
                        <w:rPr>
                          <w:noProof/>
                        </w:rPr>
                        <w:t>24</w:t>
                      </w:r>
                      <w:r>
                        <w:fldChar w:fldCharType="end"/>
                      </w:r>
                      <w:bookmarkEnd w:id="159"/>
                      <w:r>
                        <w:t xml:space="preserve"> - ESQUEMA DE SINCRONIZAÇÃO DA BASE DE DADOS</w:t>
                      </w:r>
                      <w:bookmarkEnd w:id="160"/>
                    </w:p>
                  </w:txbxContent>
                </v:textbox>
                <w10:wrap type="topAndBottom"/>
              </v:shape>
            </w:pict>
          </mc:Fallback>
        </mc:AlternateContent>
      </w:r>
      <w:r w:rsidRPr="00D20E40">
        <w:rPr>
          <w:noProof/>
        </w:rPr>
        <w:drawing>
          <wp:anchor distT="360045" distB="360045" distL="114300" distR="114300" simplePos="0" relativeHeight="251633152" behindDoc="0" locked="0" layoutInCell="1" allowOverlap="1" wp14:anchorId="71C37545" wp14:editId="7276D4E5">
            <wp:simplePos x="0" y="0"/>
            <wp:positionH relativeFrom="margin">
              <wp:posOffset>181610</wp:posOffset>
            </wp:positionH>
            <wp:positionV relativeFrom="paragraph">
              <wp:posOffset>1588965</wp:posOffset>
            </wp:positionV>
            <wp:extent cx="5396400" cy="2422800"/>
            <wp:effectExtent l="0" t="0" r="1270" b="3175"/>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Sync Schema.png"/>
                    <pic:cNvPicPr/>
                  </pic:nvPicPr>
                  <pic:blipFill>
                    <a:blip r:embed="rId64">
                      <a:extLst>
                        <a:ext uri="{28A0092B-C50C-407E-A947-70E740481C1C}">
                          <a14:useLocalDpi xmlns:a14="http://schemas.microsoft.com/office/drawing/2010/main" val="0"/>
                        </a:ext>
                      </a:extLst>
                    </a:blip>
                    <a:stretch>
                      <a:fillRect/>
                    </a:stretch>
                  </pic:blipFill>
                  <pic:spPr>
                    <a:xfrm>
                      <a:off x="0" y="0"/>
                      <a:ext cx="5396400" cy="2422800"/>
                    </a:xfrm>
                    <a:prstGeom prst="rect">
                      <a:avLst/>
                    </a:prstGeom>
                  </pic:spPr>
                </pic:pic>
              </a:graphicData>
            </a:graphic>
            <wp14:sizeRelH relativeFrom="page">
              <wp14:pctWidth>0</wp14:pctWidth>
            </wp14:sizeRelH>
            <wp14:sizeRelV relativeFrom="page">
              <wp14:pctHeight>0</wp14:pctHeight>
            </wp14:sizeRelV>
          </wp:anchor>
        </w:drawing>
      </w:r>
      <w:r w:rsidR="00673173">
        <w:t>Neste capítulo são apresentadas as diferentes técnicas de sincronização que poderão ser utilizadas no sistema SINCRO Mobile, aquando integrado no sistema da ANSR.</w:t>
      </w:r>
      <w:r w:rsidR="00867C2D">
        <w:t xml:space="preserve"> </w:t>
      </w:r>
      <w:r w:rsidR="00550DA0">
        <w:t>Desta forma</w:t>
      </w:r>
      <w:r w:rsidR="00867C2D">
        <w:t xml:space="preserve">, não nos comprometemos na realização das técnicas de sincronização, </w:t>
      </w:r>
      <w:r w:rsidR="0098232B">
        <w:t>contudo</w:t>
      </w:r>
      <w:r w:rsidR="00522CC1">
        <w:t>,</w:t>
      </w:r>
      <w:r w:rsidR="00867C2D">
        <w:t xml:space="preserve"> estão detalhadas abaixo as diferentes formas de realizar a sincronização de dados entre base de d</w:t>
      </w:r>
      <w:r w:rsidR="00D81815">
        <w:t>ados distintas no caso em vigor.</w:t>
      </w:r>
    </w:p>
    <w:p w:rsidR="00AD2F2A" w:rsidRPr="00D20E40" w:rsidRDefault="00AD2F2A" w:rsidP="00AD2F2A"/>
    <w:p w:rsidR="00AD2F2A" w:rsidRPr="00D20E40" w:rsidRDefault="00AD2F2A" w:rsidP="00AD2F2A">
      <w:r w:rsidRPr="00D20E40">
        <w:t xml:space="preserve">Na </w:t>
      </w:r>
      <w:r w:rsidR="00A42277">
        <w:fldChar w:fldCharType="begin"/>
      </w:r>
      <w:r w:rsidR="00A42277">
        <w:instrText xml:space="preserve"> REF _Ref523939157 \h </w:instrText>
      </w:r>
      <w:r w:rsidR="00A42277">
        <w:fldChar w:fldCharType="separate"/>
      </w:r>
      <w:r w:rsidR="00A42277">
        <w:t xml:space="preserve">Figura </w:t>
      </w:r>
      <w:r w:rsidR="00A42277">
        <w:rPr>
          <w:noProof/>
        </w:rPr>
        <w:t>24</w:t>
      </w:r>
      <w:r w:rsidR="00A42277">
        <w:fldChar w:fldCharType="end"/>
      </w:r>
      <w:r w:rsidR="004174F3" w:rsidRPr="00D20E40">
        <w:t xml:space="preserve">, </w:t>
      </w:r>
      <w:r w:rsidRPr="00D20E40">
        <w:t xml:space="preserve">é apresentado o esquema de sincronização da base de dados local no sistema SINCRO Mobile. Através da mesma representação pretende-se demonstrar a dependência que a base de dados local tem para com os dados presentes no sistema SINCRO. Embora o SINCRO Mobile seja um sistema cujos requisitos funcionais, apresentados anteriormente no capítulo Arquitetura, não necessitem diretamente do sistema SINCRO, em vários casos a atualização de </w:t>
      </w:r>
      <w:r w:rsidRPr="00D20E40">
        <w:lastRenderedPageBreak/>
        <w:t>dados no sistema SINCRO poderá invalidar dados na base de dados local do sistema SINCRO Mobile.</w:t>
      </w:r>
    </w:p>
    <w:p w:rsidR="00AD2F2A" w:rsidRPr="00D20E40" w:rsidRDefault="00AD2F2A" w:rsidP="00AD2F2A">
      <w:r w:rsidRPr="00D20E40">
        <w:t xml:space="preserve">Posto isto, foi realizada uma investigação com o propósito de encontrar a melhor técnica de sincronização entre base de dados desacopladas, de forma a manter a consistência e não perder disponibilidade do sistema SINCRO Mobile. </w:t>
      </w:r>
    </w:p>
    <w:p w:rsidR="00952748" w:rsidRPr="00D20E40" w:rsidRDefault="00952748" w:rsidP="00AD2F2A"/>
    <w:p w:rsidR="00AD2F2A" w:rsidRPr="00D20E40" w:rsidRDefault="00AD2F2A" w:rsidP="00B04D00">
      <w:pPr>
        <w:pStyle w:val="Ttulo4"/>
        <w:numPr>
          <w:ilvl w:val="3"/>
          <w:numId w:val="9"/>
        </w:numPr>
      </w:pPr>
      <w:r w:rsidRPr="00D20E40">
        <w:t>Técnica de Sincronização</w:t>
      </w:r>
    </w:p>
    <w:p w:rsidR="00065FA0" w:rsidRPr="00D20E40" w:rsidRDefault="00065FA0" w:rsidP="00065FA0"/>
    <w:p w:rsidR="00AD2F2A" w:rsidRPr="00D20E40" w:rsidRDefault="00C844BE" w:rsidP="00AD2F2A">
      <w:r w:rsidRPr="00D20E40">
        <w:t>Na pesquisa efetuada visando a análise dos melhores métodos de sincronização de dados para o SINCRO Mobile, surgiram três ideias principais, nas quais consistiam em diferentes abordagens para a sincronização de dados entre o Componente Principal do sistema desenvolvido e o SINCRO.</w:t>
      </w:r>
    </w:p>
    <w:p w:rsidR="00065FA0" w:rsidRDefault="001B24CE" w:rsidP="00AD2F2A">
      <w:r>
        <w:rPr>
          <w:noProof/>
        </w:rPr>
        <mc:AlternateContent>
          <mc:Choice Requires="wps">
            <w:drawing>
              <wp:anchor distT="0" distB="0" distL="114300" distR="114300" simplePos="0" relativeHeight="251662848" behindDoc="0" locked="0" layoutInCell="1" allowOverlap="1" wp14:anchorId="0BA4FF84" wp14:editId="53EB18A9">
                <wp:simplePos x="0" y="0"/>
                <wp:positionH relativeFrom="column">
                  <wp:posOffset>772160</wp:posOffset>
                </wp:positionH>
                <wp:positionV relativeFrom="paragraph">
                  <wp:posOffset>4547235</wp:posOffset>
                </wp:positionV>
                <wp:extent cx="4215130" cy="635"/>
                <wp:effectExtent l="0" t="0" r="1270" b="12065"/>
                <wp:wrapTopAndBottom/>
                <wp:docPr id="84" name="Caixa de Texto 84"/>
                <wp:cNvGraphicFramePr/>
                <a:graphic xmlns:a="http://schemas.openxmlformats.org/drawingml/2006/main">
                  <a:graphicData uri="http://schemas.microsoft.com/office/word/2010/wordprocessingShape">
                    <wps:wsp>
                      <wps:cNvSpPr txBox="1"/>
                      <wps:spPr>
                        <a:xfrm>
                          <a:off x="0" y="0"/>
                          <a:ext cx="4215130" cy="635"/>
                        </a:xfrm>
                        <a:prstGeom prst="rect">
                          <a:avLst/>
                        </a:prstGeom>
                        <a:solidFill>
                          <a:prstClr val="white"/>
                        </a:solidFill>
                        <a:ln>
                          <a:noFill/>
                        </a:ln>
                      </wps:spPr>
                      <wps:txbx>
                        <w:txbxContent>
                          <w:p w:rsidR="00B4381E" w:rsidRPr="004F6116" w:rsidRDefault="00B4381E" w:rsidP="001B24CE">
                            <w:pPr>
                              <w:pStyle w:val="Legenda"/>
                              <w:jc w:val="center"/>
                              <w:rPr>
                                <w:noProof/>
                                <w:szCs w:val="20"/>
                              </w:rPr>
                            </w:pPr>
                            <w:bookmarkStart w:id="161" w:name="_Ref523940186"/>
                            <w:bookmarkStart w:id="162" w:name="_Toc524019766"/>
                            <w:r>
                              <w:t xml:space="preserve">Figura </w:t>
                            </w:r>
                            <w:r>
                              <w:fldChar w:fldCharType="begin"/>
                            </w:r>
                            <w:r>
                              <w:instrText xml:space="preserve"> SEQ Figura \* ARABIC </w:instrText>
                            </w:r>
                            <w:r>
                              <w:fldChar w:fldCharType="separate"/>
                            </w:r>
                            <w:r>
                              <w:rPr>
                                <w:noProof/>
                              </w:rPr>
                              <w:t>25</w:t>
                            </w:r>
                            <w:r>
                              <w:fldChar w:fldCharType="end"/>
                            </w:r>
                            <w:bookmarkEnd w:id="161"/>
                            <w:r>
                              <w:t xml:space="preserve"> - </w:t>
                            </w:r>
                            <w:r w:rsidRPr="007642E6">
                              <w:t>ESQUEMA DE SINCRONIZAÇÃO DE DADOS 1</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FF84" id="Caixa de Texto 84" o:spid="_x0000_s1051" type="#_x0000_t202" style="position:absolute;left:0;text-align:left;margin-left:60.8pt;margin-top:358.05pt;width:331.9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" stroked="f">
                <v:textbox style="mso-fit-shape-to-text:t" inset="0,0,0,0">
                  <w:txbxContent>
                    <w:p w:rsidR="00B4381E" w:rsidRPr="004F6116" w:rsidRDefault="00B4381E" w:rsidP="001B24CE">
                      <w:pPr>
                        <w:pStyle w:val="Legenda"/>
                        <w:jc w:val="center"/>
                        <w:rPr>
                          <w:noProof/>
                          <w:szCs w:val="20"/>
                        </w:rPr>
                      </w:pPr>
                      <w:bookmarkStart w:id="163" w:name="_Ref523940186"/>
                      <w:bookmarkStart w:id="164" w:name="_Toc524019766"/>
                      <w:r>
                        <w:t xml:space="preserve">Figura </w:t>
                      </w:r>
                      <w:r>
                        <w:fldChar w:fldCharType="begin"/>
                      </w:r>
                      <w:r>
                        <w:instrText xml:space="preserve"> SEQ Figura \* ARABIC </w:instrText>
                      </w:r>
                      <w:r>
                        <w:fldChar w:fldCharType="separate"/>
                      </w:r>
                      <w:r>
                        <w:rPr>
                          <w:noProof/>
                        </w:rPr>
                        <w:t>25</w:t>
                      </w:r>
                      <w:r>
                        <w:fldChar w:fldCharType="end"/>
                      </w:r>
                      <w:bookmarkEnd w:id="163"/>
                      <w:r>
                        <w:t xml:space="preserve"> - </w:t>
                      </w:r>
                      <w:r w:rsidRPr="007642E6">
                        <w:t>ESQUEMA DE SINCRONIZAÇÃO DE DADOS 1</w:t>
                      </w:r>
                      <w:bookmarkEnd w:id="164"/>
                    </w:p>
                  </w:txbxContent>
                </v:textbox>
                <w10:wrap type="topAndBottom"/>
              </v:shape>
            </w:pict>
          </mc:Fallback>
        </mc:AlternateContent>
      </w:r>
      <w:r w:rsidRPr="00D20E40">
        <w:rPr>
          <w:noProof/>
        </w:rPr>
        <w:drawing>
          <wp:anchor distT="360045" distB="360045" distL="114300" distR="114300" simplePos="0" relativeHeight="251634176" behindDoc="0" locked="0" layoutInCell="1" allowOverlap="1">
            <wp:simplePos x="0" y="0"/>
            <wp:positionH relativeFrom="margin">
              <wp:posOffset>772160</wp:posOffset>
            </wp:positionH>
            <wp:positionV relativeFrom="paragraph">
              <wp:posOffset>2380810</wp:posOffset>
            </wp:positionV>
            <wp:extent cx="4215130" cy="2109470"/>
            <wp:effectExtent l="0" t="0" r="127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a partir do sincere.png"/>
                    <pic:cNvPicPr/>
                  </pic:nvPicPr>
                  <pic:blipFill>
                    <a:blip r:embed="rId65">
                      <a:extLst>
                        <a:ext uri="{28A0092B-C50C-407E-A947-70E740481C1C}">
                          <a14:useLocalDpi xmlns:a14="http://schemas.microsoft.com/office/drawing/2010/main" val="0"/>
                        </a:ext>
                      </a:extLst>
                    </a:blip>
                    <a:stretch>
                      <a:fillRect/>
                    </a:stretch>
                  </pic:blipFill>
                  <pic:spPr>
                    <a:xfrm>
                      <a:off x="0" y="0"/>
                      <a:ext cx="4215130" cy="2109470"/>
                    </a:xfrm>
                    <a:prstGeom prst="rect">
                      <a:avLst/>
                    </a:prstGeom>
                  </pic:spPr>
                </pic:pic>
              </a:graphicData>
            </a:graphic>
            <wp14:sizeRelH relativeFrom="page">
              <wp14:pctWidth>0</wp14:pctWidth>
            </wp14:sizeRelH>
            <wp14:sizeRelV relativeFrom="page">
              <wp14:pctHeight>0</wp14:pctHeight>
            </wp14:sizeRelV>
          </wp:anchor>
        </w:drawing>
      </w:r>
      <w:r w:rsidR="00C844BE" w:rsidRPr="00D20E40">
        <w:t>Na primeira abordagem, seria o sistema SINCRO a contactar com o SINCRO Mobile aquando da alteração de algum dado relevante para este segundo sistema, o que implicaria a comunicação entre as interfaces de interação dos dois sistemas, e também seria acrescida a responsabilidade de notificar o SINCRO Mobile da modificação de dados. A principal vantagem desta solução seria o facto de a base de dados local ser atualizada assim que os dados fossem efetivamente modificados, evitando que os dados estivessem desatualizados para o utilizador.</w:t>
      </w:r>
      <w:r w:rsidR="002E3347" w:rsidRPr="00D20E40">
        <w:t xml:space="preserve"> A </w:t>
      </w:r>
      <w:r>
        <w:fldChar w:fldCharType="begin"/>
      </w:r>
      <w:r>
        <w:instrText xml:space="preserve"> REF _Ref523940186 \h </w:instrText>
      </w:r>
      <w:r>
        <w:fldChar w:fldCharType="separate"/>
      </w:r>
      <w:r>
        <w:t xml:space="preserve">Figura </w:t>
      </w:r>
      <w:r>
        <w:rPr>
          <w:noProof/>
        </w:rPr>
        <w:t>25</w:t>
      </w:r>
      <w:r>
        <w:fldChar w:fldCharType="end"/>
      </w:r>
      <w:r w:rsidR="002E3347" w:rsidRPr="00D20E40">
        <w:t xml:space="preserve"> apresenta o esquema de sincronização proposto pela primeira abordagem.</w:t>
      </w:r>
    </w:p>
    <w:p w:rsidR="001B24CE" w:rsidRPr="00D20E40" w:rsidRDefault="001B24CE" w:rsidP="00AD2F2A"/>
    <w:p w:rsidR="00065FA0" w:rsidRDefault="00C844BE" w:rsidP="00AD2F2A">
      <w:r w:rsidRPr="00D20E40">
        <w:t xml:space="preserve">Na segunda abordagem, o sistema de persistência de dados do SINCRO Mobile seria modificado para suportar um novo campo que representaria a data da última sincronização com </w:t>
      </w:r>
      <w:r w:rsidRPr="00D20E40">
        <w:lastRenderedPageBreak/>
        <w:t xml:space="preserve">o sistema SINCRO. Assim periodicamente seria efetuada uma pesquisa para novos dados, tendo por base a data da última atualização desses mesmos dados. Assim, o SINCRO faria a verificação da data de atualização e caso os dados tivessem uma modificação posterior a essa data, seriam enviados novamente, sendo que se os dados não fossem alterados era apenas enviada uma mensagem a refletir a não modificação destes mesmos. A desvantagem desta solução seria o facto de possivelmente existirem muitas pesquisas em que nenhuma alteração seria registada, mas ainda assim o período de atualização dos dados poderia facilmente ser ajustado para uma melhor gestão dos pedidos consoante a média do intervalo de tempo em que </w:t>
      </w:r>
      <w:r w:rsidR="001B24CE">
        <w:rPr>
          <w:noProof/>
        </w:rPr>
        <mc:AlternateContent>
          <mc:Choice Requires="wps">
            <w:drawing>
              <wp:anchor distT="0" distB="0" distL="114300" distR="114300" simplePos="0" relativeHeight="251663872" behindDoc="0" locked="0" layoutInCell="1" allowOverlap="1" wp14:anchorId="41FF734B" wp14:editId="7FF6D278">
                <wp:simplePos x="0" y="0"/>
                <wp:positionH relativeFrom="column">
                  <wp:posOffset>840740</wp:posOffset>
                </wp:positionH>
                <wp:positionV relativeFrom="paragraph">
                  <wp:posOffset>5264150</wp:posOffset>
                </wp:positionV>
                <wp:extent cx="4078605" cy="635"/>
                <wp:effectExtent l="0" t="0" r="0" b="12065"/>
                <wp:wrapTopAndBottom/>
                <wp:docPr id="85" name="Caixa de Texto 85"/>
                <wp:cNvGraphicFramePr/>
                <a:graphic xmlns:a="http://schemas.openxmlformats.org/drawingml/2006/main">
                  <a:graphicData uri="http://schemas.microsoft.com/office/word/2010/wordprocessingShape">
                    <wps:wsp>
                      <wps:cNvSpPr txBox="1"/>
                      <wps:spPr>
                        <a:xfrm>
                          <a:off x="0" y="0"/>
                          <a:ext cx="4078605" cy="635"/>
                        </a:xfrm>
                        <a:prstGeom prst="rect">
                          <a:avLst/>
                        </a:prstGeom>
                        <a:solidFill>
                          <a:prstClr val="white"/>
                        </a:solidFill>
                        <a:ln>
                          <a:noFill/>
                        </a:ln>
                      </wps:spPr>
                      <wps:txbx>
                        <w:txbxContent>
                          <w:p w:rsidR="00B4381E" w:rsidRPr="00567629" w:rsidRDefault="00B4381E" w:rsidP="001B24CE">
                            <w:pPr>
                              <w:pStyle w:val="Legenda"/>
                              <w:jc w:val="center"/>
                              <w:rPr>
                                <w:szCs w:val="20"/>
                              </w:rPr>
                            </w:pPr>
                            <w:bookmarkStart w:id="165" w:name="_Ref523940333"/>
                            <w:bookmarkStart w:id="166" w:name="_Toc524019767"/>
                            <w:r>
                              <w:t xml:space="preserve">Figura </w:t>
                            </w:r>
                            <w:r>
                              <w:fldChar w:fldCharType="begin"/>
                            </w:r>
                            <w:r>
                              <w:instrText xml:space="preserve"> SEQ Figura \* ARABIC </w:instrText>
                            </w:r>
                            <w:r>
                              <w:fldChar w:fldCharType="separate"/>
                            </w:r>
                            <w:r>
                              <w:rPr>
                                <w:noProof/>
                              </w:rPr>
                              <w:t>26</w:t>
                            </w:r>
                            <w:r>
                              <w:fldChar w:fldCharType="end"/>
                            </w:r>
                            <w:bookmarkEnd w:id="165"/>
                            <w:r>
                              <w:t xml:space="preserve"> - </w:t>
                            </w:r>
                            <w:r w:rsidRPr="00B40A1D">
                              <w:t>ESQ</w:t>
                            </w:r>
                            <w:r>
                              <w:t>UEMA DE SINCRONIZAÇÃO DE DADOS 2</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F734B" id="Caixa de Texto 85" o:spid="_x0000_s1052" type="#_x0000_t202" style="position:absolute;left:0;text-align:left;margin-left:66.2pt;margin-top:414.5pt;width:321.1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" stroked="f">
                <v:textbox style="mso-fit-shape-to-text:t" inset="0,0,0,0">
                  <w:txbxContent>
                    <w:p w:rsidR="00B4381E" w:rsidRPr="00567629" w:rsidRDefault="00B4381E" w:rsidP="001B24CE">
                      <w:pPr>
                        <w:pStyle w:val="Legenda"/>
                        <w:jc w:val="center"/>
                        <w:rPr>
                          <w:szCs w:val="20"/>
                        </w:rPr>
                      </w:pPr>
                      <w:bookmarkStart w:id="167" w:name="_Ref523940333"/>
                      <w:bookmarkStart w:id="168" w:name="_Toc524019767"/>
                      <w:r>
                        <w:t xml:space="preserve">Figura </w:t>
                      </w:r>
                      <w:r>
                        <w:fldChar w:fldCharType="begin"/>
                      </w:r>
                      <w:r>
                        <w:instrText xml:space="preserve"> SEQ Figura \* ARABIC </w:instrText>
                      </w:r>
                      <w:r>
                        <w:fldChar w:fldCharType="separate"/>
                      </w:r>
                      <w:r>
                        <w:rPr>
                          <w:noProof/>
                        </w:rPr>
                        <w:t>26</w:t>
                      </w:r>
                      <w:r>
                        <w:fldChar w:fldCharType="end"/>
                      </w:r>
                      <w:bookmarkEnd w:id="167"/>
                      <w:r>
                        <w:t xml:space="preserve"> - </w:t>
                      </w:r>
                      <w:r w:rsidRPr="00B40A1D">
                        <w:t>ESQ</w:t>
                      </w:r>
                      <w:r>
                        <w:t>UEMA DE SINCRONIZAÇÃO DE DADOS 2</w:t>
                      </w:r>
                      <w:bookmarkEnd w:id="168"/>
                    </w:p>
                  </w:txbxContent>
                </v:textbox>
                <w10:wrap type="topAndBottom"/>
              </v:shape>
            </w:pict>
          </mc:Fallback>
        </mc:AlternateContent>
      </w:r>
      <w:r w:rsidR="001B24CE" w:rsidRPr="00D20E40">
        <w:rPr>
          <w:noProof/>
        </w:rPr>
        <w:drawing>
          <wp:anchor distT="360045" distB="360045" distL="114300" distR="114300" simplePos="0" relativeHeight="251635200" behindDoc="0" locked="0" layoutInCell="1" allowOverlap="1">
            <wp:simplePos x="0" y="0"/>
            <wp:positionH relativeFrom="margin">
              <wp:posOffset>840740</wp:posOffset>
            </wp:positionH>
            <wp:positionV relativeFrom="paragraph">
              <wp:posOffset>2903220</wp:posOffset>
            </wp:positionV>
            <wp:extent cx="4078605" cy="2303780"/>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X.png"/>
                    <pic:cNvPicPr/>
                  </pic:nvPicPr>
                  <pic:blipFill>
                    <a:blip r:embed="rId66">
                      <a:extLst>
                        <a:ext uri="{28A0092B-C50C-407E-A947-70E740481C1C}">
                          <a14:useLocalDpi xmlns:a14="http://schemas.microsoft.com/office/drawing/2010/main" val="0"/>
                        </a:ext>
                      </a:extLst>
                    </a:blip>
                    <a:stretch>
                      <a:fillRect/>
                    </a:stretch>
                  </pic:blipFill>
                  <pic:spPr>
                    <a:xfrm>
                      <a:off x="0" y="0"/>
                      <a:ext cx="4078605" cy="2303780"/>
                    </a:xfrm>
                    <a:prstGeom prst="rect">
                      <a:avLst/>
                    </a:prstGeom>
                  </pic:spPr>
                </pic:pic>
              </a:graphicData>
            </a:graphic>
            <wp14:sizeRelH relativeFrom="page">
              <wp14:pctWidth>0</wp14:pctWidth>
            </wp14:sizeRelH>
            <wp14:sizeRelV relativeFrom="page">
              <wp14:pctHeight>0</wp14:pctHeight>
            </wp14:sizeRelV>
          </wp:anchor>
        </w:drawing>
      </w:r>
      <w:r w:rsidRPr="00D20E40">
        <w:t>nenhuma modificação estava a ser realizada.</w:t>
      </w:r>
      <w:r w:rsidR="001851DD" w:rsidRPr="00D20E40">
        <w:t xml:space="preserve"> O seguinte esquema,</w:t>
      </w:r>
      <w:r w:rsidR="001B24CE">
        <w:t xml:space="preserve"> </w:t>
      </w:r>
      <w:r w:rsidR="001B24CE">
        <w:fldChar w:fldCharType="begin"/>
      </w:r>
      <w:r w:rsidR="001B24CE">
        <w:instrText xml:space="preserve"> REF _Ref523940333 \h </w:instrText>
      </w:r>
      <w:r w:rsidR="001B24CE">
        <w:fldChar w:fldCharType="separate"/>
      </w:r>
      <w:r w:rsidR="001B24CE">
        <w:t xml:space="preserve">Figura </w:t>
      </w:r>
      <w:r w:rsidR="001B24CE">
        <w:rPr>
          <w:noProof/>
        </w:rPr>
        <w:t>26</w:t>
      </w:r>
      <w:r w:rsidR="001B24CE">
        <w:fldChar w:fldCharType="end"/>
      </w:r>
      <w:r w:rsidR="001851DD" w:rsidRPr="00D20E40">
        <w:t xml:space="preserve">, contém os passos de sincronização presentes na segunda abordagem. </w:t>
      </w:r>
    </w:p>
    <w:p w:rsidR="00C918A4" w:rsidRPr="00D20E40" w:rsidRDefault="00C918A4" w:rsidP="00AD2F2A"/>
    <w:p w:rsidR="00C844BE" w:rsidRPr="00D20E40" w:rsidRDefault="00C844BE" w:rsidP="00AD2F2A">
      <w:r w:rsidRPr="00D20E40">
        <w:t>A terceira e última abordagem é a menos intrusiva, no sentido em que nenhuma alteração seria necessário realizar para por em prática a dita solução. No caso particular desta abordagem, os dados locais seriam atualizados aquando da pesquisa de veículos do utilizador. A vantagem desta solução é que não é realizado nenhum pedido extra para a obtenção dos dados atualizados, já que para obter todos os veículos do utilizador é sempre necessário realizar o pedido ao SINCRO (salvo se o utilizador tiver subscrito todos os seus veículos na aplicação), e por isso seria facilmente possível atualizar os dados locais dos veículos subscritos. A principal desvantagem desta solução é o facto do utilizador possivelmente não verificar a sua lista de veículos regularmente e então os dados não serem atualizados.</w:t>
      </w:r>
      <w:r w:rsidR="000E462F" w:rsidRPr="00D20E40">
        <w:t xml:space="preserve"> Na </w:t>
      </w:r>
      <w:r w:rsidR="00D71984">
        <w:fldChar w:fldCharType="begin"/>
      </w:r>
      <w:r w:rsidR="00D71984">
        <w:instrText xml:space="preserve"> REF _Ref523940386 \h </w:instrText>
      </w:r>
      <w:r w:rsidR="00D71984">
        <w:fldChar w:fldCharType="separate"/>
      </w:r>
      <w:r w:rsidR="00D71984">
        <w:t xml:space="preserve">Figura </w:t>
      </w:r>
      <w:r w:rsidR="00D71984">
        <w:rPr>
          <w:noProof/>
        </w:rPr>
        <w:t>27</w:t>
      </w:r>
      <w:r w:rsidR="00D71984">
        <w:fldChar w:fldCharType="end"/>
      </w:r>
      <w:r w:rsidR="00D71984">
        <w:t xml:space="preserve"> </w:t>
      </w:r>
      <w:r w:rsidR="000E462F" w:rsidRPr="00D20E40">
        <w:t>é exibido o esquema de sincronização de dados descritos na terceira abordagem.</w:t>
      </w:r>
    </w:p>
    <w:p w:rsidR="00C844BE" w:rsidRPr="00D20E40" w:rsidRDefault="00C844BE" w:rsidP="00AD2F2A"/>
    <w:p w:rsidR="00F375F6" w:rsidRPr="00D20E40" w:rsidRDefault="00D71984" w:rsidP="00526FEE">
      <w:r>
        <w:rPr>
          <w:noProof/>
        </w:rPr>
        <w:lastRenderedPageBreak/>
        <mc:AlternateContent>
          <mc:Choice Requires="wps">
            <w:drawing>
              <wp:anchor distT="0" distB="0" distL="114300" distR="114300" simplePos="0" relativeHeight="251664896" behindDoc="0" locked="0" layoutInCell="1" allowOverlap="1" wp14:anchorId="55F361E1" wp14:editId="74FECEF3">
                <wp:simplePos x="0" y="0"/>
                <wp:positionH relativeFrom="column">
                  <wp:posOffset>817245</wp:posOffset>
                </wp:positionH>
                <wp:positionV relativeFrom="paragraph">
                  <wp:posOffset>2277745</wp:posOffset>
                </wp:positionV>
                <wp:extent cx="4125595" cy="635"/>
                <wp:effectExtent l="0" t="0" r="1905" b="12065"/>
                <wp:wrapTopAndBottom/>
                <wp:docPr id="86" name="Caixa de Texto 86"/>
                <wp:cNvGraphicFramePr/>
                <a:graphic xmlns:a="http://schemas.openxmlformats.org/drawingml/2006/main">
                  <a:graphicData uri="http://schemas.microsoft.com/office/word/2010/wordprocessingShape">
                    <wps:wsp>
                      <wps:cNvSpPr txBox="1"/>
                      <wps:spPr>
                        <a:xfrm>
                          <a:off x="0" y="0"/>
                          <a:ext cx="4125595" cy="635"/>
                        </a:xfrm>
                        <a:prstGeom prst="rect">
                          <a:avLst/>
                        </a:prstGeom>
                        <a:solidFill>
                          <a:prstClr val="white"/>
                        </a:solidFill>
                        <a:ln>
                          <a:noFill/>
                        </a:ln>
                      </wps:spPr>
                      <wps:txbx>
                        <w:txbxContent>
                          <w:p w:rsidR="00B4381E" w:rsidRPr="00257F17" w:rsidRDefault="00B4381E" w:rsidP="00D71984">
                            <w:pPr>
                              <w:pStyle w:val="Legenda"/>
                              <w:jc w:val="center"/>
                              <w:rPr>
                                <w:noProof/>
                                <w:szCs w:val="20"/>
                              </w:rPr>
                            </w:pPr>
                            <w:bookmarkStart w:id="169" w:name="_Ref523940386"/>
                            <w:bookmarkStart w:id="170" w:name="_Toc524019768"/>
                            <w:r>
                              <w:t xml:space="preserve">Figura </w:t>
                            </w:r>
                            <w:r>
                              <w:fldChar w:fldCharType="begin"/>
                            </w:r>
                            <w:r>
                              <w:instrText xml:space="preserve"> SEQ Figura \* ARABIC </w:instrText>
                            </w:r>
                            <w:r>
                              <w:fldChar w:fldCharType="separate"/>
                            </w:r>
                            <w:r>
                              <w:rPr>
                                <w:noProof/>
                              </w:rPr>
                              <w:t>27</w:t>
                            </w:r>
                            <w:r>
                              <w:fldChar w:fldCharType="end"/>
                            </w:r>
                            <w:bookmarkEnd w:id="169"/>
                            <w:r>
                              <w:t xml:space="preserve"> - </w:t>
                            </w:r>
                            <w:r w:rsidRPr="0066078B">
                              <w:t>ESQ</w:t>
                            </w:r>
                            <w:r>
                              <w:t>UEMA DE SINCRONIZAÇÃO DE DADOS 3</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361E1" id="Caixa de Texto 86" o:spid="_x0000_s1053" type="#_x0000_t202" style="position:absolute;left:0;text-align:left;margin-left:64.35pt;margin-top:179.35pt;width:324.8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hu5NgIAAG0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" stroked="f">
                <v:textbox style="mso-fit-shape-to-text:t" inset="0,0,0,0">
                  <w:txbxContent>
                    <w:p w:rsidR="00B4381E" w:rsidRPr="00257F17" w:rsidRDefault="00B4381E" w:rsidP="00D71984">
                      <w:pPr>
                        <w:pStyle w:val="Legenda"/>
                        <w:jc w:val="center"/>
                        <w:rPr>
                          <w:noProof/>
                          <w:szCs w:val="20"/>
                        </w:rPr>
                      </w:pPr>
                      <w:bookmarkStart w:id="171" w:name="_Ref523940386"/>
                      <w:bookmarkStart w:id="172" w:name="_Toc524019768"/>
                      <w:r>
                        <w:t xml:space="preserve">Figura </w:t>
                      </w:r>
                      <w:r>
                        <w:fldChar w:fldCharType="begin"/>
                      </w:r>
                      <w:r>
                        <w:instrText xml:space="preserve"> SEQ Figura \* ARABIC </w:instrText>
                      </w:r>
                      <w:r>
                        <w:fldChar w:fldCharType="separate"/>
                      </w:r>
                      <w:r>
                        <w:rPr>
                          <w:noProof/>
                        </w:rPr>
                        <w:t>27</w:t>
                      </w:r>
                      <w:r>
                        <w:fldChar w:fldCharType="end"/>
                      </w:r>
                      <w:bookmarkEnd w:id="171"/>
                      <w:r>
                        <w:t xml:space="preserve"> - </w:t>
                      </w:r>
                      <w:r w:rsidRPr="0066078B">
                        <w:t>ESQ</w:t>
                      </w:r>
                      <w:r>
                        <w:t>UEMA DE SINCRONIZAÇÃO DE DADOS 3</w:t>
                      </w:r>
                      <w:bookmarkEnd w:id="172"/>
                    </w:p>
                  </w:txbxContent>
                </v:textbox>
                <w10:wrap type="topAndBottom"/>
              </v:shape>
            </w:pict>
          </mc:Fallback>
        </mc:AlternateContent>
      </w:r>
      <w:r w:rsidRPr="00D20E40">
        <w:rPr>
          <w:noProof/>
        </w:rPr>
        <w:drawing>
          <wp:anchor distT="360045" distB="360045" distL="114300" distR="114300" simplePos="0" relativeHeight="251636224" behindDoc="0" locked="0" layoutInCell="1" allowOverlap="1">
            <wp:simplePos x="0" y="0"/>
            <wp:positionH relativeFrom="margin">
              <wp:posOffset>817729</wp:posOffset>
            </wp:positionH>
            <wp:positionV relativeFrom="paragraph">
              <wp:posOffset>196</wp:posOffset>
            </wp:positionV>
            <wp:extent cx="4125600" cy="2221200"/>
            <wp:effectExtent l="0" t="0" r="1905" b="190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na obtenção de veiculos.png"/>
                    <pic:cNvPicPr/>
                  </pic:nvPicPr>
                  <pic:blipFill>
                    <a:blip r:embed="rId67">
                      <a:extLst>
                        <a:ext uri="{28A0092B-C50C-407E-A947-70E740481C1C}">
                          <a14:useLocalDpi xmlns:a14="http://schemas.microsoft.com/office/drawing/2010/main" val="0"/>
                        </a:ext>
                      </a:extLst>
                    </a:blip>
                    <a:stretch>
                      <a:fillRect/>
                    </a:stretch>
                  </pic:blipFill>
                  <pic:spPr>
                    <a:xfrm>
                      <a:off x="0" y="0"/>
                      <a:ext cx="4125600" cy="2221200"/>
                    </a:xfrm>
                    <a:prstGeom prst="rect">
                      <a:avLst/>
                    </a:prstGeom>
                  </pic:spPr>
                </pic:pic>
              </a:graphicData>
            </a:graphic>
            <wp14:sizeRelH relativeFrom="page">
              <wp14:pctWidth>0</wp14:pctWidth>
            </wp14:sizeRelH>
            <wp14:sizeRelV relativeFrom="page">
              <wp14:pctHeight>0</wp14:pctHeight>
            </wp14:sizeRelV>
          </wp:anchor>
        </w:drawing>
      </w:r>
    </w:p>
    <w:p w:rsidR="00065FA0" w:rsidRDefault="00312766" w:rsidP="00065FA0">
      <w:pPr>
        <w:pStyle w:val="Ttulo2"/>
        <w:numPr>
          <w:ilvl w:val="1"/>
          <w:numId w:val="9"/>
        </w:numPr>
      </w:pPr>
      <w:bookmarkStart w:id="173" w:name="_Toc524021704"/>
      <w:r w:rsidRPr="00D20E40">
        <w:t>Modelo de Dados</w:t>
      </w:r>
      <w:bookmarkEnd w:id="173"/>
    </w:p>
    <w:p w:rsidR="00656C82" w:rsidRPr="00656C82" w:rsidRDefault="00656C82" w:rsidP="00656C82"/>
    <w:p w:rsidR="00961640" w:rsidRPr="00D20E40" w:rsidRDefault="00134113" w:rsidP="00312766">
      <w:r>
        <w:rPr>
          <w:noProof/>
        </w:rPr>
        <mc:AlternateContent>
          <mc:Choice Requires="wps">
            <w:drawing>
              <wp:anchor distT="0" distB="0" distL="114300" distR="114300" simplePos="0" relativeHeight="251666944" behindDoc="0" locked="0" layoutInCell="1" allowOverlap="1" wp14:anchorId="6B20AFF1" wp14:editId="600A9E52">
                <wp:simplePos x="0" y="0"/>
                <wp:positionH relativeFrom="column">
                  <wp:posOffset>-2540</wp:posOffset>
                </wp:positionH>
                <wp:positionV relativeFrom="paragraph">
                  <wp:posOffset>5153660</wp:posOffset>
                </wp:positionV>
                <wp:extent cx="5759450" cy="635"/>
                <wp:effectExtent l="0" t="0" r="6350" b="12065"/>
                <wp:wrapTopAndBottom/>
                <wp:docPr id="88" name="Caixa de Texto 8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B4381E" w:rsidRPr="006B23C1" w:rsidRDefault="00B4381E" w:rsidP="00134113">
                            <w:pPr>
                              <w:pStyle w:val="Legenda"/>
                              <w:jc w:val="center"/>
                              <w:rPr>
                                <w:noProof/>
                                <w:szCs w:val="20"/>
                              </w:rPr>
                            </w:pPr>
                            <w:bookmarkStart w:id="174" w:name="_Toc524019769"/>
                            <w:r>
                              <w:t xml:space="preserve">Figura </w:t>
                            </w:r>
                            <w:r>
                              <w:fldChar w:fldCharType="begin"/>
                            </w:r>
                            <w:r>
                              <w:instrText xml:space="preserve"> SEQ Figura \* ARABIC </w:instrText>
                            </w:r>
                            <w:r>
                              <w:fldChar w:fldCharType="separate"/>
                            </w:r>
                            <w:r>
                              <w:rPr>
                                <w:noProof/>
                              </w:rPr>
                              <w:t>28</w:t>
                            </w:r>
                            <w:r>
                              <w:fldChar w:fldCharType="end"/>
                            </w:r>
                            <w:r>
                              <w:t xml:space="preserve"> - ESQUEMA DA BASE DE DADOS DO SINCRO MOBILE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0AFF1" id="Caixa de Texto 88" o:spid="_x0000_s1054" type="#_x0000_t202" style="position:absolute;left:0;text-align:left;margin-left:-.2pt;margin-top:405.8pt;width:453.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" stroked="f">
                <v:textbox style="mso-fit-shape-to-text:t" inset="0,0,0,0">
                  <w:txbxContent>
                    <w:p w:rsidR="00B4381E" w:rsidRPr="006B23C1" w:rsidRDefault="00B4381E" w:rsidP="00134113">
                      <w:pPr>
                        <w:pStyle w:val="Legenda"/>
                        <w:jc w:val="center"/>
                        <w:rPr>
                          <w:noProof/>
                          <w:szCs w:val="20"/>
                        </w:rPr>
                      </w:pPr>
                      <w:bookmarkStart w:id="175" w:name="_Toc524019769"/>
                      <w:r>
                        <w:t xml:space="preserve">Figura </w:t>
                      </w:r>
                      <w:r>
                        <w:fldChar w:fldCharType="begin"/>
                      </w:r>
                      <w:r>
                        <w:instrText xml:space="preserve"> SEQ Figura \* ARABIC </w:instrText>
                      </w:r>
                      <w:r>
                        <w:fldChar w:fldCharType="separate"/>
                      </w:r>
                      <w:r>
                        <w:rPr>
                          <w:noProof/>
                        </w:rPr>
                        <w:t>28</w:t>
                      </w:r>
                      <w:r>
                        <w:fldChar w:fldCharType="end"/>
                      </w:r>
                      <w:r>
                        <w:t xml:space="preserve"> - ESQUEMA DA BASE DE DADOS DO SINCRO MOBILE</w:t>
                      </w:r>
                      <w:bookmarkEnd w:id="175"/>
                    </w:p>
                  </w:txbxContent>
                </v:textbox>
                <w10:wrap type="topAndBottom"/>
              </v:shape>
            </w:pict>
          </mc:Fallback>
        </mc:AlternateContent>
      </w:r>
      <w:r>
        <w:rPr>
          <w:noProof/>
        </w:rPr>
        <w:drawing>
          <wp:anchor distT="360045" distB="360045" distL="114300" distR="114300" simplePos="0" relativeHeight="251665920" behindDoc="0" locked="0" layoutInCell="1" allowOverlap="1" wp14:anchorId="62AF8EB9">
            <wp:simplePos x="0" y="0"/>
            <wp:positionH relativeFrom="margin">
              <wp:align>center</wp:align>
            </wp:positionH>
            <wp:positionV relativeFrom="paragraph">
              <wp:posOffset>1079500</wp:posOffset>
            </wp:positionV>
            <wp:extent cx="5759450" cy="4017010"/>
            <wp:effectExtent l="0" t="0" r="6350" b="0"/>
            <wp:wrapTopAndBottom/>
            <wp:docPr id="87" name="Gráfico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hema.svg"/>
                    <pic:cNvPicPr/>
                  </pic:nvPicPr>
                  <pic:blipFill rotWithShape="1">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rcRect l="1568" r="4967" b="51295"/>
                    <a:stretch/>
                  </pic:blipFill>
                  <pic:spPr bwMode="auto">
                    <a:xfrm>
                      <a:off x="0" y="0"/>
                      <a:ext cx="5759450" cy="401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2766" w:rsidRPr="00D20E40">
        <w:t xml:space="preserve">De forma a garantir a consistência e segurança dos dados presentes no sistema informático SINCRO Mobile foi necessário conceber uma base de dados. A modelo de dados apresentado na </w:t>
      </w:r>
      <w:r w:rsidR="00F813AF" w:rsidRPr="00D20E40">
        <w:fldChar w:fldCharType="begin"/>
      </w:r>
      <w:r w:rsidR="00F813AF" w:rsidRPr="00D20E40">
        <w:instrText xml:space="preserve"> REF _Ref523855341 \h </w:instrText>
      </w:r>
      <w:r w:rsidR="00F813AF" w:rsidRPr="00D20E40">
        <w:fldChar w:fldCharType="separate"/>
      </w:r>
      <w:r w:rsidR="00F813AF" w:rsidRPr="00D20E40">
        <w:t xml:space="preserve">Figura </w:t>
      </w:r>
      <w:r w:rsidR="00F813AF" w:rsidRPr="00D20E40">
        <w:rPr>
          <w:noProof/>
        </w:rPr>
        <w:t>28</w:t>
      </w:r>
      <w:r w:rsidR="00F813AF" w:rsidRPr="00D20E40">
        <w:fldChar w:fldCharType="end"/>
      </w:r>
      <w:r w:rsidR="00F813AF" w:rsidRPr="00D20E40">
        <w:t xml:space="preserve"> </w:t>
      </w:r>
      <w:r w:rsidR="00312766" w:rsidRPr="00D20E40">
        <w:t>representa a base de dados conseguida.</w:t>
      </w:r>
      <w:r w:rsidRPr="00134113">
        <w:rPr>
          <w:noProof/>
        </w:rPr>
        <w:t xml:space="preserve"> </w:t>
      </w:r>
    </w:p>
    <w:p w:rsidR="002639D9" w:rsidRPr="002639D9" w:rsidRDefault="00312766" w:rsidP="002639D9">
      <w:pPr>
        <w:pStyle w:val="Ttulo3"/>
        <w:numPr>
          <w:ilvl w:val="2"/>
          <w:numId w:val="9"/>
        </w:numPr>
      </w:pPr>
      <w:bookmarkStart w:id="176" w:name="_Toc524021705"/>
      <w:r w:rsidRPr="00D20E40">
        <w:lastRenderedPageBreak/>
        <w:t>Utilizador</w:t>
      </w:r>
      <w:bookmarkEnd w:id="176"/>
    </w:p>
    <w:p w:rsidR="00065FA0" w:rsidRPr="00D20E40" w:rsidRDefault="00065FA0" w:rsidP="00065FA0"/>
    <w:p w:rsidR="00312766" w:rsidRPr="00D20E40" w:rsidRDefault="00312766" w:rsidP="00312766">
      <w:r w:rsidRPr="00D20E40">
        <w:t xml:space="preserve">Esta tabela representa os dados e informação pessoal do utilizador. Na tabela irá constar o cartão de cidadão, nome, correio eletrónico e identificador do dispositivo móvel. O identificador do dispositivo móvel identifica o dispositivo móvel no qual o utilizador acedeu ao SINCRO Mobile, possibilitando notificações </w:t>
      </w:r>
      <w:r w:rsidRPr="00D20E40">
        <w:rPr>
          <w:i/>
        </w:rPr>
        <w:t>‘push’</w:t>
      </w:r>
      <w:r w:rsidRPr="00D20E40">
        <w:t>.</w:t>
      </w:r>
    </w:p>
    <w:p w:rsidR="00312766" w:rsidRPr="00D20E40" w:rsidRDefault="00312766" w:rsidP="00312766"/>
    <w:p w:rsidR="00312766" w:rsidRPr="00D20E40" w:rsidRDefault="00312766" w:rsidP="00B04D00">
      <w:pPr>
        <w:pStyle w:val="Ttulo3"/>
        <w:numPr>
          <w:ilvl w:val="2"/>
          <w:numId w:val="9"/>
        </w:numPr>
      </w:pPr>
      <w:bookmarkStart w:id="177" w:name="_Toc524021706"/>
      <w:r w:rsidRPr="00D20E40">
        <w:t>Veículo</w:t>
      </w:r>
      <w:bookmarkEnd w:id="177"/>
    </w:p>
    <w:p w:rsidR="00065FA0" w:rsidRPr="00D20E40" w:rsidRDefault="00065FA0" w:rsidP="00065FA0"/>
    <w:p w:rsidR="00312766" w:rsidRPr="00D20E40" w:rsidRDefault="00312766" w:rsidP="00312766">
      <w:r w:rsidRPr="00D20E40">
        <w:t>Na tabela veículo irá constar os dados dos veículos adicionados pelos utilizadores. Cada veículo é constituído pelas suas informações, tais como identificação do dono do veículo, data de registo, estado de delegação e subscrição. O estado de delegação foi criado com o propósito de indicar se o veículo se encontra delegado, não delegado ou aguardando resposta de pedido de delegação. Relativamente ao campo de subscrição, este verifica se o veículo se encontra subscrito.</w:t>
      </w:r>
    </w:p>
    <w:p w:rsidR="00312766" w:rsidRPr="00D20E40" w:rsidRDefault="00312766" w:rsidP="00312766"/>
    <w:p w:rsidR="00312766" w:rsidRPr="00D20E40" w:rsidRDefault="00312766" w:rsidP="00B04D00">
      <w:pPr>
        <w:pStyle w:val="Ttulo3"/>
        <w:numPr>
          <w:ilvl w:val="2"/>
          <w:numId w:val="9"/>
        </w:numPr>
      </w:pPr>
      <w:bookmarkStart w:id="178" w:name="_Toc524021707"/>
      <w:r w:rsidRPr="00D20E40">
        <w:t>Evento</w:t>
      </w:r>
      <w:bookmarkEnd w:id="178"/>
    </w:p>
    <w:p w:rsidR="00065FA0" w:rsidRPr="00D20E40" w:rsidRDefault="00065FA0" w:rsidP="00065FA0"/>
    <w:p w:rsidR="00312766" w:rsidRPr="00D20E40" w:rsidRDefault="00312766" w:rsidP="00312766">
      <w:r w:rsidRPr="00D20E40">
        <w:t>A tabela evento contém os eventos gerados pelo sistema SINCRO. Os eventos são definidos através dos campos matrícula do veículo, cartão de cidadão do condutor, data, latitude geográfica, longitude geográfica, localização e verificação. O campo verificação irá representar o estado do evento, podendo os mesmos estar em verificação ou já verificados.</w:t>
      </w:r>
    </w:p>
    <w:p w:rsidR="00312766" w:rsidRPr="00D20E40" w:rsidRDefault="00312766" w:rsidP="00312766"/>
    <w:p w:rsidR="00312766" w:rsidRPr="00D20E40" w:rsidRDefault="00312766" w:rsidP="00B04D00">
      <w:pPr>
        <w:pStyle w:val="Ttulo3"/>
        <w:numPr>
          <w:ilvl w:val="2"/>
          <w:numId w:val="9"/>
        </w:numPr>
      </w:pPr>
      <w:bookmarkStart w:id="179" w:name="_Toc524021708"/>
      <w:r w:rsidRPr="00D20E40">
        <w:t>Veículos Delegados</w:t>
      </w:r>
      <w:bookmarkEnd w:id="179"/>
    </w:p>
    <w:p w:rsidR="00065FA0" w:rsidRPr="00D20E40" w:rsidRDefault="00065FA0" w:rsidP="00065FA0"/>
    <w:p w:rsidR="00312766" w:rsidRPr="00D20E40" w:rsidRDefault="00312766" w:rsidP="00312766">
      <w:r w:rsidRPr="00D20E40">
        <w:t>Nesta tabela consta os veículos delegados. Desta forma contém a matrícula do veículo e o cartão de cidadão do utilizador ao qual o carro se encontra delegado no momento atual.</w:t>
      </w:r>
    </w:p>
    <w:p w:rsidR="00312766" w:rsidRPr="00D20E40" w:rsidRDefault="00312766" w:rsidP="00312766"/>
    <w:p w:rsidR="00312766" w:rsidRPr="00D20E40" w:rsidRDefault="00312766" w:rsidP="00B04D00">
      <w:pPr>
        <w:pStyle w:val="Ttulo3"/>
        <w:numPr>
          <w:ilvl w:val="2"/>
          <w:numId w:val="9"/>
        </w:numPr>
      </w:pPr>
      <w:bookmarkStart w:id="180" w:name="_Toc524021709"/>
      <w:r w:rsidRPr="00D20E40">
        <w:t>Pedidos de Delegação</w:t>
      </w:r>
      <w:bookmarkEnd w:id="180"/>
    </w:p>
    <w:p w:rsidR="00065FA0" w:rsidRPr="00D20E40" w:rsidRDefault="00065FA0" w:rsidP="00065FA0"/>
    <w:p w:rsidR="00B26B8C" w:rsidRPr="00D20E40" w:rsidRDefault="00312766" w:rsidP="00312766">
      <w:r w:rsidRPr="00D20E40">
        <w:t>A tabela Pedidos de Delegação foi concretizada com o propósito de armazenar os pedidos pendentes de delegação entre utilizadores. Consequentemente será necessário a existência dos campos matrícula do veículo a delegar, cartão de cidadão do dono da matrícula e o cartão de cidadão do utilizador ao qual o carro possivelmente irá ser delegados.</w:t>
      </w:r>
    </w:p>
    <w:p w:rsidR="00312766" w:rsidRPr="00D20E40" w:rsidRDefault="00312766" w:rsidP="00B04D00">
      <w:pPr>
        <w:pStyle w:val="Ttulo3"/>
        <w:numPr>
          <w:ilvl w:val="2"/>
          <w:numId w:val="9"/>
        </w:numPr>
      </w:pPr>
      <w:bookmarkStart w:id="181" w:name="_Toc524021710"/>
      <w:r w:rsidRPr="00D20E40">
        <w:lastRenderedPageBreak/>
        <w:t>Histórico</w:t>
      </w:r>
      <w:bookmarkEnd w:id="181"/>
    </w:p>
    <w:p w:rsidR="00065FA0" w:rsidRPr="00D20E40" w:rsidRDefault="00065FA0" w:rsidP="00065FA0"/>
    <w:p w:rsidR="00344869" w:rsidRPr="00D20E40" w:rsidRDefault="00312766" w:rsidP="00312766">
      <w:r w:rsidRPr="00D20E40">
        <w:t>Com o objetivo de armazenar o histórico de ações efetuadas pelo utilizador durante a utilização do SINCRO Mobile, foi concebida a tabela Histórico</w:t>
      </w:r>
      <w:r w:rsidR="004C2E04" w:rsidRPr="00D20E40">
        <w:t xml:space="preserve">. Cada ação é caracterizada pelo cartão de cidadão do utilizador, </w:t>
      </w:r>
      <w:r w:rsidRPr="00D20E40">
        <w:t>uma data, uma matrícula do veículo</w:t>
      </w:r>
      <w:r w:rsidR="0096449D" w:rsidRPr="00D20E40">
        <w:t xml:space="preserve"> e </w:t>
      </w:r>
      <w:r w:rsidRPr="00D20E40">
        <w:t xml:space="preserve">um </w:t>
      </w:r>
      <w:r w:rsidR="00B43B54" w:rsidRPr="00D20E40">
        <w:rPr>
          <w:i/>
        </w:rPr>
        <w:t>state</w:t>
      </w:r>
      <w:r w:rsidRPr="00D20E40">
        <w:t xml:space="preserve">. O campo </w:t>
      </w:r>
      <w:r w:rsidR="00086E42" w:rsidRPr="00D20E40">
        <w:rPr>
          <w:i/>
        </w:rPr>
        <w:t>state</w:t>
      </w:r>
      <w:r w:rsidRPr="00D20E40">
        <w:t xml:space="preserve"> tem o propósito de </w:t>
      </w:r>
      <w:r w:rsidR="00B44C25" w:rsidRPr="00D20E40">
        <w:t xml:space="preserve">diferenciar os três tipos de </w:t>
      </w:r>
      <w:r w:rsidR="002261F8" w:rsidRPr="00D20E40">
        <w:t>ações</w:t>
      </w:r>
      <w:r w:rsidR="00B44C25" w:rsidRPr="00D20E40">
        <w:t xml:space="preserve"> que podem constar na tabela Histórico:</w:t>
      </w:r>
    </w:p>
    <w:p w:rsidR="00E14B6B" w:rsidRPr="00D20E40" w:rsidRDefault="00E14B6B" w:rsidP="00E14B6B">
      <w:pPr>
        <w:pStyle w:val="PargrafodaLista"/>
        <w:numPr>
          <w:ilvl w:val="0"/>
          <w:numId w:val="11"/>
        </w:numPr>
      </w:pPr>
      <w:r w:rsidRPr="00D20E40">
        <w:t>Pagamento</w:t>
      </w:r>
    </w:p>
    <w:p w:rsidR="00E14B6B" w:rsidRPr="00D20E40" w:rsidRDefault="00E14B6B" w:rsidP="00E14B6B">
      <w:pPr>
        <w:pStyle w:val="PargrafodaLista"/>
        <w:numPr>
          <w:ilvl w:val="0"/>
          <w:numId w:val="11"/>
        </w:numPr>
      </w:pPr>
      <w:r w:rsidRPr="00D20E40">
        <w:t>Aprovação de Delegação</w:t>
      </w:r>
    </w:p>
    <w:p w:rsidR="00E14B6B" w:rsidRDefault="00E14B6B" w:rsidP="00E14B6B">
      <w:pPr>
        <w:pStyle w:val="PargrafodaLista"/>
        <w:numPr>
          <w:ilvl w:val="0"/>
          <w:numId w:val="11"/>
        </w:numPr>
      </w:pPr>
      <w:r w:rsidRPr="00D20E40">
        <w:t>Cancelamento de Delegação</w:t>
      </w:r>
    </w:p>
    <w:p w:rsidR="00EA4346" w:rsidRDefault="00EA4346" w:rsidP="00EA4346">
      <w:pPr>
        <w:pStyle w:val="PargrafodaLista"/>
      </w:pPr>
    </w:p>
    <w:p w:rsidR="00EA4346" w:rsidRDefault="00EA4346" w:rsidP="00EA4346">
      <w:pPr>
        <w:pStyle w:val="PargrafodaLista"/>
      </w:pPr>
    </w:p>
    <w:p w:rsidR="00EA4346" w:rsidRDefault="00EA4346" w:rsidP="00EA4346">
      <w:pPr>
        <w:pStyle w:val="Ttulo2"/>
        <w:numPr>
          <w:ilvl w:val="1"/>
          <w:numId w:val="9"/>
        </w:numPr>
      </w:pPr>
      <w:r>
        <w:t xml:space="preserve"> </w:t>
      </w:r>
      <w:bookmarkStart w:id="182" w:name="_Toc524021711"/>
      <w:r>
        <w:t>Aplicação Móvel</w:t>
      </w:r>
      <w:bookmarkEnd w:id="182"/>
    </w:p>
    <w:p w:rsidR="009F7DC3" w:rsidRPr="009F7DC3" w:rsidRDefault="009F7DC3" w:rsidP="009F7DC3"/>
    <w:p w:rsidR="00C931C2" w:rsidRPr="00C931C2" w:rsidRDefault="00830C21" w:rsidP="00C931C2">
      <w:r>
        <w:t>A</w:t>
      </w:r>
      <w:r w:rsidR="00C931C2">
        <w:t xml:space="preserve"> </w:t>
      </w:r>
      <w:r>
        <w:t>Aplicação M</w:t>
      </w:r>
      <w:r w:rsidR="00C931C2">
        <w:t>óvel é um</w:t>
      </w:r>
      <w:r w:rsidR="00DB1638">
        <w:t xml:space="preserve">a </w:t>
      </w:r>
      <w:r w:rsidR="00F72FE3">
        <w:t>componente importante</w:t>
      </w:r>
      <w:r w:rsidR="00C931C2">
        <w:t xml:space="preserve"> do SINCRO Mobile, pois é a partir </w:t>
      </w:r>
      <w:r w:rsidR="004A0CA8">
        <w:t>desta</w:t>
      </w:r>
      <w:r w:rsidR="00C931C2">
        <w:t xml:space="preserve"> que o ut</w:t>
      </w:r>
      <w:r w:rsidR="00DA2338">
        <w:t>ilizador interage com o sistema informático, SINCRO Mobile.</w:t>
      </w:r>
      <w:r w:rsidR="00A96102">
        <w:t xml:space="preserve"> A Aplicação Móvel integra a</w:t>
      </w:r>
      <w:r w:rsidR="00C931C2">
        <w:t xml:space="preserve"> tecnologia </w:t>
      </w:r>
      <w:r w:rsidR="00C931C2" w:rsidRPr="00C931C2">
        <w:rPr>
          <w:i/>
        </w:rPr>
        <w:t>React Native</w:t>
      </w:r>
      <w:sdt>
        <w:sdtPr>
          <w:rPr>
            <w:i/>
          </w:rPr>
          <w:id w:val="-1217818129"/>
          <w:citation/>
        </w:sdtPr>
        <w:sdtContent>
          <w:r w:rsidR="00A96102">
            <w:rPr>
              <w:i/>
            </w:rPr>
            <w:fldChar w:fldCharType="begin"/>
          </w:r>
          <w:r w:rsidR="00A96102" w:rsidRPr="00397DA3">
            <w:rPr>
              <w:i/>
            </w:rPr>
            <w:instrText xml:space="preserve"> CITATION Fac \l 1033 </w:instrText>
          </w:r>
          <w:r w:rsidR="00A96102">
            <w:rPr>
              <w:i/>
            </w:rPr>
            <w:fldChar w:fldCharType="separate"/>
          </w:r>
          <w:r w:rsidR="00A96102" w:rsidRPr="00397DA3">
            <w:rPr>
              <w:i/>
              <w:noProof/>
            </w:rPr>
            <w:t xml:space="preserve"> </w:t>
          </w:r>
          <w:r w:rsidR="00A96102" w:rsidRPr="00397DA3">
            <w:rPr>
              <w:noProof/>
            </w:rPr>
            <w:t>(Facebook, n.d.)</w:t>
          </w:r>
          <w:r w:rsidR="00A96102">
            <w:rPr>
              <w:i/>
            </w:rPr>
            <w:fldChar w:fldCharType="end"/>
          </w:r>
        </w:sdtContent>
      </w:sdt>
      <w:r w:rsidR="00397DA3">
        <w:rPr>
          <w:i/>
        </w:rPr>
        <w:t xml:space="preserve">, </w:t>
      </w:r>
      <w:r w:rsidR="00397DA3">
        <w:t>que</w:t>
      </w:r>
      <w:r w:rsidR="00C931C2" w:rsidRPr="00C931C2">
        <w:rPr>
          <w:i/>
        </w:rPr>
        <w:t xml:space="preserve"> </w:t>
      </w:r>
      <w:r w:rsidR="00C71272">
        <w:t>permitiu</w:t>
      </w:r>
      <w:r w:rsidR="00C931C2">
        <w:t xml:space="preserve"> a realização das</w:t>
      </w:r>
      <w:r w:rsidR="00936303">
        <w:t xml:space="preserve"> duas versões </w:t>
      </w:r>
      <w:r w:rsidR="000573E6">
        <w:t>desta</w:t>
      </w:r>
      <w:r w:rsidR="00936303">
        <w:t xml:space="preserve"> componente, iOS e Android, </w:t>
      </w:r>
      <w:r w:rsidR="00C931C2">
        <w:t>com a partilha total de código. Por esta razão</w:t>
      </w:r>
      <w:r w:rsidR="000C174E">
        <w:t>,</w:t>
      </w:r>
      <w:r w:rsidR="00C931C2">
        <w:t xml:space="preserve"> as versões </w:t>
      </w:r>
      <w:r w:rsidR="004E0C9C">
        <w:t xml:space="preserve">iOS e Android são </w:t>
      </w:r>
      <w:r w:rsidR="00C931C2">
        <w:t xml:space="preserve">idênticas </w:t>
      </w:r>
      <w:r w:rsidR="00AD7498">
        <w:t>visualmente</w:t>
      </w:r>
      <w:r w:rsidR="00715AD5">
        <w:t>,</w:t>
      </w:r>
      <w:r w:rsidR="00C931C2">
        <w:t xml:space="preserve"> com a exceção da apresentação de alguns botões, nativos aos sistemas operativos.</w:t>
      </w:r>
    </w:p>
    <w:p w:rsidR="00C931C2" w:rsidRDefault="009D1B30" w:rsidP="00C931C2">
      <w:r>
        <w:t>Desta forma, a A</w:t>
      </w:r>
      <w:r w:rsidR="00C931C2">
        <w:t>plicação</w:t>
      </w:r>
      <w:r>
        <w:t xml:space="preserve"> Móvel</w:t>
      </w:r>
      <w:r w:rsidR="00C931C2">
        <w:t xml:space="preserve"> </w:t>
      </w:r>
      <w:r w:rsidR="005822A2">
        <w:t>disponibiliza</w:t>
      </w:r>
      <w:r w:rsidR="00C931C2">
        <w:t xml:space="preserve"> </w:t>
      </w:r>
      <w:r w:rsidR="00F47C16">
        <w:t>diferentes ecrãs de navegaç</w:t>
      </w:r>
      <w:r w:rsidR="00930B9C">
        <w:t>ão</w:t>
      </w:r>
      <w:r w:rsidR="00F767BC">
        <w:t xml:space="preserve">, possibilitando as a organização </w:t>
      </w:r>
      <w:r w:rsidR="00C7654D">
        <w:t>d</w:t>
      </w:r>
      <w:r w:rsidR="00F767BC">
        <w:t xml:space="preserve">as </w:t>
      </w:r>
      <w:r w:rsidR="00580F18">
        <w:t>diversas</w:t>
      </w:r>
      <w:r w:rsidR="00F767BC">
        <w:t xml:space="preserve"> operaç</w:t>
      </w:r>
      <w:r w:rsidR="00283D71">
        <w:t>ões d</w:t>
      </w:r>
      <w:r w:rsidR="00F767BC">
        <w:t xml:space="preserve">o </w:t>
      </w:r>
      <w:r w:rsidR="00D15475">
        <w:t xml:space="preserve">sistema informático </w:t>
      </w:r>
      <w:r w:rsidR="00F767BC">
        <w:t>SINCRO Mobile.</w:t>
      </w:r>
    </w:p>
    <w:p w:rsidR="00C931C2" w:rsidRDefault="00C931C2" w:rsidP="00C931C2">
      <w:pPr>
        <w:pStyle w:val="Ttulo3"/>
        <w:numPr>
          <w:ilvl w:val="0"/>
          <w:numId w:val="0"/>
        </w:numPr>
      </w:pPr>
    </w:p>
    <w:p w:rsidR="00C931C2" w:rsidRDefault="00C931C2" w:rsidP="00C931C2">
      <w:pPr>
        <w:pStyle w:val="Ttulo3"/>
        <w:numPr>
          <w:ilvl w:val="0"/>
          <w:numId w:val="0"/>
        </w:numPr>
        <w:ind w:left="720"/>
      </w:pPr>
      <w:bookmarkStart w:id="183" w:name="_Toc524021712"/>
      <w:r>
        <w:t>3.3.1 Ecrãs da Aplicação</w:t>
      </w:r>
      <w:bookmarkEnd w:id="183"/>
    </w:p>
    <w:p w:rsidR="00694428" w:rsidRDefault="00694428" w:rsidP="00C931C2"/>
    <w:p w:rsidR="009F7DC3" w:rsidRDefault="009F7DC3" w:rsidP="00C931C2">
      <w:r>
        <w:t xml:space="preserve">A Aplicação Móvel apresenta inicialmente </w:t>
      </w:r>
      <w:r w:rsidR="0041767E">
        <w:t>o</w:t>
      </w:r>
      <w:r>
        <w:t xml:space="preserve"> ecrã de navegação</w:t>
      </w:r>
      <w:r w:rsidR="0041767E">
        <w:t xml:space="preserve"> “Eventos”</w:t>
      </w:r>
      <w:r>
        <w:t xml:space="preserve"> onde consta uma lista dos eventos de contraordenação recebidos pelo utilizador e enviados pelo sistema SINCRO. Na figura seguinte, </w:t>
      </w:r>
      <w:r w:rsidR="005F6841">
        <w:fldChar w:fldCharType="begin"/>
      </w:r>
      <w:r w:rsidR="005F6841">
        <w:instrText xml:space="preserve"> REF _Ref524009234 \h </w:instrText>
      </w:r>
      <w:r w:rsidR="005F6841">
        <w:fldChar w:fldCharType="separate"/>
      </w:r>
      <w:r w:rsidR="005F6841">
        <w:t xml:space="preserve">Figura </w:t>
      </w:r>
      <w:r w:rsidR="005F6841">
        <w:rPr>
          <w:noProof/>
        </w:rPr>
        <w:t>29</w:t>
      </w:r>
      <w:r w:rsidR="005F6841">
        <w:fldChar w:fldCharType="end"/>
      </w:r>
      <w:r w:rsidR="005F6841">
        <w:t xml:space="preserve">, </w:t>
      </w:r>
      <w:r w:rsidR="00C83DDB">
        <w:t>pode-se visualizar uma</w:t>
      </w:r>
      <w:r w:rsidR="002B74BD">
        <w:t xml:space="preserve"> lista de eventos de contraordenaç</w:t>
      </w:r>
      <w:r w:rsidR="00BA1BCC">
        <w:t>ão.</w:t>
      </w:r>
      <w:r w:rsidR="00C83DDB">
        <w:t xml:space="preserve"> </w:t>
      </w:r>
      <w:r w:rsidR="00BA1BCC">
        <w:t>Nesta lista</w:t>
      </w:r>
      <w:r w:rsidR="00734C56">
        <w:t>,</w:t>
      </w:r>
      <w:r w:rsidR="00BA1BCC">
        <w:t xml:space="preserve"> </w:t>
      </w:r>
      <w:r w:rsidR="00C83DDB">
        <w:t>os</w:t>
      </w:r>
      <w:r w:rsidR="00BA1BCC">
        <w:t xml:space="preserve"> eventos</w:t>
      </w:r>
      <w:r w:rsidR="004D7678">
        <w:t xml:space="preserve"> de contraordenação </w:t>
      </w:r>
      <w:r w:rsidR="00DC7385">
        <w:t>são</w:t>
      </w:r>
      <w:r w:rsidR="004D7678">
        <w:t xml:space="preserve"> </w:t>
      </w:r>
      <w:r w:rsidR="00734C56">
        <w:t xml:space="preserve">acompanhados de um símbolo classificativo, </w:t>
      </w:r>
      <w:r w:rsidR="00A857CA">
        <w:t>o qual indica o estado do evento de contraordenaç</w:t>
      </w:r>
      <w:r w:rsidR="0007295C">
        <w:t xml:space="preserve">ão. </w:t>
      </w:r>
    </w:p>
    <w:p w:rsidR="009F7DC3" w:rsidRDefault="005F6841" w:rsidP="00C931C2">
      <w:r>
        <w:rPr>
          <w:noProof/>
        </w:rPr>
        <w:lastRenderedPageBreak/>
        <mc:AlternateContent>
          <mc:Choice Requires="wps">
            <w:drawing>
              <wp:anchor distT="0" distB="0" distL="114300" distR="114300" simplePos="0" relativeHeight="251696640" behindDoc="0" locked="0" layoutInCell="1" allowOverlap="1" wp14:anchorId="569017CE" wp14:editId="70EE2C19">
                <wp:simplePos x="0" y="0"/>
                <wp:positionH relativeFrom="margin">
                  <wp:align>center</wp:align>
                </wp:positionH>
                <wp:positionV relativeFrom="paragraph">
                  <wp:posOffset>3655695</wp:posOffset>
                </wp:positionV>
                <wp:extent cx="3768725" cy="635"/>
                <wp:effectExtent l="0" t="0" r="3175" b="2540"/>
                <wp:wrapTopAndBottom/>
                <wp:docPr id="37" name="Caixa de Texto 37"/>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rsidR="00B4381E" w:rsidRPr="00132DF0" w:rsidRDefault="00B4381E" w:rsidP="005F6841">
                            <w:pPr>
                              <w:pStyle w:val="Legenda"/>
                              <w:jc w:val="center"/>
                              <w:rPr>
                                <w:noProof/>
                                <w:szCs w:val="20"/>
                              </w:rPr>
                            </w:pPr>
                            <w:bookmarkStart w:id="184" w:name="_Ref524009234"/>
                            <w:bookmarkStart w:id="185" w:name="_Toc524019770"/>
                            <w:r>
                              <w:t xml:space="preserve">Figura </w:t>
                            </w:r>
                            <w:r>
                              <w:fldChar w:fldCharType="begin"/>
                            </w:r>
                            <w:r>
                              <w:instrText xml:space="preserve"> SEQ Figura \* ARABIC </w:instrText>
                            </w:r>
                            <w:r>
                              <w:fldChar w:fldCharType="separate"/>
                            </w:r>
                            <w:r>
                              <w:rPr>
                                <w:noProof/>
                              </w:rPr>
                              <w:t>29</w:t>
                            </w:r>
                            <w:r>
                              <w:fldChar w:fldCharType="end"/>
                            </w:r>
                            <w:bookmarkEnd w:id="184"/>
                            <w:r>
                              <w:t xml:space="preserve"> - ECRÃ DE EVENTOS DE CONTRAOR</w:t>
                            </w:r>
                            <w:r>
                              <w:rPr>
                                <w:noProof/>
                              </w:rPr>
                              <w:t>DENAÇÃO</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017CE" id="Caixa de Texto 37" o:spid="_x0000_s1055" type="#_x0000_t202" style="position:absolute;left:0;text-align:left;margin-left:0;margin-top:287.85pt;width:296.75pt;height:.05pt;z-index:251696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" stroked="f">
                <v:textbox style="mso-fit-shape-to-text:t" inset="0,0,0,0">
                  <w:txbxContent>
                    <w:p w:rsidR="00B4381E" w:rsidRPr="00132DF0" w:rsidRDefault="00B4381E" w:rsidP="005F6841">
                      <w:pPr>
                        <w:pStyle w:val="Legenda"/>
                        <w:jc w:val="center"/>
                        <w:rPr>
                          <w:noProof/>
                          <w:szCs w:val="20"/>
                        </w:rPr>
                      </w:pPr>
                      <w:bookmarkStart w:id="186" w:name="_Ref524009234"/>
                      <w:bookmarkStart w:id="187" w:name="_Toc524019770"/>
                      <w:r>
                        <w:t xml:space="preserve">Figura </w:t>
                      </w:r>
                      <w:r>
                        <w:fldChar w:fldCharType="begin"/>
                      </w:r>
                      <w:r>
                        <w:instrText xml:space="preserve"> SEQ Figura \* ARABIC </w:instrText>
                      </w:r>
                      <w:r>
                        <w:fldChar w:fldCharType="separate"/>
                      </w:r>
                      <w:r>
                        <w:rPr>
                          <w:noProof/>
                        </w:rPr>
                        <w:t>29</w:t>
                      </w:r>
                      <w:r>
                        <w:fldChar w:fldCharType="end"/>
                      </w:r>
                      <w:bookmarkEnd w:id="186"/>
                      <w:r>
                        <w:t xml:space="preserve"> - ECRÃ DE EVENTOS DE CONTRAOR</w:t>
                      </w:r>
                      <w:r>
                        <w:rPr>
                          <w:noProof/>
                        </w:rPr>
                        <w:t>DENAÇÃO</w:t>
                      </w:r>
                      <w:bookmarkEnd w:id="187"/>
                    </w:p>
                  </w:txbxContent>
                </v:textbox>
                <w10:wrap type="topAndBottom" anchorx="margin"/>
              </v:shape>
            </w:pict>
          </mc:Fallback>
        </mc:AlternateContent>
      </w:r>
      <w:r w:rsidR="009F7DC3">
        <w:rPr>
          <w:noProof/>
        </w:rPr>
        <w:drawing>
          <wp:anchor distT="360045" distB="360045" distL="114300" distR="114300" simplePos="0" relativeHeight="251694592" behindDoc="0" locked="0" layoutInCell="1" allowOverlap="1">
            <wp:simplePos x="0" y="0"/>
            <wp:positionH relativeFrom="margin">
              <wp:align>center</wp:align>
            </wp:positionH>
            <wp:positionV relativeFrom="paragraph">
              <wp:posOffset>635</wp:posOffset>
            </wp:positionV>
            <wp:extent cx="2026800" cy="3600000"/>
            <wp:effectExtent l="0" t="0" r="571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9F7DC3" w:rsidRDefault="009F7DC3" w:rsidP="00C931C2"/>
    <w:p w:rsidR="009F7DC3" w:rsidRDefault="00C21DEB" w:rsidP="00C931C2">
      <w:r>
        <w:rPr>
          <w:noProof/>
        </w:rPr>
        <mc:AlternateContent>
          <mc:Choice Requires="wps">
            <w:drawing>
              <wp:anchor distT="0" distB="0" distL="114300" distR="114300" simplePos="0" relativeHeight="251725312" behindDoc="0" locked="0" layoutInCell="1" allowOverlap="1" wp14:anchorId="50E4C38D" wp14:editId="732EDA87">
                <wp:simplePos x="0" y="0"/>
                <wp:positionH relativeFrom="margin">
                  <wp:posOffset>461010</wp:posOffset>
                </wp:positionH>
                <wp:positionV relativeFrom="paragraph">
                  <wp:posOffset>2722245</wp:posOffset>
                </wp:positionV>
                <wp:extent cx="4837430" cy="635"/>
                <wp:effectExtent l="0" t="0" r="1270" b="2540"/>
                <wp:wrapTopAndBottom/>
                <wp:docPr id="104" name="Caixa de Texto 104"/>
                <wp:cNvGraphicFramePr/>
                <a:graphic xmlns:a="http://schemas.openxmlformats.org/drawingml/2006/main">
                  <a:graphicData uri="http://schemas.microsoft.com/office/word/2010/wordprocessingShape">
                    <wps:wsp>
                      <wps:cNvSpPr txBox="1"/>
                      <wps:spPr>
                        <a:xfrm>
                          <a:off x="0" y="0"/>
                          <a:ext cx="4837430" cy="635"/>
                        </a:xfrm>
                        <a:prstGeom prst="rect">
                          <a:avLst/>
                        </a:prstGeom>
                        <a:solidFill>
                          <a:prstClr val="white"/>
                        </a:solidFill>
                        <a:ln>
                          <a:noFill/>
                        </a:ln>
                      </wps:spPr>
                      <wps:txbx>
                        <w:txbxContent>
                          <w:p w:rsidR="00B4381E" w:rsidRPr="00BD2DDB" w:rsidRDefault="00B4381E" w:rsidP="00C21DEB">
                            <w:pPr>
                              <w:pStyle w:val="Legenda"/>
                              <w:jc w:val="center"/>
                              <w:rPr>
                                <w:noProof/>
                                <w:szCs w:val="20"/>
                              </w:rPr>
                            </w:pPr>
                            <w:bookmarkStart w:id="188" w:name="_Ref524019566"/>
                            <w:bookmarkStart w:id="189" w:name="_Toc524019771"/>
                            <w:r>
                              <w:t xml:space="preserve">Figura </w:t>
                            </w:r>
                            <w:r>
                              <w:fldChar w:fldCharType="begin"/>
                            </w:r>
                            <w:r>
                              <w:instrText xml:space="preserve"> SEQ Figura \* ARABIC </w:instrText>
                            </w:r>
                            <w:r>
                              <w:fldChar w:fldCharType="separate"/>
                            </w:r>
                            <w:r>
                              <w:rPr>
                                <w:noProof/>
                              </w:rPr>
                              <w:t>30</w:t>
                            </w:r>
                            <w:r>
                              <w:fldChar w:fldCharType="end"/>
                            </w:r>
                            <w:bookmarkEnd w:id="188"/>
                            <w:r>
                              <w:t xml:space="preserve"> - SÍMBOLOS CLASSIFICATIVOS DOS EVENTOS DE CONTRAORDENAÇÃO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4C38D" id="Caixa de Texto 104" o:spid="_x0000_s1056" type="#_x0000_t202" style="position:absolute;left:0;text-align:left;margin-left:36.3pt;margin-top:214.35pt;width:380.9pt;height:.05pt;z-index:251725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" stroked="f">
                <v:textbox style="mso-fit-shape-to-text:t" inset="0,0,0,0">
                  <w:txbxContent>
                    <w:p w:rsidR="00B4381E" w:rsidRPr="00BD2DDB" w:rsidRDefault="00B4381E" w:rsidP="00C21DEB">
                      <w:pPr>
                        <w:pStyle w:val="Legenda"/>
                        <w:jc w:val="center"/>
                        <w:rPr>
                          <w:noProof/>
                          <w:szCs w:val="20"/>
                        </w:rPr>
                      </w:pPr>
                      <w:bookmarkStart w:id="190" w:name="_Ref524019566"/>
                      <w:bookmarkStart w:id="191" w:name="_Toc524019771"/>
                      <w:r>
                        <w:t xml:space="preserve">Figura </w:t>
                      </w:r>
                      <w:r>
                        <w:fldChar w:fldCharType="begin"/>
                      </w:r>
                      <w:r>
                        <w:instrText xml:space="preserve"> SEQ Figura \* ARABIC </w:instrText>
                      </w:r>
                      <w:r>
                        <w:fldChar w:fldCharType="separate"/>
                      </w:r>
                      <w:r>
                        <w:rPr>
                          <w:noProof/>
                        </w:rPr>
                        <w:t>30</w:t>
                      </w:r>
                      <w:r>
                        <w:fldChar w:fldCharType="end"/>
                      </w:r>
                      <w:bookmarkEnd w:id="190"/>
                      <w:r>
                        <w:t xml:space="preserve"> - SÍMBOLOS CLASSIFICATIVOS DOS EVENTOS DE CONTRAORDENAÇÃO</w:t>
                      </w:r>
                      <w:bookmarkEnd w:id="191"/>
                    </w:p>
                  </w:txbxContent>
                </v:textbox>
                <w10:wrap type="topAndBottom" anchorx="margin"/>
              </v:shape>
            </w:pict>
          </mc:Fallback>
        </mc:AlternateContent>
      </w:r>
      <w:r>
        <w:rPr>
          <w:noProof/>
        </w:rPr>
        <mc:AlternateContent>
          <mc:Choice Requires="wpg">
            <w:drawing>
              <wp:anchor distT="360045" distB="360045" distL="114300" distR="114300" simplePos="0" relativeHeight="251712000" behindDoc="0" locked="0" layoutInCell="1" allowOverlap="1">
                <wp:simplePos x="0" y="0"/>
                <wp:positionH relativeFrom="margin">
                  <wp:posOffset>797560</wp:posOffset>
                </wp:positionH>
                <wp:positionV relativeFrom="paragraph">
                  <wp:posOffset>1064895</wp:posOffset>
                </wp:positionV>
                <wp:extent cx="4735195" cy="1510665"/>
                <wp:effectExtent l="0" t="0" r="1905" b="635"/>
                <wp:wrapTopAndBottom/>
                <wp:docPr id="93" name="Agrupar 93"/>
                <wp:cNvGraphicFramePr/>
                <a:graphic xmlns:a="http://schemas.openxmlformats.org/drawingml/2006/main">
                  <a:graphicData uri="http://schemas.microsoft.com/office/word/2010/wordprocessingGroup">
                    <wpg:wgp>
                      <wpg:cNvGrpSpPr/>
                      <wpg:grpSpPr>
                        <a:xfrm>
                          <a:off x="0" y="0"/>
                          <a:ext cx="4735195" cy="1510665"/>
                          <a:chOff x="342988" y="0"/>
                          <a:chExt cx="4839303" cy="1511765"/>
                        </a:xfrm>
                      </wpg:grpSpPr>
                      <pic:pic xmlns:pic="http://schemas.openxmlformats.org/drawingml/2006/picture">
                        <pic:nvPicPr>
                          <pic:cNvPr id="56" name="Imagem 56"/>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2914185" y="869795"/>
                            <a:ext cx="437515" cy="438150"/>
                          </a:xfrm>
                          <a:prstGeom prst="rect">
                            <a:avLst/>
                          </a:prstGeom>
                        </pic:spPr>
                      </pic:pic>
                      <pic:pic xmlns:pic="http://schemas.openxmlformats.org/drawingml/2006/picture">
                        <pic:nvPicPr>
                          <pic:cNvPr id="57" name="Imagem 5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661639" y="0"/>
                            <a:ext cx="405765" cy="406400"/>
                          </a:xfrm>
                          <a:prstGeom prst="rect">
                            <a:avLst/>
                          </a:prstGeom>
                        </pic:spPr>
                      </pic:pic>
                      <pic:pic xmlns:pic="http://schemas.openxmlformats.org/drawingml/2006/picture">
                        <pic:nvPicPr>
                          <pic:cNvPr id="58" name="Imagem 58"/>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661639" y="840058"/>
                            <a:ext cx="405765" cy="414655"/>
                          </a:xfrm>
                          <a:prstGeom prst="rect">
                            <a:avLst/>
                          </a:prstGeom>
                        </pic:spPr>
                      </pic:pic>
                      <pic:pic xmlns:pic="http://schemas.openxmlformats.org/drawingml/2006/picture">
                        <pic:nvPicPr>
                          <pic:cNvPr id="59" name="Imagem 5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2914185" y="7434"/>
                            <a:ext cx="405765" cy="406400"/>
                          </a:xfrm>
                          <a:prstGeom prst="rect">
                            <a:avLst/>
                          </a:prstGeom>
                        </pic:spPr>
                      </pic:pic>
                      <wps:wsp>
                        <wps:cNvPr id="89" name="Caixa de Texto 89"/>
                        <wps:cNvSpPr txBox="1"/>
                        <wps:spPr>
                          <a:xfrm>
                            <a:off x="342988" y="471047"/>
                            <a:ext cx="1851577" cy="175164"/>
                          </a:xfrm>
                          <a:prstGeom prst="rect">
                            <a:avLst/>
                          </a:prstGeom>
                          <a:solidFill>
                            <a:prstClr val="white"/>
                          </a:solidFill>
                          <a:ln>
                            <a:noFill/>
                          </a:ln>
                        </wps:spPr>
                        <wps:txbx>
                          <w:txbxContent>
                            <w:p w:rsidR="00B4381E" w:rsidRPr="00374A2E" w:rsidRDefault="00B4381E" w:rsidP="000C4538">
                              <w:pPr>
                                <w:pStyle w:val="Legenda"/>
                                <w:rPr>
                                  <w:noProof/>
                                  <w:szCs w:val="20"/>
                                </w:rPr>
                              </w:pPr>
                              <w:r>
                                <w:t>EVENTO CONFIRMADO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0" name="Caixa de Texto 90"/>
                        <wps:cNvSpPr txBox="1"/>
                        <wps:spPr>
                          <a:xfrm>
                            <a:off x="2528353" y="470951"/>
                            <a:ext cx="1976755" cy="175260"/>
                          </a:xfrm>
                          <a:prstGeom prst="rect">
                            <a:avLst/>
                          </a:prstGeom>
                          <a:solidFill>
                            <a:prstClr val="white"/>
                          </a:solidFill>
                          <a:ln>
                            <a:noFill/>
                          </a:ln>
                        </wps:spPr>
                        <wps:txbx>
                          <w:txbxContent>
                            <w:p w:rsidR="00B4381E" w:rsidRPr="00306E9D" w:rsidRDefault="00B4381E" w:rsidP="000C4538">
                              <w:pPr>
                                <w:pStyle w:val="Legenda"/>
                                <w:rPr>
                                  <w:noProof/>
                                  <w:szCs w:val="20"/>
                                </w:rPr>
                              </w:pPr>
                              <w:r>
                                <w:t xml:space="preserve"> EVENTO POR CONFIRMAR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1" name="Caixa de Texto 91"/>
                        <wps:cNvSpPr txBox="1"/>
                        <wps:spPr>
                          <a:xfrm>
                            <a:off x="351154" y="1310448"/>
                            <a:ext cx="1396723" cy="175370"/>
                          </a:xfrm>
                          <a:prstGeom prst="rect">
                            <a:avLst/>
                          </a:prstGeom>
                          <a:solidFill>
                            <a:prstClr val="white"/>
                          </a:solidFill>
                          <a:ln>
                            <a:noFill/>
                          </a:ln>
                        </wps:spPr>
                        <wps:txbx>
                          <w:txbxContent>
                            <w:p w:rsidR="00B4381E" w:rsidRPr="00A6430A" w:rsidRDefault="00B4381E" w:rsidP="000C4538">
                              <w:pPr>
                                <w:pStyle w:val="Legenda"/>
                                <w:rPr>
                                  <w:noProof/>
                                  <w:szCs w:val="20"/>
                                </w:rPr>
                              </w:pPr>
                              <w:r>
                                <w:t>EVENTO PAGO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2" name="Caixa de Texto 92"/>
                        <wps:cNvSpPr txBox="1"/>
                        <wps:spPr>
                          <a:xfrm>
                            <a:off x="2528626" y="1311105"/>
                            <a:ext cx="2653665" cy="200660"/>
                          </a:xfrm>
                          <a:prstGeom prst="rect">
                            <a:avLst/>
                          </a:prstGeom>
                          <a:solidFill>
                            <a:prstClr val="white"/>
                          </a:solidFill>
                          <a:ln>
                            <a:noFill/>
                          </a:ln>
                        </wps:spPr>
                        <wps:txbx>
                          <w:txbxContent>
                            <w:p w:rsidR="00B4381E" w:rsidRPr="00B4087B" w:rsidRDefault="00B4381E" w:rsidP="000C4538">
                              <w:pPr>
                                <w:pStyle w:val="Legenda"/>
                                <w:rPr>
                                  <w:noProof/>
                                  <w:szCs w:val="20"/>
                                </w:rPr>
                              </w:pPr>
                              <w:r>
                                <w:t>EVENTO EM PERÍODO DE DELEGAÇÃO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93" o:spid="_x0000_s1057" style="position:absolute;left:0;text-align:left;margin-left:62.8pt;margin-top:83.85pt;width:372.85pt;height:118.95pt;z-index:251712000;mso-wrap-distance-top:28.35pt;mso-wrap-distance-bottom:28.35pt;mso-position-horizontal-relative:margin;mso-width-relative:margin;mso-height-relative:margin" coordorigin="3429" coordsize="48393,151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">
                <v:shape id="Imagem 56" o:spid="_x0000_s1058" type="#_x0000_t75" style="position:absolute;left:29141;top:8697;width:4376;height:4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">
                  <v:imagedata r:id="rId75" o:title=""/>
                </v:shape>
                <v:shape id="Imagem 57" o:spid="_x0000_s1059" type="#_x0000_t75" style="position:absolute;left:6616;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">
                  <v:imagedata r:id="rId76" o:title=""/>
                </v:shape>
                <v:shape id="Imagem 58" o:spid="_x0000_s1060" type="#_x0000_t75" style="position:absolute;left:6616;top:8400;width:4058;height:41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">
                  <v:imagedata r:id="rId77" o:title=""/>
                </v:shape>
                <v:shape id="Imagem 59" o:spid="_x0000_s1061" type="#_x0000_t75" style="position:absolute;left:29141;top:74;width:4058;height:40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">
                  <v:imagedata r:id="rId78" o:title=""/>
                </v:shape>
                <v:shape id="Caixa de Texto 89" o:spid="_x0000_s1062" type="#_x0000_t202" style="position:absolute;left:3429;top:4710;width:18516;height:17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" stroked="f">
                  <v:textbox inset="0,0,0,0">
                    <w:txbxContent>
                      <w:p w:rsidR="00B4381E" w:rsidRPr="00374A2E" w:rsidRDefault="00B4381E" w:rsidP="000C4538">
                        <w:pPr>
                          <w:pStyle w:val="Legenda"/>
                          <w:rPr>
                            <w:noProof/>
                            <w:szCs w:val="20"/>
                          </w:rPr>
                        </w:pPr>
                        <w:r>
                          <w:t>EVENTO CONFIRMADO</w:t>
                        </w:r>
                      </w:p>
                    </w:txbxContent>
                  </v:textbox>
                </v:shape>
                <v:shape id="Caixa de Texto 90" o:spid="_x0000_s1063" type="#_x0000_t202" style="position:absolute;left:25283;top:4709;width:19768;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B4381E" w:rsidRPr="00306E9D" w:rsidRDefault="00B4381E" w:rsidP="000C4538">
                        <w:pPr>
                          <w:pStyle w:val="Legenda"/>
                          <w:rPr>
                            <w:noProof/>
                            <w:szCs w:val="20"/>
                          </w:rPr>
                        </w:pPr>
                        <w:r>
                          <w:t xml:space="preserve"> EVENTO POR CONFIRMAR</w:t>
                        </w:r>
                      </w:p>
                    </w:txbxContent>
                  </v:textbox>
                </v:shape>
                <v:shape id="Caixa de Texto 91" o:spid="_x0000_s1064" type="#_x0000_t202" style="position:absolute;left:3511;top:13104;width:13967;height:17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" stroked="f">
                  <v:textbox inset="0,0,0,0">
                    <w:txbxContent>
                      <w:p w:rsidR="00B4381E" w:rsidRPr="00A6430A" w:rsidRDefault="00B4381E" w:rsidP="000C4538">
                        <w:pPr>
                          <w:pStyle w:val="Legenda"/>
                          <w:rPr>
                            <w:noProof/>
                            <w:szCs w:val="20"/>
                          </w:rPr>
                        </w:pPr>
                        <w:r>
                          <w:t>EVENTO PAGO</w:t>
                        </w:r>
                      </w:p>
                    </w:txbxContent>
                  </v:textbox>
                </v:shape>
                <v:shape id="Caixa de Texto 92" o:spid="_x0000_s1065" type="#_x0000_t202" style="position:absolute;left:25286;top:13111;width:26536;height:20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" stroked="f">
                  <v:textbox inset="0,0,0,0">
                    <w:txbxContent>
                      <w:p w:rsidR="00B4381E" w:rsidRPr="00B4087B" w:rsidRDefault="00B4381E" w:rsidP="000C4538">
                        <w:pPr>
                          <w:pStyle w:val="Legenda"/>
                          <w:rPr>
                            <w:noProof/>
                            <w:szCs w:val="20"/>
                          </w:rPr>
                        </w:pPr>
                        <w:r>
                          <w:t>EVENTO EM PERÍODO DE DELEGAÇÃO</w:t>
                        </w:r>
                      </w:p>
                    </w:txbxContent>
                  </v:textbox>
                </v:shape>
                <w10:wrap type="topAndBottom" anchorx="margin"/>
              </v:group>
            </w:pict>
          </mc:Fallback>
        </mc:AlternateContent>
      </w:r>
      <w:r w:rsidR="0076247A">
        <w:t xml:space="preserve">Assim, </w:t>
      </w:r>
      <w:r w:rsidR="00320FEF">
        <w:t>na figura seguinte</w:t>
      </w:r>
      <w:r w:rsidR="002E54F0">
        <w:t>,</w:t>
      </w:r>
      <w:r w:rsidR="000C4538">
        <w:t xml:space="preserve"> </w:t>
      </w:r>
      <w:r w:rsidR="00320FEF">
        <w:fldChar w:fldCharType="begin"/>
      </w:r>
      <w:r w:rsidR="00320FEF">
        <w:instrText xml:space="preserve"> REF _Ref524019566 \h </w:instrText>
      </w:r>
      <w:r w:rsidR="00320FEF">
        <w:fldChar w:fldCharType="separate"/>
      </w:r>
      <w:r w:rsidR="00320FEF">
        <w:t xml:space="preserve">Figura </w:t>
      </w:r>
      <w:r w:rsidR="00320FEF">
        <w:rPr>
          <w:noProof/>
        </w:rPr>
        <w:t>30</w:t>
      </w:r>
      <w:r w:rsidR="00320FEF">
        <w:fldChar w:fldCharType="end"/>
      </w:r>
      <w:r w:rsidR="00AC4D1E">
        <w:t>, encontram-se os diferentes símbolos classificativos de um evento de contraordenaç</w:t>
      </w:r>
      <w:r w:rsidR="0072397B">
        <w:t>ão, com o</w:t>
      </w:r>
      <w:r w:rsidR="00AC4D1E">
        <w:t xml:space="preserve"> respetivo significado legendado por baixo.</w:t>
      </w:r>
    </w:p>
    <w:p w:rsidR="00CA228F" w:rsidRDefault="00CA228F" w:rsidP="00C931C2"/>
    <w:p w:rsidR="0028645A" w:rsidRDefault="0028645A" w:rsidP="00C931C2"/>
    <w:p w:rsidR="009F7DC3" w:rsidRDefault="00CA228F" w:rsidP="00C931C2">
      <w:r>
        <w:t xml:space="preserve">A associação entre </w:t>
      </w:r>
      <w:r w:rsidR="003B3CFB">
        <w:t xml:space="preserve">o </w:t>
      </w:r>
      <w:r>
        <w:t xml:space="preserve">evento de contraordenação e </w:t>
      </w:r>
      <w:r w:rsidR="00191889">
        <w:t xml:space="preserve">o </w:t>
      </w:r>
      <w:r>
        <w:t xml:space="preserve">símbolo caracterizador foi </w:t>
      </w:r>
      <w:r w:rsidR="00015B06">
        <w:t>criada</w:t>
      </w:r>
      <w:r>
        <w:t xml:space="preserve"> de forma a permitir conhecer o estado em que o evento de contraordenação se encontra. </w:t>
      </w:r>
      <w:r w:rsidR="00754613">
        <w:t>Cada evento</w:t>
      </w:r>
      <w:r w:rsidR="00980830">
        <w:t xml:space="preserve"> de contraordenação</w:t>
      </w:r>
      <w:r w:rsidR="00754613">
        <w:t xml:space="preserve"> poderá estar</w:t>
      </w:r>
      <w:r w:rsidR="007D0F18">
        <w:t xml:space="preserve"> nas diferentes fases ou situações seguintes:</w:t>
      </w:r>
    </w:p>
    <w:p w:rsidR="007D0F18" w:rsidRDefault="007D0F18" w:rsidP="00C931C2"/>
    <w:p w:rsidR="007D0F18" w:rsidRDefault="0005494C" w:rsidP="007D0F18">
      <w:pPr>
        <w:pStyle w:val="PargrafodaLista"/>
        <w:numPr>
          <w:ilvl w:val="0"/>
          <w:numId w:val="30"/>
        </w:numPr>
      </w:pPr>
      <w:r>
        <w:rPr>
          <w:b/>
        </w:rPr>
        <w:lastRenderedPageBreak/>
        <w:t>Confirmado</w:t>
      </w:r>
      <w:r w:rsidR="007D0F18">
        <w:t xml:space="preserve"> – O evento está confirmado, ou seja, já é conhecida a matrícula e existe certeza segundo a lei de que o veículo é o do Cidadão utilizador notificado. Desta forma, o evento já está em fase de aceitação de pagamento. A</w:t>
      </w:r>
      <w:r w:rsidR="00320FEF">
        <w:t xml:space="preserve"> </w:t>
      </w:r>
      <w:r w:rsidR="00320FEF">
        <w:fldChar w:fldCharType="begin"/>
      </w:r>
      <w:r w:rsidR="00320FEF">
        <w:instrText xml:space="preserve"> REF _Ref524019566 \h </w:instrText>
      </w:r>
      <w:r w:rsidR="00320FEF">
        <w:fldChar w:fldCharType="separate"/>
      </w:r>
      <w:r w:rsidR="00320FEF">
        <w:t xml:space="preserve">Figura </w:t>
      </w:r>
      <w:r w:rsidR="00320FEF">
        <w:rPr>
          <w:noProof/>
        </w:rPr>
        <w:t>30</w:t>
      </w:r>
      <w:r w:rsidR="00320FEF">
        <w:fldChar w:fldCharType="end"/>
      </w:r>
      <w:r w:rsidR="007D0F18">
        <w:t xml:space="preserve"> apresenta o símbolo classificativo deste </w:t>
      </w:r>
      <w:r w:rsidR="00DA74A2">
        <w:t xml:space="preserve">estado do </w:t>
      </w:r>
      <w:r w:rsidR="007D0F18">
        <w:t>evento de contraordenação.</w:t>
      </w:r>
    </w:p>
    <w:p w:rsidR="00043157" w:rsidRDefault="00043157" w:rsidP="00043157">
      <w:pPr>
        <w:pStyle w:val="PargrafodaLista"/>
        <w:ind w:left="1440"/>
      </w:pPr>
    </w:p>
    <w:p w:rsidR="00295DEA" w:rsidRDefault="00DC3A81" w:rsidP="007D0F18">
      <w:pPr>
        <w:pStyle w:val="PargrafodaLista"/>
        <w:numPr>
          <w:ilvl w:val="0"/>
          <w:numId w:val="30"/>
        </w:numPr>
      </w:pPr>
      <w:r w:rsidRPr="00043157">
        <w:rPr>
          <w:b/>
        </w:rPr>
        <w:t>Por Confirmar</w:t>
      </w:r>
      <w:r w:rsidR="00295DEA" w:rsidRPr="00043157">
        <w:rPr>
          <w:b/>
        </w:rPr>
        <w:t xml:space="preserve"> </w:t>
      </w:r>
      <w:r w:rsidR="00295DEA">
        <w:t xml:space="preserve">– Ao contrário do </w:t>
      </w:r>
      <w:r w:rsidR="00294150" w:rsidRPr="00294150">
        <w:rPr>
          <w:i/>
        </w:rPr>
        <w:t>C</w:t>
      </w:r>
      <w:r w:rsidR="00295DEA" w:rsidRPr="00294150">
        <w:rPr>
          <w:i/>
        </w:rPr>
        <w:t>onfirmado</w:t>
      </w:r>
      <w:r w:rsidR="00295DEA">
        <w:t>,</w:t>
      </w:r>
      <w:r w:rsidR="00294150">
        <w:t xml:space="preserve"> o </w:t>
      </w:r>
      <w:r w:rsidR="00294150" w:rsidRPr="00294150">
        <w:rPr>
          <w:i/>
        </w:rPr>
        <w:t>Por Confirmar</w:t>
      </w:r>
      <w:r w:rsidR="00295DEA">
        <w:t xml:space="preserve"> ainda n</w:t>
      </w:r>
      <w:r w:rsidR="003839B5">
        <w:t xml:space="preserve">ão existe confirmação da autoridade que a matrícula no local de evento de contraordenação está corretamente identificada. </w:t>
      </w:r>
      <w:r w:rsidR="00F43425">
        <w:t>Neste caso, o</w:t>
      </w:r>
      <w:r w:rsidR="003839B5">
        <w:t xml:space="preserve"> Cidadão utilizador </w:t>
      </w:r>
      <w:r w:rsidR="005B3CAF">
        <w:t>tem a</w:t>
      </w:r>
      <w:r w:rsidR="003839B5">
        <w:t xml:space="preserve"> opção de confirmação do evento de contraordenação, de forma a facilitar o processo da análise da matrícula</w:t>
      </w:r>
      <w:r>
        <w:t xml:space="preserve">. Através da </w:t>
      </w:r>
      <w:r>
        <w:fldChar w:fldCharType="begin"/>
      </w:r>
      <w:r>
        <w:instrText xml:space="preserve"> REF _Ref524010590 \h </w:instrText>
      </w:r>
      <w:r>
        <w:fldChar w:fldCharType="separate"/>
      </w:r>
      <w:r>
        <w:t xml:space="preserve">Figura </w:t>
      </w:r>
      <w:r>
        <w:rPr>
          <w:noProof/>
        </w:rPr>
        <w:t>30</w:t>
      </w:r>
      <w:r>
        <w:fldChar w:fldCharType="end"/>
      </w:r>
      <w:r w:rsidR="002D0BB2">
        <w:t xml:space="preserve">, podemos verificar o símbolo classificativo atribuído ao </w:t>
      </w:r>
      <w:r w:rsidR="00E9497F">
        <w:t xml:space="preserve">estado deste </w:t>
      </w:r>
      <w:r w:rsidR="002D0BB2">
        <w:t>evento de contraordenação.</w:t>
      </w:r>
    </w:p>
    <w:p w:rsidR="00466F88" w:rsidRDefault="00466F88" w:rsidP="00466F88">
      <w:pPr>
        <w:pStyle w:val="PargrafodaLista"/>
      </w:pPr>
    </w:p>
    <w:p w:rsidR="00466F88" w:rsidRDefault="00466F88" w:rsidP="007D0F18">
      <w:pPr>
        <w:pStyle w:val="PargrafodaLista"/>
        <w:numPr>
          <w:ilvl w:val="0"/>
          <w:numId w:val="30"/>
        </w:numPr>
      </w:pPr>
      <w:r>
        <w:rPr>
          <w:b/>
        </w:rPr>
        <w:t xml:space="preserve">Pago </w:t>
      </w:r>
      <w:r>
        <w:t>–</w:t>
      </w:r>
      <w:r w:rsidR="006D052B">
        <w:t xml:space="preserve"> O</w:t>
      </w:r>
      <w:r>
        <w:t xml:space="preserve"> evento de contraordenação </w:t>
      </w:r>
      <w:r w:rsidR="006D052B">
        <w:rPr>
          <w:i/>
        </w:rPr>
        <w:t xml:space="preserve">Pago </w:t>
      </w:r>
      <w:r>
        <w:t xml:space="preserve">já foi previamente confirmado e encontra-se monetariamente </w:t>
      </w:r>
      <w:r w:rsidR="00C70455">
        <w:t>liquidado</w:t>
      </w:r>
      <w:r>
        <w:t xml:space="preserve">. É apresentado na lista como comprovativo de </w:t>
      </w:r>
      <w:r w:rsidR="002D592A">
        <w:t xml:space="preserve">pagamento </w:t>
      </w:r>
      <w:r w:rsidR="00FC34D3">
        <w:t xml:space="preserve">efetuado via </w:t>
      </w:r>
      <w:r w:rsidR="00492978">
        <w:t>internet</w:t>
      </w:r>
      <w:r>
        <w:t xml:space="preserve">. </w:t>
      </w:r>
      <w:r w:rsidR="00197552">
        <w:t>O símbolo classificativo</w:t>
      </w:r>
      <w:r w:rsidR="00CA16D6">
        <w:t xml:space="preserve"> do estado deste evento de contraordenaç</w:t>
      </w:r>
      <w:r w:rsidR="00C529DE">
        <w:t>ão</w:t>
      </w:r>
      <w:r w:rsidR="00197552">
        <w:t xml:space="preserve"> é possível de observar na</w:t>
      </w:r>
      <w:r w:rsidR="00074ED5">
        <w:t xml:space="preserve"> </w:t>
      </w:r>
      <w:r w:rsidR="00DB25F7">
        <w:fldChar w:fldCharType="begin"/>
      </w:r>
      <w:r w:rsidR="00DB25F7">
        <w:instrText xml:space="preserve"> REF _Ref524019566 \h </w:instrText>
      </w:r>
      <w:r w:rsidR="00DB25F7">
        <w:fldChar w:fldCharType="separate"/>
      </w:r>
      <w:r w:rsidR="00DB25F7">
        <w:t xml:space="preserve">Figura </w:t>
      </w:r>
      <w:r w:rsidR="00DB25F7">
        <w:rPr>
          <w:noProof/>
        </w:rPr>
        <w:t>30</w:t>
      </w:r>
      <w:r w:rsidR="00DB25F7">
        <w:fldChar w:fldCharType="end"/>
      </w:r>
      <w:r w:rsidR="00197552">
        <w:t>.</w:t>
      </w:r>
    </w:p>
    <w:p w:rsidR="002F550C" w:rsidRDefault="002F550C" w:rsidP="002F550C">
      <w:pPr>
        <w:pStyle w:val="PargrafodaLista"/>
      </w:pPr>
    </w:p>
    <w:p w:rsidR="002F550C" w:rsidRDefault="002F550C" w:rsidP="007D0F18">
      <w:pPr>
        <w:pStyle w:val="PargrafodaLista"/>
        <w:numPr>
          <w:ilvl w:val="0"/>
          <w:numId w:val="30"/>
        </w:numPr>
      </w:pPr>
      <w:r>
        <w:rPr>
          <w:b/>
        </w:rPr>
        <w:t>Período de Delegação</w:t>
      </w:r>
      <w:r>
        <w:t xml:space="preserve"> </w:t>
      </w:r>
      <w:r w:rsidR="006D2297">
        <w:t>–</w:t>
      </w:r>
      <w:r>
        <w:t xml:space="preserve"> </w:t>
      </w:r>
      <w:r w:rsidR="006D2297">
        <w:t xml:space="preserve">O símbolo classificativo </w:t>
      </w:r>
      <w:r w:rsidR="001B3A28">
        <w:rPr>
          <w:i/>
        </w:rPr>
        <w:t>Período de Delegação</w:t>
      </w:r>
      <w:r w:rsidR="001B3A28">
        <w:t>, como demonstrado na</w:t>
      </w:r>
      <w:r w:rsidR="0014302F">
        <w:t xml:space="preserve"> </w:t>
      </w:r>
      <w:r w:rsidR="0014302F">
        <w:fldChar w:fldCharType="begin"/>
      </w:r>
      <w:r w:rsidR="0014302F">
        <w:instrText xml:space="preserve"> REF _Ref524019566 \h </w:instrText>
      </w:r>
      <w:r w:rsidR="0014302F">
        <w:fldChar w:fldCharType="separate"/>
      </w:r>
      <w:r w:rsidR="0014302F">
        <w:t xml:space="preserve">Figura </w:t>
      </w:r>
      <w:r w:rsidR="0014302F">
        <w:rPr>
          <w:noProof/>
        </w:rPr>
        <w:t>30</w:t>
      </w:r>
      <w:r w:rsidR="0014302F">
        <w:fldChar w:fldCharType="end"/>
      </w:r>
      <w:r w:rsidR="001B3A28">
        <w:t xml:space="preserve">, é apresentado quando o veículo se encontrar delegado a um outro Cidadão utilizador. Caso o evento seja pago pelo responsável da infração de contraordenação, o evento de contraordenação passará a ser representado com o símbolo de </w:t>
      </w:r>
      <w:r w:rsidR="003F1882">
        <w:t xml:space="preserve">evento de contraordenação </w:t>
      </w:r>
      <w:r w:rsidR="001B3A28">
        <w:rPr>
          <w:i/>
        </w:rPr>
        <w:t>Pago</w:t>
      </w:r>
      <w:r w:rsidR="001B3A28">
        <w:t>.</w:t>
      </w:r>
    </w:p>
    <w:p w:rsidR="009F7DC3" w:rsidRDefault="009F7DC3" w:rsidP="00C931C2"/>
    <w:p w:rsidR="009F7DC3" w:rsidRDefault="009F7DC3" w:rsidP="00C931C2"/>
    <w:p w:rsidR="009F7DC3" w:rsidRDefault="009F7DC3" w:rsidP="00C931C2"/>
    <w:p w:rsidR="009F7DC3" w:rsidRDefault="009F7DC3" w:rsidP="00C931C2"/>
    <w:p w:rsidR="009F7DC3" w:rsidRDefault="009F7DC3" w:rsidP="00C931C2"/>
    <w:p w:rsidR="009F7DC3" w:rsidRDefault="009F7DC3" w:rsidP="00C931C2"/>
    <w:p w:rsidR="008319DF" w:rsidRDefault="008319DF" w:rsidP="00C931C2"/>
    <w:p w:rsidR="008319DF" w:rsidRDefault="008319DF" w:rsidP="00C931C2"/>
    <w:p w:rsidR="008319DF" w:rsidRDefault="008319DF" w:rsidP="00C931C2"/>
    <w:p w:rsidR="008319DF" w:rsidRDefault="008319DF" w:rsidP="00C931C2"/>
    <w:p w:rsidR="009F7DC3" w:rsidRDefault="00DE3F8E" w:rsidP="00C931C2">
      <w:r>
        <w:rPr>
          <w:noProof/>
        </w:rPr>
        <w:lastRenderedPageBreak/>
        <mc:AlternateContent>
          <mc:Choice Requires="wps">
            <w:drawing>
              <wp:anchor distT="0" distB="0" distL="114300" distR="114300" simplePos="0" relativeHeight="251715072" behindDoc="0" locked="0" layoutInCell="1" allowOverlap="1" wp14:anchorId="5789B8F3" wp14:editId="5989173F">
                <wp:simplePos x="0" y="0"/>
                <wp:positionH relativeFrom="margin">
                  <wp:posOffset>1121410</wp:posOffset>
                </wp:positionH>
                <wp:positionV relativeFrom="paragraph">
                  <wp:posOffset>6074268</wp:posOffset>
                </wp:positionV>
                <wp:extent cx="3514090" cy="635"/>
                <wp:effectExtent l="0" t="0" r="3810" b="2540"/>
                <wp:wrapTopAndBottom/>
                <wp:docPr id="96" name="Caixa de Texto 96"/>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rsidR="00B4381E" w:rsidRPr="000A2530" w:rsidRDefault="00B4381E" w:rsidP="00501BA1">
                            <w:pPr>
                              <w:pStyle w:val="Legenda"/>
                              <w:rPr>
                                <w:noProof/>
                                <w:szCs w:val="20"/>
                              </w:rPr>
                            </w:pPr>
                            <w:bookmarkStart w:id="192" w:name="_Ref524019692"/>
                            <w:bookmarkStart w:id="193" w:name="_Toc524019772"/>
                            <w:r>
                              <w:t xml:space="preserve">Figura </w:t>
                            </w:r>
                            <w:r>
                              <w:fldChar w:fldCharType="begin"/>
                            </w:r>
                            <w:r>
                              <w:instrText xml:space="preserve"> SEQ Figura \* ARABIC </w:instrText>
                            </w:r>
                            <w:r>
                              <w:fldChar w:fldCharType="separate"/>
                            </w:r>
                            <w:r>
                              <w:rPr>
                                <w:noProof/>
                              </w:rPr>
                              <w:t>31</w:t>
                            </w:r>
                            <w:r>
                              <w:fldChar w:fldCharType="end"/>
                            </w:r>
                            <w:bookmarkEnd w:id="192"/>
                            <w:r>
                              <w:t xml:space="preserve"> - ECRÃ DA INFORMAÇÃO MAIS RECENTE </w:t>
                            </w:r>
                            <w:r>
                              <w:rPr>
                                <w:noProof/>
                              </w:rPr>
                              <w:t>DO UTILIZADOR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89B8F3" id="Caixa de Texto 96" o:spid="_x0000_s1066" type="#_x0000_t202" style="position:absolute;left:0;text-align:left;margin-left:88.3pt;margin-top:478.3pt;width:276.7pt;height:.05pt;z-index:25171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" stroked="f">
                <v:textbox style="mso-fit-shape-to-text:t" inset="0,0,0,0">
                  <w:txbxContent>
                    <w:p w:rsidR="00B4381E" w:rsidRPr="000A2530" w:rsidRDefault="00B4381E" w:rsidP="00501BA1">
                      <w:pPr>
                        <w:pStyle w:val="Legenda"/>
                        <w:rPr>
                          <w:noProof/>
                          <w:szCs w:val="20"/>
                        </w:rPr>
                      </w:pPr>
                      <w:bookmarkStart w:id="194" w:name="_Ref524019692"/>
                      <w:bookmarkStart w:id="195" w:name="_Toc524019772"/>
                      <w:r>
                        <w:t xml:space="preserve">Figura </w:t>
                      </w:r>
                      <w:r>
                        <w:fldChar w:fldCharType="begin"/>
                      </w:r>
                      <w:r>
                        <w:instrText xml:space="preserve"> SEQ Figura \* ARABIC </w:instrText>
                      </w:r>
                      <w:r>
                        <w:fldChar w:fldCharType="separate"/>
                      </w:r>
                      <w:r>
                        <w:rPr>
                          <w:noProof/>
                        </w:rPr>
                        <w:t>31</w:t>
                      </w:r>
                      <w:r>
                        <w:fldChar w:fldCharType="end"/>
                      </w:r>
                      <w:bookmarkEnd w:id="194"/>
                      <w:r>
                        <w:t xml:space="preserve"> - ECRÃ DA INFORMAÇÃO MAIS RECENTE </w:t>
                      </w:r>
                      <w:r>
                        <w:rPr>
                          <w:noProof/>
                        </w:rPr>
                        <w:t>DO UTILIZADOR</w:t>
                      </w:r>
                      <w:bookmarkEnd w:id="195"/>
                    </w:p>
                  </w:txbxContent>
                </v:textbox>
                <w10:wrap type="topAndBottom" anchorx="margin"/>
              </v:shape>
            </w:pict>
          </mc:Fallback>
        </mc:AlternateContent>
      </w:r>
      <w:r w:rsidR="00A5728B">
        <w:rPr>
          <w:noProof/>
        </w:rPr>
        <w:drawing>
          <wp:anchor distT="360045" distB="360045" distL="114300" distR="114300" simplePos="0" relativeHeight="251713024" behindDoc="0" locked="0" layoutInCell="1" allowOverlap="1">
            <wp:simplePos x="0" y="0"/>
            <wp:positionH relativeFrom="margin">
              <wp:posOffset>1864360</wp:posOffset>
            </wp:positionH>
            <wp:positionV relativeFrom="paragraph">
              <wp:posOffset>2386052</wp:posOffset>
            </wp:positionV>
            <wp:extent cx="2026800" cy="3600000"/>
            <wp:effectExtent l="0" t="0" r="5715" b="0"/>
            <wp:wrapTopAndBottom/>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F345A4">
        <w:t>O segundo ecrã</w:t>
      </w:r>
      <w:r w:rsidR="0041767E">
        <w:t>, “Sobre Mim”,</w:t>
      </w:r>
      <w:r w:rsidR="00F345A4">
        <w:t xml:space="preserve"> da aplicação apresenta uma página com </w:t>
      </w:r>
      <w:r w:rsidR="00ED57BD">
        <w:t>o registo das atividades</w:t>
      </w:r>
      <w:r w:rsidR="00F345A4">
        <w:t xml:space="preserve"> mais recentes do utilizador. As informações são dispostas através de uma lista onde constam os pagamentos, delegações de veículos aceites e delegações de veículos canceladas. A lista encontra-se organizada de forma cronológica</w:t>
      </w:r>
      <w:r w:rsidR="00152E61">
        <w:t xml:space="preserve"> dos</w:t>
      </w:r>
      <w:r w:rsidR="00F345A4">
        <w:t xml:space="preserve"> 10</w:t>
      </w:r>
      <w:r w:rsidR="00152E61">
        <w:t xml:space="preserve"> últimos</w:t>
      </w:r>
      <w:r w:rsidR="00F345A4">
        <w:t xml:space="preserve"> elementos</w:t>
      </w:r>
      <w:r w:rsidR="00BE30C3">
        <w:t xml:space="preserve">, o que irá informar o Cidadão utilizador das recentes operações efetuadas na sua conta. </w:t>
      </w:r>
      <w:r w:rsidR="00B5284A">
        <w:t xml:space="preserve">Como </w:t>
      </w:r>
      <w:r w:rsidR="009F5CC8">
        <w:t xml:space="preserve">é </w:t>
      </w:r>
      <w:r w:rsidR="00B5284A">
        <w:t>poss</w:t>
      </w:r>
      <w:r w:rsidR="00ED57BD">
        <w:t xml:space="preserve">ível verificar na figura correspondente ao segundo ecrã, </w:t>
      </w:r>
      <w:r w:rsidR="00175707">
        <w:fldChar w:fldCharType="begin"/>
      </w:r>
      <w:r w:rsidR="00175707">
        <w:instrText xml:space="preserve"> REF _Ref524019692 \h </w:instrText>
      </w:r>
      <w:r w:rsidR="00175707">
        <w:fldChar w:fldCharType="separate"/>
      </w:r>
      <w:r w:rsidR="00175707">
        <w:t xml:space="preserve">Figura </w:t>
      </w:r>
      <w:r w:rsidR="00175707">
        <w:rPr>
          <w:noProof/>
        </w:rPr>
        <w:t>31</w:t>
      </w:r>
      <w:r w:rsidR="00175707">
        <w:fldChar w:fldCharType="end"/>
      </w:r>
      <w:r w:rsidR="001E0332">
        <w:t xml:space="preserve">, é disposto acima da lista um botão com o nome “Pedidos”, onde </w:t>
      </w:r>
      <w:r w:rsidR="00A00D51">
        <w:t>consta</w:t>
      </w:r>
      <w:r w:rsidR="001E0332">
        <w:t xml:space="preserve"> os pedidos de delegação de veículos por parte de outros utilizadores. Cabe ao Cidadão utilizador aceitar ou recusar, cada um desses mesmos pedidos.</w:t>
      </w:r>
    </w:p>
    <w:p w:rsidR="00DE3F8E" w:rsidRDefault="00DE3F8E" w:rsidP="00C931C2"/>
    <w:p w:rsidR="004F3CAA" w:rsidRDefault="004F3CAA"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A467CF" w:rsidRDefault="00A467CF" w:rsidP="00C931C2"/>
    <w:p w:rsidR="00BB516D" w:rsidRDefault="007D0E6C" w:rsidP="00C931C2">
      <w:r>
        <w:lastRenderedPageBreak/>
        <w:t xml:space="preserve">No terceiro ecrã, “Veículos”, como demonstrado na </w:t>
      </w:r>
      <w:r w:rsidR="00175707">
        <w:fldChar w:fldCharType="begin"/>
      </w:r>
      <w:r w:rsidR="00175707">
        <w:instrText xml:space="preserve"> REF _Ref524014409 \h </w:instrText>
      </w:r>
      <w:r w:rsidR="00175707">
        <w:fldChar w:fldCharType="separate"/>
      </w:r>
      <w:r w:rsidR="00175707">
        <w:t xml:space="preserve">Figura </w:t>
      </w:r>
      <w:r w:rsidR="00175707">
        <w:rPr>
          <w:noProof/>
        </w:rPr>
        <w:t>32</w:t>
      </w:r>
      <w:r w:rsidR="00175707">
        <w:fldChar w:fldCharType="end"/>
      </w:r>
      <w:r>
        <w:t>,</w:t>
      </w:r>
      <w:r w:rsidR="00A864E0">
        <w:t xml:space="preserve"> </w:t>
      </w:r>
      <w:r w:rsidR="00BC19BA">
        <w:t>é apresentado toda</w:t>
      </w:r>
      <w:r w:rsidR="00A864E0">
        <w:t xml:space="preserve">s </w:t>
      </w:r>
      <w:r w:rsidR="00064BAC">
        <w:t>as</w:t>
      </w:r>
      <w:r w:rsidR="00A864E0">
        <w:t xml:space="preserve"> </w:t>
      </w:r>
      <w:r w:rsidR="00064BAC">
        <w:t>matrículas</w:t>
      </w:r>
      <w:r w:rsidR="00A864E0">
        <w:t xml:space="preserve"> </w:t>
      </w:r>
      <w:r w:rsidR="00064BAC">
        <w:t xml:space="preserve">pertencentes </w:t>
      </w:r>
      <w:r w:rsidR="006228F7">
        <w:t>ao Cidadão proprietário, juntamente com os veículos emprestados que são propriedade de um outro Cidadão.</w:t>
      </w:r>
      <w:r w:rsidR="00BB516D">
        <w:t xml:space="preserve"> De forma a organizar as matrículas, foram criadas as três listas seguintes:</w:t>
      </w:r>
    </w:p>
    <w:p w:rsidR="00BB516D" w:rsidRDefault="00BB516D" w:rsidP="00C931C2"/>
    <w:p w:rsidR="00B5284A" w:rsidRDefault="00BB516D" w:rsidP="00BB516D">
      <w:pPr>
        <w:pStyle w:val="PargrafodaLista"/>
        <w:numPr>
          <w:ilvl w:val="0"/>
          <w:numId w:val="31"/>
        </w:numPr>
      </w:pPr>
      <w:r>
        <w:rPr>
          <w:b/>
        </w:rPr>
        <w:t xml:space="preserve">Subscritos </w:t>
      </w:r>
      <w:r>
        <w:t>– Veículos pertencentes ao Cidadão</w:t>
      </w:r>
      <w:r w:rsidR="001F7481">
        <w:t xml:space="preserve"> utilizador.</w:t>
      </w:r>
    </w:p>
    <w:p w:rsidR="001F7481" w:rsidRDefault="001F7481" w:rsidP="00BB516D">
      <w:pPr>
        <w:pStyle w:val="PargrafodaLista"/>
        <w:numPr>
          <w:ilvl w:val="0"/>
          <w:numId w:val="31"/>
        </w:numPr>
      </w:pPr>
      <w:r>
        <w:rPr>
          <w:b/>
        </w:rPr>
        <w:t xml:space="preserve">Delegados </w:t>
      </w:r>
      <w:r>
        <w:t xml:space="preserve">– Veículos que constam na lista de Subscritos, contudo </w:t>
      </w:r>
      <w:r w:rsidR="009277EB">
        <w:t>encontram-se</w:t>
      </w:r>
      <w:r>
        <w:t xml:space="preserve"> delegados a outro Cidadão utilizador.</w:t>
      </w:r>
    </w:p>
    <w:p w:rsidR="00DE3F8E" w:rsidRDefault="00DE3F8E" w:rsidP="00DE3F8E">
      <w:pPr>
        <w:pStyle w:val="PargrafodaLista"/>
        <w:ind w:left="777"/>
      </w:pPr>
    </w:p>
    <w:p w:rsidR="00DE3F8E" w:rsidRDefault="001F7481" w:rsidP="00DE3F8E">
      <w:pPr>
        <w:pStyle w:val="PargrafodaLista"/>
        <w:numPr>
          <w:ilvl w:val="0"/>
          <w:numId w:val="31"/>
        </w:numPr>
      </w:pPr>
      <w:r>
        <w:rPr>
          <w:b/>
        </w:rPr>
        <w:t xml:space="preserve">Emprestados </w:t>
      </w:r>
      <w:r>
        <w:t xml:space="preserve">– Veículos </w:t>
      </w:r>
      <w:r w:rsidR="009277EB">
        <w:t>pertencentes a outro Cidadão utilizador, mas que se encontram em posse do Cidadão utilizador.</w:t>
      </w:r>
    </w:p>
    <w:p w:rsidR="00A67041" w:rsidRDefault="00A67041" w:rsidP="00A67041"/>
    <w:p w:rsidR="00A67041" w:rsidRDefault="00A67041" w:rsidP="00A67041">
      <w:r>
        <w:t xml:space="preserve">Adicionalmente, foi também adicionado no ecrã o botão “Subscrever Novo Veículo” para possibilitar a subscrição de novas matrículas que sejam propriedade do Cidadão utilizador. </w:t>
      </w:r>
    </w:p>
    <w:p w:rsidR="00B02AC0" w:rsidRDefault="008C685C" w:rsidP="00C931C2">
      <w:r>
        <w:rPr>
          <w:noProof/>
        </w:rPr>
        <mc:AlternateContent>
          <mc:Choice Requires="wps">
            <w:drawing>
              <wp:anchor distT="0" distB="0" distL="114300" distR="114300" simplePos="0" relativeHeight="251718144" behindDoc="0" locked="0" layoutInCell="1" allowOverlap="1" wp14:anchorId="224A9A66" wp14:editId="2312120C">
                <wp:simplePos x="0" y="0"/>
                <wp:positionH relativeFrom="margin">
                  <wp:posOffset>1515110</wp:posOffset>
                </wp:positionH>
                <wp:positionV relativeFrom="paragraph">
                  <wp:posOffset>4247802</wp:posOffset>
                </wp:positionV>
                <wp:extent cx="2724785" cy="635"/>
                <wp:effectExtent l="0" t="0" r="5715" b="2540"/>
                <wp:wrapTopAndBottom/>
                <wp:docPr id="98" name="Caixa de Texto 98"/>
                <wp:cNvGraphicFramePr/>
                <a:graphic xmlns:a="http://schemas.openxmlformats.org/drawingml/2006/main">
                  <a:graphicData uri="http://schemas.microsoft.com/office/word/2010/wordprocessingShape">
                    <wps:wsp>
                      <wps:cNvSpPr txBox="1"/>
                      <wps:spPr>
                        <a:xfrm>
                          <a:off x="0" y="0"/>
                          <a:ext cx="2724785" cy="635"/>
                        </a:xfrm>
                        <a:prstGeom prst="rect">
                          <a:avLst/>
                        </a:prstGeom>
                        <a:solidFill>
                          <a:prstClr val="white"/>
                        </a:solidFill>
                        <a:ln>
                          <a:noFill/>
                        </a:ln>
                      </wps:spPr>
                      <wps:txbx>
                        <w:txbxContent>
                          <w:p w:rsidR="00B4381E" w:rsidRPr="0041275F" w:rsidRDefault="00B4381E" w:rsidP="0097302A">
                            <w:pPr>
                              <w:pStyle w:val="Legenda"/>
                              <w:rPr>
                                <w:noProof/>
                                <w:szCs w:val="20"/>
                              </w:rPr>
                            </w:pPr>
                            <w:bookmarkStart w:id="196" w:name="_Ref524014409"/>
                            <w:bookmarkStart w:id="197" w:name="_Toc524019773"/>
                            <w:r>
                              <w:t xml:space="preserve">Figura </w:t>
                            </w:r>
                            <w:r>
                              <w:fldChar w:fldCharType="begin"/>
                            </w:r>
                            <w:r>
                              <w:instrText xml:space="preserve"> SEQ Figura \* ARABIC </w:instrText>
                            </w:r>
                            <w:r>
                              <w:fldChar w:fldCharType="separate"/>
                            </w:r>
                            <w:r>
                              <w:rPr>
                                <w:noProof/>
                              </w:rPr>
                              <w:t>32</w:t>
                            </w:r>
                            <w:r>
                              <w:fldChar w:fldCharType="end"/>
                            </w:r>
                            <w:bookmarkEnd w:id="196"/>
                            <w:r>
                              <w:t xml:space="preserve"> - ECRÃ DAS MATRÍCULAS DO UTILIZADOR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4A9A66" id="Caixa de Texto 98" o:spid="_x0000_s1067" type="#_x0000_t202" style="position:absolute;left:0;text-align:left;margin-left:119.3pt;margin-top:334.45pt;width:214.55pt;height:.05pt;z-index:25171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" stroked="f">
                <v:textbox style="mso-fit-shape-to-text:t" inset="0,0,0,0">
                  <w:txbxContent>
                    <w:p w:rsidR="00B4381E" w:rsidRPr="0041275F" w:rsidRDefault="00B4381E" w:rsidP="0097302A">
                      <w:pPr>
                        <w:pStyle w:val="Legenda"/>
                        <w:rPr>
                          <w:noProof/>
                          <w:szCs w:val="20"/>
                        </w:rPr>
                      </w:pPr>
                      <w:bookmarkStart w:id="198" w:name="_Ref524014409"/>
                      <w:bookmarkStart w:id="199" w:name="_Toc524019773"/>
                      <w:r>
                        <w:t xml:space="preserve">Figura </w:t>
                      </w:r>
                      <w:r>
                        <w:fldChar w:fldCharType="begin"/>
                      </w:r>
                      <w:r>
                        <w:instrText xml:space="preserve"> SEQ Figura \* ARABIC </w:instrText>
                      </w:r>
                      <w:r>
                        <w:fldChar w:fldCharType="separate"/>
                      </w:r>
                      <w:r>
                        <w:rPr>
                          <w:noProof/>
                        </w:rPr>
                        <w:t>32</w:t>
                      </w:r>
                      <w:r>
                        <w:fldChar w:fldCharType="end"/>
                      </w:r>
                      <w:bookmarkEnd w:id="198"/>
                      <w:r>
                        <w:t xml:space="preserve"> - ECRÃ DAS MATRÍCULAS DO UTILIZADOR</w:t>
                      </w:r>
                      <w:bookmarkEnd w:id="199"/>
                    </w:p>
                  </w:txbxContent>
                </v:textbox>
                <w10:wrap type="topAndBottom" anchorx="margin"/>
              </v:shape>
            </w:pict>
          </mc:Fallback>
        </mc:AlternateContent>
      </w:r>
      <w:r>
        <w:rPr>
          <w:noProof/>
        </w:rPr>
        <w:drawing>
          <wp:anchor distT="360045" distB="360045" distL="114300" distR="114300" simplePos="0" relativeHeight="251716096" behindDoc="0" locked="0" layoutInCell="1" allowOverlap="1">
            <wp:simplePos x="0" y="0"/>
            <wp:positionH relativeFrom="margin">
              <wp:posOffset>1864360</wp:posOffset>
            </wp:positionH>
            <wp:positionV relativeFrom="paragraph">
              <wp:posOffset>581477</wp:posOffset>
            </wp:positionV>
            <wp:extent cx="2026800" cy="3600000"/>
            <wp:effectExtent l="0" t="0" r="5715" b="0"/>
            <wp:wrapTopAndBottom/>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vehicles.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p>
    <w:p w:rsidR="00B962A6" w:rsidRDefault="00B962A6" w:rsidP="00C931C2"/>
    <w:p w:rsidR="00DB7E96" w:rsidRDefault="00DB7E96" w:rsidP="00C931C2"/>
    <w:p w:rsidR="00042A3C" w:rsidRDefault="00B02AC0" w:rsidP="00C931C2">
      <w:r>
        <w:lastRenderedPageBreak/>
        <w:t xml:space="preserve">Por fim, no </w:t>
      </w:r>
      <w:r w:rsidR="00042A3C">
        <w:t>último</w:t>
      </w:r>
      <w:r>
        <w:t xml:space="preserve"> ecr</w:t>
      </w:r>
      <w:r w:rsidR="000A3BE9">
        <w:t xml:space="preserve">ã, </w:t>
      </w:r>
      <w:r>
        <w:t>designado de “Opções”,</w:t>
      </w:r>
      <w:r w:rsidR="006925D1">
        <w:t xml:space="preserve"> são apresentados os detalhes do Cidad</w:t>
      </w:r>
      <w:r w:rsidR="00042A3C">
        <w:t xml:space="preserve">ão utilizador atual, como pode ser observado na </w:t>
      </w:r>
      <w:r w:rsidR="00175707">
        <w:fldChar w:fldCharType="begin"/>
      </w:r>
      <w:r w:rsidR="00175707">
        <w:instrText xml:space="preserve"> REF _Ref524019710 \h </w:instrText>
      </w:r>
      <w:r w:rsidR="00175707">
        <w:fldChar w:fldCharType="separate"/>
      </w:r>
      <w:r w:rsidR="00175707">
        <w:t xml:space="preserve">Figura </w:t>
      </w:r>
      <w:r w:rsidR="00175707">
        <w:rPr>
          <w:noProof/>
        </w:rPr>
        <w:t>33</w:t>
      </w:r>
      <w:r w:rsidR="00175707">
        <w:fldChar w:fldCharType="end"/>
      </w:r>
      <w:r w:rsidR="00A74E70">
        <w:t xml:space="preserve">. Foram ainda adicionados dois botões a este ecrã, os quais </w:t>
      </w:r>
      <w:r w:rsidR="0015028C">
        <w:t>são</w:t>
      </w:r>
      <w:r w:rsidR="00A74E70">
        <w:t xml:space="preserve"> explicados na </w:t>
      </w:r>
      <w:r w:rsidR="00CA0DE6">
        <w:t>seguinte lista</w:t>
      </w:r>
      <w:r w:rsidR="00A74E70">
        <w:t>:</w:t>
      </w:r>
    </w:p>
    <w:p w:rsidR="00DB4C2D" w:rsidRDefault="00DB4C2D" w:rsidP="00C931C2"/>
    <w:p w:rsidR="00DB4C2D" w:rsidRDefault="00A74E70" w:rsidP="00DB4C2D">
      <w:pPr>
        <w:pStyle w:val="PargrafodaLista"/>
        <w:numPr>
          <w:ilvl w:val="0"/>
          <w:numId w:val="32"/>
        </w:numPr>
      </w:pPr>
      <w:r>
        <w:rPr>
          <w:b/>
        </w:rPr>
        <w:t xml:space="preserve">Log Out – </w:t>
      </w:r>
      <w:r>
        <w:t>Permite ao utilizador sair da aplicação de forma segura, terminando a sua seção. Para entrar de novo na aplicação e ter acesso às suas informaçõ</w:t>
      </w:r>
      <w:r w:rsidR="00DB4C2D">
        <w:t>es o C</w:t>
      </w:r>
      <w:r>
        <w:t>idadão</w:t>
      </w:r>
      <w:r w:rsidR="00DB4C2D">
        <w:t xml:space="preserve"> utilizador</w:t>
      </w:r>
      <w:r>
        <w:t xml:space="preserve"> ter</w:t>
      </w:r>
      <w:r w:rsidR="00890F59">
        <w:t>á de efetuar novamente a sua autenticaç</w:t>
      </w:r>
      <w:r w:rsidR="008C6362">
        <w:t xml:space="preserve">ão, </w:t>
      </w:r>
      <w:r>
        <w:t>através do seu nome de utilizador e palavra-passe de acesso.</w:t>
      </w:r>
    </w:p>
    <w:p w:rsidR="00666B83" w:rsidRDefault="00666B83" w:rsidP="00666B83">
      <w:pPr>
        <w:pStyle w:val="PargrafodaLista"/>
      </w:pPr>
    </w:p>
    <w:p w:rsidR="00DB4C2D" w:rsidRDefault="00DE3F8E" w:rsidP="00DB4C2D">
      <w:pPr>
        <w:pStyle w:val="PargrafodaLista"/>
        <w:numPr>
          <w:ilvl w:val="0"/>
          <w:numId w:val="32"/>
        </w:numPr>
      </w:pPr>
      <w:r>
        <w:rPr>
          <w:noProof/>
        </w:rPr>
        <mc:AlternateContent>
          <mc:Choice Requires="wps">
            <w:drawing>
              <wp:anchor distT="0" distB="0" distL="114300" distR="114300" simplePos="0" relativeHeight="251721216" behindDoc="0" locked="0" layoutInCell="1" allowOverlap="1" wp14:anchorId="5FD830E8" wp14:editId="03D9279A">
                <wp:simplePos x="0" y="0"/>
                <wp:positionH relativeFrom="margin">
                  <wp:align>center</wp:align>
                </wp:positionH>
                <wp:positionV relativeFrom="paragraph">
                  <wp:posOffset>4522870</wp:posOffset>
                </wp:positionV>
                <wp:extent cx="3294380" cy="635"/>
                <wp:effectExtent l="0" t="0" r="0" b="2540"/>
                <wp:wrapTopAndBottom/>
                <wp:docPr id="101" name="Caixa de Texto 101"/>
                <wp:cNvGraphicFramePr/>
                <a:graphic xmlns:a="http://schemas.openxmlformats.org/drawingml/2006/main">
                  <a:graphicData uri="http://schemas.microsoft.com/office/word/2010/wordprocessingShape">
                    <wps:wsp>
                      <wps:cNvSpPr txBox="1"/>
                      <wps:spPr>
                        <a:xfrm>
                          <a:off x="0" y="0"/>
                          <a:ext cx="3294380" cy="635"/>
                        </a:xfrm>
                        <a:prstGeom prst="rect">
                          <a:avLst/>
                        </a:prstGeom>
                        <a:solidFill>
                          <a:prstClr val="white"/>
                        </a:solidFill>
                        <a:ln>
                          <a:noFill/>
                        </a:ln>
                      </wps:spPr>
                      <wps:txbx>
                        <w:txbxContent>
                          <w:p w:rsidR="00B4381E" w:rsidRPr="00B907DA" w:rsidRDefault="00B4381E" w:rsidP="00C51562">
                            <w:pPr>
                              <w:pStyle w:val="Legenda"/>
                              <w:rPr>
                                <w:noProof/>
                                <w:szCs w:val="20"/>
                              </w:rPr>
                            </w:pPr>
                            <w:bookmarkStart w:id="200" w:name="_Ref524019710"/>
                            <w:bookmarkStart w:id="201" w:name="_Toc524019774"/>
                            <w:r>
                              <w:t xml:space="preserve">Figura </w:t>
                            </w:r>
                            <w:r>
                              <w:fldChar w:fldCharType="begin"/>
                            </w:r>
                            <w:r>
                              <w:instrText xml:space="preserve"> SEQ Figura \* ARABIC </w:instrText>
                            </w:r>
                            <w:r>
                              <w:fldChar w:fldCharType="separate"/>
                            </w:r>
                            <w:r>
                              <w:rPr>
                                <w:noProof/>
                              </w:rPr>
                              <w:t>33</w:t>
                            </w:r>
                            <w:r>
                              <w:fldChar w:fldCharType="end"/>
                            </w:r>
                            <w:bookmarkEnd w:id="200"/>
                            <w:r>
                              <w:t xml:space="preserve"> - ECRÃ DAS OPÇÕES E INFORMAÇÕES DO UTILIZADO</w:t>
                            </w:r>
                            <w:r>
                              <w:rPr>
                                <w:noProof/>
                              </w:rPr>
                              <w:t>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30E8" id="Caixa de Texto 101" o:spid="_x0000_s1068" type="#_x0000_t202" style="position:absolute;left:0;text-align:left;margin-left:0;margin-top:356.15pt;width:259.4pt;height:.05pt;z-index:251721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" stroked="f">
                <v:textbox style="mso-fit-shape-to-text:t" inset="0,0,0,0">
                  <w:txbxContent>
                    <w:p w:rsidR="00B4381E" w:rsidRPr="00B907DA" w:rsidRDefault="00B4381E" w:rsidP="00C51562">
                      <w:pPr>
                        <w:pStyle w:val="Legenda"/>
                        <w:rPr>
                          <w:noProof/>
                          <w:szCs w:val="20"/>
                        </w:rPr>
                      </w:pPr>
                      <w:bookmarkStart w:id="202" w:name="_Ref524019710"/>
                      <w:bookmarkStart w:id="203" w:name="_Toc524019774"/>
                      <w:r>
                        <w:t xml:space="preserve">Figura </w:t>
                      </w:r>
                      <w:r>
                        <w:fldChar w:fldCharType="begin"/>
                      </w:r>
                      <w:r>
                        <w:instrText xml:space="preserve"> SEQ Figura \* ARABIC </w:instrText>
                      </w:r>
                      <w:r>
                        <w:fldChar w:fldCharType="separate"/>
                      </w:r>
                      <w:r>
                        <w:rPr>
                          <w:noProof/>
                        </w:rPr>
                        <w:t>33</w:t>
                      </w:r>
                      <w:r>
                        <w:fldChar w:fldCharType="end"/>
                      </w:r>
                      <w:bookmarkEnd w:id="202"/>
                      <w:r>
                        <w:t xml:space="preserve"> - ECRÃ DAS OPÇÕES E INFORMAÇÕES DO UTILIZADO</w:t>
                      </w:r>
                      <w:r>
                        <w:rPr>
                          <w:noProof/>
                        </w:rPr>
                        <w:t>R</w:t>
                      </w:r>
                      <w:bookmarkEnd w:id="203"/>
                    </w:p>
                  </w:txbxContent>
                </v:textbox>
                <w10:wrap type="topAndBottom" anchorx="margin"/>
              </v:shape>
            </w:pict>
          </mc:Fallback>
        </mc:AlternateContent>
      </w:r>
      <w:r>
        <w:rPr>
          <w:noProof/>
        </w:rPr>
        <w:drawing>
          <wp:anchor distT="360045" distB="360045" distL="114300" distR="114300" simplePos="0" relativeHeight="251719168" behindDoc="0" locked="0" layoutInCell="1" allowOverlap="1">
            <wp:simplePos x="0" y="0"/>
            <wp:positionH relativeFrom="margin">
              <wp:align>center</wp:align>
            </wp:positionH>
            <wp:positionV relativeFrom="paragraph">
              <wp:posOffset>864257</wp:posOffset>
            </wp:positionV>
            <wp:extent cx="2026800" cy="3600000"/>
            <wp:effectExtent l="0" t="0" r="5715" b="0"/>
            <wp:wrapTopAndBottom/>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page">
              <wp14:pctWidth>0</wp14:pctWidth>
            </wp14:sizeRelH>
            <wp14:sizeRelV relativeFrom="page">
              <wp14:pctHeight>0</wp14:pctHeight>
            </wp14:sizeRelV>
          </wp:anchor>
        </w:drawing>
      </w:r>
      <w:r w:rsidR="00DB4C2D">
        <w:rPr>
          <w:b/>
        </w:rPr>
        <w:t xml:space="preserve">Sobre Nós </w:t>
      </w:r>
      <w:r w:rsidR="00DB4C2D">
        <w:t>– Este botão irá redirecionar o Cidadão utilizador para uma página referente às informações dos autores do sistema SINCRO Mobile</w:t>
      </w:r>
      <w:r w:rsidR="00C51562">
        <w:t>.</w:t>
      </w: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C931C2" w:rsidRDefault="00C931C2" w:rsidP="009F6170">
      <w:pPr>
        <w:spacing w:after="200" w:line="276" w:lineRule="auto"/>
      </w:pPr>
    </w:p>
    <w:p w:rsidR="00A61C83" w:rsidRPr="00D20E40" w:rsidRDefault="00A61C83" w:rsidP="009F6170">
      <w:pPr>
        <w:spacing w:after="200" w:line="276" w:lineRule="auto"/>
      </w:pPr>
    </w:p>
    <w:p w:rsidR="00344869" w:rsidRPr="00D20E40" w:rsidRDefault="00A259EC" w:rsidP="00344869">
      <w:pPr>
        <w:pStyle w:val="Ttulo1"/>
      </w:pPr>
      <w:bookmarkStart w:id="204" w:name="_Toc524021713"/>
      <w:r w:rsidRPr="00D20E40">
        <w:lastRenderedPageBreak/>
        <w:t>Considerações Finais</w:t>
      </w:r>
      <w:bookmarkEnd w:id="204"/>
    </w:p>
    <w:p w:rsidR="002A6EA1" w:rsidRPr="00D20E40" w:rsidRDefault="002A6EA1" w:rsidP="002A6EA1"/>
    <w:p w:rsidR="00344869" w:rsidRPr="00D20E40" w:rsidRDefault="00D07616" w:rsidP="00344869">
      <w:r w:rsidRPr="00D20E40">
        <w:t>Cientes, da importância do papel dos sistemas informáticos na segurança rodoviária</w:t>
      </w:r>
      <w:r w:rsidR="00E42ECD" w:rsidRPr="00D20E40">
        <w:t xml:space="preserve">, resultante da preocupação e ambição da ANSR, de forma a garantir uma redução significativa no número de infrações de excesso de velocidade presentes nas estradas de Portugal, partimos para o desenvolvimento deste projeto com o intuito de trazer para o mundo digital um sistema informático possível  de ser </w:t>
      </w:r>
      <w:r w:rsidR="00344869" w:rsidRPr="00D20E40">
        <w:t>integrado na rede ANSR</w:t>
      </w:r>
      <w:r w:rsidR="00E42ECD" w:rsidRPr="00D20E40">
        <w:t xml:space="preserve">, e, neste sentido, contribuir </w:t>
      </w:r>
      <w:r w:rsidR="00A31A97" w:rsidRPr="00D20E40">
        <w:t xml:space="preserve">igualmente </w:t>
      </w:r>
      <w:r w:rsidR="00E42ECD" w:rsidRPr="00D20E40">
        <w:t>para uma melhor segurança rodoviária</w:t>
      </w:r>
      <w:r w:rsidR="001F334F" w:rsidRPr="00D20E40">
        <w:t>, e, por consequente, diminuição de sinistralidade rodoviária em Por</w:t>
      </w:r>
      <w:r w:rsidR="00F840E5" w:rsidRPr="00D20E40">
        <w:t>tug</w:t>
      </w:r>
      <w:r w:rsidR="001F334F" w:rsidRPr="00D20E40">
        <w:t xml:space="preserve">al. </w:t>
      </w:r>
    </w:p>
    <w:p w:rsidR="00344869" w:rsidRPr="00D20E40" w:rsidRDefault="00F840E5" w:rsidP="00344869">
      <w:r w:rsidRPr="00D20E40">
        <w:t xml:space="preserve">Nesta perspetiva, </w:t>
      </w:r>
      <w:r w:rsidR="00913A48" w:rsidRPr="00D20E40">
        <w:t>elaborou-se</w:t>
      </w:r>
      <w:r w:rsidR="000F55D7" w:rsidRPr="00D20E40">
        <w:t xml:space="preserve"> </w:t>
      </w:r>
      <w:r w:rsidR="00A55765" w:rsidRPr="00D20E40">
        <w:t xml:space="preserve">o sistema informático SINCRO Mobile, </w:t>
      </w:r>
      <w:r w:rsidR="00913A48" w:rsidRPr="00D20E40">
        <w:t>que proporciona a entrega de eventos de contraordenação, em caso de excesso de velocidade, por meio eletrónico</w:t>
      </w:r>
      <w:r w:rsidR="00D005B6" w:rsidRPr="00D20E40">
        <w:t xml:space="preserve">. Atendendo às </w:t>
      </w:r>
      <w:r w:rsidR="009D629E" w:rsidRPr="00D20E40">
        <w:t>tecnologias à disposição no mercado atual</w:t>
      </w:r>
      <w:r w:rsidR="00D005B6" w:rsidRPr="00D20E40">
        <w:t xml:space="preserve">, </w:t>
      </w:r>
      <w:r w:rsidR="009D629E" w:rsidRPr="00D20E40">
        <w:t>privilegiámos d</w:t>
      </w:r>
      <w:r w:rsidR="00D005B6" w:rsidRPr="00D20E40">
        <w:t xml:space="preserve">a utilização da tecnologia </w:t>
      </w:r>
      <w:r w:rsidR="00D005B6" w:rsidRPr="00D20E40">
        <w:rPr>
          <w:i/>
        </w:rPr>
        <w:t>Spring Framework</w:t>
      </w:r>
      <w:r w:rsidR="009D629E" w:rsidRPr="00D20E40">
        <w:rPr>
          <w:i/>
        </w:rPr>
        <w:t xml:space="preserve"> </w:t>
      </w:r>
      <w:r w:rsidR="009D629E" w:rsidRPr="00D20E40">
        <w:t xml:space="preserve">na realização do Módulo Principal </w:t>
      </w:r>
      <w:r w:rsidR="00A77093" w:rsidRPr="00D20E40">
        <w:t>do sistema informático desenvolvido.</w:t>
      </w:r>
      <w:r w:rsidR="00EB5DE2" w:rsidRPr="00D20E40">
        <w:t xml:space="preserve"> No que concerne</w:t>
      </w:r>
      <w:r w:rsidR="00CA3803" w:rsidRPr="00D20E40">
        <w:t xml:space="preserve"> à componente de Interface Humana</w:t>
      </w:r>
      <w:r w:rsidR="001D14D4" w:rsidRPr="00D20E40">
        <w:t xml:space="preserve">, </w:t>
      </w:r>
      <w:r w:rsidR="00DF0445" w:rsidRPr="00D20E40">
        <w:t xml:space="preserve">optou-se pela tecnologia </w:t>
      </w:r>
      <w:r w:rsidR="00DF0445" w:rsidRPr="00D20E40">
        <w:rPr>
          <w:i/>
        </w:rPr>
        <w:t>React Native,</w:t>
      </w:r>
      <w:r w:rsidR="00DF0445" w:rsidRPr="00D20E40">
        <w:t xml:space="preserve"> que se mostrou de grande vantagem para a elaboração da aplicação móvel.</w:t>
      </w:r>
      <w:r w:rsidR="00BD274D" w:rsidRPr="00D20E40">
        <w:t xml:space="preserve"> </w:t>
      </w:r>
      <w:r w:rsidR="00913A48" w:rsidRPr="00D20E40">
        <w:t xml:space="preserve">Podemos </w:t>
      </w:r>
      <w:r w:rsidR="000B370B" w:rsidRPr="00D20E40">
        <w:t>garantir</w:t>
      </w:r>
      <w:r w:rsidR="00913A48" w:rsidRPr="00D20E40">
        <w:t xml:space="preserve"> </w:t>
      </w:r>
      <w:r w:rsidR="000B370B" w:rsidRPr="00D20E40">
        <w:t>que</w:t>
      </w:r>
      <w:r w:rsidR="002E29BE" w:rsidRPr="00D20E40">
        <w:t>,</w:t>
      </w:r>
      <w:r w:rsidR="000B370B" w:rsidRPr="00D20E40">
        <w:t xml:space="preserve"> o presente </w:t>
      </w:r>
      <w:r w:rsidR="000032CB" w:rsidRPr="00D20E40">
        <w:t xml:space="preserve">sistema informático </w:t>
      </w:r>
      <w:r w:rsidR="00344869" w:rsidRPr="00D20E40">
        <w:t>está em fun</w:t>
      </w:r>
      <w:r w:rsidR="00CF35FE" w:rsidRPr="00D20E40">
        <w:t>cionamento</w:t>
      </w:r>
      <w:r w:rsidR="00110150" w:rsidRPr="00D20E40">
        <w:t xml:space="preserve">, </w:t>
      </w:r>
      <w:r w:rsidR="007435A0" w:rsidRPr="00D20E40">
        <w:t>uma vez</w:t>
      </w:r>
      <w:r w:rsidR="00110150" w:rsidRPr="00D20E40">
        <w:t xml:space="preserve"> que</w:t>
      </w:r>
      <w:r w:rsidR="009208F1" w:rsidRPr="00D20E40">
        <w:t xml:space="preserve"> o Módulo P</w:t>
      </w:r>
      <w:r w:rsidR="00110150" w:rsidRPr="00D20E40">
        <w:t xml:space="preserve">rincipal </w:t>
      </w:r>
      <w:r w:rsidR="007435A0" w:rsidRPr="00D20E40">
        <w:t>se encontra</w:t>
      </w:r>
      <w:r w:rsidR="00110150" w:rsidRPr="00D20E40">
        <w:t xml:space="preserve"> </w:t>
      </w:r>
      <w:r w:rsidR="007435A0" w:rsidRPr="00D20E40">
        <w:t>ativo nos servidores disponibilizados</w:t>
      </w:r>
      <w:r w:rsidR="00645993" w:rsidRPr="00D20E40">
        <w:t xml:space="preserve"> pela Google, juntamente com a a</w:t>
      </w:r>
      <w:r w:rsidR="007435A0" w:rsidRPr="00D20E40">
        <w:t>plicaç</w:t>
      </w:r>
      <w:r w:rsidR="00645993" w:rsidRPr="00D20E40">
        <w:t>ão m</w:t>
      </w:r>
      <w:r w:rsidR="007435A0" w:rsidRPr="00D20E40">
        <w:t>óvel já desenvolvida e possível de instalar num dispositivo m</w:t>
      </w:r>
      <w:r w:rsidR="00C962CB" w:rsidRPr="00D20E40">
        <w:t>óvel</w:t>
      </w:r>
      <w:r w:rsidR="004D1FBC" w:rsidRPr="00D20E40">
        <w:t>, de sistema operativo iOS ou Android.</w:t>
      </w:r>
    </w:p>
    <w:p w:rsidR="00344869" w:rsidRPr="00D20E40" w:rsidRDefault="00726093" w:rsidP="00344869">
      <w:r w:rsidRPr="00D20E40">
        <w:t>Importa ainda referir que</w:t>
      </w:r>
      <w:r w:rsidR="000462EF" w:rsidRPr="00D20E40">
        <w:t>, n</w:t>
      </w:r>
      <w:r w:rsidR="007B6CFD" w:rsidRPr="00D20E40">
        <w:t>o decorrer d</w:t>
      </w:r>
      <w:r w:rsidR="00DF319D" w:rsidRPr="00D20E40">
        <w:t xml:space="preserve">o desenvolvimento </w:t>
      </w:r>
      <w:r w:rsidR="00344869" w:rsidRPr="00D20E40">
        <w:t>do sistema informático deparamo-nos com problemas</w:t>
      </w:r>
      <w:r w:rsidR="003F160A" w:rsidRPr="00D20E40">
        <w:t xml:space="preserve"> extrínsecos ao sistema informático SINCRO Mobile</w:t>
      </w:r>
      <w:r w:rsidR="00344869" w:rsidRPr="00D20E40">
        <w:t>,</w:t>
      </w:r>
      <w:r w:rsidR="00836BD3" w:rsidRPr="00D20E40">
        <w:t xml:space="preserve"> relativos ao</w:t>
      </w:r>
      <w:r w:rsidR="00A156DD" w:rsidRPr="00D20E40">
        <w:t xml:space="preserve"> acesso a dados confidencias</w:t>
      </w:r>
      <w:r w:rsidR="00810A6D" w:rsidRPr="00D20E40">
        <w:t>,</w:t>
      </w:r>
      <w:r w:rsidR="00344869" w:rsidRPr="00D20E40">
        <w:t xml:space="preserve"> os quais foram </w:t>
      </w:r>
      <w:r w:rsidR="00B86431" w:rsidRPr="00D20E40">
        <w:t>ultrapassados</w:t>
      </w:r>
      <w:r w:rsidR="00344869" w:rsidRPr="00D20E40">
        <w:t xml:space="preserve"> através da criação de outros sistemas informáticos simulados de forma a viabilizar o correto funcionamento do SINCRO Mobil</w:t>
      </w:r>
      <w:r w:rsidR="00906774" w:rsidRPr="00D20E40">
        <w:t>e,</w:t>
      </w:r>
      <w:r w:rsidR="00C0094B" w:rsidRPr="00D20E40">
        <w:t xml:space="preserve"> possibilitando a futura</w:t>
      </w:r>
      <w:r w:rsidR="00344869" w:rsidRPr="00D20E40">
        <w:t xml:space="preserve"> adaptação</w:t>
      </w:r>
      <w:r w:rsidR="00875E53" w:rsidRPr="00D20E40">
        <w:t>,</w:t>
      </w:r>
      <w:r w:rsidR="00344869" w:rsidRPr="00D20E40">
        <w:t xml:space="preserve"> e utilização</w:t>
      </w:r>
      <w:r w:rsidR="00AC5503" w:rsidRPr="00D20E40">
        <w:t>,</w:t>
      </w:r>
      <w:r w:rsidR="00344869" w:rsidRPr="00D20E40">
        <w:t xml:space="preserve"> do protótipo pela rede ANSR. Existem bastantes melhorias a fazer na comunicação entre estes mesmos sistemas no futuro, tanto em termos de segurança e consistência de dados</w:t>
      </w:r>
      <w:r w:rsidR="004F2C90" w:rsidRPr="00D20E40">
        <w:t>,</w:t>
      </w:r>
      <w:r w:rsidR="00344869" w:rsidRPr="00D20E40">
        <w:t xml:space="preserve"> como a nível de eficiência e rapidez de resposta.</w:t>
      </w:r>
    </w:p>
    <w:p w:rsidR="00362A0D" w:rsidRPr="00D20E40" w:rsidRDefault="00D40333" w:rsidP="00362A0D">
      <w:r w:rsidRPr="00D20E40">
        <w:t>Esperamos que este projeto contribua de forma relevante para a implementação de novos sistemas informático</w:t>
      </w:r>
      <w:r w:rsidR="00453B20" w:rsidRPr="00D20E40">
        <w:t>s, que assegurem uma melhoria na segurança rodovi</w:t>
      </w:r>
      <w:r w:rsidR="000E29FA" w:rsidRPr="00D20E40">
        <w:t xml:space="preserve">ária, de forma a colocar Portugal </w:t>
      </w:r>
      <w:r w:rsidR="00362A0D" w:rsidRPr="00D20E40">
        <w:t>entre os dez melhores países da União Europeia com indicadores de sinistralidade rodoviária mais baixos</w:t>
      </w:r>
      <w:r w:rsidR="00362A0D" w:rsidRPr="00D20E40">
        <w:rPr>
          <w:rFonts w:ascii="Verdana" w:hAnsi="Verdana"/>
          <w:sz w:val="20"/>
        </w:rPr>
        <w:t>.</w:t>
      </w:r>
    </w:p>
    <w:p w:rsidR="000A18D8" w:rsidRPr="00D20E40" w:rsidRDefault="000A18D8" w:rsidP="00344869"/>
    <w:p w:rsidR="000A18D8" w:rsidRPr="00D20E40" w:rsidRDefault="000A18D8" w:rsidP="00344869"/>
    <w:p w:rsidR="008E1E50" w:rsidRPr="00D20E40" w:rsidRDefault="008E1E50" w:rsidP="00344869"/>
    <w:bookmarkStart w:id="205" w:name="_Toc524021714" w:displacedByCustomXml="next"/>
    <w:sdt>
      <w:sdtPr>
        <w:rPr>
          <w:bCs/>
        </w:rPr>
        <w:id w:val="1980797555"/>
        <w:docPartObj>
          <w:docPartGallery w:val="Bibliographies"/>
          <w:docPartUnique/>
        </w:docPartObj>
      </w:sdtPr>
      <w:sdtEndPr>
        <w:rPr>
          <w:b w:val="0"/>
          <w:bCs w:val="0"/>
          <w:smallCaps w:val="0"/>
          <w:spacing w:val="0"/>
          <w:sz w:val="24"/>
          <w:szCs w:val="20"/>
        </w:rPr>
      </w:sdtEndPr>
      <w:sdtContent>
        <w:p w:rsidR="000A18D8" w:rsidRDefault="00FC104D" w:rsidP="001B0956">
          <w:pPr>
            <w:pStyle w:val="Ttulo1"/>
            <w:numPr>
              <w:ilvl w:val="0"/>
              <w:numId w:val="0"/>
            </w:numPr>
            <w:ind w:left="360" w:hanging="360"/>
          </w:pPr>
          <w:r w:rsidRPr="00D20E40">
            <w:t>Referência B</w:t>
          </w:r>
          <w:r w:rsidR="000A18D8" w:rsidRPr="00D20E40">
            <w:t>ibliografia</w:t>
          </w:r>
          <w:bookmarkEnd w:id="205"/>
        </w:p>
        <w:p w:rsidR="005916F8" w:rsidRPr="005916F8" w:rsidRDefault="005916F8" w:rsidP="005916F8">
          <w:pPr>
            <w:rPr>
              <w:lang w:eastAsia="pt-PT" w:bidi="ar-SA"/>
            </w:rPr>
          </w:pPr>
        </w:p>
        <w:sdt>
          <w:sdtPr>
            <w:id w:val="111145805"/>
            <w:bibliography/>
          </w:sdtPr>
          <w:sdtContent>
            <w:p w:rsidR="00664634" w:rsidRDefault="000A18D8" w:rsidP="00664634">
              <w:pPr>
                <w:pStyle w:val="Bibliografia"/>
                <w:ind w:left="720" w:hanging="720"/>
                <w:rPr>
                  <w:noProof/>
                  <w:szCs w:val="24"/>
                </w:rPr>
              </w:pPr>
              <w:r w:rsidRPr="00D20E40">
                <w:fldChar w:fldCharType="begin"/>
              </w:r>
              <w:r w:rsidRPr="00D20E40">
                <w:instrText>BIBLIOGRAPHY</w:instrText>
              </w:r>
              <w:r w:rsidRPr="00D20E40">
                <w:fldChar w:fldCharType="separate"/>
              </w:r>
              <w:r w:rsidR="00664634">
                <w:rPr>
                  <w:noProof/>
                </w:rPr>
                <w:t xml:space="preserve">ANSR. (Março de 2009). </w:t>
              </w:r>
              <w:r w:rsidR="00664634">
                <w:rPr>
                  <w:i/>
                  <w:iCs/>
                  <w:noProof/>
                </w:rPr>
                <w:t>Estratégia Nacional de Segurança Rodoviária.</w:t>
              </w:r>
              <w:r w:rsidR="00664634">
                <w:rPr>
                  <w:noProof/>
                </w:rPr>
                <w:t xml:space="preserve"> Obtido de http://www.ansr.pt/SegurancaRodoviaria/PlanosdeSegurancaRodoviaria/Documents/Estratégia%20Nacional%20de%20Segurança%20Rodoviária.pdf</w:t>
              </w:r>
            </w:p>
            <w:p w:rsidR="00664634" w:rsidRDefault="00664634" w:rsidP="00664634">
              <w:pPr>
                <w:pStyle w:val="Bibliografia"/>
                <w:ind w:left="720" w:hanging="720"/>
                <w:rPr>
                  <w:noProof/>
                </w:rPr>
              </w:pPr>
              <w:r>
                <w:rPr>
                  <w:noProof/>
                </w:rPr>
                <w:t xml:space="preserve">ANSR. (2010). </w:t>
              </w:r>
              <w:r>
                <w:rPr>
                  <w:i/>
                  <w:iCs/>
                  <w:noProof/>
                </w:rPr>
                <w:t>Projeto SINCRO.</w:t>
              </w:r>
              <w:r>
                <w:rPr>
                  <w:noProof/>
                </w:rPr>
                <w:t xml:space="preserve"> Obtido de http://www.open.pt/pt/open_geral/noticias/doc-2010/Apresentacao%20ANSR%20-%20SINCRO.pdf</w:t>
              </w:r>
            </w:p>
            <w:p w:rsidR="00664634" w:rsidRDefault="00664634" w:rsidP="00664634">
              <w:pPr>
                <w:pStyle w:val="Bibliografia"/>
                <w:ind w:left="720" w:hanging="720"/>
                <w:rPr>
                  <w:noProof/>
                </w:rPr>
              </w:pPr>
              <w:r>
                <w:rPr>
                  <w:noProof/>
                </w:rPr>
                <w:t xml:space="preserve">ANSR. (4 de Março de 2015). </w:t>
              </w:r>
              <w:r>
                <w:rPr>
                  <w:i/>
                  <w:iCs/>
                  <w:noProof/>
                </w:rPr>
                <w:t>CONTRATO N.o 15IN29470021.</w:t>
              </w:r>
              <w:r>
                <w:rPr>
                  <w:noProof/>
                </w:rPr>
                <w:t xml:space="preserve"> Obtido de Governo: http://www.base.gov.pt/base2/rest/documentos/178840</w:t>
              </w:r>
            </w:p>
            <w:p w:rsidR="00664634" w:rsidRDefault="00664634" w:rsidP="00664634">
              <w:pPr>
                <w:pStyle w:val="Bibliografia"/>
                <w:ind w:left="720" w:hanging="720"/>
                <w:rPr>
                  <w:noProof/>
                </w:rPr>
              </w:pPr>
              <w:r>
                <w:rPr>
                  <w:noProof/>
                </w:rPr>
                <w:t xml:space="preserve">ANSR. (15 de Junho de 2018). </w:t>
              </w:r>
              <w:r>
                <w:rPr>
                  <w:i/>
                  <w:iCs/>
                  <w:noProof/>
                </w:rPr>
                <w:t>Manual de Qualidade.</w:t>
              </w:r>
              <w:r>
                <w:rPr>
                  <w:noProof/>
                </w:rPr>
                <w:t xml:space="preserve"> Obtido de http://www.ansr.pt/InstrumentosDeGestao/Documents/Manual%20de%20Qualidade/20180615%20Manual%20da%20Qualidade.pdf</w:t>
              </w:r>
            </w:p>
            <w:p w:rsidR="00664634" w:rsidRDefault="00664634" w:rsidP="00664634">
              <w:pPr>
                <w:pStyle w:val="Bibliografia"/>
                <w:ind w:left="720" w:hanging="720"/>
                <w:rPr>
                  <w:noProof/>
                </w:rPr>
              </w:pPr>
              <w:r>
                <w:rPr>
                  <w:noProof/>
                </w:rPr>
                <w:t xml:space="preserve">ASSEMBLEI DA REPÚBLICA. (26 de Abril de 2013). Diário da República. </w:t>
              </w:r>
              <w:r>
                <w:rPr>
                  <w:i/>
                  <w:iCs/>
                  <w:noProof/>
                </w:rPr>
                <w:t>2.a série — N.o 81.</w:t>
              </w:r>
              <w:r>
                <w:rPr>
                  <w:noProof/>
                </w:rPr>
                <w:t xml:space="preserve"> </w:t>
              </w:r>
            </w:p>
            <w:p w:rsidR="00664634" w:rsidRDefault="00664634" w:rsidP="00664634">
              <w:pPr>
                <w:pStyle w:val="Bibliografia"/>
                <w:ind w:left="720" w:hanging="720"/>
                <w:rPr>
                  <w:noProof/>
                </w:rPr>
              </w:pPr>
              <w:r>
                <w:rPr>
                  <w:noProof/>
                </w:rPr>
                <w:t xml:space="preserve">ASSEMBLEIA DA REPÚBLICA. (26 de Julho de 2017). Diário da República. </w:t>
              </w:r>
              <w:r>
                <w:rPr>
                  <w:i/>
                  <w:iCs/>
                  <w:noProof/>
                </w:rPr>
                <w:t>1.a série—N.o 143.</w:t>
              </w:r>
              <w:r>
                <w:rPr>
                  <w:noProof/>
                </w:rPr>
                <w:t xml:space="preserve"> </w:t>
              </w:r>
            </w:p>
            <w:p w:rsidR="00664634" w:rsidRPr="00664634" w:rsidRDefault="00664634" w:rsidP="00664634">
              <w:pPr>
                <w:pStyle w:val="Bibliografia"/>
                <w:ind w:left="720" w:hanging="720"/>
                <w:rPr>
                  <w:noProof/>
                  <w:lang w:val="en-US"/>
                </w:rPr>
              </w:pPr>
              <w:r w:rsidRPr="00664634">
                <w:rPr>
                  <w:noProof/>
                  <w:lang w:val="en-US"/>
                </w:rPr>
                <w:t xml:space="preserve">Auth0. (2013). </w:t>
              </w:r>
              <w:r w:rsidRPr="00664634">
                <w:rPr>
                  <w:i/>
                  <w:iCs/>
                  <w:noProof/>
                  <w:lang w:val="en-US"/>
                </w:rPr>
                <w:t>Home</w:t>
              </w:r>
              <w:r w:rsidRPr="00664634">
                <w:rPr>
                  <w:noProof/>
                  <w:lang w:val="en-US"/>
                </w:rPr>
                <w:t>. Obtido de Auth0: https://auth0.com/</w:t>
              </w:r>
            </w:p>
            <w:p w:rsidR="00664634" w:rsidRDefault="00664634" w:rsidP="00664634">
              <w:pPr>
                <w:pStyle w:val="Bibliografia"/>
                <w:ind w:left="720" w:hanging="720"/>
                <w:rPr>
                  <w:noProof/>
                </w:rPr>
              </w:pPr>
              <w:r w:rsidRPr="00664634">
                <w:rPr>
                  <w:noProof/>
                  <w:lang w:val="en-US"/>
                </w:rPr>
                <w:t xml:space="preserve">Code School. </w:t>
              </w:r>
              <w:r>
                <w:rPr>
                  <w:noProof/>
                </w:rPr>
                <w:t xml:space="preserve">(s.d.). </w:t>
              </w:r>
              <w:r>
                <w:rPr>
                  <w:i/>
                  <w:iCs/>
                  <w:noProof/>
                </w:rPr>
                <w:t>Javascript</w:t>
              </w:r>
              <w:r>
                <w:rPr>
                  <w:noProof/>
                </w:rPr>
                <w:t>. Obtido de https://www.javascript.com/</w:t>
              </w:r>
            </w:p>
            <w:p w:rsidR="00664634" w:rsidRPr="00664634" w:rsidRDefault="00664634" w:rsidP="00664634">
              <w:pPr>
                <w:pStyle w:val="Bibliografia"/>
                <w:ind w:left="720" w:hanging="720"/>
                <w:rPr>
                  <w:noProof/>
                  <w:lang w:val="en-US"/>
                </w:rPr>
              </w:pPr>
              <w:r>
                <w:rPr>
                  <w:noProof/>
                </w:rPr>
                <w:t xml:space="preserve">Ed, D. H., &amp; Microsoft. (Outubro de 2012). </w:t>
              </w:r>
              <w:r w:rsidRPr="00664634">
                <w:rPr>
                  <w:i/>
                  <w:iCs/>
                  <w:noProof/>
                  <w:lang w:val="en-US"/>
                </w:rPr>
                <w:t>The OAuth 2.0 Authorization Framework.</w:t>
              </w:r>
              <w:r w:rsidRPr="00664634">
                <w:rPr>
                  <w:noProof/>
                  <w:lang w:val="en-US"/>
                </w:rPr>
                <w:t xml:space="preserve"> Obtido de Internet Engineering Task Force: https://tools.ietf.org/html/rfc6749</w:t>
              </w:r>
            </w:p>
            <w:p w:rsidR="00664634" w:rsidRDefault="00664634" w:rsidP="00664634">
              <w:pPr>
                <w:pStyle w:val="Bibliografia"/>
                <w:ind w:left="720" w:hanging="720"/>
                <w:rPr>
                  <w:noProof/>
                </w:rPr>
              </w:pPr>
              <w:r w:rsidRPr="00664634">
                <w:rPr>
                  <w:noProof/>
                  <w:lang w:val="en-US"/>
                </w:rPr>
                <w:t xml:space="preserve">Facebook. (s.d.). </w:t>
              </w:r>
              <w:r w:rsidRPr="00664634">
                <w:rPr>
                  <w:i/>
                  <w:iCs/>
                  <w:noProof/>
                  <w:lang w:val="en-US"/>
                </w:rPr>
                <w:t>React Native</w:t>
              </w:r>
              <w:r w:rsidRPr="00664634">
                <w:rPr>
                  <w:noProof/>
                  <w:lang w:val="en-US"/>
                </w:rPr>
                <w:t xml:space="preserve">. </w:t>
              </w:r>
              <w:r>
                <w:rPr>
                  <w:noProof/>
                </w:rPr>
                <w:t>Obtido de https://facebook.github.io/react-native/</w:t>
              </w:r>
            </w:p>
            <w:p w:rsidR="00664634" w:rsidRDefault="00664634" w:rsidP="00664634">
              <w:pPr>
                <w:pStyle w:val="Bibliografia"/>
                <w:ind w:left="720" w:hanging="720"/>
                <w:rPr>
                  <w:noProof/>
                </w:rPr>
              </w:pPr>
              <w:r>
                <w:rPr>
                  <w:noProof/>
                </w:rPr>
                <w:t xml:space="preserve">Jetbrains. (s.d.). </w:t>
              </w:r>
              <w:r>
                <w:rPr>
                  <w:i/>
                  <w:iCs/>
                  <w:noProof/>
                </w:rPr>
                <w:t>Kotlinlang</w:t>
              </w:r>
              <w:r>
                <w:rPr>
                  <w:noProof/>
                </w:rPr>
                <w:t>. Obtido de https://kotlinlang.org/</w:t>
              </w:r>
            </w:p>
            <w:p w:rsidR="00664634" w:rsidRDefault="00664634" w:rsidP="00664634">
              <w:pPr>
                <w:pStyle w:val="Bibliografia"/>
                <w:ind w:left="720" w:hanging="720"/>
                <w:rPr>
                  <w:noProof/>
                </w:rPr>
              </w:pPr>
              <w:r w:rsidRPr="00664634">
                <w:rPr>
                  <w:noProof/>
                  <w:lang w:val="en-US"/>
                </w:rPr>
                <w:t xml:space="preserve">Oracle Corporation. (s.d.). </w:t>
              </w:r>
              <w:r w:rsidRPr="00664634">
                <w:rPr>
                  <w:i/>
                  <w:iCs/>
                  <w:noProof/>
                  <w:lang w:val="en-US"/>
                </w:rPr>
                <w:t>About Java</w:t>
              </w:r>
              <w:r w:rsidRPr="00664634">
                <w:rPr>
                  <w:noProof/>
                  <w:lang w:val="en-US"/>
                </w:rPr>
                <w:t xml:space="preserve">. </w:t>
              </w:r>
              <w:r>
                <w:rPr>
                  <w:noProof/>
                </w:rPr>
                <w:t>Obtido de Java: https://www.java.sun.com/</w:t>
              </w:r>
            </w:p>
            <w:p w:rsidR="00664634" w:rsidRDefault="00664634" w:rsidP="00664634">
              <w:pPr>
                <w:pStyle w:val="Bibliografia"/>
                <w:ind w:left="720" w:hanging="720"/>
                <w:rPr>
                  <w:noProof/>
                </w:rPr>
              </w:pPr>
              <w:r w:rsidRPr="00664634">
                <w:rPr>
                  <w:noProof/>
                  <w:lang w:val="en-US"/>
                </w:rPr>
                <w:t xml:space="preserve">Pivotal Software. (s.d.). </w:t>
              </w:r>
              <w:r w:rsidRPr="00664634">
                <w:rPr>
                  <w:i/>
                  <w:iCs/>
                  <w:noProof/>
                  <w:lang w:val="en-US"/>
                </w:rPr>
                <w:t>Spring</w:t>
              </w:r>
              <w:r w:rsidRPr="00664634">
                <w:rPr>
                  <w:noProof/>
                  <w:lang w:val="en-US"/>
                </w:rPr>
                <w:t xml:space="preserve">. </w:t>
              </w:r>
              <w:r>
                <w:rPr>
                  <w:noProof/>
                </w:rPr>
                <w:t>Obtido de https://spring.io/</w:t>
              </w:r>
            </w:p>
            <w:p w:rsidR="00664634" w:rsidRDefault="00664634" w:rsidP="00664634">
              <w:pPr>
                <w:pStyle w:val="Bibliografia"/>
                <w:ind w:left="720" w:hanging="720"/>
                <w:rPr>
                  <w:noProof/>
                </w:rPr>
              </w:pPr>
              <w:r w:rsidRPr="00664634">
                <w:rPr>
                  <w:noProof/>
                  <w:lang w:val="en-US"/>
                </w:rPr>
                <w:t xml:space="preserve">Red Hat. (s.d.). </w:t>
              </w:r>
              <w:r w:rsidRPr="00664634">
                <w:rPr>
                  <w:i/>
                  <w:iCs/>
                  <w:noProof/>
                  <w:lang w:val="en-US"/>
                </w:rPr>
                <w:t>Hibernate</w:t>
              </w:r>
              <w:r w:rsidRPr="00664634">
                <w:rPr>
                  <w:noProof/>
                  <w:lang w:val="en-US"/>
                </w:rPr>
                <w:t xml:space="preserve">. </w:t>
              </w:r>
              <w:r>
                <w:rPr>
                  <w:noProof/>
                </w:rPr>
                <w:t>Obtido de http://hibernate.org/</w:t>
              </w:r>
            </w:p>
            <w:p w:rsidR="00664634" w:rsidRDefault="00664634" w:rsidP="00664634">
              <w:pPr>
                <w:pStyle w:val="Bibliografia"/>
                <w:ind w:left="720" w:hanging="720"/>
                <w:rPr>
                  <w:noProof/>
                </w:rPr>
              </w:pPr>
              <w:r>
                <w:rPr>
                  <w:noProof/>
                </w:rPr>
                <w:t xml:space="preserve">Silva Oliveira, R. (Junho de 2017). </w:t>
              </w:r>
              <w:r>
                <w:rPr>
                  <w:i/>
                  <w:iCs/>
                  <w:noProof/>
                </w:rPr>
                <w:t>SINCRO Sistema Nacional de Controlo de Velocidade.</w:t>
              </w:r>
              <w:r>
                <w:rPr>
                  <w:noProof/>
                </w:rPr>
                <w:t xml:space="preserve"> Obtido de https://www.congresso2017.oet.pt/docs/Documentacao/SINCRO.pdf</w:t>
              </w:r>
            </w:p>
            <w:p w:rsidR="00664634" w:rsidRDefault="00664634" w:rsidP="00664634">
              <w:pPr>
                <w:pStyle w:val="Bibliografia"/>
                <w:ind w:left="720" w:hanging="720"/>
                <w:rPr>
                  <w:noProof/>
                </w:rPr>
              </w:pPr>
              <w:r>
                <w:rPr>
                  <w:noProof/>
                </w:rPr>
                <w:t xml:space="preserve">Silva Oliveira, R., &amp; Osório, L. (s.d.). </w:t>
              </w:r>
              <w:r>
                <w:rPr>
                  <w:i/>
                  <w:iCs/>
                  <w:noProof/>
                </w:rPr>
                <w:t>Sistema Nacional de Controlo de Velocidade (SINCRO).</w:t>
              </w:r>
              <w:r>
                <w:rPr>
                  <w:noProof/>
                </w:rPr>
                <w:t xml:space="preserve"> Lisboa.</w:t>
              </w:r>
            </w:p>
            <w:p w:rsidR="00664634" w:rsidRDefault="00664634" w:rsidP="00664634">
              <w:pPr>
                <w:pStyle w:val="Bibliografia"/>
                <w:ind w:left="720" w:hanging="720"/>
                <w:rPr>
                  <w:noProof/>
                </w:rPr>
              </w:pPr>
              <w:r>
                <w:rPr>
                  <w:noProof/>
                </w:rPr>
                <w:t xml:space="preserve">The PostgreSQL Global Development Group. (s.d.). </w:t>
              </w:r>
              <w:r>
                <w:rPr>
                  <w:i/>
                  <w:iCs/>
                  <w:noProof/>
                </w:rPr>
                <w:t>PostgreSQL</w:t>
              </w:r>
              <w:r>
                <w:rPr>
                  <w:noProof/>
                </w:rPr>
                <w:t>. Obtido de https://www.postgresql.org/</w:t>
              </w:r>
            </w:p>
            <w:p w:rsidR="00372567" w:rsidRPr="00D20E40" w:rsidRDefault="000A18D8" w:rsidP="00664634">
              <w:r w:rsidRPr="00D20E40">
                <w:rPr>
                  <w:b/>
                  <w:bCs/>
                  <w:noProof/>
                </w:rPr>
                <w:fldChar w:fldCharType="end"/>
              </w:r>
            </w:p>
          </w:sdtContent>
        </w:sdt>
      </w:sdtContent>
    </w:sdt>
    <w:p w:rsidR="006206FE" w:rsidRPr="00D20E40" w:rsidRDefault="006206FE" w:rsidP="0028719F"/>
    <w:p w:rsidR="006206FE" w:rsidRPr="00D20E40" w:rsidRDefault="006206FE" w:rsidP="0028719F"/>
    <w:sectPr w:rsidR="006206FE" w:rsidRPr="00D20E40" w:rsidSect="00B26B8C">
      <w:headerReference w:type="default" r:id="rId82"/>
      <w:footerReference w:type="even" r:id="rId83"/>
      <w:footerReference w:type="default" r:id="rId84"/>
      <w:pgSz w:w="11907" w:h="16839" w:code="9"/>
      <w:pgMar w:top="1588" w:right="1134" w:bottom="1418" w:left="1701" w:header="737"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8CB" w:rsidRDefault="003F08CB">
      <w:pPr>
        <w:spacing w:line="240" w:lineRule="auto"/>
      </w:pPr>
      <w:r>
        <w:separator/>
      </w:r>
    </w:p>
  </w:endnote>
  <w:endnote w:type="continuationSeparator" w:id="0">
    <w:p w:rsidR="003F08CB" w:rsidRDefault="003F08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65625030"/>
      <w:docPartObj>
        <w:docPartGallery w:val="Page Numbers (Bottom of Page)"/>
        <w:docPartUnique/>
      </w:docPartObj>
    </w:sdtPr>
    <w:sdtContent>
      <w:p w:rsidR="00B4381E" w:rsidRDefault="00B4381E" w:rsidP="002F5519">
        <w:pPr>
          <w:pStyle w:val="Rodap"/>
          <w:framePr w:wrap="none" w:vAnchor="text" w:hAnchor="margin" w:xAlign="outside"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sdtContent>
  </w:sdt>
  <w:p w:rsidR="00B4381E" w:rsidRPr="00625534" w:rsidRDefault="00B4381E" w:rsidP="00336A8C">
    <w:pPr>
      <w:jc w:val="right"/>
    </w:pPr>
    <w:r>
      <w:t>Projeto e Seminário</w:t>
    </w:r>
    <w:r w:rsidRPr="00625534">
      <w:t>, Maio de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880365041"/>
      <w:docPartObj>
        <w:docPartGallery w:val="Page Numbers (Bottom of Page)"/>
        <w:docPartUnique/>
      </w:docPartObj>
    </w:sdtPr>
    <w:sdtContent>
      <w:p w:rsidR="00B4381E" w:rsidRPr="00E302E2" w:rsidRDefault="00B4381E" w:rsidP="00954F4F">
        <w:pPr>
          <w:pStyle w:val="Rodap"/>
          <w:framePr w:wrap="notBeside" w:vAnchor="text" w:hAnchor="page" w:xAlign="right" w:y="1"/>
          <w:pBdr>
            <w:top w:val="single" w:sz="4" w:space="1" w:color="auto"/>
          </w:pBdr>
          <w:rPr>
            <w:rStyle w:val="Nmerodepgina"/>
            <w:sz w:val="20"/>
          </w:rPr>
        </w:pPr>
        <w:r w:rsidRPr="00E302E2">
          <w:rPr>
            <w:rStyle w:val="Nmerodepgina"/>
            <w:sz w:val="20"/>
          </w:rPr>
          <w:fldChar w:fldCharType="begin"/>
        </w:r>
        <w:r w:rsidRPr="00E302E2">
          <w:rPr>
            <w:rStyle w:val="Nmerodepgina"/>
            <w:sz w:val="20"/>
          </w:rPr>
          <w:instrText xml:space="preserve"> PAGE </w:instrText>
        </w:r>
        <w:r w:rsidRPr="00E302E2">
          <w:rPr>
            <w:rStyle w:val="Nmerodepgina"/>
            <w:sz w:val="20"/>
          </w:rPr>
          <w:fldChar w:fldCharType="separate"/>
        </w:r>
        <w:r w:rsidRPr="00E302E2">
          <w:rPr>
            <w:rStyle w:val="Nmerodepgina"/>
            <w:sz w:val="20"/>
          </w:rPr>
          <w:t>3</w:t>
        </w:r>
        <w:r w:rsidRPr="00E302E2">
          <w:rPr>
            <w:rStyle w:val="Nmerodepgina"/>
            <w:sz w:val="20"/>
          </w:rPr>
          <w:fldChar w:fldCharType="end"/>
        </w:r>
      </w:p>
    </w:sdtContent>
  </w:sdt>
  <w:p w:rsidR="00B4381E" w:rsidRPr="00E302E2" w:rsidRDefault="00B4381E" w:rsidP="00954F4F">
    <w:pPr>
      <w:pBdr>
        <w:top w:val="single" w:sz="4" w:space="1" w:color="auto"/>
      </w:pBdr>
      <w:jc w:val="left"/>
      <w:rPr>
        <w:sz w:val="18"/>
        <w:szCs w:val="18"/>
      </w:rPr>
    </w:pPr>
    <w:r>
      <w:rPr>
        <w:sz w:val="18"/>
        <w:szCs w:val="18"/>
      </w:rPr>
      <w:t>Instituto Superior de Engenharia de Lisboa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8CB" w:rsidRDefault="003F08CB">
      <w:pPr>
        <w:spacing w:line="240" w:lineRule="auto"/>
      </w:pPr>
      <w:r>
        <w:separator/>
      </w:r>
    </w:p>
  </w:footnote>
  <w:footnote w:type="continuationSeparator" w:id="0">
    <w:p w:rsidR="003F08CB" w:rsidRDefault="003F08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381E" w:rsidRPr="00B82785" w:rsidRDefault="00B4381E" w:rsidP="00B82785">
    <w:pPr>
      <w:rPr>
        <w:rFonts w:eastAsia="Times New Roman"/>
        <w:sz w:val="18"/>
      </w:rPr>
    </w:pPr>
    <w:r w:rsidRPr="00B82785">
      <w:rPr>
        <w:sz w:val="18"/>
      </w:rPr>
      <w:t xml:space="preserve">André Gonçalo Dinis Gaudêncio e Nuno Miguel Pessoa Conceição </w:t>
    </w:r>
  </w:p>
  <w:p w:rsidR="00B4381E" w:rsidRPr="00E302E2" w:rsidRDefault="00B4381E" w:rsidP="00954F4F">
    <w:pPr>
      <w:pBdr>
        <w:bottom w:val="single" w:sz="4" w:space="1" w:color="auto"/>
      </w:pBdr>
      <w:jc w:val="left"/>
      <w:rPr>
        <w:sz w:val="18"/>
      </w:rPr>
    </w:pPr>
    <w:r w:rsidRPr="00E302E2">
      <w:rPr>
        <w:sz w:val="18"/>
      </w:rPr>
      <w:t>Gestão de Eventos de Contraordenação Por Excesso de Velocidad</w:t>
    </w:r>
    <w:r>
      <w:rPr>
        <w:sz w:val="18"/>
      </w:rPr>
      <w:t>e</w:t>
    </w:r>
  </w:p>
  <w:p w:rsidR="00B4381E" w:rsidRPr="00E302E2" w:rsidRDefault="00B4381E" w:rsidP="00E302E2">
    <w:pPr>
      <w:pStyle w:val="Cabealho"/>
      <w:jc w:val="lef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19B3F06"/>
    <w:multiLevelType w:val="multilevel"/>
    <w:tmpl w:val="9B6031D6"/>
    <w:lvl w:ilvl="0">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2" w15:restartNumberingAfterBreak="0">
    <w:nsid w:val="05286C81"/>
    <w:multiLevelType w:val="multilevel"/>
    <w:tmpl w:val="513E18BA"/>
    <w:lvl w:ilvl="0">
      <w:start w:val="1"/>
      <w:numFmt w:val="decimal"/>
      <w:lvlText w:val="%1"/>
      <w:lvlJc w:val="left"/>
      <w:pPr>
        <w:ind w:left="432" w:hanging="432"/>
      </w:pPr>
    </w:lvl>
    <w:lvl w:ilvl="1">
      <w:start w:val="1"/>
      <w:numFmt w:val="decimal"/>
      <w:lvlText w:val="%1.%2"/>
      <w:lvlJc w:val="left"/>
      <w:pPr>
        <w:ind w:left="717"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AB568B1"/>
    <w:multiLevelType w:val="multilevel"/>
    <w:tmpl w:val="5A6C5900"/>
    <w:lvl w:ilvl="0">
      <w:start w:val="1"/>
      <w:numFmt w:val="decimal"/>
      <w:lvlText w:val="%1."/>
      <w:lvlJc w:val="left"/>
      <w:pPr>
        <w:ind w:left="815" w:hanging="360"/>
      </w:pPr>
      <w:rPr>
        <w:rFonts w:ascii="Arial" w:eastAsia="Arial" w:hAnsi="Arial" w:cs="Arial" w:hint="default"/>
        <w:spacing w:val="-1"/>
        <w:w w:val="100"/>
        <w:sz w:val="20"/>
        <w:szCs w:val="20"/>
        <w:lang w:val="en-US" w:eastAsia="en-US" w:bidi="en-US"/>
      </w:rPr>
    </w:lvl>
    <w:lvl w:ilvl="1">
      <w:start w:val="4"/>
      <w:numFmt w:val="decimal"/>
      <w:lvlText w:val="%2."/>
      <w:lvlJc w:val="left"/>
      <w:pPr>
        <w:ind w:left="1038" w:hanging="267"/>
        <w:jc w:val="right"/>
      </w:pPr>
      <w:rPr>
        <w:rFonts w:ascii="Arial" w:eastAsia="Arial" w:hAnsi="Arial" w:cs="Arial" w:hint="default"/>
        <w:b/>
        <w:bCs/>
        <w:spacing w:val="-1"/>
        <w:w w:val="100"/>
        <w:sz w:val="24"/>
        <w:szCs w:val="24"/>
        <w:lang w:val="en-US" w:eastAsia="en-US" w:bidi="en-US"/>
      </w:rPr>
    </w:lvl>
    <w:lvl w:ilvl="2">
      <w:start w:val="1"/>
      <w:numFmt w:val="decimal"/>
      <w:lvlText w:val="%2.%3."/>
      <w:lvlJc w:val="left"/>
      <w:pPr>
        <w:ind w:left="1238" w:hanging="467"/>
      </w:pPr>
      <w:rPr>
        <w:rFonts w:ascii="Arial" w:eastAsia="Arial" w:hAnsi="Arial" w:cs="Arial" w:hint="default"/>
        <w:b/>
        <w:bCs/>
        <w:i/>
        <w:spacing w:val="-1"/>
        <w:w w:val="100"/>
        <w:sz w:val="24"/>
        <w:szCs w:val="24"/>
        <w:lang w:val="en-US" w:eastAsia="en-US" w:bidi="en-US"/>
      </w:rPr>
    </w:lvl>
    <w:lvl w:ilvl="3">
      <w:numFmt w:val="bullet"/>
      <w:lvlText w:val="•"/>
      <w:lvlJc w:val="left"/>
      <w:pPr>
        <w:ind w:left="1240" w:hanging="467"/>
      </w:pPr>
      <w:rPr>
        <w:rFonts w:hint="default"/>
        <w:lang w:val="en-US" w:eastAsia="en-US" w:bidi="en-US"/>
      </w:rPr>
    </w:lvl>
    <w:lvl w:ilvl="4">
      <w:numFmt w:val="bullet"/>
      <w:lvlText w:val="•"/>
      <w:lvlJc w:val="left"/>
      <w:pPr>
        <w:ind w:left="2296" w:hanging="467"/>
      </w:pPr>
      <w:rPr>
        <w:rFonts w:hint="default"/>
        <w:lang w:val="en-US" w:eastAsia="en-US" w:bidi="en-US"/>
      </w:rPr>
    </w:lvl>
    <w:lvl w:ilvl="5">
      <w:numFmt w:val="bullet"/>
      <w:lvlText w:val="•"/>
      <w:lvlJc w:val="left"/>
      <w:pPr>
        <w:ind w:left="3352" w:hanging="467"/>
      </w:pPr>
      <w:rPr>
        <w:rFonts w:hint="default"/>
        <w:lang w:val="en-US" w:eastAsia="en-US" w:bidi="en-US"/>
      </w:rPr>
    </w:lvl>
    <w:lvl w:ilvl="6">
      <w:numFmt w:val="bullet"/>
      <w:lvlText w:val="•"/>
      <w:lvlJc w:val="left"/>
      <w:pPr>
        <w:ind w:left="4409" w:hanging="467"/>
      </w:pPr>
      <w:rPr>
        <w:rFonts w:hint="default"/>
        <w:lang w:val="en-US" w:eastAsia="en-US" w:bidi="en-US"/>
      </w:rPr>
    </w:lvl>
    <w:lvl w:ilvl="7">
      <w:numFmt w:val="bullet"/>
      <w:lvlText w:val="•"/>
      <w:lvlJc w:val="left"/>
      <w:pPr>
        <w:ind w:left="5465" w:hanging="467"/>
      </w:pPr>
      <w:rPr>
        <w:rFonts w:hint="default"/>
        <w:lang w:val="en-US" w:eastAsia="en-US" w:bidi="en-US"/>
      </w:rPr>
    </w:lvl>
    <w:lvl w:ilvl="8">
      <w:numFmt w:val="bullet"/>
      <w:lvlText w:val="•"/>
      <w:lvlJc w:val="left"/>
      <w:pPr>
        <w:ind w:left="6521" w:hanging="467"/>
      </w:pPr>
      <w:rPr>
        <w:rFonts w:hint="default"/>
        <w:lang w:val="en-US" w:eastAsia="en-US" w:bidi="en-US"/>
      </w:rPr>
    </w:lvl>
  </w:abstractNum>
  <w:abstractNum w:abstractNumId="4" w15:restartNumberingAfterBreak="0">
    <w:nsid w:val="0F461069"/>
    <w:multiLevelType w:val="hybridMultilevel"/>
    <w:tmpl w:val="8CECE2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1686B0D"/>
    <w:multiLevelType w:val="hybridMultilevel"/>
    <w:tmpl w:val="71CAF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057782"/>
    <w:multiLevelType w:val="multilevel"/>
    <w:tmpl w:val="419EDB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1A0466"/>
    <w:multiLevelType w:val="multilevel"/>
    <w:tmpl w:val="BBBC9132"/>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71C4621"/>
    <w:multiLevelType w:val="multilevel"/>
    <w:tmpl w:val="0816001D"/>
    <w:styleLink w:val="Numeros"/>
    <w:lvl w:ilvl="0">
      <w:start w:val="1"/>
      <w:numFmt w:val="decimal"/>
      <w:lvlText w:val="%1"/>
      <w:lvlJc w:val="left"/>
      <w:pPr>
        <w:ind w:left="360" w:hanging="360"/>
      </w:pPr>
      <w:rPr>
        <w:rFonts w:asciiTheme="minorHAnsi" w:hAnsiTheme="minorHAnsi" w:hint="default"/>
        <w:color w:val="191919" w:themeColor="text2" w:themeTint="E6"/>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D131D96"/>
    <w:multiLevelType w:val="multilevel"/>
    <w:tmpl w:val="FA7E50D2"/>
    <w:lvl w:ilvl="0">
      <w:start w:val="1"/>
      <w:numFmt w:val="decimal"/>
      <w:lvlText w:val="%1."/>
      <w:lvlJc w:val="left"/>
      <w:pPr>
        <w:ind w:left="720" w:hanging="360"/>
      </w:pPr>
    </w:lvl>
    <w:lvl w:ilvl="1">
      <w:start w:val="2"/>
      <w:numFmt w:val="decimal"/>
      <w:isLgl/>
      <w:lvlText w:val="%1.%2"/>
      <w:lvlJc w:val="left"/>
      <w:pPr>
        <w:ind w:left="1400" w:hanging="800"/>
      </w:pPr>
      <w:rPr>
        <w:rFonts w:hint="default"/>
      </w:rPr>
    </w:lvl>
    <w:lvl w:ilvl="2">
      <w:start w:val="1"/>
      <w:numFmt w:val="decimal"/>
      <w:isLgl/>
      <w:lvlText w:val="%1.%2.%3"/>
      <w:lvlJc w:val="left"/>
      <w:pPr>
        <w:ind w:left="1640" w:hanging="800"/>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840" w:hanging="1800"/>
      </w:pPr>
      <w:rPr>
        <w:rFonts w:hint="default"/>
      </w:rPr>
    </w:lvl>
    <w:lvl w:ilvl="8">
      <w:start w:val="1"/>
      <w:numFmt w:val="decimal"/>
      <w:isLgl/>
      <w:lvlText w:val="%1.%2.%3.%4.%5.%6.%7.%8.%9"/>
      <w:lvlJc w:val="left"/>
      <w:pPr>
        <w:ind w:left="4080" w:hanging="1800"/>
      </w:pPr>
      <w:rPr>
        <w:rFonts w:hint="default"/>
      </w:rPr>
    </w:lvl>
  </w:abstractNum>
  <w:abstractNum w:abstractNumId="10" w15:restartNumberingAfterBreak="0">
    <w:nsid w:val="2EED7543"/>
    <w:multiLevelType w:val="multilevel"/>
    <w:tmpl w:val="E934122C"/>
    <w:lvl w:ilvl="0">
      <w:start w:val="1"/>
      <w:numFmt w:val="decimal"/>
      <w:pStyle w:val="Ttulo1"/>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0A32C1"/>
    <w:multiLevelType w:val="multilevel"/>
    <w:tmpl w:val="0816001D"/>
    <w:styleLink w:val="Estilo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9DB37D8"/>
    <w:multiLevelType w:val="hybridMultilevel"/>
    <w:tmpl w:val="1144C1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EA056C"/>
    <w:multiLevelType w:val="hybridMultilevel"/>
    <w:tmpl w:val="7782419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06157D1"/>
    <w:multiLevelType w:val="multilevel"/>
    <w:tmpl w:val="61D6C9D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3F223C9"/>
    <w:multiLevelType w:val="multilevel"/>
    <w:tmpl w:val="14AEA85E"/>
    <w:lvl w:ilvl="0">
      <w:start w:val="1"/>
      <w:numFmt w:val="decimal"/>
      <w:lvlText w:val="%1."/>
      <w:lvlJc w:val="left"/>
      <w:pPr>
        <w:ind w:left="360" w:hanging="360"/>
      </w:pPr>
      <w:rPr>
        <w:rFonts w:ascii="Arial" w:eastAsia="Arial" w:hAnsi="Arial" w:cs="Arial" w:hint="default"/>
        <w:spacing w:val="-1"/>
        <w:w w:val="10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5B18F5"/>
    <w:multiLevelType w:val="multilevel"/>
    <w:tmpl w:val="14AEA85E"/>
    <w:lvl w:ilvl="0">
      <w:start w:val="1"/>
      <w:numFmt w:val="decimal"/>
      <w:lvlText w:val="%1."/>
      <w:lvlJc w:val="left"/>
      <w:pPr>
        <w:ind w:left="720" w:hanging="360"/>
      </w:pPr>
      <w:rPr>
        <w:rFonts w:ascii="Arial" w:eastAsia="Arial" w:hAnsi="Arial" w:cs="Arial" w:hint="default"/>
        <w:spacing w:val="-1"/>
        <w:w w:val="100"/>
        <w:sz w:val="20"/>
        <w:szCs w:val="2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56C76904"/>
    <w:multiLevelType w:val="hybridMultilevel"/>
    <w:tmpl w:val="1AF8DC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5C5F7483"/>
    <w:multiLevelType w:val="hybridMultilevel"/>
    <w:tmpl w:val="37D2D940"/>
    <w:lvl w:ilvl="0" w:tplc="08160005">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9" w15:restartNumberingAfterBreak="0">
    <w:nsid w:val="5D1A78B9"/>
    <w:multiLevelType w:val="hybridMultilevel"/>
    <w:tmpl w:val="26F04D04"/>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0" w15:restartNumberingAfterBreak="0">
    <w:nsid w:val="602C475E"/>
    <w:multiLevelType w:val="multilevel"/>
    <w:tmpl w:val="810AE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696785"/>
    <w:multiLevelType w:val="hybridMultilevel"/>
    <w:tmpl w:val="4AAC217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66727DC9"/>
    <w:multiLevelType w:val="hybridMultilevel"/>
    <w:tmpl w:val="C83EAD10"/>
    <w:lvl w:ilvl="0" w:tplc="7CB24D94">
      <w:start w:val="1"/>
      <w:numFmt w:val="decimal"/>
      <w:lvlText w:val="%1."/>
      <w:lvlJc w:val="left"/>
      <w:pPr>
        <w:ind w:left="695" w:hanging="240"/>
      </w:pPr>
      <w:rPr>
        <w:rFonts w:ascii="Arial" w:eastAsia="Arial" w:hAnsi="Arial" w:cs="Arial" w:hint="default"/>
        <w:spacing w:val="-1"/>
        <w:w w:val="100"/>
        <w:sz w:val="20"/>
        <w:szCs w:val="20"/>
        <w:lang w:val="en-US" w:eastAsia="en-US" w:bidi="en-US"/>
      </w:rPr>
    </w:lvl>
    <w:lvl w:ilvl="1" w:tplc="BE7AD034">
      <w:numFmt w:val="bullet"/>
      <w:lvlText w:val="•"/>
      <w:lvlJc w:val="left"/>
      <w:pPr>
        <w:ind w:left="1493" w:hanging="240"/>
      </w:pPr>
      <w:rPr>
        <w:rFonts w:hint="default"/>
        <w:lang w:val="en-US" w:eastAsia="en-US" w:bidi="en-US"/>
      </w:rPr>
    </w:lvl>
    <w:lvl w:ilvl="2" w:tplc="ECDC54C8">
      <w:numFmt w:val="bullet"/>
      <w:lvlText w:val="•"/>
      <w:lvlJc w:val="left"/>
      <w:pPr>
        <w:ind w:left="2286" w:hanging="240"/>
      </w:pPr>
      <w:rPr>
        <w:rFonts w:hint="default"/>
        <w:lang w:val="en-US" w:eastAsia="en-US" w:bidi="en-US"/>
      </w:rPr>
    </w:lvl>
    <w:lvl w:ilvl="3" w:tplc="F4864798">
      <w:numFmt w:val="bullet"/>
      <w:lvlText w:val="•"/>
      <w:lvlJc w:val="left"/>
      <w:pPr>
        <w:ind w:left="3080" w:hanging="240"/>
      </w:pPr>
      <w:rPr>
        <w:rFonts w:hint="default"/>
        <w:lang w:val="en-US" w:eastAsia="en-US" w:bidi="en-US"/>
      </w:rPr>
    </w:lvl>
    <w:lvl w:ilvl="4" w:tplc="E9CA9CC6">
      <w:numFmt w:val="bullet"/>
      <w:lvlText w:val="•"/>
      <w:lvlJc w:val="left"/>
      <w:pPr>
        <w:ind w:left="3873" w:hanging="240"/>
      </w:pPr>
      <w:rPr>
        <w:rFonts w:hint="default"/>
        <w:lang w:val="en-US" w:eastAsia="en-US" w:bidi="en-US"/>
      </w:rPr>
    </w:lvl>
    <w:lvl w:ilvl="5" w:tplc="C01ED50E">
      <w:numFmt w:val="bullet"/>
      <w:lvlText w:val="•"/>
      <w:lvlJc w:val="left"/>
      <w:pPr>
        <w:ind w:left="4667" w:hanging="240"/>
      </w:pPr>
      <w:rPr>
        <w:rFonts w:hint="default"/>
        <w:lang w:val="en-US" w:eastAsia="en-US" w:bidi="en-US"/>
      </w:rPr>
    </w:lvl>
    <w:lvl w:ilvl="6" w:tplc="2AA0B50C">
      <w:numFmt w:val="bullet"/>
      <w:lvlText w:val="•"/>
      <w:lvlJc w:val="left"/>
      <w:pPr>
        <w:ind w:left="5460" w:hanging="240"/>
      </w:pPr>
      <w:rPr>
        <w:rFonts w:hint="default"/>
        <w:lang w:val="en-US" w:eastAsia="en-US" w:bidi="en-US"/>
      </w:rPr>
    </w:lvl>
    <w:lvl w:ilvl="7" w:tplc="3B3824C0">
      <w:numFmt w:val="bullet"/>
      <w:lvlText w:val="•"/>
      <w:lvlJc w:val="left"/>
      <w:pPr>
        <w:ind w:left="6254" w:hanging="240"/>
      </w:pPr>
      <w:rPr>
        <w:rFonts w:hint="default"/>
        <w:lang w:val="en-US" w:eastAsia="en-US" w:bidi="en-US"/>
      </w:rPr>
    </w:lvl>
    <w:lvl w:ilvl="8" w:tplc="20745F6C">
      <w:numFmt w:val="bullet"/>
      <w:lvlText w:val="•"/>
      <w:lvlJc w:val="left"/>
      <w:pPr>
        <w:ind w:left="7047" w:hanging="240"/>
      </w:pPr>
      <w:rPr>
        <w:rFonts w:hint="default"/>
        <w:lang w:val="en-US" w:eastAsia="en-US" w:bidi="en-US"/>
      </w:rPr>
    </w:lvl>
  </w:abstractNum>
  <w:abstractNum w:abstractNumId="23" w15:restartNumberingAfterBreak="0">
    <w:nsid w:val="69FE7143"/>
    <w:multiLevelType w:val="hybridMultilevel"/>
    <w:tmpl w:val="E0E69BD2"/>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6B0F5DD1"/>
    <w:multiLevelType w:val="hybridMultilevel"/>
    <w:tmpl w:val="A440AF76"/>
    <w:lvl w:ilvl="0" w:tplc="CB14706A">
      <w:start w:val="1"/>
      <w:numFmt w:val="decimal"/>
      <w:lvlText w:val="%1."/>
      <w:lvlJc w:val="left"/>
      <w:pPr>
        <w:ind w:left="1092" w:hanging="240"/>
      </w:pPr>
      <w:rPr>
        <w:rFonts w:ascii="Arial" w:eastAsia="Arial" w:hAnsi="Arial" w:cs="Arial" w:hint="default"/>
        <w:spacing w:val="-1"/>
        <w:w w:val="100"/>
        <w:sz w:val="20"/>
        <w:szCs w:val="20"/>
        <w:lang w:val="en-US" w:eastAsia="en-US" w:bidi="en-US"/>
      </w:rPr>
    </w:lvl>
    <w:lvl w:ilvl="1" w:tplc="2374695E">
      <w:numFmt w:val="bullet"/>
      <w:lvlText w:val="•"/>
      <w:lvlJc w:val="left"/>
      <w:pPr>
        <w:ind w:left="1853" w:hanging="240"/>
      </w:pPr>
      <w:rPr>
        <w:rFonts w:hint="default"/>
        <w:lang w:val="en-US" w:eastAsia="en-US" w:bidi="en-US"/>
      </w:rPr>
    </w:lvl>
    <w:lvl w:ilvl="2" w:tplc="DCC4E82A">
      <w:numFmt w:val="bullet"/>
      <w:lvlText w:val="•"/>
      <w:lvlJc w:val="left"/>
      <w:pPr>
        <w:ind w:left="2606" w:hanging="240"/>
      </w:pPr>
      <w:rPr>
        <w:rFonts w:hint="default"/>
        <w:lang w:val="en-US" w:eastAsia="en-US" w:bidi="en-US"/>
      </w:rPr>
    </w:lvl>
    <w:lvl w:ilvl="3" w:tplc="21B0D02E">
      <w:numFmt w:val="bullet"/>
      <w:lvlText w:val="•"/>
      <w:lvlJc w:val="left"/>
      <w:pPr>
        <w:ind w:left="3360" w:hanging="240"/>
      </w:pPr>
      <w:rPr>
        <w:rFonts w:hint="default"/>
        <w:lang w:val="en-US" w:eastAsia="en-US" w:bidi="en-US"/>
      </w:rPr>
    </w:lvl>
    <w:lvl w:ilvl="4" w:tplc="28362E24">
      <w:numFmt w:val="bullet"/>
      <w:lvlText w:val="•"/>
      <w:lvlJc w:val="left"/>
      <w:pPr>
        <w:ind w:left="4113" w:hanging="240"/>
      </w:pPr>
      <w:rPr>
        <w:rFonts w:hint="default"/>
        <w:lang w:val="en-US" w:eastAsia="en-US" w:bidi="en-US"/>
      </w:rPr>
    </w:lvl>
    <w:lvl w:ilvl="5" w:tplc="68088050">
      <w:numFmt w:val="bullet"/>
      <w:lvlText w:val="•"/>
      <w:lvlJc w:val="left"/>
      <w:pPr>
        <w:ind w:left="4867" w:hanging="240"/>
      </w:pPr>
      <w:rPr>
        <w:rFonts w:hint="default"/>
        <w:lang w:val="en-US" w:eastAsia="en-US" w:bidi="en-US"/>
      </w:rPr>
    </w:lvl>
    <w:lvl w:ilvl="6" w:tplc="E65E444E">
      <w:numFmt w:val="bullet"/>
      <w:lvlText w:val="•"/>
      <w:lvlJc w:val="left"/>
      <w:pPr>
        <w:ind w:left="5620" w:hanging="240"/>
      </w:pPr>
      <w:rPr>
        <w:rFonts w:hint="default"/>
        <w:lang w:val="en-US" w:eastAsia="en-US" w:bidi="en-US"/>
      </w:rPr>
    </w:lvl>
    <w:lvl w:ilvl="7" w:tplc="F4DC40B0">
      <w:numFmt w:val="bullet"/>
      <w:lvlText w:val="•"/>
      <w:lvlJc w:val="left"/>
      <w:pPr>
        <w:ind w:left="6374" w:hanging="240"/>
      </w:pPr>
      <w:rPr>
        <w:rFonts w:hint="default"/>
        <w:lang w:val="en-US" w:eastAsia="en-US" w:bidi="en-US"/>
      </w:rPr>
    </w:lvl>
    <w:lvl w:ilvl="8" w:tplc="325ED152">
      <w:numFmt w:val="bullet"/>
      <w:lvlText w:val="•"/>
      <w:lvlJc w:val="left"/>
      <w:pPr>
        <w:ind w:left="7127" w:hanging="240"/>
      </w:pPr>
      <w:rPr>
        <w:rFonts w:hint="default"/>
        <w:lang w:val="en-US" w:eastAsia="en-US" w:bidi="en-US"/>
      </w:rPr>
    </w:lvl>
  </w:abstractNum>
  <w:abstractNum w:abstractNumId="25" w15:restartNumberingAfterBreak="0">
    <w:nsid w:val="6C9E3541"/>
    <w:multiLevelType w:val="multilevel"/>
    <w:tmpl w:val="C1AA1A6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64343D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B644B9"/>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7EA71BF4"/>
    <w:multiLevelType w:val="hybridMultilevel"/>
    <w:tmpl w:val="481A9948"/>
    <w:lvl w:ilvl="0" w:tplc="08160001">
      <w:start w:val="1"/>
      <w:numFmt w:val="bullet"/>
      <w:lvlText w:val=""/>
      <w:lvlJc w:val="left"/>
      <w:pPr>
        <w:ind w:left="777" w:hanging="360"/>
      </w:pPr>
      <w:rPr>
        <w:rFonts w:ascii="Symbol" w:hAnsi="Symbol" w:hint="default"/>
      </w:rPr>
    </w:lvl>
    <w:lvl w:ilvl="1" w:tplc="08160003" w:tentative="1">
      <w:start w:val="1"/>
      <w:numFmt w:val="bullet"/>
      <w:lvlText w:val="o"/>
      <w:lvlJc w:val="left"/>
      <w:pPr>
        <w:ind w:left="1497" w:hanging="360"/>
      </w:pPr>
      <w:rPr>
        <w:rFonts w:ascii="Courier New" w:hAnsi="Courier New" w:cs="Courier New" w:hint="default"/>
      </w:rPr>
    </w:lvl>
    <w:lvl w:ilvl="2" w:tplc="08160005" w:tentative="1">
      <w:start w:val="1"/>
      <w:numFmt w:val="bullet"/>
      <w:lvlText w:val=""/>
      <w:lvlJc w:val="left"/>
      <w:pPr>
        <w:ind w:left="2217" w:hanging="360"/>
      </w:pPr>
      <w:rPr>
        <w:rFonts w:ascii="Wingdings" w:hAnsi="Wingdings" w:hint="default"/>
      </w:rPr>
    </w:lvl>
    <w:lvl w:ilvl="3" w:tplc="08160001" w:tentative="1">
      <w:start w:val="1"/>
      <w:numFmt w:val="bullet"/>
      <w:lvlText w:val=""/>
      <w:lvlJc w:val="left"/>
      <w:pPr>
        <w:ind w:left="2937" w:hanging="360"/>
      </w:pPr>
      <w:rPr>
        <w:rFonts w:ascii="Symbol" w:hAnsi="Symbol" w:hint="default"/>
      </w:rPr>
    </w:lvl>
    <w:lvl w:ilvl="4" w:tplc="08160003" w:tentative="1">
      <w:start w:val="1"/>
      <w:numFmt w:val="bullet"/>
      <w:lvlText w:val="o"/>
      <w:lvlJc w:val="left"/>
      <w:pPr>
        <w:ind w:left="3657" w:hanging="360"/>
      </w:pPr>
      <w:rPr>
        <w:rFonts w:ascii="Courier New" w:hAnsi="Courier New" w:cs="Courier New" w:hint="default"/>
      </w:rPr>
    </w:lvl>
    <w:lvl w:ilvl="5" w:tplc="08160005" w:tentative="1">
      <w:start w:val="1"/>
      <w:numFmt w:val="bullet"/>
      <w:lvlText w:val=""/>
      <w:lvlJc w:val="left"/>
      <w:pPr>
        <w:ind w:left="4377" w:hanging="360"/>
      </w:pPr>
      <w:rPr>
        <w:rFonts w:ascii="Wingdings" w:hAnsi="Wingdings" w:hint="default"/>
      </w:rPr>
    </w:lvl>
    <w:lvl w:ilvl="6" w:tplc="08160001" w:tentative="1">
      <w:start w:val="1"/>
      <w:numFmt w:val="bullet"/>
      <w:lvlText w:val=""/>
      <w:lvlJc w:val="left"/>
      <w:pPr>
        <w:ind w:left="5097" w:hanging="360"/>
      </w:pPr>
      <w:rPr>
        <w:rFonts w:ascii="Symbol" w:hAnsi="Symbol" w:hint="default"/>
      </w:rPr>
    </w:lvl>
    <w:lvl w:ilvl="7" w:tplc="08160003" w:tentative="1">
      <w:start w:val="1"/>
      <w:numFmt w:val="bullet"/>
      <w:lvlText w:val="o"/>
      <w:lvlJc w:val="left"/>
      <w:pPr>
        <w:ind w:left="5817" w:hanging="360"/>
      </w:pPr>
      <w:rPr>
        <w:rFonts w:ascii="Courier New" w:hAnsi="Courier New" w:cs="Courier New" w:hint="default"/>
      </w:rPr>
    </w:lvl>
    <w:lvl w:ilvl="8" w:tplc="08160005" w:tentative="1">
      <w:start w:val="1"/>
      <w:numFmt w:val="bullet"/>
      <w:lvlText w:val=""/>
      <w:lvlJc w:val="left"/>
      <w:pPr>
        <w:ind w:left="6537" w:hanging="360"/>
      </w:pPr>
      <w:rPr>
        <w:rFonts w:ascii="Wingdings" w:hAnsi="Wingdings" w:hint="default"/>
      </w:rPr>
    </w:lvl>
  </w:abstractNum>
  <w:num w:numId="1">
    <w:abstractNumId w:val="8"/>
  </w:num>
  <w:num w:numId="2">
    <w:abstractNumId w:val="11"/>
  </w:num>
  <w:num w:numId="3">
    <w:abstractNumId w:val="9"/>
  </w:num>
  <w:num w:numId="4">
    <w:abstractNumId w:val="17"/>
  </w:num>
  <w:num w:numId="5">
    <w:abstractNumId w:val="13"/>
  </w:num>
  <w:num w:numId="6">
    <w:abstractNumId w:val="22"/>
  </w:num>
  <w:num w:numId="7">
    <w:abstractNumId w:val="24"/>
  </w:num>
  <w:num w:numId="8">
    <w:abstractNumId w:val="1"/>
  </w:num>
  <w:num w:numId="9">
    <w:abstractNumId w:val="10"/>
  </w:num>
  <w:num w:numId="10">
    <w:abstractNumId w:val="21"/>
  </w:num>
  <w:num w:numId="11">
    <w:abstractNumId w:val="4"/>
  </w:num>
  <w:num w:numId="12">
    <w:abstractNumId w:val="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2"/>
  </w:num>
  <w:num w:numId="17">
    <w:abstractNumId w:val="6"/>
  </w:num>
  <w:num w:numId="18">
    <w:abstractNumId w:val="20"/>
  </w:num>
  <w:num w:numId="19">
    <w:abstractNumId w:val="25"/>
  </w:num>
  <w:num w:numId="20">
    <w:abstractNumId w:val="18"/>
  </w:num>
  <w:num w:numId="21">
    <w:abstractNumId w:val="27"/>
  </w:num>
  <w:num w:numId="22">
    <w:abstractNumId w:val="10"/>
    <w:lvlOverride w:ilvl="0">
      <w:startOverride w:val="1"/>
    </w:lvlOverride>
  </w:num>
  <w:num w:numId="23">
    <w:abstractNumId w:val="14"/>
  </w:num>
  <w:num w:numId="24">
    <w:abstractNumId w:val="3"/>
  </w:num>
  <w:num w:numId="25">
    <w:abstractNumId w:val="26"/>
  </w:num>
  <w:num w:numId="26">
    <w:abstractNumId w:val="15"/>
  </w:num>
  <w:num w:numId="27">
    <w:abstractNumId w:val="16"/>
  </w:num>
  <w:num w:numId="28">
    <w:abstractNumId w:val="7"/>
  </w:num>
  <w:num w:numId="29">
    <w:abstractNumId w:val="12"/>
  </w:num>
  <w:num w:numId="30">
    <w:abstractNumId w:val="23"/>
  </w:num>
  <w:num w:numId="31">
    <w:abstractNumId w:val="28"/>
  </w:num>
  <w:num w:numId="3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99B"/>
    <w:rsid w:val="000032CB"/>
    <w:rsid w:val="000039EB"/>
    <w:rsid w:val="00004423"/>
    <w:rsid w:val="000048AA"/>
    <w:rsid w:val="000152B3"/>
    <w:rsid w:val="00015B06"/>
    <w:rsid w:val="00022761"/>
    <w:rsid w:val="00023789"/>
    <w:rsid w:val="00023E8C"/>
    <w:rsid w:val="0002461F"/>
    <w:rsid w:val="00025494"/>
    <w:rsid w:val="00025D12"/>
    <w:rsid w:val="00027B18"/>
    <w:rsid w:val="0003023A"/>
    <w:rsid w:val="00030BB0"/>
    <w:rsid w:val="00030EC4"/>
    <w:rsid w:val="00033333"/>
    <w:rsid w:val="00033E82"/>
    <w:rsid w:val="00042A3C"/>
    <w:rsid w:val="00042F07"/>
    <w:rsid w:val="00043157"/>
    <w:rsid w:val="00043C9A"/>
    <w:rsid w:val="00043D4A"/>
    <w:rsid w:val="00045CCC"/>
    <w:rsid w:val="00046158"/>
    <w:rsid w:val="000462EF"/>
    <w:rsid w:val="000465D2"/>
    <w:rsid w:val="00046A84"/>
    <w:rsid w:val="000479B5"/>
    <w:rsid w:val="00050A95"/>
    <w:rsid w:val="0005494C"/>
    <w:rsid w:val="000573E6"/>
    <w:rsid w:val="00060D47"/>
    <w:rsid w:val="00061811"/>
    <w:rsid w:val="00062C52"/>
    <w:rsid w:val="000630C1"/>
    <w:rsid w:val="00064AC0"/>
    <w:rsid w:val="00064BAC"/>
    <w:rsid w:val="00065FA0"/>
    <w:rsid w:val="00066993"/>
    <w:rsid w:val="00067AC8"/>
    <w:rsid w:val="0007295C"/>
    <w:rsid w:val="00074ED5"/>
    <w:rsid w:val="00075924"/>
    <w:rsid w:val="00075E35"/>
    <w:rsid w:val="00077905"/>
    <w:rsid w:val="0008026F"/>
    <w:rsid w:val="00081524"/>
    <w:rsid w:val="00086E42"/>
    <w:rsid w:val="0009442D"/>
    <w:rsid w:val="0009485E"/>
    <w:rsid w:val="000A082C"/>
    <w:rsid w:val="000A1200"/>
    <w:rsid w:val="000A18D8"/>
    <w:rsid w:val="000A25FB"/>
    <w:rsid w:val="000A26C8"/>
    <w:rsid w:val="000A3126"/>
    <w:rsid w:val="000A3BE9"/>
    <w:rsid w:val="000A444E"/>
    <w:rsid w:val="000A50BA"/>
    <w:rsid w:val="000A7236"/>
    <w:rsid w:val="000B09A1"/>
    <w:rsid w:val="000B0C27"/>
    <w:rsid w:val="000B2C32"/>
    <w:rsid w:val="000B30C5"/>
    <w:rsid w:val="000B370B"/>
    <w:rsid w:val="000B40D4"/>
    <w:rsid w:val="000B42D6"/>
    <w:rsid w:val="000C12FF"/>
    <w:rsid w:val="000C174E"/>
    <w:rsid w:val="000C18CC"/>
    <w:rsid w:val="000C33B4"/>
    <w:rsid w:val="000C447C"/>
    <w:rsid w:val="000C4538"/>
    <w:rsid w:val="000C4559"/>
    <w:rsid w:val="000C5FE0"/>
    <w:rsid w:val="000D1046"/>
    <w:rsid w:val="000D3D6E"/>
    <w:rsid w:val="000D7ED7"/>
    <w:rsid w:val="000E036D"/>
    <w:rsid w:val="000E1BD3"/>
    <w:rsid w:val="000E29FA"/>
    <w:rsid w:val="000E2E5C"/>
    <w:rsid w:val="000E462F"/>
    <w:rsid w:val="000E72AC"/>
    <w:rsid w:val="000F1783"/>
    <w:rsid w:val="000F2C12"/>
    <w:rsid w:val="000F41B1"/>
    <w:rsid w:val="000F55D7"/>
    <w:rsid w:val="000F71F8"/>
    <w:rsid w:val="000F7D83"/>
    <w:rsid w:val="0010279C"/>
    <w:rsid w:val="00103430"/>
    <w:rsid w:val="001056B3"/>
    <w:rsid w:val="00105BA2"/>
    <w:rsid w:val="00110150"/>
    <w:rsid w:val="001153A5"/>
    <w:rsid w:val="00115534"/>
    <w:rsid w:val="001155A9"/>
    <w:rsid w:val="00115D37"/>
    <w:rsid w:val="00115F32"/>
    <w:rsid w:val="0011630C"/>
    <w:rsid w:val="001165DF"/>
    <w:rsid w:val="001222D4"/>
    <w:rsid w:val="0012671E"/>
    <w:rsid w:val="00126E5B"/>
    <w:rsid w:val="0012723E"/>
    <w:rsid w:val="00130709"/>
    <w:rsid w:val="00131726"/>
    <w:rsid w:val="00131ED3"/>
    <w:rsid w:val="00132C3A"/>
    <w:rsid w:val="00134113"/>
    <w:rsid w:val="00134287"/>
    <w:rsid w:val="00134374"/>
    <w:rsid w:val="00141536"/>
    <w:rsid w:val="00142F52"/>
    <w:rsid w:val="0014302F"/>
    <w:rsid w:val="00145A1C"/>
    <w:rsid w:val="001500C4"/>
    <w:rsid w:val="001501FD"/>
    <w:rsid w:val="0015028C"/>
    <w:rsid w:val="0015069C"/>
    <w:rsid w:val="00152E61"/>
    <w:rsid w:val="00155417"/>
    <w:rsid w:val="00157C11"/>
    <w:rsid w:val="001641C7"/>
    <w:rsid w:val="00165CAA"/>
    <w:rsid w:val="001670A6"/>
    <w:rsid w:val="001705B1"/>
    <w:rsid w:val="0017357F"/>
    <w:rsid w:val="001736F5"/>
    <w:rsid w:val="00175707"/>
    <w:rsid w:val="0018290C"/>
    <w:rsid w:val="00182994"/>
    <w:rsid w:val="00182B5C"/>
    <w:rsid w:val="001851DD"/>
    <w:rsid w:val="00191889"/>
    <w:rsid w:val="00192EC1"/>
    <w:rsid w:val="00195633"/>
    <w:rsid w:val="00195A3C"/>
    <w:rsid w:val="00196D86"/>
    <w:rsid w:val="00197552"/>
    <w:rsid w:val="001A35CC"/>
    <w:rsid w:val="001A3895"/>
    <w:rsid w:val="001A3EC5"/>
    <w:rsid w:val="001A5B7B"/>
    <w:rsid w:val="001B0956"/>
    <w:rsid w:val="001B097A"/>
    <w:rsid w:val="001B11CD"/>
    <w:rsid w:val="001B20B5"/>
    <w:rsid w:val="001B20FD"/>
    <w:rsid w:val="001B2280"/>
    <w:rsid w:val="001B24CE"/>
    <w:rsid w:val="001B3A28"/>
    <w:rsid w:val="001B574C"/>
    <w:rsid w:val="001B59D5"/>
    <w:rsid w:val="001C0556"/>
    <w:rsid w:val="001C10C0"/>
    <w:rsid w:val="001C1DA8"/>
    <w:rsid w:val="001C21C8"/>
    <w:rsid w:val="001C3392"/>
    <w:rsid w:val="001D14D4"/>
    <w:rsid w:val="001D3AD0"/>
    <w:rsid w:val="001D4D6C"/>
    <w:rsid w:val="001E0332"/>
    <w:rsid w:val="001E0FDF"/>
    <w:rsid w:val="001E337B"/>
    <w:rsid w:val="001E5161"/>
    <w:rsid w:val="001E6E39"/>
    <w:rsid w:val="001F2797"/>
    <w:rsid w:val="001F2807"/>
    <w:rsid w:val="001F28F6"/>
    <w:rsid w:val="001F2C21"/>
    <w:rsid w:val="001F334F"/>
    <w:rsid w:val="001F5AD4"/>
    <w:rsid w:val="001F6CB4"/>
    <w:rsid w:val="001F7481"/>
    <w:rsid w:val="00200AAF"/>
    <w:rsid w:val="002025AD"/>
    <w:rsid w:val="002066AA"/>
    <w:rsid w:val="00211022"/>
    <w:rsid w:val="00212D2D"/>
    <w:rsid w:val="002144C0"/>
    <w:rsid w:val="002200D3"/>
    <w:rsid w:val="00222DB0"/>
    <w:rsid w:val="0022570B"/>
    <w:rsid w:val="00225E07"/>
    <w:rsid w:val="002261F8"/>
    <w:rsid w:val="002268FF"/>
    <w:rsid w:val="00234CC9"/>
    <w:rsid w:val="002362F3"/>
    <w:rsid w:val="0024072E"/>
    <w:rsid w:val="00243B6E"/>
    <w:rsid w:val="00243BCC"/>
    <w:rsid w:val="00245B40"/>
    <w:rsid w:val="00245D96"/>
    <w:rsid w:val="0024647D"/>
    <w:rsid w:val="002465D0"/>
    <w:rsid w:val="0025455C"/>
    <w:rsid w:val="00255FCA"/>
    <w:rsid w:val="00260C2D"/>
    <w:rsid w:val="00261F2A"/>
    <w:rsid w:val="002639D9"/>
    <w:rsid w:val="00263EE4"/>
    <w:rsid w:val="002664E3"/>
    <w:rsid w:val="00266FCD"/>
    <w:rsid w:val="0027162E"/>
    <w:rsid w:val="00271E0C"/>
    <w:rsid w:val="0027332C"/>
    <w:rsid w:val="00274B1F"/>
    <w:rsid w:val="002764BD"/>
    <w:rsid w:val="002779E3"/>
    <w:rsid w:val="002813B1"/>
    <w:rsid w:val="00282DDC"/>
    <w:rsid w:val="00282FEB"/>
    <w:rsid w:val="00283D71"/>
    <w:rsid w:val="00284F2A"/>
    <w:rsid w:val="00285607"/>
    <w:rsid w:val="0028645A"/>
    <w:rsid w:val="00286D4C"/>
    <w:rsid w:val="0028719F"/>
    <w:rsid w:val="00287BE0"/>
    <w:rsid w:val="00291C2C"/>
    <w:rsid w:val="002933C2"/>
    <w:rsid w:val="00294150"/>
    <w:rsid w:val="00294B19"/>
    <w:rsid w:val="00295DEA"/>
    <w:rsid w:val="002A0B15"/>
    <w:rsid w:val="002A25CC"/>
    <w:rsid w:val="002A36F6"/>
    <w:rsid w:val="002A6EA1"/>
    <w:rsid w:val="002A7030"/>
    <w:rsid w:val="002B040F"/>
    <w:rsid w:val="002B0857"/>
    <w:rsid w:val="002B324F"/>
    <w:rsid w:val="002B43E6"/>
    <w:rsid w:val="002B54A0"/>
    <w:rsid w:val="002B5928"/>
    <w:rsid w:val="002B5F15"/>
    <w:rsid w:val="002B74BD"/>
    <w:rsid w:val="002C18CB"/>
    <w:rsid w:val="002C6B1E"/>
    <w:rsid w:val="002D0BB2"/>
    <w:rsid w:val="002D1DD3"/>
    <w:rsid w:val="002D49B2"/>
    <w:rsid w:val="002D4ACA"/>
    <w:rsid w:val="002D592A"/>
    <w:rsid w:val="002D5BDD"/>
    <w:rsid w:val="002D6352"/>
    <w:rsid w:val="002E01B5"/>
    <w:rsid w:val="002E29BE"/>
    <w:rsid w:val="002E3347"/>
    <w:rsid w:val="002E4366"/>
    <w:rsid w:val="002E4423"/>
    <w:rsid w:val="002E54F0"/>
    <w:rsid w:val="002E5D4A"/>
    <w:rsid w:val="002E7EEC"/>
    <w:rsid w:val="002F05ED"/>
    <w:rsid w:val="002F0C84"/>
    <w:rsid w:val="002F375B"/>
    <w:rsid w:val="002F550C"/>
    <w:rsid w:val="002F5519"/>
    <w:rsid w:val="002F7526"/>
    <w:rsid w:val="00301D2F"/>
    <w:rsid w:val="00302493"/>
    <w:rsid w:val="00302B7A"/>
    <w:rsid w:val="00302C04"/>
    <w:rsid w:val="00304FEA"/>
    <w:rsid w:val="003059BF"/>
    <w:rsid w:val="00306014"/>
    <w:rsid w:val="00306B98"/>
    <w:rsid w:val="00307EFE"/>
    <w:rsid w:val="00312068"/>
    <w:rsid w:val="003122E0"/>
    <w:rsid w:val="00312766"/>
    <w:rsid w:val="00315E15"/>
    <w:rsid w:val="00315F9B"/>
    <w:rsid w:val="00320A8E"/>
    <w:rsid w:val="00320FEF"/>
    <w:rsid w:val="00325A50"/>
    <w:rsid w:val="003269E1"/>
    <w:rsid w:val="003324F2"/>
    <w:rsid w:val="00334528"/>
    <w:rsid w:val="00335814"/>
    <w:rsid w:val="00336A8C"/>
    <w:rsid w:val="00337BD6"/>
    <w:rsid w:val="00340257"/>
    <w:rsid w:val="00344869"/>
    <w:rsid w:val="00344A78"/>
    <w:rsid w:val="003474E5"/>
    <w:rsid w:val="00347F08"/>
    <w:rsid w:val="00353B74"/>
    <w:rsid w:val="00354766"/>
    <w:rsid w:val="00355C01"/>
    <w:rsid w:val="003568E7"/>
    <w:rsid w:val="00360913"/>
    <w:rsid w:val="00361C28"/>
    <w:rsid w:val="003625E7"/>
    <w:rsid w:val="00362A0D"/>
    <w:rsid w:val="00362DCC"/>
    <w:rsid w:val="003637DB"/>
    <w:rsid w:val="0036625D"/>
    <w:rsid w:val="00372567"/>
    <w:rsid w:val="003742F3"/>
    <w:rsid w:val="00376042"/>
    <w:rsid w:val="00376CE5"/>
    <w:rsid w:val="00383715"/>
    <w:rsid w:val="003839B5"/>
    <w:rsid w:val="0038419C"/>
    <w:rsid w:val="0038491B"/>
    <w:rsid w:val="00385343"/>
    <w:rsid w:val="003904AB"/>
    <w:rsid w:val="00396205"/>
    <w:rsid w:val="00396E85"/>
    <w:rsid w:val="00397DA3"/>
    <w:rsid w:val="003A08BB"/>
    <w:rsid w:val="003A3025"/>
    <w:rsid w:val="003B1396"/>
    <w:rsid w:val="003B3CFB"/>
    <w:rsid w:val="003B3E34"/>
    <w:rsid w:val="003B4DE5"/>
    <w:rsid w:val="003C3E06"/>
    <w:rsid w:val="003C46E3"/>
    <w:rsid w:val="003C4DDC"/>
    <w:rsid w:val="003C636D"/>
    <w:rsid w:val="003C6773"/>
    <w:rsid w:val="003D1051"/>
    <w:rsid w:val="003D1155"/>
    <w:rsid w:val="003D3B56"/>
    <w:rsid w:val="003E0186"/>
    <w:rsid w:val="003E482C"/>
    <w:rsid w:val="003E4CD0"/>
    <w:rsid w:val="003E6D6A"/>
    <w:rsid w:val="003F08CB"/>
    <w:rsid w:val="003F09E0"/>
    <w:rsid w:val="003F160A"/>
    <w:rsid w:val="003F1882"/>
    <w:rsid w:val="003F4816"/>
    <w:rsid w:val="003F52EF"/>
    <w:rsid w:val="003F60B4"/>
    <w:rsid w:val="0040449A"/>
    <w:rsid w:val="004046B0"/>
    <w:rsid w:val="00404F30"/>
    <w:rsid w:val="00407CEC"/>
    <w:rsid w:val="0041016A"/>
    <w:rsid w:val="00411C9E"/>
    <w:rsid w:val="00412154"/>
    <w:rsid w:val="004140D9"/>
    <w:rsid w:val="00415A43"/>
    <w:rsid w:val="004174F3"/>
    <w:rsid w:val="0041767E"/>
    <w:rsid w:val="00422961"/>
    <w:rsid w:val="00423408"/>
    <w:rsid w:val="00423D0C"/>
    <w:rsid w:val="004244D9"/>
    <w:rsid w:val="004257BD"/>
    <w:rsid w:val="00426D33"/>
    <w:rsid w:val="004310C5"/>
    <w:rsid w:val="0043293E"/>
    <w:rsid w:val="004336F3"/>
    <w:rsid w:val="00441C99"/>
    <w:rsid w:val="00442F17"/>
    <w:rsid w:val="00445858"/>
    <w:rsid w:val="00446D6E"/>
    <w:rsid w:val="00450CF7"/>
    <w:rsid w:val="00452291"/>
    <w:rsid w:val="004524DD"/>
    <w:rsid w:val="00453B20"/>
    <w:rsid w:val="00454B6E"/>
    <w:rsid w:val="0046169C"/>
    <w:rsid w:val="00463595"/>
    <w:rsid w:val="004635A0"/>
    <w:rsid w:val="00464145"/>
    <w:rsid w:val="0046442B"/>
    <w:rsid w:val="00464BF1"/>
    <w:rsid w:val="00464E8C"/>
    <w:rsid w:val="00466F88"/>
    <w:rsid w:val="00473840"/>
    <w:rsid w:val="00474A4D"/>
    <w:rsid w:val="004755E0"/>
    <w:rsid w:val="00482FE5"/>
    <w:rsid w:val="00483999"/>
    <w:rsid w:val="00485724"/>
    <w:rsid w:val="004925D8"/>
    <w:rsid w:val="00492660"/>
    <w:rsid w:val="00492978"/>
    <w:rsid w:val="00492AB8"/>
    <w:rsid w:val="004938C9"/>
    <w:rsid w:val="00495705"/>
    <w:rsid w:val="004A04F6"/>
    <w:rsid w:val="004A057B"/>
    <w:rsid w:val="004A0CA8"/>
    <w:rsid w:val="004A0E38"/>
    <w:rsid w:val="004A33B5"/>
    <w:rsid w:val="004A3CDC"/>
    <w:rsid w:val="004B2C9D"/>
    <w:rsid w:val="004B3D68"/>
    <w:rsid w:val="004B42C5"/>
    <w:rsid w:val="004B7052"/>
    <w:rsid w:val="004C2E04"/>
    <w:rsid w:val="004C65CF"/>
    <w:rsid w:val="004D1FBC"/>
    <w:rsid w:val="004D306D"/>
    <w:rsid w:val="004D515E"/>
    <w:rsid w:val="004D7678"/>
    <w:rsid w:val="004E041A"/>
    <w:rsid w:val="004E0C9C"/>
    <w:rsid w:val="004E6FEE"/>
    <w:rsid w:val="004F0DD5"/>
    <w:rsid w:val="004F180C"/>
    <w:rsid w:val="004F24CF"/>
    <w:rsid w:val="004F2C90"/>
    <w:rsid w:val="004F2E27"/>
    <w:rsid w:val="004F3CAA"/>
    <w:rsid w:val="004F61E0"/>
    <w:rsid w:val="004F62ED"/>
    <w:rsid w:val="004F6AB3"/>
    <w:rsid w:val="00501BA1"/>
    <w:rsid w:val="00503B0D"/>
    <w:rsid w:val="0050484A"/>
    <w:rsid w:val="0050580A"/>
    <w:rsid w:val="00505C56"/>
    <w:rsid w:val="00505FF6"/>
    <w:rsid w:val="005070AB"/>
    <w:rsid w:val="00511EF0"/>
    <w:rsid w:val="00512369"/>
    <w:rsid w:val="00514D26"/>
    <w:rsid w:val="00514F0A"/>
    <w:rsid w:val="00520F11"/>
    <w:rsid w:val="00521CF2"/>
    <w:rsid w:val="0052248A"/>
    <w:rsid w:val="00522CC1"/>
    <w:rsid w:val="00524930"/>
    <w:rsid w:val="0052575A"/>
    <w:rsid w:val="00525926"/>
    <w:rsid w:val="00526FEE"/>
    <w:rsid w:val="0053009B"/>
    <w:rsid w:val="0053022B"/>
    <w:rsid w:val="00534546"/>
    <w:rsid w:val="00536F08"/>
    <w:rsid w:val="0054081B"/>
    <w:rsid w:val="00542042"/>
    <w:rsid w:val="0054369F"/>
    <w:rsid w:val="00546FA8"/>
    <w:rsid w:val="00550DA0"/>
    <w:rsid w:val="00554654"/>
    <w:rsid w:val="00555B85"/>
    <w:rsid w:val="0056121C"/>
    <w:rsid w:val="00561D55"/>
    <w:rsid w:val="00562AC6"/>
    <w:rsid w:val="00563C47"/>
    <w:rsid w:val="00565972"/>
    <w:rsid w:val="00571852"/>
    <w:rsid w:val="00573C50"/>
    <w:rsid w:val="00574233"/>
    <w:rsid w:val="005767BB"/>
    <w:rsid w:val="00580ABB"/>
    <w:rsid w:val="00580F18"/>
    <w:rsid w:val="005822A2"/>
    <w:rsid w:val="00584DE3"/>
    <w:rsid w:val="005861B7"/>
    <w:rsid w:val="00587048"/>
    <w:rsid w:val="00591131"/>
    <w:rsid w:val="005916F8"/>
    <w:rsid w:val="005917F7"/>
    <w:rsid w:val="005926A8"/>
    <w:rsid w:val="00595E48"/>
    <w:rsid w:val="005971C4"/>
    <w:rsid w:val="005A0E9F"/>
    <w:rsid w:val="005A45A3"/>
    <w:rsid w:val="005A5384"/>
    <w:rsid w:val="005A645B"/>
    <w:rsid w:val="005B1A2F"/>
    <w:rsid w:val="005B1D03"/>
    <w:rsid w:val="005B305C"/>
    <w:rsid w:val="005B3CAF"/>
    <w:rsid w:val="005B6935"/>
    <w:rsid w:val="005C075D"/>
    <w:rsid w:val="005C4A9C"/>
    <w:rsid w:val="005C5C1F"/>
    <w:rsid w:val="005C6142"/>
    <w:rsid w:val="005D1816"/>
    <w:rsid w:val="005D1D02"/>
    <w:rsid w:val="005D2D31"/>
    <w:rsid w:val="005D375C"/>
    <w:rsid w:val="005D40D7"/>
    <w:rsid w:val="005D4EFE"/>
    <w:rsid w:val="005D5FE6"/>
    <w:rsid w:val="005D68D7"/>
    <w:rsid w:val="005D69E5"/>
    <w:rsid w:val="005D71E9"/>
    <w:rsid w:val="005D73D2"/>
    <w:rsid w:val="005D747F"/>
    <w:rsid w:val="005E319F"/>
    <w:rsid w:val="005E488E"/>
    <w:rsid w:val="005E64DA"/>
    <w:rsid w:val="005E6826"/>
    <w:rsid w:val="005E7B39"/>
    <w:rsid w:val="005F2129"/>
    <w:rsid w:val="005F5885"/>
    <w:rsid w:val="005F6841"/>
    <w:rsid w:val="006000ED"/>
    <w:rsid w:val="00603B65"/>
    <w:rsid w:val="00610F13"/>
    <w:rsid w:val="00611DD4"/>
    <w:rsid w:val="00613BD0"/>
    <w:rsid w:val="00614971"/>
    <w:rsid w:val="006206FE"/>
    <w:rsid w:val="00620D0E"/>
    <w:rsid w:val="006228F7"/>
    <w:rsid w:val="00624101"/>
    <w:rsid w:val="006250AC"/>
    <w:rsid w:val="00625534"/>
    <w:rsid w:val="00627176"/>
    <w:rsid w:val="00627DA6"/>
    <w:rsid w:val="00632BF7"/>
    <w:rsid w:val="00634BEC"/>
    <w:rsid w:val="006353BE"/>
    <w:rsid w:val="00635643"/>
    <w:rsid w:val="00636529"/>
    <w:rsid w:val="006417CB"/>
    <w:rsid w:val="0064190F"/>
    <w:rsid w:val="00642435"/>
    <w:rsid w:val="00643A76"/>
    <w:rsid w:val="00645993"/>
    <w:rsid w:val="00650493"/>
    <w:rsid w:val="00656BDF"/>
    <w:rsid w:val="00656C82"/>
    <w:rsid w:val="0066093D"/>
    <w:rsid w:val="006629B2"/>
    <w:rsid w:val="00664634"/>
    <w:rsid w:val="00665B3C"/>
    <w:rsid w:val="00666B83"/>
    <w:rsid w:val="00673173"/>
    <w:rsid w:val="006737B4"/>
    <w:rsid w:val="00676574"/>
    <w:rsid w:val="00682918"/>
    <w:rsid w:val="006849F4"/>
    <w:rsid w:val="00685AF4"/>
    <w:rsid w:val="00687EE8"/>
    <w:rsid w:val="00690C79"/>
    <w:rsid w:val="006919CF"/>
    <w:rsid w:val="00691D61"/>
    <w:rsid w:val="006925D1"/>
    <w:rsid w:val="00694428"/>
    <w:rsid w:val="00696051"/>
    <w:rsid w:val="00696A59"/>
    <w:rsid w:val="006A029F"/>
    <w:rsid w:val="006A0333"/>
    <w:rsid w:val="006A4989"/>
    <w:rsid w:val="006A678F"/>
    <w:rsid w:val="006A761B"/>
    <w:rsid w:val="006B2F57"/>
    <w:rsid w:val="006B6640"/>
    <w:rsid w:val="006C0722"/>
    <w:rsid w:val="006C4D05"/>
    <w:rsid w:val="006C664F"/>
    <w:rsid w:val="006C7F11"/>
    <w:rsid w:val="006D0440"/>
    <w:rsid w:val="006D052B"/>
    <w:rsid w:val="006D2297"/>
    <w:rsid w:val="006D28BC"/>
    <w:rsid w:val="006D33CE"/>
    <w:rsid w:val="006D59E7"/>
    <w:rsid w:val="006D687A"/>
    <w:rsid w:val="006E1E6B"/>
    <w:rsid w:val="006E1FAB"/>
    <w:rsid w:val="006E343C"/>
    <w:rsid w:val="006E56C5"/>
    <w:rsid w:val="006E69BE"/>
    <w:rsid w:val="006F028E"/>
    <w:rsid w:val="006F1914"/>
    <w:rsid w:val="00701299"/>
    <w:rsid w:val="007025E8"/>
    <w:rsid w:val="0070333F"/>
    <w:rsid w:val="00703A15"/>
    <w:rsid w:val="00704234"/>
    <w:rsid w:val="007051F5"/>
    <w:rsid w:val="00710F82"/>
    <w:rsid w:val="00712189"/>
    <w:rsid w:val="00715AD5"/>
    <w:rsid w:val="00715E56"/>
    <w:rsid w:val="00716E63"/>
    <w:rsid w:val="00720959"/>
    <w:rsid w:val="00722E9F"/>
    <w:rsid w:val="0072397B"/>
    <w:rsid w:val="0072508D"/>
    <w:rsid w:val="00726093"/>
    <w:rsid w:val="0072683E"/>
    <w:rsid w:val="0073131A"/>
    <w:rsid w:val="007328B0"/>
    <w:rsid w:val="00733E2B"/>
    <w:rsid w:val="007345DC"/>
    <w:rsid w:val="00734C56"/>
    <w:rsid w:val="00742C02"/>
    <w:rsid w:val="007435A0"/>
    <w:rsid w:val="00743EFB"/>
    <w:rsid w:val="007449EF"/>
    <w:rsid w:val="0075036D"/>
    <w:rsid w:val="007531C8"/>
    <w:rsid w:val="00753D91"/>
    <w:rsid w:val="00754613"/>
    <w:rsid w:val="00754A3D"/>
    <w:rsid w:val="007556CB"/>
    <w:rsid w:val="0075607C"/>
    <w:rsid w:val="00756854"/>
    <w:rsid w:val="007576CD"/>
    <w:rsid w:val="0076247A"/>
    <w:rsid w:val="00762BC2"/>
    <w:rsid w:val="00764886"/>
    <w:rsid w:val="00764D96"/>
    <w:rsid w:val="007655E6"/>
    <w:rsid w:val="00766184"/>
    <w:rsid w:val="00771028"/>
    <w:rsid w:val="00772824"/>
    <w:rsid w:val="0078090D"/>
    <w:rsid w:val="00780E87"/>
    <w:rsid w:val="00783A7B"/>
    <w:rsid w:val="00783C9E"/>
    <w:rsid w:val="0078600F"/>
    <w:rsid w:val="00791011"/>
    <w:rsid w:val="00791370"/>
    <w:rsid w:val="007925A4"/>
    <w:rsid w:val="007A18AA"/>
    <w:rsid w:val="007A5C38"/>
    <w:rsid w:val="007B0F14"/>
    <w:rsid w:val="007B25FC"/>
    <w:rsid w:val="007B298B"/>
    <w:rsid w:val="007B29E2"/>
    <w:rsid w:val="007B558B"/>
    <w:rsid w:val="007B6CFD"/>
    <w:rsid w:val="007C2B03"/>
    <w:rsid w:val="007C4590"/>
    <w:rsid w:val="007C4A9A"/>
    <w:rsid w:val="007D0436"/>
    <w:rsid w:val="007D09E4"/>
    <w:rsid w:val="007D0E6C"/>
    <w:rsid w:val="007D0F18"/>
    <w:rsid w:val="007D2271"/>
    <w:rsid w:val="007D36C9"/>
    <w:rsid w:val="007D4D21"/>
    <w:rsid w:val="007D7134"/>
    <w:rsid w:val="007E174E"/>
    <w:rsid w:val="007E3B21"/>
    <w:rsid w:val="007E50C2"/>
    <w:rsid w:val="007F0772"/>
    <w:rsid w:val="007F0FBF"/>
    <w:rsid w:val="0080264D"/>
    <w:rsid w:val="0080278E"/>
    <w:rsid w:val="00803269"/>
    <w:rsid w:val="00807FB3"/>
    <w:rsid w:val="00810A6D"/>
    <w:rsid w:val="008129DB"/>
    <w:rsid w:val="0081376C"/>
    <w:rsid w:val="0081586A"/>
    <w:rsid w:val="008220B0"/>
    <w:rsid w:val="00822D02"/>
    <w:rsid w:val="0082618E"/>
    <w:rsid w:val="00830781"/>
    <w:rsid w:val="008307EF"/>
    <w:rsid w:val="00830C21"/>
    <w:rsid w:val="008319DF"/>
    <w:rsid w:val="0083414E"/>
    <w:rsid w:val="00836553"/>
    <w:rsid w:val="00836BD3"/>
    <w:rsid w:val="00840210"/>
    <w:rsid w:val="00842C27"/>
    <w:rsid w:val="008455E5"/>
    <w:rsid w:val="0085085F"/>
    <w:rsid w:val="00852FF8"/>
    <w:rsid w:val="0085572D"/>
    <w:rsid w:val="00857700"/>
    <w:rsid w:val="0086067F"/>
    <w:rsid w:val="0086155A"/>
    <w:rsid w:val="0086456C"/>
    <w:rsid w:val="00867C2D"/>
    <w:rsid w:val="008702E4"/>
    <w:rsid w:val="008703FC"/>
    <w:rsid w:val="00871D37"/>
    <w:rsid w:val="00874D43"/>
    <w:rsid w:val="00875E53"/>
    <w:rsid w:val="00875F2F"/>
    <w:rsid w:val="00877536"/>
    <w:rsid w:val="00877CDF"/>
    <w:rsid w:val="00880CDA"/>
    <w:rsid w:val="00881EA5"/>
    <w:rsid w:val="00882C59"/>
    <w:rsid w:val="00882D46"/>
    <w:rsid w:val="008832CC"/>
    <w:rsid w:val="00890F59"/>
    <w:rsid w:val="00893D4F"/>
    <w:rsid w:val="00895933"/>
    <w:rsid w:val="00896FA5"/>
    <w:rsid w:val="008A0830"/>
    <w:rsid w:val="008A15CB"/>
    <w:rsid w:val="008A326C"/>
    <w:rsid w:val="008A330F"/>
    <w:rsid w:val="008A3C40"/>
    <w:rsid w:val="008A7CFF"/>
    <w:rsid w:val="008B0CBE"/>
    <w:rsid w:val="008B1C1D"/>
    <w:rsid w:val="008B1F04"/>
    <w:rsid w:val="008B331C"/>
    <w:rsid w:val="008B4ADC"/>
    <w:rsid w:val="008B631F"/>
    <w:rsid w:val="008B6F83"/>
    <w:rsid w:val="008C38B2"/>
    <w:rsid w:val="008C6362"/>
    <w:rsid w:val="008C685C"/>
    <w:rsid w:val="008D0552"/>
    <w:rsid w:val="008D0FC3"/>
    <w:rsid w:val="008D22B7"/>
    <w:rsid w:val="008D2552"/>
    <w:rsid w:val="008D3105"/>
    <w:rsid w:val="008D6519"/>
    <w:rsid w:val="008E1E50"/>
    <w:rsid w:val="008E2F30"/>
    <w:rsid w:val="008E6B8C"/>
    <w:rsid w:val="008F3151"/>
    <w:rsid w:val="008F3711"/>
    <w:rsid w:val="008F5FB3"/>
    <w:rsid w:val="008F6208"/>
    <w:rsid w:val="008F63AC"/>
    <w:rsid w:val="008F7780"/>
    <w:rsid w:val="0090330C"/>
    <w:rsid w:val="00905107"/>
    <w:rsid w:val="00906774"/>
    <w:rsid w:val="00913A48"/>
    <w:rsid w:val="009207A5"/>
    <w:rsid w:val="009208F1"/>
    <w:rsid w:val="00922BF5"/>
    <w:rsid w:val="00925F42"/>
    <w:rsid w:val="00926381"/>
    <w:rsid w:val="009277EB"/>
    <w:rsid w:val="009304EC"/>
    <w:rsid w:val="00930B9C"/>
    <w:rsid w:val="00932964"/>
    <w:rsid w:val="00934D6C"/>
    <w:rsid w:val="00935CE6"/>
    <w:rsid w:val="00936303"/>
    <w:rsid w:val="0094042B"/>
    <w:rsid w:val="00940FB2"/>
    <w:rsid w:val="00941B21"/>
    <w:rsid w:val="0094424E"/>
    <w:rsid w:val="00944C62"/>
    <w:rsid w:val="00947827"/>
    <w:rsid w:val="00952748"/>
    <w:rsid w:val="00953DA6"/>
    <w:rsid w:val="00954F4F"/>
    <w:rsid w:val="00955B2C"/>
    <w:rsid w:val="00955D6F"/>
    <w:rsid w:val="00956300"/>
    <w:rsid w:val="00956EC4"/>
    <w:rsid w:val="009609A4"/>
    <w:rsid w:val="00961640"/>
    <w:rsid w:val="0096374E"/>
    <w:rsid w:val="0096449D"/>
    <w:rsid w:val="00967897"/>
    <w:rsid w:val="00971194"/>
    <w:rsid w:val="009717FD"/>
    <w:rsid w:val="00971ADC"/>
    <w:rsid w:val="00972640"/>
    <w:rsid w:val="0097302A"/>
    <w:rsid w:val="00980830"/>
    <w:rsid w:val="009816C1"/>
    <w:rsid w:val="0098232B"/>
    <w:rsid w:val="0098718C"/>
    <w:rsid w:val="0099149A"/>
    <w:rsid w:val="00991C95"/>
    <w:rsid w:val="00992DDC"/>
    <w:rsid w:val="00994576"/>
    <w:rsid w:val="009968EC"/>
    <w:rsid w:val="009A1CE7"/>
    <w:rsid w:val="009A33AC"/>
    <w:rsid w:val="009A3708"/>
    <w:rsid w:val="009A49BD"/>
    <w:rsid w:val="009A5B2C"/>
    <w:rsid w:val="009B152D"/>
    <w:rsid w:val="009B20A0"/>
    <w:rsid w:val="009B370A"/>
    <w:rsid w:val="009B3846"/>
    <w:rsid w:val="009B6BD2"/>
    <w:rsid w:val="009C0472"/>
    <w:rsid w:val="009C1384"/>
    <w:rsid w:val="009C2F05"/>
    <w:rsid w:val="009C3BEA"/>
    <w:rsid w:val="009C4731"/>
    <w:rsid w:val="009C4B66"/>
    <w:rsid w:val="009D19B2"/>
    <w:rsid w:val="009D1B30"/>
    <w:rsid w:val="009D1E87"/>
    <w:rsid w:val="009D3CBB"/>
    <w:rsid w:val="009D5E2D"/>
    <w:rsid w:val="009D629E"/>
    <w:rsid w:val="009D6598"/>
    <w:rsid w:val="009E2B8C"/>
    <w:rsid w:val="009E3EA4"/>
    <w:rsid w:val="009E409D"/>
    <w:rsid w:val="009E40C3"/>
    <w:rsid w:val="009E4F7C"/>
    <w:rsid w:val="009E5974"/>
    <w:rsid w:val="009E688D"/>
    <w:rsid w:val="009E7173"/>
    <w:rsid w:val="009E7420"/>
    <w:rsid w:val="009F11B6"/>
    <w:rsid w:val="009F21FA"/>
    <w:rsid w:val="009F3DC6"/>
    <w:rsid w:val="009F42DD"/>
    <w:rsid w:val="009F47AD"/>
    <w:rsid w:val="009F49B7"/>
    <w:rsid w:val="009F5CC8"/>
    <w:rsid w:val="009F616A"/>
    <w:rsid w:val="009F6170"/>
    <w:rsid w:val="009F67A4"/>
    <w:rsid w:val="009F7DC3"/>
    <w:rsid w:val="009F7F15"/>
    <w:rsid w:val="00A00D51"/>
    <w:rsid w:val="00A00D67"/>
    <w:rsid w:val="00A00DC9"/>
    <w:rsid w:val="00A00E0E"/>
    <w:rsid w:val="00A027E2"/>
    <w:rsid w:val="00A0699B"/>
    <w:rsid w:val="00A13746"/>
    <w:rsid w:val="00A156DD"/>
    <w:rsid w:val="00A24B00"/>
    <w:rsid w:val="00A2556D"/>
    <w:rsid w:val="00A256BA"/>
    <w:rsid w:val="00A259EC"/>
    <w:rsid w:val="00A26540"/>
    <w:rsid w:val="00A265D1"/>
    <w:rsid w:val="00A265E5"/>
    <w:rsid w:val="00A271C0"/>
    <w:rsid w:val="00A31A97"/>
    <w:rsid w:val="00A3350D"/>
    <w:rsid w:val="00A3765A"/>
    <w:rsid w:val="00A41655"/>
    <w:rsid w:val="00A42277"/>
    <w:rsid w:val="00A467CF"/>
    <w:rsid w:val="00A51B0E"/>
    <w:rsid w:val="00A52109"/>
    <w:rsid w:val="00A54666"/>
    <w:rsid w:val="00A5516A"/>
    <w:rsid w:val="00A55765"/>
    <w:rsid w:val="00A56289"/>
    <w:rsid w:val="00A5662C"/>
    <w:rsid w:val="00A56802"/>
    <w:rsid w:val="00A5728B"/>
    <w:rsid w:val="00A572E8"/>
    <w:rsid w:val="00A576A4"/>
    <w:rsid w:val="00A57C21"/>
    <w:rsid w:val="00A6104F"/>
    <w:rsid w:val="00A61C83"/>
    <w:rsid w:val="00A61E3F"/>
    <w:rsid w:val="00A63576"/>
    <w:rsid w:val="00A63DE4"/>
    <w:rsid w:val="00A645D8"/>
    <w:rsid w:val="00A6655E"/>
    <w:rsid w:val="00A67041"/>
    <w:rsid w:val="00A70941"/>
    <w:rsid w:val="00A717CF"/>
    <w:rsid w:val="00A723D4"/>
    <w:rsid w:val="00A736E8"/>
    <w:rsid w:val="00A74E70"/>
    <w:rsid w:val="00A77093"/>
    <w:rsid w:val="00A8062B"/>
    <w:rsid w:val="00A811B8"/>
    <w:rsid w:val="00A857CA"/>
    <w:rsid w:val="00A85E98"/>
    <w:rsid w:val="00A864B7"/>
    <w:rsid w:val="00A864E0"/>
    <w:rsid w:val="00A8798C"/>
    <w:rsid w:val="00A96102"/>
    <w:rsid w:val="00AA170F"/>
    <w:rsid w:val="00AA4005"/>
    <w:rsid w:val="00AA4F77"/>
    <w:rsid w:val="00AA699C"/>
    <w:rsid w:val="00AB003A"/>
    <w:rsid w:val="00AB40C7"/>
    <w:rsid w:val="00AB672A"/>
    <w:rsid w:val="00AC22D0"/>
    <w:rsid w:val="00AC4D1E"/>
    <w:rsid w:val="00AC514F"/>
    <w:rsid w:val="00AC5503"/>
    <w:rsid w:val="00AD12DB"/>
    <w:rsid w:val="00AD1401"/>
    <w:rsid w:val="00AD1A13"/>
    <w:rsid w:val="00AD2F2A"/>
    <w:rsid w:val="00AD7498"/>
    <w:rsid w:val="00AE1301"/>
    <w:rsid w:val="00AE2D8C"/>
    <w:rsid w:val="00AE2E4B"/>
    <w:rsid w:val="00AE7637"/>
    <w:rsid w:val="00AE7C9A"/>
    <w:rsid w:val="00AF4970"/>
    <w:rsid w:val="00AF4F46"/>
    <w:rsid w:val="00AF579A"/>
    <w:rsid w:val="00AF7AC4"/>
    <w:rsid w:val="00B000F8"/>
    <w:rsid w:val="00B0232F"/>
    <w:rsid w:val="00B02AC0"/>
    <w:rsid w:val="00B02C87"/>
    <w:rsid w:val="00B03745"/>
    <w:rsid w:val="00B04D00"/>
    <w:rsid w:val="00B0709C"/>
    <w:rsid w:val="00B10168"/>
    <w:rsid w:val="00B115EF"/>
    <w:rsid w:val="00B11AB2"/>
    <w:rsid w:val="00B14F91"/>
    <w:rsid w:val="00B219C0"/>
    <w:rsid w:val="00B2201D"/>
    <w:rsid w:val="00B24A4E"/>
    <w:rsid w:val="00B26B8C"/>
    <w:rsid w:val="00B27160"/>
    <w:rsid w:val="00B279F4"/>
    <w:rsid w:val="00B30F16"/>
    <w:rsid w:val="00B31761"/>
    <w:rsid w:val="00B319FC"/>
    <w:rsid w:val="00B34BD5"/>
    <w:rsid w:val="00B35D86"/>
    <w:rsid w:val="00B36603"/>
    <w:rsid w:val="00B373E7"/>
    <w:rsid w:val="00B418C0"/>
    <w:rsid w:val="00B4381E"/>
    <w:rsid w:val="00B43B54"/>
    <w:rsid w:val="00B44C25"/>
    <w:rsid w:val="00B44ECE"/>
    <w:rsid w:val="00B50148"/>
    <w:rsid w:val="00B503AC"/>
    <w:rsid w:val="00B503D3"/>
    <w:rsid w:val="00B52172"/>
    <w:rsid w:val="00B52589"/>
    <w:rsid w:val="00B5284A"/>
    <w:rsid w:val="00B52AD0"/>
    <w:rsid w:val="00B54853"/>
    <w:rsid w:val="00B5509B"/>
    <w:rsid w:val="00B55317"/>
    <w:rsid w:val="00B554CD"/>
    <w:rsid w:val="00B57A18"/>
    <w:rsid w:val="00B61070"/>
    <w:rsid w:val="00B61549"/>
    <w:rsid w:val="00B63EC1"/>
    <w:rsid w:val="00B709B8"/>
    <w:rsid w:val="00B71F46"/>
    <w:rsid w:val="00B72085"/>
    <w:rsid w:val="00B72A3E"/>
    <w:rsid w:val="00B77E08"/>
    <w:rsid w:val="00B80928"/>
    <w:rsid w:val="00B80BD4"/>
    <w:rsid w:val="00B824B5"/>
    <w:rsid w:val="00B82785"/>
    <w:rsid w:val="00B835AE"/>
    <w:rsid w:val="00B86431"/>
    <w:rsid w:val="00B91AE6"/>
    <w:rsid w:val="00B938E8"/>
    <w:rsid w:val="00B94267"/>
    <w:rsid w:val="00B954DF"/>
    <w:rsid w:val="00B962A6"/>
    <w:rsid w:val="00BA03B6"/>
    <w:rsid w:val="00BA1562"/>
    <w:rsid w:val="00BA1BCC"/>
    <w:rsid w:val="00BA2988"/>
    <w:rsid w:val="00BA5032"/>
    <w:rsid w:val="00BA6AC9"/>
    <w:rsid w:val="00BB0851"/>
    <w:rsid w:val="00BB12AA"/>
    <w:rsid w:val="00BB516D"/>
    <w:rsid w:val="00BB7053"/>
    <w:rsid w:val="00BC19BA"/>
    <w:rsid w:val="00BD1273"/>
    <w:rsid w:val="00BD274D"/>
    <w:rsid w:val="00BD33C1"/>
    <w:rsid w:val="00BD38F5"/>
    <w:rsid w:val="00BD3CF8"/>
    <w:rsid w:val="00BE0C61"/>
    <w:rsid w:val="00BE2403"/>
    <w:rsid w:val="00BE273F"/>
    <w:rsid w:val="00BE2E3B"/>
    <w:rsid w:val="00BE30C3"/>
    <w:rsid w:val="00BE559E"/>
    <w:rsid w:val="00BE569D"/>
    <w:rsid w:val="00BE585E"/>
    <w:rsid w:val="00BE62A9"/>
    <w:rsid w:val="00BE76EB"/>
    <w:rsid w:val="00BF0EF5"/>
    <w:rsid w:val="00BF1BFE"/>
    <w:rsid w:val="00BF1E03"/>
    <w:rsid w:val="00BF58E5"/>
    <w:rsid w:val="00BF73B5"/>
    <w:rsid w:val="00C000B2"/>
    <w:rsid w:val="00C0094B"/>
    <w:rsid w:val="00C00A62"/>
    <w:rsid w:val="00C01195"/>
    <w:rsid w:val="00C11B56"/>
    <w:rsid w:val="00C21DEB"/>
    <w:rsid w:val="00C22135"/>
    <w:rsid w:val="00C24C76"/>
    <w:rsid w:val="00C26ED5"/>
    <w:rsid w:val="00C26F0F"/>
    <w:rsid w:val="00C30B15"/>
    <w:rsid w:val="00C31BCD"/>
    <w:rsid w:val="00C3476F"/>
    <w:rsid w:val="00C35E5A"/>
    <w:rsid w:val="00C36771"/>
    <w:rsid w:val="00C375CD"/>
    <w:rsid w:val="00C37F24"/>
    <w:rsid w:val="00C409AB"/>
    <w:rsid w:val="00C41AEB"/>
    <w:rsid w:val="00C42282"/>
    <w:rsid w:val="00C422F2"/>
    <w:rsid w:val="00C5134C"/>
    <w:rsid w:val="00C51562"/>
    <w:rsid w:val="00C529DE"/>
    <w:rsid w:val="00C52AAF"/>
    <w:rsid w:val="00C54359"/>
    <w:rsid w:val="00C57480"/>
    <w:rsid w:val="00C604FB"/>
    <w:rsid w:val="00C6119A"/>
    <w:rsid w:val="00C617DA"/>
    <w:rsid w:val="00C63D7F"/>
    <w:rsid w:val="00C67688"/>
    <w:rsid w:val="00C67899"/>
    <w:rsid w:val="00C70455"/>
    <w:rsid w:val="00C71272"/>
    <w:rsid w:val="00C72F9E"/>
    <w:rsid w:val="00C738AC"/>
    <w:rsid w:val="00C7400D"/>
    <w:rsid w:val="00C7654D"/>
    <w:rsid w:val="00C80DCD"/>
    <w:rsid w:val="00C818B9"/>
    <w:rsid w:val="00C83DDB"/>
    <w:rsid w:val="00C844BE"/>
    <w:rsid w:val="00C86A8F"/>
    <w:rsid w:val="00C912A6"/>
    <w:rsid w:val="00C918A4"/>
    <w:rsid w:val="00C930A2"/>
    <w:rsid w:val="00C931C2"/>
    <w:rsid w:val="00C93BF0"/>
    <w:rsid w:val="00C94841"/>
    <w:rsid w:val="00C962CB"/>
    <w:rsid w:val="00CA03B3"/>
    <w:rsid w:val="00CA097F"/>
    <w:rsid w:val="00CA0DE6"/>
    <w:rsid w:val="00CA12F0"/>
    <w:rsid w:val="00CA16D6"/>
    <w:rsid w:val="00CA228F"/>
    <w:rsid w:val="00CA22B5"/>
    <w:rsid w:val="00CA2FAE"/>
    <w:rsid w:val="00CA3803"/>
    <w:rsid w:val="00CA5106"/>
    <w:rsid w:val="00CA59F5"/>
    <w:rsid w:val="00CB20B8"/>
    <w:rsid w:val="00CB49D5"/>
    <w:rsid w:val="00CB5826"/>
    <w:rsid w:val="00CB65B3"/>
    <w:rsid w:val="00CB691F"/>
    <w:rsid w:val="00CB767F"/>
    <w:rsid w:val="00CC05D1"/>
    <w:rsid w:val="00CC19BE"/>
    <w:rsid w:val="00CC1F95"/>
    <w:rsid w:val="00CC310D"/>
    <w:rsid w:val="00CC5C59"/>
    <w:rsid w:val="00CC5C7B"/>
    <w:rsid w:val="00CD0C4F"/>
    <w:rsid w:val="00CD0DB7"/>
    <w:rsid w:val="00CD1364"/>
    <w:rsid w:val="00CD2391"/>
    <w:rsid w:val="00CD3DD6"/>
    <w:rsid w:val="00CD4521"/>
    <w:rsid w:val="00CD67AF"/>
    <w:rsid w:val="00CD6D68"/>
    <w:rsid w:val="00CE7137"/>
    <w:rsid w:val="00CE75F1"/>
    <w:rsid w:val="00CE7D0D"/>
    <w:rsid w:val="00CF0A5A"/>
    <w:rsid w:val="00CF35FE"/>
    <w:rsid w:val="00CF43D3"/>
    <w:rsid w:val="00CF5BE8"/>
    <w:rsid w:val="00D005B6"/>
    <w:rsid w:val="00D07616"/>
    <w:rsid w:val="00D1021A"/>
    <w:rsid w:val="00D10F78"/>
    <w:rsid w:val="00D15192"/>
    <w:rsid w:val="00D15475"/>
    <w:rsid w:val="00D15D83"/>
    <w:rsid w:val="00D16F33"/>
    <w:rsid w:val="00D20E40"/>
    <w:rsid w:val="00D23111"/>
    <w:rsid w:val="00D2540B"/>
    <w:rsid w:val="00D327C8"/>
    <w:rsid w:val="00D3446F"/>
    <w:rsid w:val="00D40333"/>
    <w:rsid w:val="00D42654"/>
    <w:rsid w:val="00D43B4B"/>
    <w:rsid w:val="00D50049"/>
    <w:rsid w:val="00D5213B"/>
    <w:rsid w:val="00D52572"/>
    <w:rsid w:val="00D57859"/>
    <w:rsid w:val="00D61B90"/>
    <w:rsid w:val="00D6734E"/>
    <w:rsid w:val="00D676AE"/>
    <w:rsid w:val="00D67817"/>
    <w:rsid w:val="00D7114B"/>
    <w:rsid w:val="00D71984"/>
    <w:rsid w:val="00D71B4E"/>
    <w:rsid w:val="00D71C0B"/>
    <w:rsid w:val="00D77B5A"/>
    <w:rsid w:val="00D81815"/>
    <w:rsid w:val="00D821CC"/>
    <w:rsid w:val="00D83420"/>
    <w:rsid w:val="00D852A6"/>
    <w:rsid w:val="00D90588"/>
    <w:rsid w:val="00D92939"/>
    <w:rsid w:val="00D93F4A"/>
    <w:rsid w:val="00DA14F3"/>
    <w:rsid w:val="00DA1E93"/>
    <w:rsid w:val="00DA2338"/>
    <w:rsid w:val="00DA3DD3"/>
    <w:rsid w:val="00DA4E97"/>
    <w:rsid w:val="00DA74A2"/>
    <w:rsid w:val="00DA74EA"/>
    <w:rsid w:val="00DB0D20"/>
    <w:rsid w:val="00DB1638"/>
    <w:rsid w:val="00DB2577"/>
    <w:rsid w:val="00DB25F7"/>
    <w:rsid w:val="00DB27A5"/>
    <w:rsid w:val="00DB362C"/>
    <w:rsid w:val="00DB471B"/>
    <w:rsid w:val="00DB4C2D"/>
    <w:rsid w:val="00DB5256"/>
    <w:rsid w:val="00DB77CE"/>
    <w:rsid w:val="00DB7E96"/>
    <w:rsid w:val="00DC22CC"/>
    <w:rsid w:val="00DC23D0"/>
    <w:rsid w:val="00DC2D9A"/>
    <w:rsid w:val="00DC3A81"/>
    <w:rsid w:val="00DC44BA"/>
    <w:rsid w:val="00DC4DF6"/>
    <w:rsid w:val="00DC7385"/>
    <w:rsid w:val="00DD257F"/>
    <w:rsid w:val="00DD2EC0"/>
    <w:rsid w:val="00DD351F"/>
    <w:rsid w:val="00DD430D"/>
    <w:rsid w:val="00DD544E"/>
    <w:rsid w:val="00DD5C22"/>
    <w:rsid w:val="00DE1F32"/>
    <w:rsid w:val="00DE3F8E"/>
    <w:rsid w:val="00DE44BE"/>
    <w:rsid w:val="00DE5876"/>
    <w:rsid w:val="00DE5B36"/>
    <w:rsid w:val="00DF0445"/>
    <w:rsid w:val="00DF058D"/>
    <w:rsid w:val="00DF319D"/>
    <w:rsid w:val="00DF3592"/>
    <w:rsid w:val="00E069A3"/>
    <w:rsid w:val="00E127CB"/>
    <w:rsid w:val="00E14B6B"/>
    <w:rsid w:val="00E15634"/>
    <w:rsid w:val="00E15647"/>
    <w:rsid w:val="00E15A28"/>
    <w:rsid w:val="00E15FCD"/>
    <w:rsid w:val="00E21245"/>
    <w:rsid w:val="00E24AC6"/>
    <w:rsid w:val="00E250CA"/>
    <w:rsid w:val="00E25C0B"/>
    <w:rsid w:val="00E302E2"/>
    <w:rsid w:val="00E3140C"/>
    <w:rsid w:val="00E31611"/>
    <w:rsid w:val="00E3231C"/>
    <w:rsid w:val="00E340A9"/>
    <w:rsid w:val="00E3463A"/>
    <w:rsid w:val="00E348AB"/>
    <w:rsid w:val="00E34D10"/>
    <w:rsid w:val="00E37172"/>
    <w:rsid w:val="00E4270F"/>
    <w:rsid w:val="00E42ECD"/>
    <w:rsid w:val="00E435EA"/>
    <w:rsid w:val="00E43E36"/>
    <w:rsid w:val="00E4612B"/>
    <w:rsid w:val="00E46E44"/>
    <w:rsid w:val="00E4751B"/>
    <w:rsid w:val="00E57F9A"/>
    <w:rsid w:val="00E63BAF"/>
    <w:rsid w:val="00E65FBE"/>
    <w:rsid w:val="00E66B41"/>
    <w:rsid w:val="00E67EC7"/>
    <w:rsid w:val="00E71DB6"/>
    <w:rsid w:val="00E72348"/>
    <w:rsid w:val="00E72587"/>
    <w:rsid w:val="00E73AFF"/>
    <w:rsid w:val="00E74831"/>
    <w:rsid w:val="00E74D24"/>
    <w:rsid w:val="00E757EF"/>
    <w:rsid w:val="00E76AE7"/>
    <w:rsid w:val="00E8221D"/>
    <w:rsid w:val="00E83D2A"/>
    <w:rsid w:val="00E850D2"/>
    <w:rsid w:val="00E868CD"/>
    <w:rsid w:val="00E87658"/>
    <w:rsid w:val="00E9006F"/>
    <w:rsid w:val="00E91560"/>
    <w:rsid w:val="00E92D0B"/>
    <w:rsid w:val="00E9497F"/>
    <w:rsid w:val="00E95E7A"/>
    <w:rsid w:val="00EA06CF"/>
    <w:rsid w:val="00EA1286"/>
    <w:rsid w:val="00EA2570"/>
    <w:rsid w:val="00EA2CE1"/>
    <w:rsid w:val="00EA30D1"/>
    <w:rsid w:val="00EA4346"/>
    <w:rsid w:val="00EA4385"/>
    <w:rsid w:val="00EA5EAF"/>
    <w:rsid w:val="00EA7913"/>
    <w:rsid w:val="00EB3719"/>
    <w:rsid w:val="00EB3797"/>
    <w:rsid w:val="00EB5DE2"/>
    <w:rsid w:val="00EB6E3A"/>
    <w:rsid w:val="00EC074B"/>
    <w:rsid w:val="00EC3659"/>
    <w:rsid w:val="00ED1871"/>
    <w:rsid w:val="00ED18DD"/>
    <w:rsid w:val="00ED23EE"/>
    <w:rsid w:val="00ED4645"/>
    <w:rsid w:val="00ED494B"/>
    <w:rsid w:val="00ED57BD"/>
    <w:rsid w:val="00ED7E76"/>
    <w:rsid w:val="00EE453B"/>
    <w:rsid w:val="00EE59BD"/>
    <w:rsid w:val="00EE7DBB"/>
    <w:rsid w:val="00EF2EA3"/>
    <w:rsid w:val="00EF3200"/>
    <w:rsid w:val="00EF5CD2"/>
    <w:rsid w:val="00F0070B"/>
    <w:rsid w:val="00F066EC"/>
    <w:rsid w:val="00F06BFF"/>
    <w:rsid w:val="00F17216"/>
    <w:rsid w:val="00F209ED"/>
    <w:rsid w:val="00F21D92"/>
    <w:rsid w:val="00F228BD"/>
    <w:rsid w:val="00F23868"/>
    <w:rsid w:val="00F27B62"/>
    <w:rsid w:val="00F30B7C"/>
    <w:rsid w:val="00F345A4"/>
    <w:rsid w:val="00F34A31"/>
    <w:rsid w:val="00F3689A"/>
    <w:rsid w:val="00F375F6"/>
    <w:rsid w:val="00F43425"/>
    <w:rsid w:val="00F452C2"/>
    <w:rsid w:val="00F459A3"/>
    <w:rsid w:val="00F45BAD"/>
    <w:rsid w:val="00F47C16"/>
    <w:rsid w:val="00F520DF"/>
    <w:rsid w:val="00F523CB"/>
    <w:rsid w:val="00F5244B"/>
    <w:rsid w:val="00F544D5"/>
    <w:rsid w:val="00F545BB"/>
    <w:rsid w:val="00F55EB7"/>
    <w:rsid w:val="00F60628"/>
    <w:rsid w:val="00F607B9"/>
    <w:rsid w:val="00F60CC0"/>
    <w:rsid w:val="00F61027"/>
    <w:rsid w:val="00F61E2E"/>
    <w:rsid w:val="00F62C56"/>
    <w:rsid w:val="00F64789"/>
    <w:rsid w:val="00F65F72"/>
    <w:rsid w:val="00F72FE3"/>
    <w:rsid w:val="00F745B0"/>
    <w:rsid w:val="00F767BC"/>
    <w:rsid w:val="00F77C11"/>
    <w:rsid w:val="00F80E84"/>
    <w:rsid w:val="00F813AF"/>
    <w:rsid w:val="00F8353A"/>
    <w:rsid w:val="00F840E5"/>
    <w:rsid w:val="00F91C4D"/>
    <w:rsid w:val="00F92975"/>
    <w:rsid w:val="00FA00A8"/>
    <w:rsid w:val="00FA1E2F"/>
    <w:rsid w:val="00FA55EA"/>
    <w:rsid w:val="00FA72E2"/>
    <w:rsid w:val="00FB2D9F"/>
    <w:rsid w:val="00FB35B0"/>
    <w:rsid w:val="00FB3E21"/>
    <w:rsid w:val="00FB501F"/>
    <w:rsid w:val="00FB6099"/>
    <w:rsid w:val="00FB66ED"/>
    <w:rsid w:val="00FC003F"/>
    <w:rsid w:val="00FC0425"/>
    <w:rsid w:val="00FC0E37"/>
    <w:rsid w:val="00FC104D"/>
    <w:rsid w:val="00FC2166"/>
    <w:rsid w:val="00FC2400"/>
    <w:rsid w:val="00FC34D3"/>
    <w:rsid w:val="00FC4736"/>
    <w:rsid w:val="00FC6989"/>
    <w:rsid w:val="00FC7BAC"/>
    <w:rsid w:val="00FE03E1"/>
    <w:rsid w:val="00FE1A38"/>
    <w:rsid w:val="00FE3C7C"/>
    <w:rsid w:val="00FE3D2D"/>
    <w:rsid w:val="00FE47D4"/>
    <w:rsid w:val="00FE53EE"/>
    <w:rsid w:val="00FE5ADA"/>
    <w:rsid w:val="00FE5F5D"/>
    <w:rsid w:val="00FF2A33"/>
    <w:rsid w:val="00FF5DB5"/>
    <w:rsid w:val="00FF62C7"/>
    <w:rsid w:val="00FF74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9A659"/>
  <w15:chartTrackingRefBased/>
  <w15:docId w15:val="{E7F828FB-4237-3B49-94AC-BDD9F5F4D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PT" w:eastAsia="ja-JP" w:bidi="pt-PT"/>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2E2"/>
    <w:pPr>
      <w:spacing w:after="0" w:line="360" w:lineRule="auto"/>
    </w:pPr>
    <w:rPr>
      <w:rFonts w:ascii="Times New Roman" w:hAnsi="Times New Roman"/>
      <w:sz w:val="24"/>
    </w:rPr>
  </w:style>
  <w:style w:type="paragraph" w:styleId="Ttulo1">
    <w:name w:val="heading 1"/>
    <w:basedOn w:val="Normal"/>
    <w:next w:val="Normal"/>
    <w:link w:val="Ttulo1Carter"/>
    <w:uiPriority w:val="9"/>
    <w:qFormat/>
    <w:rsid w:val="007655E6"/>
    <w:pPr>
      <w:numPr>
        <w:numId w:val="9"/>
      </w:numPr>
      <w:spacing w:before="300" w:after="40"/>
      <w:jc w:val="left"/>
      <w:outlineLvl w:val="0"/>
    </w:pPr>
    <w:rPr>
      <w:b/>
      <w:smallCaps/>
      <w:spacing w:val="5"/>
      <w:sz w:val="32"/>
      <w:szCs w:val="32"/>
    </w:rPr>
  </w:style>
  <w:style w:type="paragraph" w:styleId="Ttulo2">
    <w:name w:val="heading 2"/>
    <w:basedOn w:val="Normal"/>
    <w:next w:val="Normal"/>
    <w:link w:val="Ttulo2Carter"/>
    <w:uiPriority w:val="9"/>
    <w:unhideWhenUsed/>
    <w:qFormat/>
    <w:rsid w:val="007655E6"/>
    <w:pPr>
      <w:numPr>
        <w:ilvl w:val="1"/>
        <w:numId w:val="19"/>
      </w:numPr>
      <w:spacing w:after="80"/>
      <w:jc w:val="left"/>
      <w:outlineLvl w:val="1"/>
    </w:pPr>
    <w:rPr>
      <w:b/>
      <w:smallCaps/>
      <w:spacing w:val="5"/>
      <w:sz w:val="28"/>
      <w:szCs w:val="28"/>
    </w:rPr>
  </w:style>
  <w:style w:type="paragraph" w:styleId="Ttulo3">
    <w:name w:val="heading 3"/>
    <w:basedOn w:val="Normal"/>
    <w:next w:val="Normal"/>
    <w:link w:val="Ttulo3Carter"/>
    <w:uiPriority w:val="9"/>
    <w:unhideWhenUsed/>
    <w:qFormat/>
    <w:rsid w:val="007655E6"/>
    <w:pPr>
      <w:numPr>
        <w:ilvl w:val="2"/>
        <w:numId w:val="19"/>
      </w:numPr>
      <w:jc w:val="left"/>
      <w:outlineLvl w:val="2"/>
    </w:pPr>
    <w:rPr>
      <w:b/>
      <w:smallCaps/>
      <w:spacing w:val="5"/>
      <w:szCs w:val="24"/>
    </w:rPr>
  </w:style>
  <w:style w:type="paragraph" w:styleId="Ttulo4">
    <w:name w:val="heading 4"/>
    <w:basedOn w:val="Normal"/>
    <w:next w:val="Normal"/>
    <w:link w:val="Ttulo4Carter"/>
    <w:uiPriority w:val="9"/>
    <w:unhideWhenUsed/>
    <w:qFormat/>
    <w:rsid w:val="007655E6"/>
    <w:pPr>
      <w:numPr>
        <w:ilvl w:val="3"/>
        <w:numId w:val="19"/>
      </w:numPr>
      <w:jc w:val="left"/>
      <w:outlineLvl w:val="3"/>
    </w:pPr>
    <w:rPr>
      <w:b/>
      <w:smallCaps/>
      <w:spacing w:val="10"/>
      <w:szCs w:val="22"/>
    </w:rPr>
  </w:style>
  <w:style w:type="paragraph" w:styleId="Ttulo5">
    <w:name w:val="heading 5"/>
    <w:basedOn w:val="Normal"/>
    <w:next w:val="Normal"/>
    <w:link w:val="Ttulo5Carter"/>
    <w:uiPriority w:val="9"/>
    <w:unhideWhenUsed/>
    <w:qFormat/>
    <w:rsid w:val="0012671E"/>
    <w:pPr>
      <w:spacing w:before="200"/>
      <w:jc w:val="left"/>
      <w:outlineLvl w:val="4"/>
    </w:pPr>
    <w:rPr>
      <w:smallCaps/>
      <w:color w:val="858585" w:themeColor="accent2" w:themeShade="BF"/>
      <w:spacing w:val="10"/>
      <w:szCs w:val="26"/>
    </w:rPr>
  </w:style>
  <w:style w:type="paragraph" w:styleId="Ttulo6">
    <w:name w:val="heading 6"/>
    <w:basedOn w:val="Normal"/>
    <w:next w:val="Normal"/>
    <w:link w:val="Ttulo6Carter"/>
    <w:uiPriority w:val="9"/>
    <w:semiHidden/>
    <w:unhideWhenUsed/>
    <w:qFormat/>
    <w:rsid w:val="002E01B5"/>
    <w:pPr>
      <w:jc w:val="left"/>
      <w:outlineLvl w:val="5"/>
    </w:pPr>
    <w:rPr>
      <w:smallCaps/>
      <w:color w:val="B2B2B2" w:themeColor="accent2"/>
      <w:spacing w:val="5"/>
      <w:sz w:val="22"/>
    </w:rPr>
  </w:style>
  <w:style w:type="paragraph" w:styleId="Ttulo7">
    <w:name w:val="heading 7"/>
    <w:basedOn w:val="Normal"/>
    <w:next w:val="Normal"/>
    <w:link w:val="Ttulo7Carter"/>
    <w:uiPriority w:val="9"/>
    <w:semiHidden/>
    <w:unhideWhenUsed/>
    <w:qFormat/>
    <w:rsid w:val="002E01B5"/>
    <w:pPr>
      <w:jc w:val="left"/>
      <w:outlineLvl w:val="6"/>
    </w:pPr>
    <w:rPr>
      <w:b/>
      <w:smallCaps/>
      <w:color w:val="B2B2B2" w:themeColor="accent2"/>
      <w:spacing w:val="10"/>
    </w:rPr>
  </w:style>
  <w:style w:type="paragraph" w:styleId="Ttulo8">
    <w:name w:val="heading 8"/>
    <w:basedOn w:val="Normal"/>
    <w:next w:val="Normal"/>
    <w:link w:val="Ttulo8Carter"/>
    <w:uiPriority w:val="9"/>
    <w:semiHidden/>
    <w:unhideWhenUsed/>
    <w:qFormat/>
    <w:rsid w:val="002E01B5"/>
    <w:pPr>
      <w:jc w:val="left"/>
      <w:outlineLvl w:val="7"/>
    </w:pPr>
    <w:rPr>
      <w:b/>
      <w:i/>
      <w:smallCaps/>
      <w:color w:val="858585" w:themeColor="accent2" w:themeShade="BF"/>
    </w:rPr>
  </w:style>
  <w:style w:type="paragraph" w:styleId="Ttulo9">
    <w:name w:val="heading 9"/>
    <w:basedOn w:val="Normal"/>
    <w:next w:val="Normal"/>
    <w:link w:val="Ttulo9Carter"/>
    <w:uiPriority w:val="9"/>
    <w:semiHidden/>
    <w:unhideWhenUsed/>
    <w:qFormat/>
    <w:rsid w:val="002E01B5"/>
    <w:pPr>
      <w:jc w:val="left"/>
      <w:outlineLvl w:val="8"/>
    </w:pPr>
    <w:rPr>
      <w:b/>
      <w:i/>
      <w:smallCaps/>
      <w:color w:val="585858" w:themeColor="accent2"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ED23EE"/>
    <w:pPr>
      <w:pBdr>
        <w:top w:val="single" w:sz="12" w:space="1" w:color="B2B2B2" w:themeColor="accent2"/>
      </w:pBdr>
      <w:spacing w:line="240" w:lineRule="auto"/>
      <w:jc w:val="right"/>
    </w:pPr>
    <w:rPr>
      <w:smallCaps/>
      <w:sz w:val="48"/>
      <w:szCs w:val="48"/>
    </w:rPr>
  </w:style>
  <w:style w:type="character" w:customStyle="1" w:styleId="TtuloCarter">
    <w:name w:val="Título Caráter"/>
    <w:basedOn w:val="Tipodeletrapredefinidodopargrafo"/>
    <w:link w:val="Ttulo"/>
    <w:uiPriority w:val="10"/>
    <w:rsid w:val="00ED23EE"/>
    <w:rPr>
      <w:smallCaps/>
      <w:sz w:val="48"/>
      <w:szCs w:val="48"/>
    </w:rPr>
  </w:style>
  <w:style w:type="character" w:customStyle="1" w:styleId="Ttulo1Carter">
    <w:name w:val="Título 1 Caráter"/>
    <w:basedOn w:val="Tipodeletrapredefinidodopargrafo"/>
    <w:link w:val="Ttulo1"/>
    <w:uiPriority w:val="9"/>
    <w:rsid w:val="007655E6"/>
    <w:rPr>
      <w:rFonts w:ascii="Times New Roman" w:hAnsi="Times New Roman"/>
      <w:b/>
      <w:smallCaps/>
      <w:spacing w:val="5"/>
      <w:sz w:val="32"/>
      <w:szCs w:val="32"/>
    </w:rPr>
  </w:style>
  <w:style w:type="character" w:customStyle="1" w:styleId="Ttulo5Carter">
    <w:name w:val="Título 5 Caráter"/>
    <w:basedOn w:val="Tipodeletrapredefinidodopargrafo"/>
    <w:link w:val="Ttulo5"/>
    <w:uiPriority w:val="9"/>
    <w:rsid w:val="0012671E"/>
    <w:rPr>
      <w:rFonts w:ascii="Times New Roman" w:hAnsi="Times New Roman"/>
      <w:smallCaps/>
      <w:color w:val="858585" w:themeColor="accent2" w:themeShade="BF"/>
      <w:spacing w:val="10"/>
      <w:sz w:val="24"/>
      <w:szCs w:val="26"/>
    </w:rPr>
  </w:style>
  <w:style w:type="character" w:customStyle="1" w:styleId="Ttulo6Carter">
    <w:name w:val="Título 6 Caráter"/>
    <w:basedOn w:val="Tipodeletrapredefinidodopargrafo"/>
    <w:link w:val="Ttulo6"/>
    <w:uiPriority w:val="9"/>
    <w:semiHidden/>
    <w:rsid w:val="00ED23EE"/>
    <w:rPr>
      <w:rFonts w:ascii="Times New Roman" w:hAnsi="Times New Roman"/>
      <w:smallCaps/>
      <w:color w:val="B2B2B2" w:themeColor="accent2"/>
      <w:spacing w:val="5"/>
      <w:sz w:val="22"/>
    </w:rPr>
  </w:style>
  <w:style w:type="character" w:customStyle="1" w:styleId="Ttulo7Carter">
    <w:name w:val="Título 7 Caráter"/>
    <w:basedOn w:val="Tipodeletrapredefinidodopargrafo"/>
    <w:link w:val="Ttulo7"/>
    <w:uiPriority w:val="9"/>
    <w:semiHidden/>
    <w:rsid w:val="00ED23EE"/>
    <w:rPr>
      <w:rFonts w:ascii="Times New Roman" w:hAnsi="Times New Roman"/>
      <w:b/>
      <w:smallCaps/>
      <w:color w:val="B2B2B2" w:themeColor="accent2"/>
      <w:spacing w:val="10"/>
      <w:sz w:val="24"/>
    </w:rPr>
  </w:style>
  <w:style w:type="character" w:customStyle="1" w:styleId="Ttulo8Carter">
    <w:name w:val="Título 8 Caráter"/>
    <w:basedOn w:val="Tipodeletrapredefinidodopargrafo"/>
    <w:link w:val="Ttulo8"/>
    <w:uiPriority w:val="9"/>
    <w:semiHidden/>
    <w:rsid w:val="00ED23EE"/>
    <w:rPr>
      <w:rFonts w:ascii="Times New Roman" w:hAnsi="Times New Roman"/>
      <w:b/>
      <w:i/>
      <w:smallCaps/>
      <w:color w:val="858585" w:themeColor="accent2" w:themeShade="BF"/>
      <w:sz w:val="24"/>
    </w:rPr>
  </w:style>
  <w:style w:type="character" w:customStyle="1" w:styleId="Ttulo9Carter">
    <w:name w:val="Título 9 Caráter"/>
    <w:basedOn w:val="Tipodeletrapredefinidodopargrafo"/>
    <w:link w:val="Ttulo9"/>
    <w:uiPriority w:val="9"/>
    <w:semiHidden/>
    <w:rsid w:val="00ED23EE"/>
    <w:rPr>
      <w:rFonts w:ascii="Times New Roman" w:hAnsi="Times New Roman"/>
      <w:b/>
      <w:i/>
      <w:smallCaps/>
      <w:color w:val="585858" w:themeColor="accent2" w:themeShade="7F"/>
      <w:sz w:val="24"/>
    </w:rPr>
  </w:style>
  <w:style w:type="paragraph" w:styleId="Subttulo">
    <w:name w:val="Subtitle"/>
    <w:basedOn w:val="Normal"/>
    <w:next w:val="Normal"/>
    <w:link w:val="SubttuloCarter"/>
    <w:uiPriority w:val="11"/>
    <w:qFormat/>
    <w:rsid w:val="00ED23EE"/>
    <w:pPr>
      <w:spacing w:after="720" w:line="240" w:lineRule="auto"/>
      <w:jc w:val="right"/>
    </w:pPr>
    <w:rPr>
      <w:rFonts w:asciiTheme="majorHAnsi" w:eastAsiaTheme="majorEastAsia" w:hAnsiTheme="majorHAnsi" w:cstheme="majorBidi"/>
      <w:szCs w:val="22"/>
    </w:rPr>
  </w:style>
  <w:style w:type="character" w:customStyle="1" w:styleId="SubttuloCarter">
    <w:name w:val="Subtítulo Caráter"/>
    <w:basedOn w:val="Tipodeletrapredefinidodopargrafo"/>
    <w:link w:val="Subttulo"/>
    <w:uiPriority w:val="11"/>
    <w:rsid w:val="00ED23EE"/>
    <w:rPr>
      <w:rFonts w:asciiTheme="majorHAnsi" w:eastAsiaTheme="majorEastAsia" w:hAnsiTheme="majorHAnsi" w:cstheme="majorBidi"/>
      <w:szCs w:val="22"/>
    </w:rPr>
  </w:style>
  <w:style w:type="character" w:styleId="nfaseDiscreta">
    <w:name w:val="Subtle Emphasis"/>
    <w:uiPriority w:val="19"/>
    <w:qFormat/>
    <w:rsid w:val="00ED23EE"/>
    <w:rPr>
      <w:i/>
    </w:rPr>
  </w:style>
  <w:style w:type="character" w:styleId="nfaseIntensa">
    <w:name w:val="Intense Emphasis"/>
    <w:uiPriority w:val="21"/>
    <w:qFormat/>
    <w:rsid w:val="00ED23EE"/>
    <w:rPr>
      <w:b/>
      <w:i/>
      <w:color w:val="B2B2B2" w:themeColor="accent2"/>
      <w:spacing w:val="10"/>
    </w:rPr>
  </w:style>
  <w:style w:type="character" w:styleId="Forte">
    <w:name w:val="Strong"/>
    <w:uiPriority w:val="22"/>
    <w:qFormat/>
    <w:rsid w:val="00ED23EE"/>
    <w:rPr>
      <w:b/>
      <w:color w:val="B2B2B2" w:themeColor="accent2"/>
    </w:rPr>
  </w:style>
  <w:style w:type="paragraph" w:styleId="Citao">
    <w:name w:val="Quote"/>
    <w:basedOn w:val="Normal"/>
    <w:next w:val="Normal"/>
    <w:link w:val="CitaoCarter"/>
    <w:uiPriority w:val="29"/>
    <w:qFormat/>
    <w:rsid w:val="00ED23EE"/>
    <w:rPr>
      <w:i/>
    </w:rPr>
  </w:style>
  <w:style w:type="character" w:customStyle="1" w:styleId="CitaoCarter">
    <w:name w:val="Citação Caráter"/>
    <w:basedOn w:val="Tipodeletrapredefinidodopargrafo"/>
    <w:link w:val="Citao"/>
    <w:uiPriority w:val="29"/>
    <w:rsid w:val="00ED23EE"/>
    <w:rPr>
      <w:i/>
    </w:rPr>
  </w:style>
  <w:style w:type="paragraph" w:styleId="CitaoIntensa">
    <w:name w:val="Intense Quote"/>
    <w:basedOn w:val="Normal"/>
    <w:next w:val="Normal"/>
    <w:link w:val="CitaoIntensaCarter"/>
    <w:uiPriority w:val="30"/>
    <w:qFormat/>
    <w:rsid w:val="00ED23E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CitaoIntensaCarter">
    <w:name w:val="Citação Intensa Caráter"/>
    <w:basedOn w:val="Tipodeletrapredefinidodopargrafo"/>
    <w:link w:val="CitaoIntensa"/>
    <w:uiPriority w:val="30"/>
    <w:rsid w:val="00ED23EE"/>
    <w:rPr>
      <w:b/>
      <w:i/>
      <w:color w:val="FFFFFF" w:themeColor="background1"/>
      <w:shd w:val="clear" w:color="auto" w:fill="B2B2B2" w:themeFill="accent2"/>
    </w:rPr>
  </w:style>
  <w:style w:type="character" w:styleId="RefernciaDiscreta">
    <w:name w:val="Subtle Reference"/>
    <w:uiPriority w:val="31"/>
    <w:qFormat/>
    <w:rsid w:val="00ED23EE"/>
    <w:rPr>
      <w:b/>
    </w:rPr>
  </w:style>
  <w:style w:type="character" w:styleId="RefernciaIntensa">
    <w:name w:val="Intense Reference"/>
    <w:uiPriority w:val="32"/>
    <w:qFormat/>
    <w:rsid w:val="00ED23EE"/>
    <w:rPr>
      <w:b/>
      <w:bCs/>
      <w:smallCaps/>
      <w:spacing w:val="5"/>
      <w:sz w:val="22"/>
      <w:szCs w:val="22"/>
      <w:u w:val="single"/>
    </w:rPr>
  </w:style>
  <w:style w:type="paragraph" w:styleId="Legenda">
    <w:name w:val="caption"/>
    <w:basedOn w:val="Normal"/>
    <w:next w:val="Normal"/>
    <w:uiPriority w:val="35"/>
    <w:unhideWhenUsed/>
    <w:qFormat/>
    <w:rsid w:val="00ED23EE"/>
    <w:rPr>
      <w:b/>
      <w:bCs/>
      <w:caps/>
      <w:sz w:val="16"/>
      <w:szCs w:val="18"/>
    </w:rPr>
  </w:style>
  <w:style w:type="paragraph" w:styleId="Cabealhodondice">
    <w:name w:val="TOC Heading"/>
    <w:basedOn w:val="Ttulo1"/>
    <w:next w:val="Normal"/>
    <w:uiPriority w:val="39"/>
    <w:unhideWhenUsed/>
    <w:qFormat/>
    <w:rsid w:val="00ED23EE"/>
    <w:pPr>
      <w:numPr>
        <w:numId w:val="0"/>
      </w:numPr>
      <w:outlineLvl w:val="9"/>
    </w:pPr>
  </w:style>
  <w:style w:type="character" w:styleId="TextodoMarcadordePosio">
    <w:name w:val="Placeholder Text"/>
    <w:basedOn w:val="Tipodeletrapredefinidodopargrafo"/>
    <w:uiPriority w:val="99"/>
    <w:semiHidden/>
    <w:rPr>
      <w:color w:val="808080"/>
    </w:rPr>
  </w:style>
  <w:style w:type="character" w:styleId="TtulodoLivro">
    <w:name w:val="Book Title"/>
    <w:uiPriority w:val="33"/>
    <w:qFormat/>
    <w:rsid w:val="00ED23EE"/>
    <w:rPr>
      <w:rFonts w:asciiTheme="majorHAnsi" w:eastAsiaTheme="majorEastAsia" w:hAnsiTheme="majorHAnsi" w:cstheme="majorBidi"/>
      <w:i/>
      <w:iCs/>
      <w:sz w:val="20"/>
      <w:szCs w:val="20"/>
    </w:rPr>
  </w:style>
  <w:style w:type="paragraph" w:styleId="Cabealhodendicedeautoridades">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Cabealho">
    <w:name w:val="header"/>
    <w:basedOn w:val="Normal"/>
    <w:link w:val="CabealhoCarter"/>
    <w:uiPriority w:val="99"/>
    <w:unhideWhenUsed/>
    <w:pPr>
      <w:spacing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spacing w:line="240" w:lineRule="auto"/>
    </w:pPr>
  </w:style>
  <w:style w:type="character" w:customStyle="1" w:styleId="RodapCarter">
    <w:name w:val="Rodapé Caráter"/>
    <w:basedOn w:val="Tipodeletrapredefinidodopargrafo"/>
    <w:link w:val="Rodap"/>
    <w:uiPriority w:val="99"/>
  </w:style>
  <w:style w:type="character" w:customStyle="1" w:styleId="Ttulo2Carter">
    <w:name w:val="Título 2 Caráter"/>
    <w:basedOn w:val="Tipodeletrapredefinidodopargrafo"/>
    <w:link w:val="Ttulo2"/>
    <w:uiPriority w:val="9"/>
    <w:rsid w:val="007655E6"/>
    <w:rPr>
      <w:rFonts w:ascii="Times New Roman" w:hAnsi="Times New Roman"/>
      <w:b/>
      <w:smallCaps/>
      <w:spacing w:val="5"/>
      <w:sz w:val="28"/>
      <w:szCs w:val="28"/>
    </w:rPr>
  </w:style>
  <w:style w:type="paragraph" w:styleId="SemEspaamento">
    <w:name w:val="No Spacing"/>
    <w:basedOn w:val="Normal"/>
    <w:link w:val="SemEspaamentoCarter"/>
    <w:uiPriority w:val="1"/>
    <w:qFormat/>
    <w:rsid w:val="00ED23EE"/>
    <w:pPr>
      <w:spacing w:line="240" w:lineRule="auto"/>
    </w:pPr>
  </w:style>
  <w:style w:type="character" w:customStyle="1" w:styleId="SemEspaamentoCarter">
    <w:name w:val="Sem Espaçamento Caráter"/>
    <w:basedOn w:val="Tipodeletrapredefinidodopargrafo"/>
    <w:link w:val="SemEspaamento"/>
    <w:uiPriority w:val="1"/>
    <w:rsid w:val="00ED23EE"/>
  </w:style>
  <w:style w:type="paragraph" w:styleId="Corpodetexto">
    <w:name w:val="Body Text"/>
    <w:basedOn w:val="Normal"/>
    <w:link w:val="CorpodetextoCarter"/>
    <w:uiPriority w:val="1"/>
    <w:qFormat/>
    <w:rsid w:val="00A0699B"/>
    <w:pPr>
      <w:widowControl w:val="0"/>
      <w:autoSpaceDE w:val="0"/>
      <w:autoSpaceDN w:val="0"/>
      <w:spacing w:line="240" w:lineRule="auto"/>
    </w:pPr>
    <w:rPr>
      <w:rFonts w:ascii="Arial" w:eastAsia="Arial" w:hAnsi="Arial" w:cs="Arial"/>
      <w:lang w:val="en-US" w:eastAsia="en-US" w:bidi="en-US"/>
    </w:rPr>
  </w:style>
  <w:style w:type="character" w:customStyle="1" w:styleId="CorpodetextoCarter">
    <w:name w:val="Corpo de texto Caráter"/>
    <w:basedOn w:val="Tipodeletrapredefinidodopargrafo"/>
    <w:link w:val="Corpodetexto"/>
    <w:uiPriority w:val="1"/>
    <w:rsid w:val="00A0699B"/>
    <w:rPr>
      <w:rFonts w:ascii="Arial" w:eastAsia="Arial" w:hAnsi="Arial" w:cs="Arial"/>
      <w:color w:val="auto"/>
      <w:sz w:val="20"/>
      <w:szCs w:val="20"/>
      <w:lang w:val="en-US" w:eastAsia="en-US" w:bidi="en-US"/>
    </w:rPr>
  </w:style>
  <w:style w:type="paragraph" w:styleId="ndice1">
    <w:name w:val="toc 1"/>
    <w:basedOn w:val="Normal"/>
    <w:next w:val="Normal"/>
    <w:autoRedefine/>
    <w:uiPriority w:val="39"/>
    <w:unhideWhenUsed/>
    <w:rsid w:val="00625534"/>
    <w:pPr>
      <w:spacing w:before="120" w:after="120"/>
    </w:pPr>
    <w:rPr>
      <w:rFonts w:cstheme="minorHAnsi"/>
      <w:b/>
      <w:bCs/>
      <w:caps/>
    </w:rPr>
  </w:style>
  <w:style w:type="character" w:styleId="Hiperligao">
    <w:name w:val="Hyperlink"/>
    <w:basedOn w:val="Tipodeletrapredefinidodopargrafo"/>
    <w:uiPriority w:val="99"/>
    <w:unhideWhenUsed/>
    <w:rsid w:val="00625534"/>
    <w:rPr>
      <w:color w:val="5F5F5F" w:themeColor="hyperlink"/>
      <w:u w:val="single"/>
    </w:rPr>
  </w:style>
  <w:style w:type="paragraph" w:styleId="ndice2">
    <w:name w:val="toc 2"/>
    <w:basedOn w:val="Normal"/>
    <w:next w:val="Normal"/>
    <w:autoRedefine/>
    <w:uiPriority w:val="39"/>
    <w:unhideWhenUsed/>
    <w:rsid w:val="00625534"/>
    <w:pPr>
      <w:ind w:left="240"/>
    </w:pPr>
    <w:rPr>
      <w:rFonts w:cstheme="minorHAnsi"/>
      <w:smallCaps/>
    </w:rPr>
  </w:style>
  <w:style w:type="paragraph" w:styleId="ndice3">
    <w:name w:val="toc 3"/>
    <w:basedOn w:val="Normal"/>
    <w:next w:val="Normal"/>
    <w:autoRedefine/>
    <w:uiPriority w:val="39"/>
    <w:unhideWhenUsed/>
    <w:rsid w:val="00625534"/>
    <w:pPr>
      <w:ind w:left="480"/>
    </w:pPr>
    <w:rPr>
      <w:rFonts w:cstheme="minorHAnsi"/>
      <w:i/>
      <w:iCs/>
    </w:rPr>
  </w:style>
  <w:style w:type="paragraph" w:styleId="ndice4">
    <w:name w:val="toc 4"/>
    <w:basedOn w:val="Normal"/>
    <w:next w:val="Normal"/>
    <w:autoRedefine/>
    <w:uiPriority w:val="39"/>
    <w:semiHidden/>
    <w:unhideWhenUsed/>
    <w:rsid w:val="00625534"/>
    <w:pPr>
      <w:ind w:left="720"/>
    </w:pPr>
    <w:rPr>
      <w:rFonts w:cstheme="minorHAnsi"/>
      <w:sz w:val="18"/>
      <w:szCs w:val="18"/>
    </w:rPr>
  </w:style>
  <w:style w:type="paragraph" w:styleId="ndice5">
    <w:name w:val="toc 5"/>
    <w:basedOn w:val="Normal"/>
    <w:next w:val="Normal"/>
    <w:autoRedefine/>
    <w:uiPriority w:val="39"/>
    <w:semiHidden/>
    <w:unhideWhenUsed/>
    <w:rsid w:val="00625534"/>
    <w:pPr>
      <w:ind w:left="960"/>
    </w:pPr>
    <w:rPr>
      <w:rFonts w:cstheme="minorHAnsi"/>
      <w:sz w:val="18"/>
      <w:szCs w:val="18"/>
    </w:rPr>
  </w:style>
  <w:style w:type="paragraph" w:styleId="ndice6">
    <w:name w:val="toc 6"/>
    <w:basedOn w:val="Normal"/>
    <w:next w:val="Normal"/>
    <w:autoRedefine/>
    <w:uiPriority w:val="39"/>
    <w:semiHidden/>
    <w:unhideWhenUsed/>
    <w:rsid w:val="00625534"/>
    <w:pPr>
      <w:ind w:left="1200"/>
    </w:pPr>
    <w:rPr>
      <w:rFonts w:cstheme="minorHAnsi"/>
      <w:sz w:val="18"/>
      <w:szCs w:val="18"/>
    </w:rPr>
  </w:style>
  <w:style w:type="paragraph" w:styleId="ndice7">
    <w:name w:val="toc 7"/>
    <w:basedOn w:val="Normal"/>
    <w:next w:val="Normal"/>
    <w:autoRedefine/>
    <w:uiPriority w:val="39"/>
    <w:semiHidden/>
    <w:unhideWhenUsed/>
    <w:rsid w:val="00625534"/>
    <w:pPr>
      <w:ind w:left="1440"/>
    </w:pPr>
    <w:rPr>
      <w:rFonts w:cstheme="minorHAnsi"/>
      <w:sz w:val="18"/>
      <w:szCs w:val="18"/>
    </w:rPr>
  </w:style>
  <w:style w:type="paragraph" w:styleId="ndice8">
    <w:name w:val="toc 8"/>
    <w:basedOn w:val="Normal"/>
    <w:next w:val="Normal"/>
    <w:autoRedefine/>
    <w:uiPriority w:val="39"/>
    <w:semiHidden/>
    <w:unhideWhenUsed/>
    <w:rsid w:val="00625534"/>
    <w:pPr>
      <w:ind w:left="1680"/>
    </w:pPr>
    <w:rPr>
      <w:rFonts w:cstheme="minorHAnsi"/>
      <w:sz w:val="18"/>
      <w:szCs w:val="18"/>
    </w:rPr>
  </w:style>
  <w:style w:type="paragraph" w:styleId="ndice9">
    <w:name w:val="toc 9"/>
    <w:basedOn w:val="Normal"/>
    <w:next w:val="Normal"/>
    <w:autoRedefine/>
    <w:uiPriority w:val="39"/>
    <w:semiHidden/>
    <w:unhideWhenUsed/>
    <w:rsid w:val="00625534"/>
    <w:pPr>
      <w:ind w:left="1920"/>
    </w:pPr>
    <w:rPr>
      <w:rFonts w:cstheme="minorHAnsi"/>
      <w:sz w:val="18"/>
      <w:szCs w:val="18"/>
    </w:rPr>
  </w:style>
  <w:style w:type="character" w:styleId="Nmerodepgina">
    <w:name w:val="page number"/>
    <w:basedOn w:val="Tipodeletrapredefinidodopargrafo"/>
    <w:uiPriority w:val="99"/>
    <w:semiHidden/>
    <w:unhideWhenUsed/>
    <w:rsid w:val="00625534"/>
  </w:style>
  <w:style w:type="table" w:customStyle="1" w:styleId="TableNormal">
    <w:name w:val="Table Normal"/>
    <w:uiPriority w:val="2"/>
    <w:semiHidden/>
    <w:unhideWhenUsed/>
    <w:qFormat/>
    <w:rsid w:val="00134287"/>
    <w:pPr>
      <w:widowControl w:val="0"/>
      <w:autoSpaceDE w:val="0"/>
      <w:autoSpaceDN w:val="0"/>
      <w:spacing w:after="0" w:line="240" w:lineRule="auto"/>
    </w:pPr>
    <w:rPr>
      <w:sz w:val="22"/>
      <w:szCs w:val="22"/>
      <w:lang w:val="en-US" w:eastAsia="en-US" w:bidi="ar-SA"/>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134287"/>
    <w:pPr>
      <w:widowControl w:val="0"/>
      <w:autoSpaceDE w:val="0"/>
      <w:autoSpaceDN w:val="0"/>
      <w:spacing w:before="53" w:line="240" w:lineRule="auto"/>
      <w:ind w:left="81"/>
      <w:jc w:val="left"/>
    </w:pPr>
    <w:rPr>
      <w:rFonts w:ascii="Arial" w:eastAsia="Arial" w:hAnsi="Arial" w:cs="Arial"/>
      <w:sz w:val="22"/>
      <w:szCs w:val="22"/>
      <w:lang w:val="en-US" w:eastAsia="en-US" w:bidi="en-US"/>
    </w:rPr>
  </w:style>
  <w:style w:type="character" w:customStyle="1" w:styleId="Ttulo3Carter">
    <w:name w:val="Título 3 Caráter"/>
    <w:basedOn w:val="Tipodeletrapredefinidodopargrafo"/>
    <w:link w:val="Ttulo3"/>
    <w:uiPriority w:val="9"/>
    <w:rsid w:val="007655E6"/>
    <w:rPr>
      <w:rFonts w:ascii="Times New Roman" w:hAnsi="Times New Roman"/>
      <w:b/>
      <w:smallCaps/>
      <w:spacing w:val="5"/>
      <w:sz w:val="24"/>
      <w:szCs w:val="24"/>
    </w:rPr>
  </w:style>
  <w:style w:type="paragraph" w:styleId="PargrafodaLista">
    <w:name w:val="List Paragraph"/>
    <w:basedOn w:val="Normal"/>
    <w:uiPriority w:val="34"/>
    <w:qFormat/>
    <w:rsid w:val="00ED23EE"/>
    <w:pPr>
      <w:ind w:left="720"/>
      <w:contextualSpacing/>
    </w:pPr>
  </w:style>
  <w:style w:type="character" w:styleId="MenoNoResolvida">
    <w:name w:val="Unresolved Mention"/>
    <w:basedOn w:val="Tipodeletrapredefinidodopargrafo"/>
    <w:uiPriority w:val="99"/>
    <w:semiHidden/>
    <w:unhideWhenUsed/>
    <w:rsid w:val="006629B2"/>
    <w:rPr>
      <w:color w:val="605E5C"/>
      <w:shd w:val="clear" w:color="auto" w:fill="E1DFDD"/>
    </w:rPr>
  </w:style>
  <w:style w:type="character" w:styleId="Hiperligaovisitada">
    <w:name w:val="FollowedHyperlink"/>
    <w:basedOn w:val="Tipodeletrapredefinidodopargrafo"/>
    <w:uiPriority w:val="99"/>
    <w:semiHidden/>
    <w:unhideWhenUsed/>
    <w:rsid w:val="006629B2"/>
    <w:rPr>
      <w:color w:val="919191" w:themeColor="followedHyperlink"/>
      <w:u w:val="single"/>
    </w:rPr>
  </w:style>
  <w:style w:type="numbering" w:customStyle="1" w:styleId="Numeros">
    <w:name w:val="Numeros"/>
    <w:basedOn w:val="Semlista"/>
    <w:uiPriority w:val="99"/>
    <w:rsid w:val="005A0E9F"/>
    <w:pPr>
      <w:numPr>
        <w:numId w:val="1"/>
      </w:numPr>
    </w:pPr>
  </w:style>
  <w:style w:type="numbering" w:customStyle="1" w:styleId="Estilo1">
    <w:name w:val="Estilo1"/>
    <w:basedOn w:val="Semlista"/>
    <w:uiPriority w:val="99"/>
    <w:rsid w:val="005A0E9F"/>
    <w:pPr>
      <w:numPr>
        <w:numId w:val="2"/>
      </w:numPr>
    </w:pPr>
  </w:style>
  <w:style w:type="paragraph" w:styleId="Textodenotaderodap">
    <w:name w:val="footnote text"/>
    <w:basedOn w:val="Normal"/>
    <w:link w:val="TextodenotaderodapCarter"/>
    <w:uiPriority w:val="99"/>
    <w:semiHidden/>
    <w:unhideWhenUsed/>
    <w:rsid w:val="00B938E8"/>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B938E8"/>
    <w:rPr>
      <w:sz w:val="20"/>
      <w:szCs w:val="20"/>
    </w:rPr>
  </w:style>
  <w:style w:type="character" w:styleId="Refdenotaderodap">
    <w:name w:val="footnote reference"/>
    <w:basedOn w:val="Tipodeletrapredefinidodopargrafo"/>
    <w:uiPriority w:val="99"/>
    <w:unhideWhenUsed/>
    <w:rsid w:val="00B938E8"/>
    <w:rPr>
      <w:vertAlign w:val="superscript"/>
    </w:rPr>
  </w:style>
  <w:style w:type="paragraph" w:styleId="Textodenotadefim">
    <w:name w:val="endnote text"/>
    <w:basedOn w:val="Normal"/>
    <w:link w:val="TextodenotadefimCarter"/>
    <w:uiPriority w:val="99"/>
    <w:semiHidden/>
    <w:unhideWhenUsed/>
    <w:rsid w:val="00E57F9A"/>
    <w:pPr>
      <w:spacing w:line="240" w:lineRule="auto"/>
    </w:pPr>
  </w:style>
  <w:style w:type="character" w:customStyle="1" w:styleId="TextodenotadefimCarter">
    <w:name w:val="Texto de nota de fim Caráter"/>
    <w:basedOn w:val="Tipodeletrapredefinidodopargrafo"/>
    <w:link w:val="Textodenotadefim"/>
    <w:uiPriority w:val="99"/>
    <w:semiHidden/>
    <w:rsid w:val="00E57F9A"/>
    <w:rPr>
      <w:sz w:val="20"/>
      <w:szCs w:val="20"/>
    </w:rPr>
  </w:style>
  <w:style w:type="character" w:styleId="Refdenotadefim">
    <w:name w:val="endnote reference"/>
    <w:basedOn w:val="Tipodeletrapredefinidodopargrafo"/>
    <w:uiPriority w:val="99"/>
    <w:semiHidden/>
    <w:unhideWhenUsed/>
    <w:rsid w:val="00E57F9A"/>
    <w:rPr>
      <w:vertAlign w:val="superscript"/>
    </w:rPr>
  </w:style>
  <w:style w:type="paragraph" w:customStyle="1" w:styleId="Cabealho1">
    <w:name w:val="Cabeçalho 1"/>
    <w:basedOn w:val="Normal"/>
    <w:next w:val="Normal"/>
    <w:link w:val="Heading1Char"/>
    <w:uiPriority w:val="9"/>
    <w:qFormat/>
    <w:rsid w:val="004F0DD5"/>
    <w:pPr>
      <w:keepNext/>
      <w:keepLines/>
      <w:spacing w:before="480"/>
      <w:jc w:val="left"/>
      <w:outlineLvl w:val="0"/>
    </w:pPr>
    <w:rPr>
      <w:rFonts w:asciiTheme="majorHAnsi" w:eastAsiaTheme="majorEastAsia" w:hAnsiTheme="majorHAnsi" w:cstheme="majorBidi"/>
      <w:b/>
      <w:bCs/>
      <w:color w:val="A5A5A5" w:themeColor="accent1" w:themeShade="BF"/>
      <w:sz w:val="28"/>
      <w:szCs w:val="28"/>
      <w:lang w:eastAsia="pt-PT" w:bidi="ar-SA"/>
    </w:rPr>
  </w:style>
  <w:style w:type="character" w:customStyle="1" w:styleId="Heading1Char">
    <w:name w:val="Heading 1 Char"/>
    <w:basedOn w:val="Tipodeletrapredefinidodopargrafo"/>
    <w:link w:val="Cabealho1"/>
    <w:uiPriority w:val="9"/>
    <w:rsid w:val="004F0DD5"/>
    <w:rPr>
      <w:rFonts w:asciiTheme="majorHAnsi" w:eastAsiaTheme="majorEastAsia" w:hAnsiTheme="majorHAnsi" w:cstheme="majorBidi"/>
      <w:b/>
      <w:bCs/>
      <w:color w:val="A5A5A5" w:themeColor="accent1" w:themeShade="BF"/>
      <w:sz w:val="28"/>
      <w:szCs w:val="28"/>
      <w:lang w:eastAsia="pt-PT" w:bidi="ar-SA"/>
    </w:rPr>
  </w:style>
  <w:style w:type="paragraph" w:styleId="Bibliografia">
    <w:name w:val="Bibliography"/>
    <w:basedOn w:val="Normal"/>
    <w:next w:val="Normal"/>
    <w:uiPriority w:val="37"/>
    <w:unhideWhenUsed/>
    <w:rsid w:val="004F0DD5"/>
  </w:style>
  <w:style w:type="character" w:customStyle="1" w:styleId="Ttulo4Carter">
    <w:name w:val="Título 4 Caráter"/>
    <w:basedOn w:val="Tipodeletrapredefinidodopargrafo"/>
    <w:link w:val="Ttulo4"/>
    <w:uiPriority w:val="9"/>
    <w:rsid w:val="007655E6"/>
    <w:rPr>
      <w:rFonts w:ascii="Times New Roman" w:hAnsi="Times New Roman"/>
      <w:b/>
      <w:smallCaps/>
      <w:spacing w:val="10"/>
      <w:sz w:val="24"/>
      <w:szCs w:val="22"/>
    </w:rPr>
  </w:style>
  <w:style w:type="character" w:styleId="nfase">
    <w:name w:val="Emphasis"/>
    <w:uiPriority w:val="20"/>
    <w:qFormat/>
    <w:rsid w:val="00ED23EE"/>
    <w:rPr>
      <w:b/>
      <w:i/>
      <w:spacing w:val="10"/>
    </w:rPr>
  </w:style>
  <w:style w:type="paragraph" w:styleId="NormalWeb">
    <w:name w:val="Normal (Web)"/>
    <w:basedOn w:val="Normal"/>
    <w:uiPriority w:val="99"/>
    <w:semiHidden/>
    <w:unhideWhenUsed/>
    <w:rsid w:val="002A36F6"/>
    <w:pPr>
      <w:spacing w:before="100" w:beforeAutospacing="1" w:after="100" w:afterAutospacing="1" w:line="240" w:lineRule="auto"/>
      <w:jc w:val="left"/>
    </w:pPr>
    <w:rPr>
      <w:rFonts w:eastAsia="Times New Roman" w:cs="Times New Roman"/>
      <w:szCs w:val="24"/>
      <w:lang w:eastAsia="pt-PT" w:bidi="ar-SA"/>
    </w:rPr>
  </w:style>
  <w:style w:type="paragraph" w:styleId="ndicedeilustraes">
    <w:name w:val="table of figures"/>
    <w:basedOn w:val="Normal"/>
    <w:next w:val="Normal"/>
    <w:uiPriority w:val="99"/>
    <w:unhideWhenUsed/>
    <w:rsid w:val="00D15D83"/>
  </w:style>
  <w:style w:type="paragraph" w:styleId="Reviso">
    <w:name w:val="Revision"/>
    <w:hidden/>
    <w:uiPriority w:val="99"/>
    <w:semiHidden/>
    <w:rsid w:val="00881EA5"/>
    <w:pPr>
      <w:spacing w:after="0" w:line="240" w:lineRule="auto"/>
      <w:jc w:val="left"/>
    </w:pPr>
    <w:rPr>
      <w:rFonts w:ascii="Times New Roman" w:hAnsi="Times New Roman"/>
      <w:sz w:val="24"/>
    </w:rPr>
  </w:style>
  <w:style w:type="paragraph" w:styleId="Textodecomentrio">
    <w:name w:val="annotation text"/>
    <w:basedOn w:val="Normal"/>
    <w:link w:val="TextodecomentrioCarter"/>
    <w:uiPriority w:val="99"/>
    <w:semiHidden/>
    <w:unhideWhenUsed/>
    <w:rsid w:val="004938C9"/>
    <w:pPr>
      <w:spacing w:line="240" w:lineRule="auto"/>
    </w:pPr>
    <w:rPr>
      <w:sz w:val="20"/>
    </w:rPr>
  </w:style>
  <w:style w:type="character" w:customStyle="1" w:styleId="TextodecomentrioCarter">
    <w:name w:val="Texto de comentário Caráter"/>
    <w:basedOn w:val="Tipodeletrapredefinidodopargrafo"/>
    <w:link w:val="Textodecomentrio"/>
    <w:uiPriority w:val="99"/>
    <w:semiHidden/>
    <w:rsid w:val="004938C9"/>
    <w:rPr>
      <w:rFonts w:ascii="Times New Roman" w:hAnsi="Times New Roman"/>
    </w:rPr>
  </w:style>
  <w:style w:type="paragraph" w:styleId="Textodebalo">
    <w:name w:val="Balloon Text"/>
    <w:basedOn w:val="Normal"/>
    <w:link w:val="TextodebaloCarter"/>
    <w:uiPriority w:val="99"/>
    <w:semiHidden/>
    <w:unhideWhenUsed/>
    <w:rsid w:val="004635A0"/>
    <w:pPr>
      <w:spacing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4635A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96462">
      <w:bodyDiv w:val="1"/>
      <w:marLeft w:val="0"/>
      <w:marRight w:val="0"/>
      <w:marTop w:val="0"/>
      <w:marBottom w:val="0"/>
      <w:divBdr>
        <w:top w:val="none" w:sz="0" w:space="0" w:color="auto"/>
        <w:left w:val="none" w:sz="0" w:space="0" w:color="auto"/>
        <w:bottom w:val="none" w:sz="0" w:space="0" w:color="auto"/>
        <w:right w:val="none" w:sz="0" w:space="0" w:color="auto"/>
      </w:divBdr>
    </w:div>
    <w:div w:id="41250703">
      <w:bodyDiv w:val="1"/>
      <w:marLeft w:val="0"/>
      <w:marRight w:val="0"/>
      <w:marTop w:val="0"/>
      <w:marBottom w:val="0"/>
      <w:divBdr>
        <w:top w:val="none" w:sz="0" w:space="0" w:color="auto"/>
        <w:left w:val="none" w:sz="0" w:space="0" w:color="auto"/>
        <w:bottom w:val="none" w:sz="0" w:space="0" w:color="auto"/>
        <w:right w:val="none" w:sz="0" w:space="0" w:color="auto"/>
      </w:divBdr>
    </w:div>
    <w:div w:id="46682140">
      <w:bodyDiv w:val="1"/>
      <w:marLeft w:val="0"/>
      <w:marRight w:val="0"/>
      <w:marTop w:val="0"/>
      <w:marBottom w:val="0"/>
      <w:divBdr>
        <w:top w:val="none" w:sz="0" w:space="0" w:color="auto"/>
        <w:left w:val="none" w:sz="0" w:space="0" w:color="auto"/>
        <w:bottom w:val="none" w:sz="0" w:space="0" w:color="auto"/>
        <w:right w:val="none" w:sz="0" w:space="0" w:color="auto"/>
      </w:divBdr>
    </w:div>
    <w:div w:id="56247790">
      <w:bodyDiv w:val="1"/>
      <w:marLeft w:val="0"/>
      <w:marRight w:val="0"/>
      <w:marTop w:val="0"/>
      <w:marBottom w:val="0"/>
      <w:divBdr>
        <w:top w:val="none" w:sz="0" w:space="0" w:color="auto"/>
        <w:left w:val="none" w:sz="0" w:space="0" w:color="auto"/>
        <w:bottom w:val="none" w:sz="0" w:space="0" w:color="auto"/>
        <w:right w:val="none" w:sz="0" w:space="0" w:color="auto"/>
      </w:divBdr>
    </w:div>
    <w:div w:id="87776608">
      <w:bodyDiv w:val="1"/>
      <w:marLeft w:val="0"/>
      <w:marRight w:val="0"/>
      <w:marTop w:val="0"/>
      <w:marBottom w:val="0"/>
      <w:divBdr>
        <w:top w:val="none" w:sz="0" w:space="0" w:color="auto"/>
        <w:left w:val="none" w:sz="0" w:space="0" w:color="auto"/>
        <w:bottom w:val="none" w:sz="0" w:space="0" w:color="auto"/>
        <w:right w:val="none" w:sz="0" w:space="0" w:color="auto"/>
      </w:divBdr>
    </w:div>
    <w:div w:id="108164582">
      <w:bodyDiv w:val="1"/>
      <w:marLeft w:val="0"/>
      <w:marRight w:val="0"/>
      <w:marTop w:val="0"/>
      <w:marBottom w:val="0"/>
      <w:divBdr>
        <w:top w:val="none" w:sz="0" w:space="0" w:color="auto"/>
        <w:left w:val="none" w:sz="0" w:space="0" w:color="auto"/>
        <w:bottom w:val="none" w:sz="0" w:space="0" w:color="auto"/>
        <w:right w:val="none" w:sz="0" w:space="0" w:color="auto"/>
      </w:divBdr>
    </w:div>
    <w:div w:id="110782357">
      <w:bodyDiv w:val="1"/>
      <w:marLeft w:val="0"/>
      <w:marRight w:val="0"/>
      <w:marTop w:val="0"/>
      <w:marBottom w:val="0"/>
      <w:divBdr>
        <w:top w:val="none" w:sz="0" w:space="0" w:color="auto"/>
        <w:left w:val="none" w:sz="0" w:space="0" w:color="auto"/>
        <w:bottom w:val="none" w:sz="0" w:space="0" w:color="auto"/>
        <w:right w:val="none" w:sz="0" w:space="0" w:color="auto"/>
      </w:divBdr>
    </w:div>
    <w:div w:id="138771248">
      <w:bodyDiv w:val="1"/>
      <w:marLeft w:val="0"/>
      <w:marRight w:val="0"/>
      <w:marTop w:val="0"/>
      <w:marBottom w:val="0"/>
      <w:divBdr>
        <w:top w:val="none" w:sz="0" w:space="0" w:color="auto"/>
        <w:left w:val="none" w:sz="0" w:space="0" w:color="auto"/>
        <w:bottom w:val="none" w:sz="0" w:space="0" w:color="auto"/>
        <w:right w:val="none" w:sz="0" w:space="0" w:color="auto"/>
      </w:divBdr>
    </w:div>
    <w:div w:id="147476027">
      <w:bodyDiv w:val="1"/>
      <w:marLeft w:val="0"/>
      <w:marRight w:val="0"/>
      <w:marTop w:val="0"/>
      <w:marBottom w:val="0"/>
      <w:divBdr>
        <w:top w:val="none" w:sz="0" w:space="0" w:color="auto"/>
        <w:left w:val="none" w:sz="0" w:space="0" w:color="auto"/>
        <w:bottom w:val="none" w:sz="0" w:space="0" w:color="auto"/>
        <w:right w:val="none" w:sz="0" w:space="0" w:color="auto"/>
      </w:divBdr>
    </w:div>
    <w:div w:id="154106849">
      <w:bodyDiv w:val="1"/>
      <w:marLeft w:val="0"/>
      <w:marRight w:val="0"/>
      <w:marTop w:val="0"/>
      <w:marBottom w:val="0"/>
      <w:divBdr>
        <w:top w:val="none" w:sz="0" w:space="0" w:color="auto"/>
        <w:left w:val="none" w:sz="0" w:space="0" w:color="auto"/>
        <w:bottom w:val="none" w:sz="0" w:space="0" w:color="auto"/>
        <w:right w:val="none" w:sz="0" w:space="0" w:color="auto"/>
      </w:divBdr>
    </w:div>
    <w:div w:id="169297388">
      <w:bodyDiv w:val="1"/>
      <w:marLeft w:val="0"/>
      <w:marRight w:val="0"/>
      <w:marTop w:val="0"/>
      <w:marBottom w:val="0"/>
      <w:divBdr>
        <w:top w:val="none" w:sz="0" w:space="0" w:color="auto"/>
        <w:left w:val="none" w:sz="0" w:space="0" w:color="auto"/>
        <w:bottom w:val="none" w:sz="0" w:space="0" w:color="auto"/>
        <w:right w:val="none" w:sz="0" w:space="0" w:color="auto"/>
      </w:divBdr>
    </w:div>
    <w:div w:id="169374448">
      <w:bodyDiv w:val="1"/>
      <w:marLeft w:val="0"/>
      <w:marRight w:val="0"/>
      <w:marTop w:val="0"/>
      <w:marBottom w:val="0"/>
      <w:divBdr>
        <w:top w:val="none" w:sz="0" w:space="0" w:color="auto"/>
        <w:left w:val="none" w:sz="0" w:space="0" w:color="auto"/>
        <w:bottom w:val="none" w:sz="0" w:space="0" w:color="auto"/>
        <w:right w:val="none" w:sz="0" w:space="0" w:color="auto"/>
      </w:divBdr>
    </w:div>
    <w:div w:id="182521692">
      <w:bodyDiv w:val="1"/>
      <w:marLeft w:val="0"/>
      <w:marRight w:val="0"/>
      <w:marTop w:val="0"/>
      <w:marBottom w:val="0"/>
      <w:divBdr>
        <w:top w:val="none" w:sz="0" w:space="0" w:color="auto"/>
        <w:left w:val="none" w:sz="0" w:space="0" w:color="auto"/>
        <w:bottom w:val="none" w:sz="0" w:space="0" w:color="auto"/>
        <w:right w:val="none" w:sz="0" w:space="0" w:color="auto"/>
      </w:divBdr>
    </w:div>
    <w:div w:id="186217591">
      <w:bodyDiv w:val="1"/>
      <w:marLeft w:val="0"/>
      <w:marRight w:val="0"/>
      <w:marTop w:val="0"/>
      <w:marBottom w:val="0"/>
      <w:divBdr>
        <w:top w:val="none" w:sz="0" w:space="0" w:color="auto"/>
        <w:left w:val="none" w:sz="0" w:space="0" w:color="auto"/>
        <w:bottom w:val="none" w:sz="0" w:space="0" w:color="auto"/>
        <w:right w:val="none" w:sz="0" w:space="0" w:color="auto"/>
      </w:divBdr>
    </w:div>
    <w:div w:id="196359520">
      <w:bodyDiv w:val="1"/>
      <w:marLeft w:val="0"/>
      <w:marRight w:val="0"/>
      <w:marTop w:val="0"/>
      <w:marBottom w:val="0"/>
      <w:divBdr>
        <w:top w:val="none" w:sz="0" w:space="0" w:color="auto"/>
        <w:left w:val="none" w:sz="0" w:space="0" w:color="auto"/>
        <w:bottom w:val="none" w:sz="0" w:space="0" w:color="auto"/>
        <w:right w:val="none" w:sz="0" w:space="0" w:color="auto"/>
      </w:divBdr>
    </w:div>
    <w:div w:id="198274978">
      <w:bodyDiv w:val="1"/>
      <w:marLeft w:val="0"/>
      <w:marRight w:val="0"/>
      <w:marTop w:val="0"/>
      <w:marBottom w:val="0"/>
      <w:divBdr>
        <w:top w:val="none" w:sz="0" w:space="0" w:color="auto"/>
        <w:left w:val="none" w:sz="0" w:space="0" w:color="auto"/>
        <w:bottom w:val="none" w:sz="0" w:space="0" w:color="auto"/>
        <w:right w:val="none" w:sz="0" w:space="0" w:color="auto"/>
      </w:divBdr>
    </w:div>
    <w:div w:id="205988233">
      <w:bodyDiv w:val="1"/>
      <w:marLeft w:val="0"/>
      <w:marRight w:val="0"/>
      <w:marTop w:val="0"/>
      <w:marBottom w:val="0"/>
      <w:divBdr>
        <w:top w:val="none" w:sz="0" w:space="0" w:color="auto"/>
        <w:left w:val="none" w:sz="0" w:space="0" w:color="auto"/>
        <w:bottom w:val="none" w:sz="0" w:space="0" w:color="auto"/>
        <w:right w:val="none" w:sz="0" w:space="0" w:color="auto"/>
      </w:divBdr>
    </w:div>
    <w:div w:id="218975952">
      <w:bodyDiv w:val="1"/>
      <w:marLeft w:val="0"/>
      <w:marRight w:val="0"/>
      <w:marTop w:val="0"/>
      <w:marBottom w:val="0"/>
      <w:divBdr>
        <w:top w:val="none" w:sz="0" w:space="0" w:color="auto"/>
        <w:left w:val="none" w:sz="0" w:space="0" w:color="auto"/>
        <w:bottom w:val="none" w:sz="0" w:space="0" w:color="auto"/>
        <w:right w:val="none" w:sz="0" w:space="0" w:color="auto"/>
      </w:divBdr>
    </w:div>
    <w:div w:id="219945178">
      <w:bodyDiv w:val="1"/>
      <w:marLeft w:val="0"/>
      <w:marRight w:val="0"/>
      <w:marTop w:val="0"/>
      <w:marBottom w:val="0"/>
      <w:divBdr>
        <w:top w:val="none" w:sz="0" w:space="0" w:color="auto"/>
        <w:left w:val="none" w:sz="0" w:space="0" w:color="auto"/>
        <w:bottom w:val="none" w:sz="0" w:space="0" w:color="auto"/>
        <w:right w:val="none" w:sz="0" w:space="0" w:color="auto"/>
      </w:divBdr>
    </w:div>
    <w:div w:id="235287701">
      <w:bodyDiv w:val="1"/>
      <w:marLeft w:val="0"/>
      <w:marRight w:val="0"/>
      <w:marTop w:val="0"/>
      <w:marBottom w:val="0"/>
      <w:divBdr>
        <w:top w:val="none" w:sz="0" w:space="0" w:color="auto"/>
        <w:left w:val="none" w:sz="0" w:space="0" w:color="auto"/>
        <w:bottom w:val="none" w:sz="0" w:space="0" w:color="auto"/>
        <w:right w:val="none" w:sz="0" w:space="0" w:color="auto"/>
      </w:divBdr>
    </w:div>
    <w:div w:id="242765492">
      <w:bodyDiv w:val="1"/>
      <w:marLeft w:val="0"/>
      <w:marRight w:val="0"/>
      <w:marTop w:val="0"/>
      <w:marBottom w:val="0"/>
      <w:divBdr>
        <w:top w:val="none" w:sz="0" w:space="0" w:color="auto"/>
        <w:left w:val="none" w:sz="0" w:space="0" w:color="auto"/>
        <w:bottom w:val="none" w:sz="0" w:space="0" w:color="auto"/>
        <w:right w:val="none" w:sz="0" w:space="0" w:color="auto"/>
      </w:divBdr>
    </w:div>
    <w:div w:id="249629523">
      <w:bodyDiv w:val="1"/>
      <w:marLeft w:val="0"/>
      <w:marRight w:val="0"/>
      <w:marTop w:val="0"/>
      <w:marBottom w:val="0"/>
      <w:divBdr>
        <w:top w:val="none" w:sz="0" w:space="0" w:color="auto"/>
        <w:left w:val="none" w:sz="0" w:space="0" w:color="auto"/>
        <w:bottom w:val="none" w:sz="0" w:space="0" w:color="auto"/>
        <w:right w:val="none" w:sz="0" w:space="0" w:color="auto"/>
      </w:divBdr>
    </w:div>
    <w:div w:id="255139060">
      <w:bodyDiv w:val="1"/>
      <w:marLeft w:val="0"/>
      <w:marRight w:val="0"/>
      <w:marTop w:val="0"/>
      <w:marBottom w:val="0"/>
      <w:divBdr>
        <w:top w:val="none" w:sz="0" w:space="0" w:color="auto"/>
        <w:left w:val="none" w:sz="0" w:space="0" w:color="auto"/>
        <w:bottom w:val="none" w:sz="0" w:space="0" w:color="auto"/>
        <w:right w:val="none" w:sz="0" w:space="0" w:color="auto"/>
      </w:divBdr>
    </w:div>
    <w:div w:id="263614028">
      <w:bodyDiv w:val="1"/>
      <w:marLeft w:val="0"/>
      <w:marRight w:val="0"/>
      <w:marTop w:val="0"/>
      <w:marBottom w:val="0"/>
      <w:divBdr>
        <w:top w:val="none" w:sz="0" w:space="0" w:color="auto"/>
        <w:left w:val="none" w:sz="0" w:space="0" w:color="auto"/>
        <w:bottom w:val="none" w:sz="0" w:space="0" w:color="auto"/>
        <w:right w:val="none" w:sz="0" w:space="0" w:color="auto"/>
      </w:divBdr>
    </w:div>
    <w:div w:id="274990642">
      <w:bodyDiv w:val="1"/>
      <w:marLeft w:val="0"/>
      <w:marRight w:val="0"/>
      <w:marTop w:val="0"/>
      <w:marBottom w:val="0"/>
      <w:divBdr>
        <w:top w:val="none" w:sz="0" w:space="0" w:color="auto"/>
        <w:left w:val="none" w:sz="0" w:space="0" w:color="auto"/>
        <w:bottom w:val="none" w:sz="0" w:space="0" w:color="auto"/>
        <w:right w:val="none" w:sz="0" w:space="0" w:color="auto"/>
      </w:divBdr>
    </w:div>
    <w:div w:id="286274976">
      <w:bodyDiv w:val="1"/>
      <w:marLeft w:val="0"/>
      <w:marRight w:val="0"/>
      <w:marTop w:val="0"/>
      <w:marBottom w:val="0"/>
      <w:divBdr>
        <w:top w:val="none" w:sz="0" w:space="0" w:color="auto"/>
        <w:left w:val="none" w:sz="0" w:space="0" w:color="auto"/>
        <w:bottom w:val="none" w:sz="0" w:space="0" w:color="auto"/>
        <w:right w:val="none" w:sz="0" w:space="0" w:color="auto"/>
      </w:divBdr>
    </w:div>
    <w:div w:id="290328105">
      <w:bodyDiv w:val="1"/>
      <w:marLeft w:val="0"/>
      <w:marRight w:val="0"/>
      <w:marTop w:val="0"/>
      <w:marBottom w:val="0"/>
      <w:divBdr>
        <w:top w:val="none" w:sz="0" w:space="0" w:color="auto"/>
        <w:left w:val="none" w:sz="0" w:space="0" w:color="auto"/>
        <w:bottom w:val="none" w:sz="0" w:space="0" w:color="auto"/>
        <w:right w:val="none" w:sz="0" w:space="0" w:color="auto"/>
      </w:divBdr>
    </w:div>
    <w:div w:id="310335519">
      <w:bodyDiv w:val="1"/>
      <w:marLeft w:val="0"/>
      <w:marRight w:val="0"/>
      <w:marTop w:val="0"/>
      <w:marBottom w:val="0"/>
      <w:divBdr>
        <w:top w:val="none" w:sz="0" w:space="0" w:color="auto"/>
        <w:left w:val="none" w:sz="0" w:space="0" w:color="auto"/>
        <w:bottom w:val="none" w:sz="0" w:space="0" w:color="auto"/>
        <w:right w:val="none" w:sz="0" w:space="0" w:color="auto"/>
      </w:divBdr>
    </w:div>
    <w:div w:id="316421125">
      <w:bodyDiv w:val="1"/>
      <w:marLeft w:val="0"/>
      <w:marRight w:val="0"/>
      <w:marTop w:val="0"/>
      <w:marBottom w:val="0"/>
      <w:divBdr>
        <w:top w:val="none" w:sz="0" w:space="0" w:color="auto"/>
        <w:left w:val="none" w:sz="0" w:space="0" w:color="auto"/>
        <w:bottom w:val="none" w:sz="0" w:space="0" w:color="auto"/>
        <w:right w:val="none" w:sz="0" w:space="0" w:color="auto"/>
      </w:divBdr>
    </w:div>
    <w:div w:id="328483125">
      <w:bodyDiv w:val="1"/>
      <w:marLeft w:val="0"/>
      <w:marRight w:val="0"/>
      <w:marTop w:val="0"/>
      <w:marBottom w:val="0"/>
      <w:divBdr>
        <w:top w:val="none" w:sz="0" w:space="0" w:color="auto"/>
        <w:left w:val="none" w:sz="0" w:space="0" w:color="auto"/>
        <w:bottom w:val="none" w:sz="0" w:space="0" w:color="auto"/>
        <w:right w:val="none" w:sz="0" w:space="0" w:color="auto"/>
      </w:divBdr>
    </w:div>
    <w:div w:id="345905740">
      <w:bodyDiv w:val="1"/>
      <w:marLeft w:val="0"/>
      <w:marRight w:val="0"/>
      <w:marTop w:val="0"/>
      <w:marBottom w:val="0"/>
      <w:divBdr>
        <w:top w:val="none" w:sz="0" w:space="0" w:color="auto"/>
        <w:left w:val="none" w:sz="0" w:space="0" w:color="auto"/>
        <w:bottom w:val="none" w:sz="0" w:space="0" w:color="auto"/>
        <w:right w:val="none" w:sz="0" w:space="0" w:color="auto"/>
      </w:divBdr>
    </w:div>
    <w:div w:id="351805112">
      <w:bodyDiv w:val="1"/>
      <w:marLeft w:val="0"/>
      <w:marRight w:val="0"/>
      <w:marTop w:val="0"/>
      <w:marBottom w:val="0"/>
      <w:divBdr>
        <w:top w:val="none" w:sz="0" w:space="0" w:color="auto"/>
        <w:left w:val="none" w:sz="0" w:space="0" w:color="auto"/>
        <w:bottom w:val="none" w:sz="0" w:space="0" w:color="auto"/>
        <w:right w:val="none" w:sz="0" w:space="0" w:color="auto"/>
      </w:divBdr>
    </w:div>
    <w:div w:id="365300771">
      <w:bodyDiv w:val="1"/>
      <w:marLeft w:val="0"/>
      <w:marRight w:val="0"/>
      <w:marTop w:val="0"/>
      <w:marBottom w:val="0"/>
      <w:divBdr>
        <w:top w:val="none" w:sz="0" w:space="0" w:color="auto"/>
        <w:left w:val="none" w:sz="0" w:space="0" w:color="auto"/>
        <w:bottom w:val="none" w:sz="0" w:space="0" w:color="auto"/>
        <w:right w:val="none" w:sz="0" w:space="0" w:color="auto"/>
      </w:divBdr>
    </w:div>
    <w:div w:id="424157059">
      <w:bodyDiv w:val="1"/>
      <w:marLeft w:val="0"/>
      <w:marRight w:val="0"/>
      <w:marTop w:val="0"/>
      <w:marBottom w:val="0"/>
      <w:divBdr>
        <w:top w:val="none" w:sz="0" w:space="0" w:color="auto"/>
        <w:left w:val="none" w:sz="0" w:space="0" w:color="auto"/>
        <w:bottom w:val="none" w:sz="0" w:space="0" w:color="auto"/>
        <w:right w:val="none" w:sz="0" w:space="0" w:color="auto"/>
      </w:divBdr>
    </w:div>
    <w:div w:id="426385312">
      <w:bodyDiv w:val="1"/>
      <w:marLeft w:val="0"/>
      <w:marRight w:val="0"/>
      <w:marTop w:val="0"/>
      <w:marBottom w:val="0"/>
      <w:divBdr>
        <w:top w:val="none" w:sz="0" w:space="0" w:color="auto"/>
        <w:left w:val="none" w:sz="0" w:space="0" w:color="auto"/>
        <w:bottom w:val="none" w:sz="0" w:space="0" w:color="auto"/>
        <w:right w:val="none" w:sz="0" w:space="0" w:color="auto"/>
      </w:divBdr>
    </w:div>
    <w:div w:id="437412636">
      <w:bodyDiv w:val="1"/>
      <w:marLeft w:val="0"/>
      <w:marRight w:val="0"/>
      <w:marTop w:val="0"/>
      <w:marBottom w:val="0"/>
      <w:divBdr>
        <w:top w:val="none" w:sz="0" w:space="0" w:color="auto"/>
        <w:left w:val="none" w:sz="0" w:space="0" w:color="auto"/>
        <w:bottom w:val="none" w:sz="0" w:space="0" w:color="auto"/>
        <w:right w:val="none" w:sz="0" w:space="0" w:color="auto"/>
      </w:divBdr>
    </w:div>
    <w:div w:id="450980205">
      <w:bodyDiv w:val="1"/>
      <w:marLeft w:val="0"/>
      <w:marRight w:val="0"/>
      <w:marTop w:val="0"/>
      <w:marBottom w:val="0"/>
      <w:divBdr>
        <w:top w:val="none" w:sz="0" w:space="0" w:color="auto"/>
        <w:left w:val="none" w:sz="0" w:space="0" w:color="auto"/>
        <w:bottom w:val="none" w:sz="0" w:space="0" w:color="auto"/>
        <w:right w:val="none" w:sz="0" w:space="0" w:color="auto"/>
      </w:divBdr>
    </w:div>
    <w:div w:id="466553973">
      <w:bodyDiv w:val="1"/>
      <w:marLeft w:val="0"/>
      <w:marRight w:val="0"/>
      <w:marTop w:val="0"/>
      <w:marBottom w:val="0"/>
      <w:divBdr>
        <w:top w:val="none" w:sz="0" w:space="0" w:color="auto"/>
        <w:left w:val="none" w:sz="0" w:space="0" w:color="auto"/>
        <w:bottom w:val="none" w:sz="0" w:space="0" w:color="auto"/>
        <w:right w:val="none" w:sz="0" w:space="0" w:color="auto"/>
      </w:divBdr>
    </w:div>
    <w:div w:id="472212844">
      <w:bodyDiv w:val="1"/>
      <w:marLeft w:val="0"/>
      <w:marRight w:val="0"/>
      <w:marTop w:val="0"/>
      <w:marBottom w:val="0"/>
      <w:divBdr>
        <w:top w:val="none" w:sz="0" w:space="0" w:color="auto"/>
        <w:left w:val="none" w:sz="0" w:space="0" w:color="auto"/>
        <w:bottom w:val="none" w:sz="0" w:space="0" w:color="auto"/>
        <w:right w:val="none" w:sz="0" w:space="0" w:color="auto"/>
      </w:divBdr>
    </w:div>
    <w:div w:id="479923625">
      <w:bodyDiv w:val="1"/>
      <w:marLeft w:val="0"/>
      <w:marRight w:val="0"/>
      <w:marTop w:val="0"/>
      <w:marBottom w:val="0"/>
      <w:divBdr>
        <w:top w:val="none" w:sz="0" w:space="0" w:color="auto"/>
        <w:left w:val="none" w:sz="0" w:space="0" w:color="auto"/>
        <w:bottom w:val="none" w:sz="0" w:space="0" w:color="auto"/>
        <w:right w:val="none" w:sz="0" w:space="0" w:color="auto"/>
      </w:divBdr>
    </w:div>
    <w:div w:id="500896656">
      <w:bodyDiv w:val="1"/>
      <w:marLeft w:val="0"/>
      <w:marRight w:val="0"/>
      <w:marTop w:val="0"/>
      <w:marBottom w:val="0"/>
      <w:divBdr>
        <w:top w:val="none" w:sz="0" w:space="0" w:color="auto"/>
        <w:left w:val="none" w:sz="0" w:space="0" w:color="auto"/>
        <w:bottom w:val="none" w:sz="0" w:space="0" w:color="auto"/>
        <w:right w:val="none" w:sz="0" w:space="0" w:color="auto"/>
      </w:divBdr>
    </w:div>
    <w:div w:id="516627433">
      <w:bodyDiv w:val="1"/>
      <w:marLeft w:val="0"/>
      <w:marRight w:val="0"/>
      <w:marTop w:val="0"/>
      <w:marBottom w:val="0"/>
      <w:divBdr>
        <w:top w:val="none" w:sz="0" w:space="0" w:color="auto"/>
        <w:left w:val="none" w:sz="0" w:space="0" w:color="auto"/>
        <w:bottom w:val="none" w:sz="0" w:space="0" w:color="auto"/>
        <w:right w:val="none" w:sz="0" w:space="0" w:color="auto"/>
      </w:divBdr>
    </w:div>
    <w:div w:id="534270597">
      <w:bodyDiv w:val="1"/>
      <w:marLeft w:val="0"/>
      <w:marRight w:val="0"/>
      <w:marTop w:val="0"/>
      <w:marBottom w:val="0"/>
      <w:divBdr>
        <w:top w:val="none" w:sz="0" w:space="0" w:color="auto"/>
        <w:left w:val="none" w:sz="0" w:space="0" w:color="auto"/>
        <w:bottom w:val="none" w:sz="0" w:space="0" w:color="auto"/>
        <w:right w:val="none" w:sz="0" w:space="0" w:color="auto"/>
      </w:divBdr>
    </w:div>
    <w:div w:id="542444548">
      <w:bodyDiv w:val="1"/>
      <w:marLeft w:val="0"/>
      <w:marRight w:val="0"/>
      <w:marTop w:val="0"/>
      <w:marBottom w:val="0"/>
      <w:divBdr>
        <w:top w:val="none" w:sz="0" w:space="0" w:color="auto"/>
        <w:left w:val="none" w:sz="0" w:space="0" w:color="auto"/>
        <w:bottom w:val="none" w:sz="0" w:space="0" w:color="auto"/>
        <w:right w:val="none" w:sz="0" w:space="0" w:color="auto"/>
      </w:divBdr>
    </w:div>
    <w:div w:id="554396696">
      <w:bodyDiv w:val="1"/>
      <w:marLeft w:val="0"/>
      <w:marRight w:val="0"/>
      <w:marTop w:val="0"/>
      <w:marBottom w:val="0"/>
      <w:divBdr>
        <w:top w:val="none" w:sz="0" w:space="0" w:color="auto"/>
        <w:left w:val="none" w:sz="0" w:space="0" w:color="auto"/>
        <w:bottom w:val="none" w:sz="0" w:space="0" w:color="auto"/>
        <w:right w:val="none" w:sz="0" w:space="0" w:color="auto"/>
      </w:divBdr>
    </w:div>
    <w:div w:id="563688045">
      <w:bodyDiv w:val="1"/>
      <w:marLeft w:val="0"/>
      <w:marRight w:val="0"/>
      <w:marTop w:val="0"/>
      <w:marBottom w:val="0"/>
      <w:divBdr>
        <w:top w:val="none" w:sz="0" w:space="0" w:color="auto"/>
        <w:left w:val="none" w:sz="0" w:space="0" w:color="auto"/>
        <w:bottom w:val="none" w:sz="0" w:space="0" w:color="auto"/>
        <w:right w:val="none" w:sz="0" w:space="0" w:color="auto"/>
      </w:divBdr>
    </w:div>
    <w:div w:id="585456951">
      <w:bodyDiv w:val="1"/>
      <w:marLeft w:val="0"/>
      <w:marRight w:val="0"/>
      <w:marTop w:val="0"/>
      <w:marBottom w:val="0"/>
      <w:divBdr>
        <w:top w:val="none" w:sz="0" w:space="0" w:color="auto"/>
        <w:left w:val="none" w:sz="0" w:space="0" w:color="auto"/>
        <w:bottom w:val="none" w:sz="0" w:space="0" w:color="auto"/>
        <w:right w:val="none" w:sz="0" w:space="0" w:color="auto"/>
      </w:divBdr>
    </w:div>
    <w:div w:id="619343869">
      <w:bodyDiv w:val="1"/>
      <w:marLeft w:val="0"/>
      <w:marRight w:val="0"/>
      <w:marTop w:val="0"/>
      <w:marBottom w:val="0"/>
      <w:divBdr>
        <w:top w:val="none" w:sz="0" w:space="0" w:color="auto"/>
        <w:left w:val="none" w:sz="0" w:space="0" w:color="auto"/>
        <w:bottom w:val="none" w:sz="0" w:space="0" w:color="auto"/>
        <w:right w:val="none" w:sz="0" w:space="0" w:color="auto"/>
      </w:divBdr>
    </w:div>
    <w:div w:id="619454609">
      <w:bodyDiv w:val="1"/>
      <w:marLeft w:val="0"/>
      <w:marRight w:val="0"/>
      <w:marTop w:val="0"/>
      <w:marBottom w:val="0"/>
      <w:divBdr>
        <w:top w:val="none" w:sz="0" w:space="0" w:color="auto"/>
        <w:left w:val="none" w:sz="0" w:space="0" w:color="auto"/>
        <w:bottom w:val="none" w:sz="0" w:space="0" w:color="auto"/>
        <w:right w:val="none" w:sz="0" w:space="0" w:color="auto"/>
      </w:divBdr>
    </w:div>
    <w:div w:id="630524490">
      <w:bodyDiv w:val="1"/>
      <w:marLeft w:val="0"/>
      <w:marRight w:val="0"/>
      <w:marTop w:val="0"/>
      <w:marBottom w:val="0"/>
      <w:divBdr>
        <w:top w:val="none" w:sz="0" w:space="0" w:color="auto"/>
        <w:left w:val="none" w:sz="0" w:space="0" w:color="auto"/>
        <w:bottom w:val="none" w:sz="0" w:space="0" w:color="auto"/>
        <w:right w:val="none" w:sz="0" w:space="0" w:color="auto"/>
      </w:divBdr>
    </w:div>
    <w:div w:id="657000516">
      <w:bodyDiv w:val="1"/>
      <w:marLeft w:val="0"/>
      <w:marRight w:val="0"/>
      <w:marTop w:val="0"/>
      <w:marBottom w:val="0"/>
      <w:divBdr>
        <w:top w:val="none" w:sz="0" w:space="0" w:color="auto"/>
        <w:left w:val="none" w:sz="0" w:space="0" w:color="auto"/>
        <w:bottom w:val="none" w:sz="0" w:space="0" w:color="auto"/>
        <w:right w:val="none" w:sz="0" w:space="0" w:color="auto"/>
      </w:divBdr>
    </w:div>
    <w:div w:id="657924681">
      <w:bodyDiv w:val="1"/>
      <w:marLeft w:val="0"/>
      <w:marRight w:val="0"/>
      <w:marTop w:val="0"/>
      <w:marBottom w:val="0"/>
      <w:divBdr>
        <w:top w:val="none" w:sz="0" w:space="0" w:color="auto"/>
        <w:left w:val="none" w:sz="0" w:space="0" w:color="auto"/>
        <w:bottom w:val="none" w:sz="0" w:space="0" w:color="auto"/>
        <w:right w:val="none" w:sz="0" w:space="0" w:color="auto"/>
      </w:divBdr>
    </w:div>
    <w:div w:id="674262773">
      <w:bodyDiv w:val="1"/>
      <w:marLeft w:val="0"/>
      <w:marRight w:val="0"/>
      <w:marTop w:val="0"/>
      <w:marBottom w:val="0"/>
      <w:divBdr>
        <w:top w:val="none" w:sz="0" w:space="0" w:color="auto"/>
        <w:left w:val="none" w:sz="0" w:space="0" w:color="auto"/>
        <w:bottom w:val="none" w:sz="0" w:space="0" w:color="auto"/>
        <w:right w:val="none" w:sz="0" w:space="0" w:color="auto"/>
      </w:divBdr>
    </w:div>
    <w:div w:id="677653881">
      <w:bodyDiv w:val="1"/>
      <w:marLeft w:val="0"/>
      <w:marRight w:val="0"/>
      <w:marTop w:val="0"/>
      <w:marBottom w:val="0"/>
      <w:divBdr>
        <w:top w:val="none" w:sz="0" w:space="0" w:color="auto"/>
        <w:left w:val="none" w:sz="0" w:space="0" w:color="auto"/>
        <w:bottom w:val="none" w:sz="0" w:space="0" w:color="auto"/>
        <w:right w:val="none" w:sz="0" w:space="0" w:color="auto"/>
      </w:divBdr>
    </w:div>
    <w:div w:id="687948336">
      <w:bodyDiv w:val="1"/>
      <w:marLeft w:val="0"/>
      <w:marRight w:val="0"/>
      <w:marTop w:val="0"/>
      <w:marBottom w:val="0"/>
      <w:divBdr>
        <w:top w:val="none" w:sz="0" w:space="0" w:color="auto"/>
        <w:left w:val="none" w:sz="0" w:space="0" w:color="auto"/>
        <w:bottom w:val="none" w:sz="0" w:space="0" w:color="auto"/>
        <w:right w:val="none" w:sz="0" w:space="0" w:color="auto"/>
      </w:divBdr>
    </w:div>
    <w:div w:id="784036835">
      <w:bodyDiv w:val="1"/>
      <w:marLeft w:val="0"/>
      <w:marRight w:val="0"/>
      <w:marTop w:val="0"/>
      <w:marBottom w:val="0"/>
      <w:divBdr>
        <w:top w:val="none" w:sz="0" w:space="0" w:color="auto"/>
        <w:left w:val="none" w:sz="0" w:space="0" w:color="auto"/>
        <w:bottom w:val="none" w:sz="0" w:space="0" w:color="auto"/>
        <w:right w:val="none" w:sz="0" w:space="0" w:color="auto"/>
      </w:divBdr>
    </w:div>
    <w:div w:id="791751323">
      <w:bodyDiv w:val="1"/>
      <w:marLeft w:val="0"/>
      <w:marRight w:val="0"/>
      <w:marTop w:val="0"/>
      <w:marBottom w:val="0"/>
      <w:divBdr>
        <w:top w:val="none" w:sz="0" w:space="0" w:color="auto"/>
        <w:left w:val="none" w:sz="0" w:space="0" w:color="auto"/>
        <w:bottom w:val="none" w:sz="0" w:space="0" w:color="auto"/>
        <w:right w:val="none" w:sz="0" w:space="0" w:color="auto"/>
      </w:divBdr>
    </w:div>
    <w:div w:id="797800849">
      <w:bodyDiv w:val="1"/>
      <w:marLeft w:val="0"/>
      <w:marRight w:val="0"/>
      <w:marTop w:val="0"/>
      <w:marBottom w:val="0"/>
      <w:divBdr>
        <w:top w:val="none" w:sz="0" w:space="0" w:color="auto"/>
        <w:left w:val="none" w:sz="0" w:space="0" w:color="auto"/>
        <w:bottom w:val="none" w:sz="0" w:space="0" w:color="auto"/>
        <w:right w:val="none" w:sz="0" w:space="0" w:color="auto"/>
      </w:divBdr>
    </w:div>
    <w:div w:id="809516164">
      <w:bodyDiv w:val="1"/>
      <w:marLeft w:val="0"/>
      <w:marRight w:val="0"/>
      <w:marTop w:val="0"/>
      <w:marBottom w:val="0"/>
      <w:divBdr>
        <w:top w:val="none" w:sz="0" w:space="0" w:color="auto"/>
        <w:left w:val="none" w:sz="0" w:space="0" w:color="auto"/>
        <w:bottom w:val="none" w:sz="0" w:space="0" w:color="auto"/>
        <w:right w:val="none" w:sz="0" w:space="0" w:color="auto"/>
      </w:divBdr>
    </w:div>
    <w:div w:id="810513309">
      <w:bodyDiv w:val="1"/>
      <w:marLeft w:val="0"/>
      <w:marRight w:val="0"/>
      <w:marTop w:val="0"/>
      <w:marBottom w:val="0"/>
      <w:divBdr>
        <w:top w:val="none" w:sz="0" w:space="0" w:color="auto"/>
        <w:left w:val="none" w:sz="0" w:space="0" w:color="auto"/>
        <w:bottom w:val="none" w:sz="0" w:space="0" w:color="auto"/>
        <w:right w:val="none" w:sz="0" w:space="0" w:color="auto"/>
      </w:divBdr>
    </w:div>
    <w:div w:id="813723138">
      <w:bodyDiv w:val="1"/>
      <w:marLeft w:val="0"/>
      <w:marRight w:val="0"/>
      <w:marTop w:val="0"/>
      <w:marBottom w:val="0"/>
      <w:divBdr>
        <w:top w:val="none" w:sz="0" w:space="0" w:color="auto"/>
        <w:left w:val="none" w:sz="0" w:space="0" w:color="auto"/>
        <w:bottom w:val="none" w:sz="0" w:space="0" w:color="auto"/>
        <w:right w:val="none" w:sz="0" w:space="0" w:color="auto"/>
      </w:divBdr>
    </w:div>
    <w:div w:id="813836733">
      <w:bodyDiv w:val="1"/>
      <w:marLeft w:val="0"/>
      <w:marRight w:val="0"/>
      <w:marTop w:val="0"/>
      <w:marBottom w:val="0"/>
      <w:divBdr>
        <w:top w:val="none" w:sz="0" w:space="0" w:color="auto"/>
        <w:left w:val="none" w:sz="0" w:space="0" w:color="auto"/>
        <w:bottom w:val="none" w:sz="0" w:space="0" w:color="auto"/>
        <w:right w:val="none" w:sz="0" w:space="0" w:color="auto"/>
      </w:divBdr>
    </w:div>
    <w:div w:id="817528269">
      <w:bodyDiv w:val="1"/>
      <w:marLeft w:val="0"/>
      <w:marRight w:val="0"/>
      <w:marTop w:val="0"/>
      <w:marBottom w:val="0"/>
      <w:divBdr>
        <w:top w:val="none" w:sz="0" w:space="0" w:color="auto"/>
        <w:left w:val="none" w:sz="0" w:space="0" w:color="auto"/>
        <w:bottom w:val="none" w:sz="0" w:space="0" w:color="auto"/>
        <w:right w:val="none" w:sz="0" w:space="0" w:color="auto"/>
      </w:divBdr>
    </w:div>
    <w:div w:id="824397299">
      <w:bodyDiv w:val="1"/>
      <w:marLeft w:val="0"/>
      <w:marRight w:val="0"/>
      <w:marTop w:val="0"/>
      <w:marBottom w:val="0"/>
      <w:divBdr>
        <w:top w:val="none" w:sz="0" w:space="0" w:color="auto"/>
        <w:left w:val="none" w:sz="0" w:space="0" w:color="auto"/>
        <w:bottom w:val="none" w:sz="0" w:space="0" w:color="auto"/>
        <w:right w:val="none" w:sz="0" w:space="0" w:color="auto"/>
      </w:divBdr>
    </w:div>
    <w:div w:id="831532390">
      <w:bodyDiv w:val="1"/>
      <w:marLeft w:val="0"/>
      <w:marRight w:val="0"/>
      <w:marTop w:val="0"/>
      <w:marBottom w:val="0"/>
      <w:divBdr>
        <w:top w:val="none" w:sz="0" w:space="0" w:color="auto"/>
        <w:left w:val="none" w:sz="0" w:space="0" w:color="auto"/>
        <w:bottom w:val="none" w:sz="0" w:space="0" w:color="auto"/>
        <w:right w:val="none" w:sz="0" w:space="0" w:color="auto"/>
      </w:divBdr>
    </w:div>
    <w:div w:id="831721394">
      <w:bodyDiv w:val="1"/>
      <w:marLeft w:val="0"/>
      <w:marRight w:val="0"/>
      <w:marTop w:val="0"/>
      <w:marBottom w:val="0"/>
      <w:divBdr>
        <w:top w:val="none" w:sz="0" w:space="0" w:color="auto"/>
        <w:left w:val="none" w:sz="0" w:space="0" w:color="auto"/>
        <w:bottom w:val="none" w:sz="0" w:space="0" w:color="auto"/>
        <w:right w:val="none" w:sz="0" w:space="0" w:color="auto"/>
      </w:divBdr>
    </w:div>
    <w:div w:id="860095837">
      <w:bodyDiv w:val="1"/>
      <w:marLeft w:val="0"/>
      <w:marRight w:val="0"/>
      <w:marTop w:val="0"/>
      <w:marBottom w:val="0"/>
      <w:divBdr>
        <w:top w:val="none" w:sz="0" w:space="0" w:color="auto"/>
        <w:left w:val="none" w:sz="0" w:space="0" w:color="auto"/>
        <w:bottom w:val="none" w:sz="0" w:space="0" w:color="auto"/>
        <w:right w:val="none" w:sz="0" w:space="0" w:color="auto"/>
      </w:divBdr>
    </w:div>
    <w:div w:id="864290511">
      <w:bodyDiv w:val="1"/>
      <w:marLeft w:val="0"/>
      <w:marRight w:val="0"/>
      <w:marTop w:val="0"/>
      <w:marBottom w:val="0"/>
      <w:divBdr>
        <w:top w:val="none" w:sz="0" w:space="0" w:color="auto"/>
        <w:left w:val="none" w:sz="0" w:space="0" w:color="auto"/>
        <w:bottom w:val="none" w:sz="0" w:space="0" w:color="auto"/>
        <w:right w:val="none" w:sz="0" w:space="0" w:color="auto"/>
      </w:divBdr>
    </w:div>
    <w:div w:id="882906508">
      <w:bodyDiv w:val="1"/>
      <w:marLeft w:val="0"/>
      <w:marRight w:val="0"/>
      <w:marTop w:val="0"/>
      <w:marBottom w:val="0"/>
      <w:divBdr>
        <w:top w:val="none" w:sz="0" w:space="0" w:color="auto"/>
        <w:left w:val="none" w:sz="0" w:space="0" w:color="auto"/>
        <w:bottom w:val="none" w:sz="0" w:space="0" w:color="auto"/>
        <w:right w:val="none" w:sz="0" w:space="0" w:color="auto"/>
      </w:divBdr>
    </w:div>
    <w:div w:id="888490627">
      <w:bodyDiv w:val="1"/>
      <w:marLeft w:val="0"/>
      <w:marRight w:val="0"/>
      <w:marTop w:val="0"/>
      <w:marBottom w:val="0"/>
      <w:divBdr>
        <w:top w:val="none" w:sz="0" w:space="0" w:color="auto"/>
        <w:left w:val="none" w:sz="0" w:space="0" w:color="auto"/>
        <w:bottom w:val="none" w:sz="0" w:space="0" w:color="auto"/>
        <w:right w:val="none" w:sz="0" w:space="0" w:color="auto"/>
      </w:divBdr>
    </w:div>
    <w:div w:id="889457705">
      <w:bodyDiv w:val="1"/>
      <w:marLeft w:val="0"/>
      <w:marRight w:val="0"/>
      <w:marTop w:val="0"/>
      <w:marBottom w:val="0"/>
      <w:divBdr>
        <w:top w:val="none" w:sz="0" w:space="0" w:color="auto"/>
        <w:left w:val="none" w:sz="0" w:space="0" w:color="auto"/>
        <w:bottom w:val="none" w:sz="0" w:space="0" w:color="auto"/>
        <w:right w:val="none" w:sz="0" w:space="0" w:color="auto"/>
      </w:divBdr>
    </w:div>
    <w:div w:id="907115129">
      <w:bodyDiv w:val="1"/>
      <w:marLeft w:val="0"/>
      <w:marRight w:val="0"/>
      <w:marTop w:val="0"/>
      <w:marBottom w:val="0"/>
      <w:divBdr>
        <w:top w:val="none" w:sz="0" w:space="0" w:color="auto"/>
        <w:left w:val="none" w:sz="0" w:space="0" w:color="auto"/>
        <w:bottom w:val="none" w:sz="0" w:space="0" w:color="auto"/>
        <w:right w:val="none" w:sz="0" w:space="0" w:color="auto"/>
      </w:divBdr>
      <w:divsChild>
        <w:div w:id="1886484089">
          <w:marLeft w:val="0"/>
          <w:marRight w:val="0"/>
          <w:marTop w:val="0"/>
          <w:marBottom w:val="0"/>
          <w:divBdr>
            <w:top w:val="none" w:sz="0" w:space="0" w:color="auto"/>
            <w:left w:val="none" w:sz="0" w:space="0" w:color="auto"/>
            <w:bottom w:val="none" w:sz="0" w:space="0" w:color="auto"/>
            <w:right w:val="none" w:sz="0" w:space="0" w:color="auto"/>
          </w:divBdr>
          <w:divsChild>
            <w:div w:id="929776758">
              <w:marLeft w:val="0"/>
              <w:marRight w:val="0"/>
              <w:marTop w:val="0"/>
              <w:marBottom w:val="0"/>
              <w:divBdr>
                <w:top w:val="none" w:sz="0" w:space="0" w:color="auto"/>
                <w:left w:val="none" w:sz="0" w:space="0" w:color="auto"/>
                <w:bottom w:val="none" w:sz="0" w:space="0" w:color="auto"/>
                <w:right w:val="none" w:sz="0" w:space="0" w:color="auto"/>
              </w:divBdr>
              <w:divsChild>
                <w:div w:id="1978728816">
                  <w:marLeft w:val="0"/>
                  <w:marRight w:val="0"/>
                  <w:marTop w:val="0"/>
                  <w:marBottom w:val="0"/>
                  <w:divBdr>
                    <w:top w:val="none" w:sz="0" w:space="0" w:color="auto"/>
                    <w:left w:val="none" w:sz="0" w:space="0" w:color="auto"/>
                    <w:bottom w:val="none" w:sz="0" w:space="0" w:color="auto"/>
                    <w:right w:val="none" w:sz="0" w:space="0" w:color="auto"/>
                  </w:divBdr>
                  <w:divsChild>
                    <w:div w:id="21271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82450">
      <w:bodyDiv w:val="1"/>
      <w:marLeft w:val="0"/>
      <w:marRight w:val="0"/>
      <w:marTop w:val="0"/>
      <w:marBottom w:val="0"/>
      <w:divBdr>
        <w:top w:val="none" w:sz="0" w:space="0" w:color="auto"/>
        <w:left w:val="none" w:sz="0" w:space="0" w:color="auto"/>
        <w:bottom w:val="none" w:sz="0" w:space="0" w:color="auto"/>
        <w:right w:val="none" w:sz="0" w:space="0" w:color="auto"/>
      </w:divBdr>
    </w:div>
    <w:div w:id="914896060">
      <w:bodyDiv w:val="1"/>
      <w:marLeft w:val="0"/>
      <w:marRight w:val="0"/>
      <w:marTop w:val="0"/>
      <w:marBottom w:val="0"/>
      <w:divBdr>
        <w:top w:val="none" w:sz="0" w:space="0" w:color="auto"/>
        <w:left w:val="none" w:sz="0" w:space="0" w:color="auto"/>
        <w:bottom w:val="none" w:sz="0" w:space="0" w:color="auto"/>
        <w:right w:val="none" w:sz="0" w:space="0" w:color="auto"/>
      </w:divBdr>
    </w:div>
    <w:div w:id="940719735">
      <w:bodyDiv w:val="1"/>
      <w:marLeft w:val="0"/>
      <w:marRight w:val="0"/>
      <w:marTop w:val="0"/>
      <w:marBottom w:val="0"/>
      <w:divBdr>
        <w:top w:val="none" w:sz="0" w:space="0" w:color="auto"/>
        <w:left w:val="none" w:sz="0" w:space="0" w:color="auto"/>
        <w:bottom w:val="none" w:sz="0" w:space="0" w:color="auto"/>
        <w:right w:val="none" w:sz="0" w:space="0" w:color="auto"/>
      </w:divBdr>
    </w:div>
    <w:div w:id="944002510">
      <w:bodyDiv w:val="1"/>
      <w:marLeft w:val="0"/>
      <w:marRight w:val="0"/>
      <w:marTop w:val="0"/>
      <w:marBottom w:val="0"/>
      <w:divBdr>
        <w:top w:val="none" w:sz="0" w:space="0" w:color="auto"/>
        <w:left w:val="none" w:sz="0" w:space="0" w:color="auto"/>
        <w:bottom w:val="none" w:sz="0" w:space="0" w:color="auto"/>
        <w:right w:val="none" w:sz="0" w:space="0" w:color="auto"/>
      </w:divBdr>
    </w:div>
    <w:div w:id="966274252">
      <w:bodyDiv w:val="1"/>
      <w:marLeft w:val="0"/>
      <w:marRight w:val="0"/>
      <w:marTop w:val="0"/>
      <w:marBottom w:val="0"/>
      <w:divBdr>
        <w:top w:val="none" w:sz="0" w:space="0" w:color="auto"/>
        <w:left w:val="none" w:sz="0" w:space="0" w:color="auto"/>
        <w:bottom w:val="none" w:sz="0" w:space="0" w:color="auto"/>
        <w:right w:val="none" w:sz="0" w:space="0" w:color="auto"/>
      </w:divBdr>
    </w:div>
    <w:div w:id="984159153">
      <w:bodyDiv w:val="1"/>
      <w:marLeft w:val="0"/>
      <w:marRight w:val="0"/>
      <w:marTop w:val="0"/>
      <w:marBottom w:val="0"/>
      <w:divBdr>
        <w:top w:val="none" w:sz="0" w:space="0" w:color="auto"/>
        <w:left w:val="none" w:sz="0" w:space="0" w:color="auto"/>
        <w:bottom w:val="none" w:sz="0" w:space="0" w:color="auto"/>
        <w:right w:val="none" w:sz="0" w:space="0" w:color="auto"/>
      </w:divBdr>
    </w:div>
    <w:div w:id="1004746081">
      <w:bodyDiv w:val="1"/>
      <w:marLeft w:val="0"/>
      <w:marRight w:val="0"/>
      <w:marTop w:val="0"/>
      <w:marBottom w:val="0"/>
      <w:divBdr>
        <w:top w:val="none" w:sz="0" w:space="0" w:color="auto"/>
        <w:left w:val="none" w:sz="0" w:space="0" w:color="auto"/>
        <w:bottom w:val="none" w:sz="0" w:space="0" w:color="auto"/>
        <w:right w:val="none" w:sz="0" w:space="0" w:color="auto"/>
      </w:divBdr>
    </w:div>
    <w:div w:id="1011832430">
      <w:bodyDiv w:val="1"/>
      <w:marLeft w:val="0"/>
      <w:marRight w:val="0"/>
      <w:marTop w:val="0"/>
      <w:marBottom w:val="0"/>
      <w:divBdr>
        <w:top w:val="none" w:sz="0" w:space="0" w:color="auto"/>
        <w:left w:val="none" w:sz="0" w:space="0" w:color="auto"/>
        <w:bottom w:val="none" w:sz="0" w:space="0" w:color="auto"/>
        <w:right w:val="none" w:sz="0" w:space="0" w:color="auto"/>
      </w:divBdr>
    </w:div>
    <w:div w:id="1012799765">
      <w:bodyDiv w:val="1"/>
      <w:marLeft w:val="0"/>
      <w:marRight w:val="0"/>
      <w:marTop w:val="0"/>
      <w:marBottom w:val="0"/>
      <w:divBdr>
        <w:top w:val="none" w:sz="0" w:space="0" w:color="auto"/>
        <w:left w:val="none" w:sz="0" w:space="0" w:color="auto"/>
        <w:bottom w:val="none" w:sz="0" w:space="0" w:color="auto"/>
        <w:right w:val="none" w:sz="0" w:space="0" w:color="auto"/>
      </w:divBdr>
    </w:div>
    <w:div w:id="1014957820">
      <w:bodyDiv w:val="1"/>
      <w:marLeft w:val="0"/>
      <w:marRight w:val="0"/>
      <w:marTop w:val="0"/>
      <w:marBottom w:val="0"/>
      <w:divBdr>
        <w:top w:val="none" w:sz="0" w:space="0" w:color="auto"/>
        <w:left w:val="none" w:sz="0" w:space="0" w:color="auto"/>
        <w:bottom w:val="none" w:sz="0" w:space="0" w:color="auto"/>
        <w:right w:val="none" w:sz="0" w:space="0" w:color="auto"/>
      </w:divBdr>
    </w:div>
    <w:div w:id="1028487174">
      <w:bodyDiv w:val="1"/>
      <w:marLeft w:val="0"/>
      <w:marRight w:val="0"/>
      <w:marTop w:val="0"/>
      <w:marBottom w:val="0"/>
      <w:divBdr>
        <w:top w:val="none" w:sz="0" w:space="0" w:color="auto"/>
        <w:left w:val="none" w:sz="0" w:space="0" w:color="auto"/>
        <w:bottom w:val="none" w:sz="0" w:space="0" w:color="auto"/>
        <w:right w:val="none" w:sz="0" w:space="0" w:color="auto"/>
      </w:divBdr>
    </w:div>
    <w:div w:id="1040595721">
      <w:bodyDiv w:val="1"/>
      <w:marLeft w:val="0"/>
      <w:marRight w:val="0"/>
      <w:marTop w:val="0"/>
      <w:marBottom w:val="0"/>
      <w:divBdr>
        <w:top w:val="none" w:sz="0" w:space="0" w:color="auto"/>
        <w:left w:val="none" w:sz="0" w:space="0" w:color="auto"/>
        <w:bottom w:val="none" w:sz="0" w:space="0" w:color="auto"/>
        <w:right w:val="none" w:sz="0" w:space="0" w:color="auto"/>
      </w:divBdr>
    </w:div>
    <w:div w:id="1047875168">
      <w:bodyDiv w:val="1"/>
      <w:marLeft w:val="0"/>
      <w:marRight w:val="0"/>
      <w:marTop w:val="0"/>
      <w:marBottom w:val="0"/>
      <w:divBdr>
        <w:top w:val="none" w:sz="0" w:space="0" w:color="auto"/>
        <w:left w:val="none" w:sz="0" w:space="0" w:color="auto"/>
        <w:bottom w:val="none" w:sz="0" w:space="0" w:color="auto"/>
        <w:right w:val="none" w:sz="0" w:space="0" w:color="auto"/>
      </w:divBdr>
    </w:div>
    <w:div w:id="1051074172">
      <w:bodyDiv w:val="1"/>
      <w:marLeft w:val="0"/>
      <w:marRight w:val="0"/>
      <w:marTop w:val="0"/>
      <w:marBottom w:val="0"/>
      <w:divBdr>
        <w:top w:val="none" w:sz="0" w:space="0" w:color="auto"/>
        <w:left w:val="none" w:sz="0" w:space="0" w:color="auto"/>
        <w:bottom w:val="none" w:sz="0" w:space="0" w:color="auto"/>
        <w:right w:val="none" w:sz="0" w:space="0" w:color="auto"/>
      </w:divBdr>
    </w:div>
    <w:div w:id="1074158811">
      <w:bodyDiv w:val="1"/>
      <w:marLeft w:val="0"/>
      <w:marRight w:val="0"/>
      <w:marTop w:val="0"/>
      <w:marBottom w:val="0"/>
      <w:divBdr>
        <w:top w:val="none" w:sz="0" w:space="0" w:color="auto"/>
        <w:left w:val="none" w:sz="0" w:space="0" w:color="auto"/>
        <w:bottom w:val="none" w:sz="0" w:space="0" w:color="auto"/>
        <w:right w:val="none" w:sz="0" w:space="0" w:color="auto"/>
      </w:divBdr>
    </w:div>
    <w:div w:id="1103188412">
      <w:bodyDiv w:val="1"/>
      <w:marLeft w:val="0"/>
      <w:marRight w:val="0"/>
      <w:marTop w:val="0"/>
      <w:marBottom w:val="0"/>
      <w:divBdr>
        <w:top w:val="none" w:sz="0" w:space="0" w:color="auto"/>
        <w:left w:val="none" w:sz="0" w:space="0" w:color="auto"/>
        <w:bottom w:val="none" w:sz="0" w:space="0" w:color="auto"/>
        <w:right w:val="none" w:sz="0" w:space="0" w:color="auto"/>
      </w:divBdr>
    </w:div>
    <w:div w:id="1142960830">
      <w:bodyDiv w:val="1"/>
      <w:marLeft w:val="0"/>
      <w:marRight w:val="0"/>
      <w:marTop w:val="0"/>
      <w:marBottom w:val="0"/>
      <w:divBdr>
        <w:top w:val="none" w:sz="0" w:space="0" w:color="auto"/>
        <w:left w:val="none" w:sz="0" w:space="0" w:color="auto"/>
        <w:bottom w:val="none" w:sz="0" w:space="0" w:color="auto"/>
        <w:right w:val="none" w:sz="0" w:space="0" w:color="auto"/>
      </w:divBdr>
    </w:div>
    <w:div w:id="1171260046">
      <w:bodyDiv w:val="1"/>
      <w:marLeft w:val="0"/>
      <w:marRight w:val="0"/>
      <w:marTop w:val="0"/>
      <w:marBottom w:val="0"/>
      <w:divBdr>
        <w:top w:val="none" w:sz="0" w:space="0" w:color="auto"/>
        <w:left w:val="none" w:sz="0" w:space="0" w:color="auto"/>
        <w:bottom w:val="none" w:sz="0" w:space="0" w:color="auto"/>
        <w:right w:val="none" w:sz="0" w:space="0" w:color="auto"/>
      </w:divBdr>
    </w:div>
    <w:div w:id="1171991605">
      <w:bodyDiv w:val="1"/>
      <w:marLeft w:val="0"/>
      <w:marRight w:val="0"/>
      <w:marTop w:val="0"/>
      <w:marBottom w:val="0"/>
      <w:divBdr>
        <w:top w:val="none" w:sz="0" w:space="0" w:color="auto"/>
        <w:left w:val="none" w:sz="0" w:space="0" w:color="auto"/>
        <w:bottom w:val="none" w:sz="0" w:space="0" w:color="auto"/>
        <w:right w:val="none" w:sz="0" w:space="0" w:color="auto"/>
      </w:divBdr>
    </w:div>
    <w:div w:id="1185902400">
      <w:bodyDiv w:val="1"/>
      <w:marLeft w:val="0"/>
      <w:marRight w:val="0"/>
      <w:marTop w:val="0"/>
      <w:marBottom w:val="0"/>
      <w:divBdr>
        <w:top w:val="none" w:sz="0" w:space="0" w:color="auto"/>
        <w:left w:val="none" w:sz="0" w:space="0" w:color="auto"/>
        <w:bottom w:val="none" w:sz="0" w:space="0" w:color="auto"/>
        <w:right w:val="none" w:sz="0" w:space="0" w:color="auto"/>
      </w:divBdr>
    </w:div>
    <w:div w:id="1210074931">
      <w:bodyDiv w:val="1"/>
      <w:marLeft w:val="0"/>
      <w:marRight w:val="0"/>
      <w:marTop w:val="0"/>
      <w:marBottom w:val="0"/>
      <w:divBdr>
        <w:top w:val="none" w:sz="0" w:space="0" w:color="auto"/>
        <w:left w:val="none" w:sz="0" w:space="0" w:color="auto"/>
        <w:bottom w:val="none" w:sz="0" w:space="0" w:color="auto"/>
        <w:right w:val="none" w:sz="0" w:space="0" w:color="auto"/>
      </w:divBdr>
      <w:divsChild>
        <w:div w:id="1327247879">
          <w:marLeft w:val="0"/>
          <w:marRight w:val="0"/>
          <w:marTop w:val="0"/>
          <w:marBottom w:val="0"/>
          <w:divBdr>
            <w:top w:val="none" w:sz="0" w:space="0" w:color="auto"/>
            <w:left w:val="none" w:sz="0" w:space="0" w:color="auto"/>
            <w:bottom w:val="none" w:sz="0" w:space="0" w:color="auto"/>
            <w:right w:val="none" w:sz="0" w:space="0" w:color="auto"/>
          </w:divBdr>
        </w:div>
      </w:divsChild>
    </w:div>
    <w:div w:id="1222982842">
      <w:bodyDiv w:val="1"/>
      <w:marLeft w:val="0"/>
      <w:marRight w:val="0"/>
      <w:marTop w:val="0"/>
      <w:marBottom w:val="0"/>
      <w:divBdr>
        <w:top w:val="none" w:sz="0" w:space="0" w:color="auto"/>
        <w:left w:val="none" w:sz="0" w:space="0" w:color="auto"/>
        <w:bottom w:val="none" w:sz="0" w:space="0" w:color="auto"/>
        <w:right w:val="none" w:sz="0" w:space="0" w:color="auto"/>
      </w:divBdr>
    </w:div>
    <w:div w:id="1238369500">
      <w:bodyDiv w:val="1"/>
      <w:marLeft w:val="0"/>
      <w:marRight w:val="0"/>
      <w:marTop w:val="0"/>
      <w:marBottom w:val="0"/>
      <w:divBdr>
        <w:top w:val="none" w:sz="0" w:space="0" w:color="auto"/>
        <w:left w:val="none" w:sz="0" w:space="0" w:color="auto"/>
        <w:bottom w:val="none" w:sz="0" w:space="0" w:color="auto"/>
        <w:right w:val="none" w:sz="0" w:space="0" w:color="auto"/>
      </w:divBdr>
    </w:div>
    <w:div w:id="1245065667">
      <w:bodyDiv w:val="1"/>
      <w:marLeft w:val="0"/>
      <w:marRight w:val="0"/>
      <w:marTop w:val="0"/>
      <w:marBottom w:val="0"/>
      <w:divBdr>
        <w:top w:val="none" w:sz="0" w:space="0" w:color="auto"/>
        <w:left w:val="none" w:sz="0" w:space="0" w:color="auto"/>
        <w:bottom w:val="none" w:sz="0" w:space="0" w:color="auto"/>
        <w:right w:val="none" w:sz="0" w:space="0" w:color="auto"/>
      </w:divBdr>
    </w:div>
    <w:div w:id="1253855594">
      <w:bodyDiv w:val="1"/>
      <w:marLeft w:val="0"/>
      <w:marRight w:val="0"/>
      <w:marTop w:val="0"/>
      <w:marBottom w:val="0"/>
      <w:divBdr>
        <w:top w:val="none" w:sz="0" w:space="0" w:color="auto"/>
        <w:left w:val="none" w:sz="0" w:space="0" w:color="auto"/>
        <w:bottom w:val="none" w:sz="0" w:space="0" w:color="auto"/>
        <w:right w:val="none" w:sz="0" w:space="0" w:color="auto"/>
      </w:divBdr>
    </w:div>
    <w:div w:id="1254586301">
      <w:bodyDiv w:val="1"/>
      <w:marLeft w:val="0"/>
      <w:marRight w:val="0"/>
      <w:marTop w:val="0"/>
      <w:marBottom w:val="0"/>
      <w:divBdr>
        <w:top w:val="none" w:sz="0" w:space="0" w:color="auto"/>
        <w:left w:val="none" w:sz="0" w:space="0" w:color="auto"/>
        <w:bottom w:val="none" w:sz="0" w:space="0" w:color="auto"/>
        <w:right w:val="none" w:sz="0" w:space="0" w:color="auto"/>
      </w:divBdr>
    </w:div>
    <w:div w:id="1317764175">
      <w:bodyDiv w:val="1"/>
      <w:marLeft w:val="0"/>
      <w:marRight w:val="0"/>
      <w:marTop w:val="0"/>
      <w:marBottom w:val="0"/>
      <w:divBdr>
        <w:top w:val="none" w:sz="0" w:space="0" w:color="auto"/>
        <w:left w:val="none" w:sz="0" w:space="0" w:color="auto"/>
        <w:bottom w:val="none" w:sz="0" w:space="0" w:color="auto"/>
        <w:right w:val="none" w:sz="0" w:space="0" w:color="auto"/>
      </w:divBdr>
    </w:div>
    <w:div w:id="1321541061">
      <w:bodyDiv w:val="1"/>
      <w:marLeft w:val="0"/>
      <w:marRight w:val="0"/>
      <w:marTop w:val="0"/>
      <w:marBottom w:val="0"/>
      <w:divBdr>
        <w:top w:val="none" w:sz="0" w:space="0" w:color="auto"/>
        <w:left w:val="none" w:sz="0" w:space="0" w:color="auto"/>
        <w:bottom w:val="none" w:sz="0" w:space="0" w:color="auto"/>
        <w:right w:val="none" w:sz="0" w:space="0" w:color="auto"/>
      </w:divBdr>
    </w:div>
    <w:div w:id="1332562288">
      <w:bodyDiv w:val="1"/>
      <w:marLeft w:val="0"/>
      <w:marRight w:val="0"/>
      <w:marTop w:val="0"/>
      <w:marBottom w:val="0"/>
      <w:divBdr>
        <w:top w:val="none" w:sz="0" w:space="0" w:color="auto"/>
        <w:left w:val="none" w:sz="0" w:space="0" w:color="auto"/>
        <w:bottom w:val="none" w:sz="0" w:space="0" w:color="auto"/>
        <w:right w:val="none" w:sz="0" w:space="0" w:color="auto"/>
      </w:divBdr>
    </w:div>
    <w:div w:id="1348486505">
      <w:bodyDiv w:val="1"/>
      <w:marLeft w:val="0"/>
      <w:marRight w:val="0"/>
      <w:marTop w:val="0"/>
      <w:marBottom w:val="0"/>
      <w:divBdr>
        <w:top w:val="none" w:sz="0" w:space="0" w:color="auto"/>
        <w:left w:val="none" w:sz="0" w:space="0" w:color="auto"/>
        <w:bottom w:val="none" w:sz="0" w:space="0" w:color="auto"/>
        <w:right w:val="none" w:sz="0" w:space="0" w:color="auto"/>
      </w:divBdr>
    </w:div>
    <w:div w:id="1353410750">
      <w:bodyDiv w:val="1"/>
      <w:marLeft w:val="0"/>
      <w:marRight w:val="0"/>
      <w:marTop w:val="0"/>
      <w:marBottom w:val="0"/>
      <w:divBdr>
        <w:top w:val="none" w:sz="0" w:space="0" w:color="auto"/>
        <w:left w:val="none" w:sz="0" w:space="0" w:color="auto"/>
        <w:bottom w:val="none" w:sz="0" w:space="0" w:color="auto"/>
        <w:right w:val="none" w:sz="0" w:space="0" w:color="auto"/>
      </w:divBdr>
    </w:div>
    <w:div w:id="1369792972">
      <w:bodyDiv w:val="1"/>
      <w:marLeft w:val="0"/>
      <w:marRight w:val="0"/>
      <w:marTop w:val="0"/>
      <w:marBottom w:val="0"/>
      <w:divBdr>
        <w:top w:val="none" w:sz="0" w:space="0" w:color="auto"/>
        <w:left w:val="none" w:sz="0" w:space="0" w:color="auto"/>
        <w:bottom w:val="none" w:sz="0" w:space="0" w:color="auto"/>
        <w:right w:val="none" w:sz="0" w:space="0" w:color="auto"/>
      </w:divBdr>
    </w:div>
    <w:div w:id="1375080800">
      <w:bodyDiv w:val="1"/>
      <w:marLeft w:val="0"/>
      <w:marRight w:val="0"/>
      <w:marTop w:val="0"/>
      <w:marBottom w:val="0"/>
      <w:divBdr>
        <w:top w:val="none" w:sz="0" w:space="0" w:color="auto"/>
        <w:left w:val="none" w:sz="0" w:space="0" w:color="auto"/>
        <w:bottom w:val="none" w:sz="0" w:space="0" w:color="auto"/>
        <w:right w:val="none" w:sz="0" w:space="0" w:color="auto"/>
      </w:divBdr>
    </w:div>
    <w:div w:id="1375615337">
      <w:bodyDiv w:val="1"/>
      <w:marLeft w:val="0"/>
      <w:marRight w:val="0"/>
      <w:marTop w:val="0"/>
      <w:marBottom w:val="0"/>
      <w:divBdr>
        <w:top w:val="none" w:sz="0" w:space="0" w:color="auto"/>
        <w:left w:val="none" w:sz="0" w:space="0" w:color="auto"/>
        <w:bottom w:val="none" w:sz="0" w:space="0" w:color="auto"/>
        <w:right w:val="none" w:sz="0" w:space="0" w:color="auto"/>
      </w:divBdr>
    </w:div>
    <w:div w:id="1397972707">
      <w:bodyDiv w:val="1"/>
      <w:marLeft w:val="0"/>
      <w:marRight w:val="0"/>
      <w:marTop w:val="0"/>
      <w:marBottom w:val="0"/>
      <w:divBdr>
        <w:top w:val="none" w:sz="0" w:space="0" w:color="auto"/>
        <w:left w:val="none" w:sz="0" w:space="0" w:color="auto"/>
        <w:bottom w:val="none" w:sz="0" w:space="0" w:color="auto"/>
        <w:right w:val="none" w:sz="0" w:space="0" w:color="auto"/>
      </w:divBdr>
    </w:div>
    <w:div w:id="1423181541">
      <w:bodyDiv w:val="1"/>
      <w:marLeft w:val="0"/>
      <w:marRight w:val="0"/>
      <w:marTop w:val="0"/>
      <w:marBottom w:val="0"/>
      <w:divBdr>
        <w:top w:val="none" w:sz="0" w:space="0" w:color="auto"/>
        <w:left w:val="none" w:sz="0" w:space="0" w:color="auto"/>
        <w:bottom w:val="none" w:sz="0" w:space="0" w:color="auto"/>
        <w:right w:val="none" w:sz="0" w:space="0" w:color="auto"/>
      </w:divBdr>
    </w:div>
    <w:div w:id="1435900098">
      <w:bodyDiv w:val="1"/>
      <w:marLeft w:val="0"/>
      <w:marRight w:val="0"/>
      <w:marTop w:val="0"/>
      <w:marBottom w:val="0"/>
      <w:divBdr>
        <w:top w:val="none" w:sz="0" w:space="0" w:color="auto"/>
        <w:left w:val="none" w:sz="0" w:space="0" w:color="auto"/>
        <w:bottom w:val="none" w:sz="0" w:space="0" w:color="auto"/>
        <w:right w:val="none" w:sz="0" w:space="0" w:color="auto"/>
      </w:divBdr>
    </w:div>
    <w:div w:id="1448230854">
      <w:bodyDiv w:val="1"/>
      <w:marLeft w:val="0"/>
      <w:marRight w:val="0"/>
      <w:marTop w:val="0"/>
      <w:marBottom w:val="0"/>
      <w:divBdr>
        <w:top w:val="none" w:sz="0" w:space="0" w:color="auto"/>
        <w:left w:val="none" w:sz="0" w:space="0" w:color="auto"/>
        <w:bottom w:val="none" w:sz="0" w:space="0" w:color="auto"/>
        <w:right w:val="none" w:sz="0" w:space="0" w:color="auto"/>
      </w:divBdr>
    </w:div>
    <w:div w:id="1460803681">
      <w:bodyDiv w:val="1"/>
      <w:marLeft w:val="0"/>
      <w:marRight w:val="0"/>
      <w:marTop w:val="0"/>
      <w:marBottom w:val="0"/>
      <w:divBdr>
        <w:top w:val="none" w:sz="0" w:space="0" w:color="auto"/>
        <w:left w:val="none" w:sz="0" w:space="0" w:color="auto"/>
        <w:bottom w:val="none" w:sz="0" w:space="0" w:color="auto"/>
        <w:right w:val="none" w:sz="0" w:space="0" w:color="auto"/>
      </w:divBdr>
    </w:div>
    <w:div w:id="1489781575">
      <w:bodyDiv w:val="1"/>
      <w:marLeft w:val="0"/>
      <w:marRight w:val="0"/>
      <w:marTop w:val="0"/>
      <w:marBottom w:val="0"/>
      <w:divBdr>
        <w:top w:val="none" w:sz="0" w:space="0" w:color="auto"/>
        <w:left w:val="none" w:sz="0" w:space="0" w:color="auto"/>
        <w:bottom w:val="none" w:sz="0" w:space="0" w:color="auto"/>
        <w:right w:val="none" w:sz="0" w:space="0" w:color="auto"/>
      </w:divBdr>
    </w:div>
    <w:div w:id="1510025387">
      <w:bodyDiv w:val="1"/>
      <w:marLeft w:val="0"/>
      <w:marRight w:val="0"/>
      <w:marTop w:val="0"/>
      <w:marBottom w:val="0"/>
      <w:divBdr>
        <w:top w:val="none" w:sz="0" w:space="0" w:color="auto"/>
        <w:left w:val="none" w:sz="0" w:space="0" w:color="auto"/>
        <w:bottom w:val="none" w:sz="0" w:space="0" w:color="auto"/>
        <w:right w:val="none" w:sz="0" w:space="0" w:color="auto"/>
      </w:divBdr>
    </w:div>
    <w:div w:id="1524123997">
      <w:bodyDiv w:val="1"/>
      <w:marLeft w:val="0"/>
      <w:marRight w:val="0"/>
      <w:marTop w:val="0"/>
      <w:marBottom w:val="0"/>
      <w:divBdr>
        <w:top w:val="none" w:sz="0" w:space="0" w:color="auto"/>
        <w:left w:val="none" w:sz="0" w:space="0" w:color="auto"/>
        <w:bottom w:val="none" w:sz="0" w:space="0" w:color="auto"/>
        <w:right w:val="none" w:sz="0" w:space="0" w:color="auto"/>
      </w:divBdr>
    </w:div>
    <w:div w:id="1527138961">
      <w:bodyDiv w:val="1"/>
      <w:marLeft w:val="0"/>
      <w:marRight w:val="0"/>
      <w:marTop w:val="0"/>
      <w:marBottom w:val="0"/>
      <w:divBdr>
        <w:top w:val="none" w:sz="0" w:space="0" w:color="auto"/>
        <w:left w:val="none" w:sz="0" w:space="0" w:color="auto"/>
        <w:bottom w:val="none" w:sz="0" w:space="0" w:color="auto"/>
        <w:right w:val="none" w:sz="0" w:space="0" w:color="auto"/>
      </w:divBdr>
    </w:div>
    <w:div w:id="1534423145">
      <w:bodyDiv w:val="1"/>
      <w:marLeft w:val="0"/>
      <w:marRight w:val="0"/>
      <w:marTop w:val="0"/>
      <w:marBottom w:val="0"/>
      <w:divBdr>
        <w:top w:val="none" w:sz="0" w:space="0" w:color="auto"/>
        <w:left w:val="none" w:sz="0" w:space="0" w:color="auto"/>
        <w:bottom w:val="none" w:sz="0" w:space="0" w:color="auto"/>
        <w:right w:val="none" w:sz="0" w:space="0" w:color="auto"/>
      </w:divBdr>
    </w:div>
    <w:div w:id="1539782937">
      <w:bodyDiv w:val="1"/>
      <w:marLeft w:val="0"/>
      <w:marRight w:val="0"/>
      <w:marTop w:val="0"/>
      <w:marBottom w:val="0"/>
      <w:divBdr>
        <w:top w:val="none" w:sz="0" w:space="0" w:color="auto"/>
        <w:left w:val="none" w:sz="0" w:space="0" w:color="auto"/>
        <w:bottom w:val="none" w:sz="0" w:space="0" w:color="auto"/>
        <w:right w:val="none" w:sz="0" w:space="0" w:color="auto"/>
      </w:divBdr>
    </w:div>
    <w:div w:id="1542941439">
      <w:bodyDiv w:val="1"/>
      <w:marLeft w:val="0"/>
      <w:marRight w:val="0"/>
      <w:marTop w:val="0"/>
      <w:marBottom w:val="0"/>
      <w:divBdr>
        <w:top w:val="none" w:sz="0" w:space="0" w:color="auto"/>
        <w:left w:val="none" w:sz="0" w:space="0" w:color="auto"/>
        <w:bottom w:val="none" w:sz="0" w:space="0" w:color="auto"/>
        <w:right w:val="none" w:sz="0" w:space="0" w:color="auto"/>
      </w:divBdr>
    </w:div>
    <w:div w:id="1572042543">
      <w:bodyDiv w:val="1"/>
      <w:marLeft w:val="0"/>
      <w:marRight w:val="0"/>
      <w:marTop w:val="0"/>
      <w:marBottom w:val="0"/>
      <w:divBdr>
        <w:top w:val="none" w:sz="0" w:space="0" w:color="auto"/>
        <w:left w:val="none" w:sz="0" w:space="0" w:color="auto"/>
        <w:bottom w:val="none" w:sz="0" w:space="0" w:color="auto"/>
        <w:right w:val="none" w:sz="0" w:space="0" w:color="auto"/>
      </w:divBdr>
    </w:div>
    <w:div w:id="1577012669">
      <w:bodyDiv w:val="1"/>
      <w:marLeft w:val="0"/>
      <w:marRight w:val="0"/>
      <w:marTop w:val="0"/>
      <w:marBottom w:val="0"/>
      <w:divBdr>
        <w:top w:val="none" w:sz="0" w:space="0" w:color="auto"/>
        <w:left w:val="none" w:sz="0" w:space="0" w:color="auto"/>
        <w:bottom w:val="none" w:sz="0" w:space="0" w:color="auto"/>
        <w:right w:val="none" w:sz="0" w:space="0" w:color="auto"/>
      </w:divBdr>
    </w:div>
    <w:div w:id="1579440388">
      <w:bodyDiv w:val="1"/>
      <w:marLeft w:val="0"/>
      <w:marRight w:val="0"/>
      <w:marTop w:val="0"/>
      <w:marBottom w:val="0"/>
      <w:divBdr>
        <w:top w:val="none" w:sz="0" w:space="0" w:color="auto"/>
        <w:left w:val="none" w:sz="0" w:space="0" w:color="auto"/>
        <w:bottom w:val="none" w:sz="0" w:space="0" w:color="auto"/>
        <w:right w:val="none" w:sz="0" w:space="0" w:color="auto"/>
      </w:divBdr>
    </w:div>
    <w:div w:id="1591235708">
      <w:bodyDiv w:val="1"/>
      <w:marLeft w:val="0"/>
      <w:marRight w:val="0"/>
      <w:marTop w:val="0"/>
      <w:marBottom w:val="0"/>
      <w:divBdr>
        <w:top w:val="none" w:sz="0" w:space="0" w:color="auto"/>
        <w:left w:val="none" w:sz="0" w:space="0" w:color="auto"/>
        <w:bottom w:val="none" w:sz="0" w:space="0" w:color="auto"/>
        <w:right w:val="none" w:sz="0" w:space="0" w:color="auto"/>
      </w:divBdr>
      <w:divsChild>
        <w:div w:id="1419130239">
          <w:marLeft w:val="0"/>
          <w:marRight w:val="0"/>
          <w:marTop w:val="0"/>
          <w:marBottom w:val="0"/>
          <w:divBdr>
            <w:top w:val="none" w:sz="0" w:space="0" w:color="auto"/>
            <w:left w:val="none" w:sz="0" w:space="0" w:color="auto"/>
            <w:bottom w:val="none" w:sz="0" w:space="0" w:color="auto"/>
            <w:right w:val="none" w:sz="0" w:space="0" w:color="auto"/>
          </w:divBdr>
        </w:div>
      </w:divsChild>
    </w:div>
    <w:div w:id="1599632580">
      <w:bodyDiv w:val="1"/>
      <w:marLeft w:val="0"/>
      <w:marRight w:val="0"/>
      <w:marTop w:val="0"/>
      <w:marBottom w:val="0"/>
      <w:divBdr>
        <w:top w:val="none" w:sz="0" w:space="0" w:color="auto"/>
        <w:left w:val="none" w:sz="0" w:space="0" w:color="auto"/>
        <w:bottom w:val="none" w:sz="0" w:space="0" w:color="auto"/>
        <w:right w:val="none" w:sz="0" w:space="0" w:color="auto"/>
      </w:divBdr>
    </w:div>
    <w:div w:id="1633369080">
      <w:bodyDiv w:val="1"/>
      <w:marLeft w:val="0"/>
      <w:marRight w:val="0"/>
      <w:marTop w:val="0"/>
      <w:marBottom w:val="0"/>
      <w:divBdr>
        <w:top w:val="none" w:sz="0" w:space="0" w:color="auto"/>
        <w:left w:val="none" w:sz="0" w:space="0" w:color="auto"/>
        <w:bottom w:val="none" w:sz="0" w:space="0" w:color="auto"/>
        <w:right w:val="none" w:sz="0" w:space="0" w:color="auto"/>
      </w:divBdr>
    </w:div>
    <w:div w:id="1663925838">
      <w:bodyDiv w:val="1"/>
      <w:marLeft w:val="0"/>
      <w:marRight w:val="0"/>
      <w:marTop w:val="0"/>
      <w:marBottom w:val="0"/>
      <w:divBdr>
        <w:top w:val="none" w:sz="0" w:space="0" w:color="auto"/>
        <w:left w:val="none" w:sz="0" w:space="0" w:color="auto"/>
        <w:bottom w:val="none" w:sz="0" w:space="0" w:color="auto"/>
        <w:right w:val="none" w:sz="0" w:space="0" w:color="auto"/>
      </w:divBdr>
    </w:div>
    <w:div w:id="1679236320">
      <w:bodyDiv w:val="1"/>
      <w:marLeft w:val="0"/>
      <w:marRight w:val="0"/>
      <w:marTop w:val="0"/>
      <w:marBottom w:val="0"/>
      <w:divBdr>
        <w:top w:val="none" w:sz="0" w:space="0" w:color="auto"/>
        <w:left w:val="none" w:sz="0" w:space="0" w:color="auto"/>
        <w:bottom w:val="none" w:sz="0" w:space="0" w:color="auto"/>
        <w:right w:val="none" w:sz="0" w:space="0" w:color="auto"/>
      </w:divBdr>
    </w:div>
    <w:div w:id="1684742002">
      <w:bodyDiv w:val="1"/>
      <w:marLeft w:val="0"/>
      <w:marRight w:val="0"/>
      <w:marTop w:val="0"/>
      <w:marBottom w:val="0"/>
      <w:divBdr>
        <w:top w:val="none" w:sz="0" w:space="0" w:color="auto"/>
        <w:left w:val="none" w:sz="0" w:space="0" w:color="auto"/>
        <w:bottom w:val="none" w:sz="0" w:space="0" w:color="auto"/>
        <w:right w:val="none" w:sz="0" w:space="0" w:color="auto"/>
      </w:divBdr>
    </w:div>
    <w:div w:id="1697384502">
      <w:bodyDiv w:val="1"/>
      <w:marLeft w:val="0"/>
      <w:marRight w:val="0"/>
      <w:marTop w:val="0"/>
      <w:marBottom w:val="0"/>
      <w:divBdr>
        <w:top w:val="none" w:sz="0" w:space="0" w:color="auto"/>
        <w:left w:val="none" w:sz="0" w:space="0" w:color="auto"/>
        <w:bottom w:val="none" w:sz="0" w:space="0" w:color="auto"/>
        <w:right w:val="none" w:sz="0" w:space="0" w:color="auto"/>
      </w:divBdr>
    </w:div>
    <w:div w:id="1703289389">
      <w:bodyDiv w:val="1"/>
      <w:marLeft w:val="0"/>
      <w:marRight w:val="0"/>
      <w:marTop w:val="0"/>
      <w:marBottom w:val="0"/>
      <w:divBdr>
        <w:top w:val="none" w:sz="0" w:space="0" w:color="auto"/>
        <w:left w:val="none" w:sz="0" w:space="0" w:color="auto"/>
        <w:bottom w:val="none" w:sz="0" w:space="0" w:color="auto"/>
        <w:right w:val="none" w:sz="0" w:space="0" w:color="auto"/>
      </w:divBdr>
    </w:div>
    <w:div w:id="1705135215">
      <w:bodyDiv w:val="1"/>
      <w:marLeft w:val="0"/>
      <w:marRight w:val="0"/>
      <w:marTop w:val="0"/>
      <w:marBottom w:val="0"/>
      <w:divBdr>
        <w:top w:val="none" w:sz="0" w:space="0" w:color="auto"/>
        <w:left w:val="none" w:sz="0" w:space="0" w:color="auto"/>
        <w:bottom w:val="none" w:sz="0" w:space="0" w:color="auto"/>
        <w:right w:val="none" w:sz="0" w:space="0" w:color="auto"/>
      </w:divBdr>
    </w:div>
    <w:div w:id="1709790770">
      <w:bodyDiv w:val="1"/>
      <w:marLeft w:val="0"/>
      <w:marRight w:val="0"/>
      <w:marTop w:val="0"/>
      <w:marBottom w:val="0"/>
      <w:divBdr>
        <w:top w:val="none" w:sz="0" w:space="0" w:color="auto"/>
        <w:left w:val="none" w:sz="0" w:space="0" w:color="auto"/>
        <w:bottom w:val="none" w:sz="0" w:space="0" w:color="auto"/>
        <w:right w:val="none" w:sz="0" w:space="0" w:color="auto"/>
      </w:divBdr>
    </w:div>
    <w:div w:id="1713575857">
      <w:bodyDiv w:val="1"/>
      <w:marLeft w:val="0"/>
      <w:marRight w:val="0"/>
      <w:marTop w:val="0"/>
      <w:marBottom w:val="0"/>
      <w:divBdr>
        <w:top w:val="none" w:sz="0" w:space="0" w:color="auto"/>
        <w:left w:val="none" w:sz="0" w:space="0" w:color="auto"/>
        <w:bottom w:val="none" w:sz="0" w:space="0" w:color="auto"/>
        <w:right w:val="none" w:sz="0" w:space="0" w:color="auto"/>
      </w:divBdr>
    </w:div>
    <w:div w:id="1742753065">
      <w:bodyDiv w:val="1"/>
      <w:marLeft w:val="0"/>
      <w:marRight w:val="0"/>
      <w:marTop w:val="0"/>
      <w:marBottom w:val="0"/>
      <w:divBdr>
        <w:top w:val="none" w:sz="0" w:space="0" w:color="auto"/>
        <w:left w:val="none" w:sz="0" w:space="0" w:color="auto"/>
        <w:bottom w:val="none" w:sz="0" w:space="0" w:color="auto"/>
        <w:right w:val="none" w:sz="0" w:space="0" w:color="auto"/>
      </w:divBdr>
    </w:div>
    <w:div w:id="1753965476">
      <w:bodyDiv w:val="1"/>
      <w:marLeft w:val="0"/>
      <w:marRight w:val="0"/>
      <w:marTop w:val="0"/>
      <w:marBottom w:val="0"/>
      <w:divBdr>
        <w:top w:val="none" w:sz="0" w:space="0" w:color="auto"/>
        <w:left w:val="none" w:sz="0" w:space="0" w:color="auto"/>
        <w:bottom w:val="none" w:sz="0" w:space="0" w:color="auto"/>
        <w:right w:val="none" w:sz="0" w:space="0" w:color="auto"/>
      </w:divBdr>
    </w:div>
    <w:div w:id="1760519803">
      <w:bodyDiv w:val="1"/>
      <w:marLeft w:val="0"/>
      <w:marRight w:val="0"/>
      <w:marTop w:val="0"/>
      <w:marBottom w:val="0"/>
      <w:divBdr>
        <w:top w:val="none" w:sz="0" w:space="0" w:color="auto"/>
        <w:left w:val="none" w:sz="0" w:space="0" w:color="auto"/>
        <w:bottom w:val="none" w:sz="0" w:space="0" w:color="auto"/>
        <w:right w:val="none" w:sz="0" w:space="0" w:color="auto"/>
      </w:divBdr>
    </w:div>
    <w:div w:id="1778716132">
      <w:bodyDiv w:val="1"/>
      <w:marLeft w:val="0"/>
      <w:marRight w:val="0"/>
      <w:marTop w:val="0"/>
      <w:marBottom w:val="0"/>
      <w:divBdr>
        <w:top w:val="none" w:sz="0" w:space="0" w:color="auto"/>
        <w:left w:val="none" w:sz="0" w:space="0" w:color="auto"/>
        <w:bottom w:val="none" w:sz="0" w:space="0" w:color="auto"/>
        <w:right w:val="none" w:sz="0" w:space="0" w:color="auto"/>
      </w:divBdr>
    </w:div>
    <w:div w:id="1784108790">
      <w:bodyDiv w:val="1"/>
      <w:marLeft w:val="0"/>
      <w:marRight w:val="0"/>
      <w:marTop w:val="0"/>
      <w:marBottom w:val="0"/>
      <w:divBdr>
        <w:top w:val="none" w:sz="0" w:space="0" w:color="auto"/>
        <w:left w:val="none" w:sz="0" w:space="0" w:color="auto"/>
        <w:bottom w:val="none" w:sz="0" w:space="0" w:color="auto"/>
        <w:right w:val="none" w:sz="0" w:space="0" w:color="auto"/>
      </w:divBdr>
    </w:div>
    <w:div w:id="1788818919">
      <w:bodyDiv w:val="1"/>
      <w:marLeft w:val="0"/>
      <w:marRight w:val="0"/>
      <w:marTop w:val="0"/>
      <w:marBottom w:val="0"/>
      <w:divBdr>
        <w:top w:val="none" w:sz="0" w:space="0" w:color="auto"/>
        <w:left w:val="none" w:sz="0" w:space="0" w:color="auto"/>
        <w:bottom w:val="none" w:sz="0" w:space="0" w:color="auto"/>
        <w:right w:val="none" w:sz="0" w:space="0" w:color="auto"/>
      </w:divBdr>
    </w:div>
    <w:div w:id="1842506750">
      <w:bodyDiv w:val="1"/>
      <w:marLeft w:val="0"/>
      <w:marRight w:val="0"/>
      <w:marTop w:val="0"/>
      <w:marBottom w:val="0"/>
      <w:divBdr>
        <w:top w:val="none" w:sz="0" w:space="0" w:color="auto"/>
        <w:left w:val="none" w:sz="0" w:space="0" w:color="auto"/>
        <w:bottom w:val="none" w:sz="0" w:space="0" w:color="auto"/>
        <w:right w:val="none" w:sz="0" w:space="0" w:color="auto"/>
      </w:divBdr>
    </w:div>
    <w:div w:id="1847210630">
      <w:bodyDiv w:val="1"/>
      <w:marLeft w:val="0"/>
      <w:marRight w:val="0"/>
      <w:marTop w:val="0"/>
      <w:marBottom w:val="0"/>
      <w:divBdr>
        <w:top w:val="none" w:sz="0" w:space="0" w:color="auto"/>
        <w:left w:val="none" w:sz="0" w:space="0" w:color="auto"/>
        <w:bottom w:val="none" w:sz="0" w:space="0" w:color="auto"/>
        <w:right w:val="none" w:sz="0" w:space="0" w:color="auto"/>
      </w:divBdr>
    </w:div>
    <w:div w:id="1858153736">
      <w:bodyDiv w:val="1"/>
      <w:marLeft w:val="0"/>
      <w:marRight w:val="0"/>
      <w:marTop w:val="0"/>
      <w:marBottom w:val="0"/>
      <w:divBdr>
        <w:top w:val="none" w:sz="0" w:space="0" w:color="auto"/>
        <w:left w:val="none" w:sz="0" w:space="0" w:color="auto"/>
        <w:bottom w:val="none" w:sz="0" w:space="0" w:color="auto"/>
        <w:right w:val="none" w:sz="0" w:space="0" w:color="auto"/>
      </w:divBdr>
    </w:div>
    <w:div w:id="1871382944">
      <w:bodyDiv w:val="1"/>
      <w:marLeft w:val="0"/>
      <w:marRight w:val="0"/>
      <w:marTop w:val="0"/>
      <w:marBottom w:val="0"/>
      <w:divBdr>
        <w:top w:val="none" w:sz="0" w:space="0" w:color="auto"/>
        <w:left w:val="none" w:sz="0" w:space="0" w:color="auto"/>
        <w:bottom w:val="none" w:sz="0" w:space="0" w:color="auto"/>
        <w:right w:val="none" w:sz="0" w:space="0" w:color="auto"/>
      </w:divBdr>
    </w:div>
    <w:div w:id="1881243445">
      <w:bodyDiv w:val="1"/>
      <w:marLeft w:val="0"/>
      <w:marRight w:val="0"/>
      <w:marTop w:val="0"/>
      <w:marBottom w:val="0"/>
      <w:divBdr>
        <w:top w:val="none" w:sz="0" w:space="0" w:color="auto"/>
        <w:left w:val="none" w:sz="0" w:space="0" w:color="auto"/>
        <w:bottom w:val="none" w:sz="0" w:space="0" w:color="auto"/>
        <w:right w:val="none" w:sz="0" w:space="0" w:color="auto"/>
      </w:divBdr>
    </w:div>
    <w:div w:id="1882130814">
      <w:bodyDiv w:val="1"/>
      <w:marLeft w:val="0"/>
      <w:marRight w:val="0"/>
      <w:marTop w:val="0"/>
      <w:marBottom w:val="0"/>
      <w:divBdr>
        <w:top w:val="none" w:sz="0" w:space="0" w:color="auto"/>
        <w:left w:val="none" w:sz="0" w:space="0" w:color="auto"/>
        <w:bottom w:val="none" w:sz="0" w:space="0" w:color="auto"/>
        <w:right w:val="none" w:sz="0" w:space="0" w:color="auto"/>
      </w:divBdr>
    </w:div>
    <w:div w:id="1906139852">
      <w:bodyDiv w:val="1"/>
      <w:marLeft w:val="0"/>
      <w:marRight w:val="0"/>
      <w:marTop w:val="0"/>
      <w:marBottom w:val="0"/>
      <w:divBdr>
        <w:top w:val="none" w:sz="0" w:space="0" w:color="auto"/>
        <w:left w:val="none" w:sz="0" w:space="0" w:color="auto"/>
        <w:bottom w:val="none" w:sz="0" w:space="0" w:color="auto"/>
        <w:right w:val="none" w:sz="0" w:space="0" w:color="auto"/>
      </w:divBdr>
    </w:div>
    <w:div w:id="1915704933">
      <w:bodyDiv w:val="1"/>
      <w:marLeft w:val="0"/>
      <w:marRight w:val="0"/>
      <w:marTop w:val="0"/>
      <w:marBottom w:val="0"/>
      <w:divBdr>
        <w:top w:val="none" w:sz="0" w:space="0" w:color="auto"/>
        <w:left w:val="none" w:sz="0" w:space="0" w:color="auto"/>
        <w:bottom w:val="none" w:sz="0" w:space="0" w:color="auto"/>
        <w:right w:val="none" w:sz="0" w:space="0" w:color="auto"/>
      </w:divBdr>
    </w:div>
    <w:div w:id="1918780841">
      <w:bodyDiv w:val="1"/>
      <w:marLeft w:val="0"/>
      <w:marRight w:val="0"/>
      <w:marTop w:val="0"/>
      <w:marBottom w:val="0"/>
      <w:divBdr>
        <w:top w:val="none" w:sz="0" w:space="0" w:color="auto"/>
        <w:left w:val="none" w:sz="0" w:space="0" w:color="auto"/>
        <w:bottom w:val="none" w:sz="0" w:space="0" w:color="auto"/>
        <w:right w:val="none" w:sz="0" w:space="0" w:color="auto"/>
      </w:divBdr>
      <w:divsChild>
        <w:div w:id="1622179141">
          <w:marLeft w:val="0"/>
          <w:marRight w:val="0"/>
          <w:marTop w:val="0"/>
          <w:marBottom w:val="0"/>
          <w:divBdr>
            <w:top w:val="none" w:sz="0" w:space="0" w:color="auto"/>
            <w:left w:val="none" w:sz="0" w:space="0" w:color="auto"/>
            <w:bottom w:val="none" w:sz="0" w:space="0" w:color="auto"/>
            <w:right w:val="none" w:sz="0" w:space="0" w:color="auto"/>
          </w:divBdr>
          <w:divsChild>
            <w:div w:id="1783381856">
              <w:marLeft w:val="0"/>
              <w:marRight w:val="0"/>
              <w:marTop w:val="0"/>
              <w:marBottom w:val="0"/>
              <w:divBdr>
                <w:top w:val="none" w:sz="0" w:space="0" w:color="auto"/>
                <w:left w:val="none" w:sz="0" w:space="0" w:color="auto"/>
                <w:bottom w:val="none" w:sz="0" w:space="0" w:color="auto"/>
                <w:right w:val="none" w:sz="0" w:space="0" w:color="auto"/>
              </w:divBdr>
              <w:divsChild>
                <w:div w:id="15689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0550">
      <w:bodyDiv w:val="1"/>
      <w:marLeft w:val="0"/>
      <w:marRight w:val="0"/>
      <w:marTop w:val="0"/>
      <w:marBottom w:val="0"/>
      <w:divBdr>
        <w:top w:val="none" w:sz="0" w:space="0" w:color="auto"/>
        <w:left w:val="none" w:sz="0" w:space="0" w:color="auto"/>
        <w:bottom w:val="none" w:sz="0" w:space="0" w:color="auto"/>
        <w:right w:val="none" w:sz="0" w:space="0" w:color="auto"/>
      </w:divBdr>
    </w:div>
    <w:div w:id="1940915991">
      <w:bodyDiv w:val="1"/>
      <w:marLeft w:val="0"/>
      <w:marRight w:val="0"/>
      <w:marTop w:val="0"/>
      <w:marBottom w:val="0"/>
      <w:divBdr>
        <w:top w:val="none" w:sz="0" w:space="0" w:color="auto"/>
        <w:left w:val="none" w:sz="0" w:space="0" w:color="auto"/>
        <w:bottom w:val="none" w:sz="0" w:space="0" w:color="auto"/>
        <w:right w:val="none" w:sz="0" w:space="0" w:color="auto"/>
      </w:divBdr>
      <w:divsChild>
        <w:div w:id="113402046">
          <w:marLeft w:val="0"/>
          <w:marRight w:val="0"/>
          <w:marTop w:val="0"/>
          <w:marBottom w:val="0"/>
          <w:divBdr>
            <w:top w:val="none" w:sz="0" w:space="0" w:color="auto"/>
            <w:left w:val="none" w:sz="0" w:space="0" w:color="auto"/>
            <w:bottom w:val="none" w:sz="0" w:space="0" w:color="auto"/>
            <w:right w:val="none" w:sz="0" w:space="0" w:color="auto"/>
          </w:divBdr>
        </w:div>
      </w:divsChild>
    </w:div>
    <w:div w:id="1946569042">
      <w:bodyDiv w:val="1"/>
      <w:marLeft w:val="0"/>
      <w:marRight w:val="0"/>
      <w:marTop w:val="0"/>
      <w:marBottom w:val="0"/>
      <w:divBdr>
        <w:top w:val="none" w:sz="0" w:space="0" w:color="auto"/>
        <w:left w:val="none" w:sz="0" w:space="0" w:color="auto"/>
        <w:bottom w:val="none" w:sz="0" w:space="0" w:color="auto"/>
        <w:right w:val="none" w:sz="0" w:space="0" w:color="auto"/>
      </w:divBdr>
    </w:div>
    <w:div w:id="1947344923">
      <w:bodyDiv w:val="1"/>
      <w:marLeft w:val="0"/>
      <w:marRight w:val="0"/>
      <w:marTop w:val="0"/>
      <w:marBottom w:val="0"/>
      <w:divBdr>
        <w:top w:val="none" w:sz="0" w:space="0" w:color="auto"/>
        <w:left w:val="none" w:sz="0" w:space="0" w:color="auto"/>
        <w:bottom w:val="none" w:sz="0" w:space="0" w:color="auto"/>
        <w:right w:val="none" w:sz="0" w:space="0" w:color="auto"/>
      </w:divBdr>
    </w:div>
    <w:div w:id="1958291968">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91711460">
      <w:bodyDiv w:val="1"/>
      <w:marLeft w:val="0"/>
      <w:marRight w:val="0"/>
      <w:marTop w:val="0"/>
      <w:marBottom w:val="0"/>
      <w:divBdr>
        <w:top w:val="none" w:sz="0" w:space="0" w:color="auto"/>
        <w:left w:val="none" w:sz="0" w:space="0" w:color="auto"/>
        <w:bottom w:val="none" w:sz="0" w:space="0" w:color="auto"/>
        <w:right w:val="none" w:sz="0" w:space="0" w:color="auto"/>
      </w:divBdr>
    </w:div>
    <w:div w:id="2003847672">
      <w:bodyDiv w:val="1"/>
      <w:marLeft w:val="0"/>
      <w:marRight w:val="0"/>
      <w:marTop w:val="0"/>
      <w:marBottom w:val="0"/>
      <w:divBdr>
        <w:top w:val="none" w:sz="0" w:space="0" w:color="auto"/>
        <w:left w:val="none" w:sz="0" w:space="0" w:color="auto"/>
        <w:bottom w:val="none" w:sz="0" w:space="0" w:color="auto"/>
        <w:right w:val="none" w:sz="0" w:space="0" w:color="auto"/>
      </w:divBdr>
    </w:div>
    <w:div w:id="2006547221">
      <w:bodyDiv w:val="1"/>
      <w:marLeft w:val="0"/>
      <w:marRight w:val="0"/>
      <w:marTop w:val="0"/>
      <w:marBottom w:val="0"/>
      <w:divBdr>
        <w:top w:val="none" w:sz="0" w:space="0" w:color="auto"/>
        <w:left w:val="none" w:sz="0" w:space="0" w:color="auto"/>
        <w:bottom w:val="none" w:sz="0" w:space="0" w:color="auto"/>
        <w:right w:val="none" w:sz="0" w:space="0" w:color="auto"/>
      </w:divBdr>
    </w:div>
    <w:div w:id="2015762759">
      <w:bodyDiv w:val="1"/>
      <w:marLeft w:val="0"/>
      <w:marRight w:val="0"/>
      <w:marTop w:val="0"/>
      <w:marBottom w:val="0"/>
      <w:divBdr>
        <w:top w:val="none" w:sz="0" w:space="0" w:color="auto"/>
        <w:left w:val="none" w:sz="0" w:space="0" w:color="auto"/>
        <w:bottom w:val="none" w:sz="0" w:space="0" w:color="auto"/>
        <w:right w:val="none" w:sz="0" w:space="0" w:color="auto"/>
      </w:divBdr>
    </w:div>
    <w:div w:id="2064937930">
      <w:bodyDiv w:val="1"/>
      <w:marLeft w:val="0"/>
      <w:marRight w:val="0"/>
      <w:marTop w:val="0"/>
      <w:marBottom w:val="0"/>
      <w:divBdr>
        <w:top w:val="none" w:sz="0" w:space="0" w:color="auto"/>
        <w:left w:val="none" w:sz="0" w:space="0" w:color="auto"/>
        <w:bottom w:val="none" w:sz="0" w:space="0" w:color="auto"/>
        <w:right w:val="none" w:sz="0" w:space="0" w:color="auto"/>
      </w:divBdr>
    </w:div>
    <w:div w:id="2074769093">
      <w:bodyDiv w:val="1"/>
      <w:marLeft w:val="0"/>
      <w:marRight w:val="0"/>
      <w:marTop w:val="0"/>
      <w:marBottom w:val="0"/>
      <w:divBdr>
        <w:top w:val="none" w:sz="0" w:space="0" w:color="auto"/>
        <w:left w:val="none" w:sz="0" w:space="0" w:color="auto"/>
        <w:bottom w:val="none" w:sz="0" w:space="0" w:color="auto"/>
        <w:right w:val="none" w:sz="0" w:space="0" w:color="auto"/>
      </w:divBdr>
    </w:div>
    <w:div w:id="2113283212">
      <w:bodyDiv w:val="1"/>
      <w:marLeft w:val="0"/>
      <w:marRight w:val="0"/>
      <w:marTop w:val="0"/>
      <w:marBottom w:val="0"/>
      <w:divBdr>
        <w:top w:val="none" w:sz="0" w:space="0" w:color="auto"/>
        <w:left w:val="none" w:sz="0" w:space="0" w:color="auto"/>
        <w:bottom w:val="none" w:sz="0" w:space="0" w:color="auto"/>
        <w:right w:val="none" w:sz="0" w:space="0" w:color="auto"/>
      </w:divBdr>
    </w:div>
    <w:div w:id="214284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nunoconceicao/Projects/GitHub/ps1718v-ps1718v-g41/Docs/Relato&#769;rios/final_report%200.2.3.docx" TargetMode="External"/><Relationship Id="rId21" Type="http://schemas.openxmlformats.org/officeDocument/2006/relationships/hyperlink" Target="file:////Users/nunoconceicao/Projects/GitHub/ps1718v-ps1718v-g41/Docs/Relato&#769;rios/final_report%200.2.3.docx"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footer" Target="footer2.xml"/><Relationship Id="rId16" Type="http://schemas.openxmlformats.org/officeDocument/2006/relationships/hyperlink" Target="file:////Users/nunoconceicao/Projects/GitHub/ps1718v-ps1718v-g41/Docs/Relato&#769;rios/final_report%200.2.3.docx" TargetMode="External"/><Relationship Id="rId11" Type="http://schemas.openxmlformats.org/officeDocument/2006/relationships/hyperlink" Target="file:////Users/nunoconceicao/Projects/GitHub/ps1718v-ps1718v-g41/Docs/Relato&#769;rios/final_report%200.2.3.docx" TargetMode="External"/><Relationship Id="rId32" Type="http://schemas.openxmlformats.org/officeDocument/2006/relationships/hyperlink" Target="file:////Users/nunoconceicao/Projects/GitHub/ps1718v-ps1718v-g41/Docs/Relato&#769;rios/final_report%200.2.3.docx" TargetMode="External"/><Relationship Id="rId37" Type="http://schemas.openxmlformats.org/officeDocument/2006/relationships/hyperlink" Target="file:////Users/nunoconceicao/Projects/GitHub/ps1718v-ps1718v-g41/Docs/Relato&#769;rios/final_report%200.2.3.docx"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hyperlink" Target="file:////Users/nunoconceicao/Projects/GitHub/ps1718v-ps1718v-g41/Docs/Relato&#769;rios/final_report%200.2.3.docx" TargetMode="External"/><Relationship Id="rId14" Type="http://schemas.openxmlformats.org/officeDocument/2006/relationships/hyperlink" Target="file:////Users/nunoconceicao/Projects/GitHub/ps1718v-ps1718v-g41/Docs/Relato&#769;rios/final_report%200.2.3.docx" TargetMode="External"/><Relationship Id="rId22" Type="http://schemas.openxmlformats.org/officeDocument/2006/relationships/hyperlink" Target="file:////Users/nunoconceicao/Projects/GitHub/ps1718v-ps1718v-g41/Docs/Relato&#769;rios/final_report%200.2.3.docx" TargetMode="External"/><Relationship Id="rId27" Type="http://schemas.openxmlformats.org/officeDocument/2006/relationships/hyperlink" Target="file:////Users/nunoconceicao/Projects/GitHub/ps1718v-ps1718v-g41/Docs/Relato&#769;rios/final_report%200.2.3.docx" TargetMode="External"/><Relationship Id="rId30" Type="http://schemas.openxmlformats.org/officeDocument/2006/relationships/hyperlink" Target="file:////Users/nunoconceicao/Projects/GitHub/ps1718v-ps1718v-g41/Docs/Relato&#769;rios/final_report%200.2.3.docx" TargetMode="External"/><Relationship Id="rId35" Type="http://schemas.openxmlformats.org/officeDocument/2006/relationships/hyperlink" Target="file:////Users/nunoconceicao/Projects/GitHub/ps1718v-ps1718v-g41/Docs/Relato&#769;rios/final_report%200.2.3.docx"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svg"/><Relationship Id="rId77" Type="http://schemas.openxmlformats.org/officeDocument/2006/relationships/image" Target="media/image37.png"/><Relationship Id="rId8" Type="http://schemas.openxmlformats.org/officeDocument/2006/relationships/hyperlink" Target="file:////Users/nunoconceicao/Projects/GitHub/ps1718v-ps1718v-g41/Docs/Relato&#769;rios/final_report%200.2.3.docx" TargetMode="External"/><Relationship Id="rId51" Type="http://schemas.openxmlformats.org/officeDocument/2006/relationships/image" Target="media/image11.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nunoconceicao/Projects/GitHub/ps1718v-ps1718v-g41/Docs/Relato&#769;rios/final_report%200.2.3.docx" TargetMode="External"/><Relationship Id="rId17" Type="http://schemas.openxmlformats.org/officeDocument/2006/relationships/hyperlink" Target="file:////Users/nunoconceicao/Projects/GitHub/ps1718v-ps1718v-g41/Docs/Relato&#769;rios/final_report%200.2.3.docx" TargetMode="External"/><Relationship Id="rId25" Type="http://schemas.openxmlformats.org/officeDocument/2006/relationships/hyperlink" Target="file:////Users/nunoconceicao/Projects/GitHub/ps1718v-ps1718v-g41/Docs/Relato&#769;rios/final_report%200.2.3.docx" TargetMode="External"/><Relationship Id="rId33" Type="http://schemas.openxmlformats.org/officeDocument/2006/relationships/hyperlink" Target="file:////Users/nunoconceicao/Projects/GitHub/ps1718v-ps1718v-g41/Docs/Relato&#769;rios/final_report%200.2.3.docx" TargetMode="External"/><Relationship Id="rId38" Type="http://schemas.openxmlformats.org/officeDocument/2006/relationships/hyperlink" Target="file:////Users/nunoconceicao/Projects/GitHub/ps1718v-ps1718v-g41/Docs/Relato&#769;rios/final_report%200.2.3.docx" TargetMode="External"/><Relationship Id="rId46" Type="http://schemas.openxmlformats.org/officeDocument/2006/relationships/image" Target="media/image6.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Users/nunoconceicao/Projects/GitHub/ps1718v-ps1718v-g41/Docs/Relato&#769;rios/final_report%200.2.3.docx" TargetMode="External"/><Relationship Id="rId41" Type="http://schemas.openxmlformats.org/officeDocument/2006/relationships/image" Target="media/image1.png"/><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nunoconceicao/Projects/GitHub/ps1718v-ps1718v-g41/Docs/Relato&#769;rios/final_report%200.2.3.docx" TargetMode="External"/><Relationship Id="rId23" Type="http://schemas.openxmlformats.org/officeDocument/2006/relationships/hyperlink" Target="file:////Users/nunoconceicao/Projects/GitHub/ps1718v-ps1718v-g41/Docs/Relato&#769;rios/final_report%200.2.3.docx" TargetMode="External"/><Relationship Id="rId28" Type="http://schemas.openxmlformats.org/officeDocument/2006/relationships/hyperlink" Target="file:////Users/nunoconceicao/Projects/GitHub/ps1718v-ps1718v-g41/Docs/Relato&#769;rios/final_report%200.2.3.docx" TargetMode="External"/><Relationship Id="rId36" Type="http://schemas.openxmlformats.org/officeDocument/2006/relationships/hyperlink" Target="file:////Users/nunoconceicao/Projects/GitHub/ps1718v-ps1718v-g41/Docs/Relato&#769;rios/final_report%200.2.3.docx" TargetMode="External"/><Relationship Id="rId49" Type="http://schemas.openxmlformats.org/officeDocument/2006/relationships/image" Target="media/image9.png"/><Relationship Id="rId57" Type="http://schemas.openxmlformats.org/officeDocument/2006/relationships/image" Target="media/image17.png"/><Relationship Id="rId10" Type="http://schemas.openxmlformats.org/officeDocument/2006/relationships/hyperlink" Target="file:////Users/nunoconceicao/Projects/GitHub/ps1718v-ps1718v-g41/Docs/Relato&#769;rios/final_report%200.2.3.docx" TargetMode="External"/><Relationship Id="rId31" Type="http://schemas.openxmlformats.org/officeDocument/2006/relationships/hyperlink" Target="file:////Users/nunoconceicao/Projects/GitHub/ps1718v-ps1718v-g41/Docs/Relato&#769;rios/final_report%200.2.3.docx" TargetMode="External"/><Relationship Id="rId44" Type="http://schemas.openxmlformats.org/officeDocument/2006/relationships/image" Target="media/image4.png"/><Relationship Id="rId52" Type="http://schemas.openxmlformats.org/officeDocument/2006/relationships/image" Target="media/image12.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Users/nunoconceicao/Projects/GitHub/ps1718v-ps1718v-g41/Docs/Relato&#769;rios/final_report%200.2.3.docx" TargetMode="External"/><Relationship Id="rId13" Type="http://schemas.openxmlformats.org/officeDocument/2006/relationships/hyperlink" Target="file:////Users/nunoconceicao/Projects/GitHub/ps1718v-ps1718v-g41/Docs/Relato&#769;rios/final_report%200.2.3.docx" TargetMode="External"/><Relationship Id="rId18" Type="http://schemas.openxmlformats.org/officeDocument/2006/relationships/hyperlink" Target="file:////Users/nunoconceicao/Projects/GitHub/ps1718v-ps1718v-g41/Docs/Relato&#769;rios/final_report%200.2.3.docx" TargetMode="External"/><Relationship Id="rId39" Type="http://schemas.openxmlformats.org/officeDocument/2006/relationships/hyperlink" Target="file:////Users/nunoconceicao/Projects/GitHub/ps1718v-ps1718v-g41/Docs/Relato&#769;rios/final_report%200.2.3.docx" TargetMode="External"/><Relationship Id="rId34" Type="http://schemas.openxmlformats.org/officeDocument/2006/relationships/hyperlink" Target="file:////Users/nunoconceicao/Projects/GitHub/ps1718v-ps1718v-g41/Docs/Relato&#769;rios/final_report%200.2.3.docx" TargetMode="External"/><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Users/nunoconceicao/Projects/GitHub/ps1718v-ps1718v-g41/Docs/Relato&#769;rios/final_report%200.2.3.docx" TargetMode="External"/><Relationship Id="rId24" Type="http://schemas.openxmlformats.org/officeDocument/2006/relationships/hyperlink" Target="file:////Users/nunoconceicao/Projects/GitHub/ps1718v-ps1718v-g41/Docs/Relato&#769;rios/final_report%200.2.3.docx" TargetMode="External"/><Relationship Id="rId40" Type="http://schemas.openxmlformats.org/officeDocument/2006/relationships/hyperlink" Target="file:////Users/nunoconceicao/Projects/GitHub/ps1718v-ps1718v-g41/Docs/Relato&#769;rios/final_report%200.2.3.docx" TargetMode="External"/><Relationship Id="rId45" Type="http://schemas.openxmlformats.org/officeDocument/2006/relationships/image" Target="media/image5.png"/><Relationship Id="rId66" Type="http://schemas.openxmlformats.org/officeDocument/2006/relationships/image" Target="media/image26.png"/><Relationship Id="rId61" Type="http://schemas.openxmlformats.org/officeDocument/2006/relationships/image" Target="media/image21.png"/><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unoconceicao/Library/Containers/com.microsoft.Word/Data/Library/Application%20Support/Microsoft/Office/16.0/DTS/pt-PT%7bD8CC652C-93B3-D540-89DF-D5851B3A7B2A%7d/%7bA0514F6E-0976-FD41-9139-CB647D690D96%7dtf10002069.dotx" TargetMode="External"/></Relationships>
</file>

<file path=word/theme/theme1.xml><?xml version="1.0" encoding="utf-8"?>
<a:theme xmlns:a="http://schemas.openxmlformats.org/drawingml/2006/main" name="Office Theme">
  <a:themeElements>
    <a:clrScheme name="Tons de Cinzent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Ora1</b:Tag>
    <b:SourceType>InternetSite</b:SourceType>
    <b:Guid>{D799D1F0-1D7A-0B4F-9E0B-E0D1EF30E337}</b:Guid>
    <b:Author>
      <b:Author>
        <b:Corporate>Oracle Corporation</b:Corporate>
      </b:Author>
    </b:Author>
    <b:Title>About Java</b:Title>
    <b:InternetSiteTitle>Java</b:InternetSiteTitle>
    <b:URL>https://www.java.sun.com/</b:URL>
    <b:RefOrder>2</b:RefOrder>
  </b:Source>
  <b:Source>
    <b:Tag>Jet</b:Tag>
    <b:SourceType>InternetSite</b:SourceType>
    <b:Guid>{52F4CB7F-CAD5-F34A-B424-EFBC6B35B1D4}</b:Guid>
    <b:Author>
      <b:Author>
        <b:Corporate>Jetbrains</b:Corporate>
      </b:Author>
    </b:Author>
    <b:Title>Kotlinlang</b:Title>
    <b:URL>https://kotlinlang.org/</b:URL>
    <b:RefOrder>3</b:RefOrder>
  </b:Source>
  <b:Source>
    <b:Tag>Piv</b:Tag>
    <b:SourceType>InternetSite</b:SourceType>
    <b:Guid>{5838BBE0-FF4B-0749-A10F-1EE94D7B2288}</b:Guid>
    <b:Author>
      <b:Author>
        <b:Corporate>Pivotal Software</b:Corporate>
      </b:Author>
    </b:Author>
    <b:Title>Spring</b:Title>
    <b:URL>https://spring.io/</b:URL>
    <b:RefOrder>4</b:RefOrder>
  </b:Source>
  <b:Source>
    <b:Tag>The</b:Tag>
    <b:SourceType>InternetSite</b:SourceType>
    <b:Guid>{D7EC5EFB-4246-2E44-A2C6-AB2A26E12F05}</b:Guid>
    <b:Author>
      <b:Author>
        <b:Corporate>The PostgreSQL Global Development Group</b:Corporate>
      </b:Author>
    </b:Author>
    <b:Title>PostgreSQL</b:Title>
    <b:URL>https://www.postgresql.org/</b:URL>
    <b:RefOrder>5</b:RefOrder>
  </b:Source>
  <b:Source>
    <b:Tag>Red</b:Tag>
    <b:SourceType>InternetSite</b:SourceType>
    <b:Guid>{417823DA-23BB-0342-9F3A-C4FF7EE98C8F}</b:Guid>
    <b:Author>
      <b:Author>
        <b:Corporate>Red Hat</b:Corporate>
      </b:Author>
    </b:Author>
    <b:Title>Hibernate</b:Title>
    <b:URL>http://hibernate.org/</b:URL>
    <b:RefOrder>6</b:RefOrder>
  </b:Source>
  <b:Source>
    <b:Tag>Fac</b:Tag>
    <b:SourceType>InternetSite</b:SourceType>
    <b:Guid>{60120E62-4939-5B42-A517-73B335C54AE6}</b:Guid>
    <b:Author>
      <b:Author>
        <b:Corporate>Facebook</b:Corporate>
      </b:Author>
    </b:Author>
    <b:Title>React Native</b:Title>
    <b:URL>https://facebook.github.io/react-native/</b:URL>
    <b:RefOrder>7</b:RefOrder>
  </b:Source>
  <b:Source>
    <b:Tag>Cod</b:Tag>
    <b:SourceType>InternetSite</b:SourceType>
    <b:Guid>{0496EF70-39FE-EE41-99C6-2CDA7872B4DD}</b:Guid>
    <b:Author>
      <b:Author>
        <b:Corporate>Code School</b:Corporate>
      </b:Author>
    </b:Author>
    <b:Title>Javascript</b:Title>
    <b:URL>https://www.javascript.com/</b:URL>
    <b:RefOrder>8</b:RefOrder>
  </b:Source>
  <b:Source>
    <b:Tag>ANS181</b:Tag>
    <b:SourceType>DocumentFromInternetSite</b:SourceType>
    <b:Guid>{EC7B91B1-E9C4-A84D-8F6F-2BB549ED48BE}</b:Guid>
    <b:Author>
      <b:Author>
        <b:Corporate>ANSR</b:Corporate>
      </b:Author>
    </b:Author>
    <b:Title>Manual de Qualidade</b:Title>
    <b:URL>http://www.ansr.pt/InstrumentosDeGestao/Documents/Manual%20de%20Qualidade/20180615%20Manual%20da%20Qualidade.pdf</b:URL>
    <b:Year>2018</b:Year>
    <b:Month>Junho</b:Month>
    <b:Day>15</b:Day>
    <b:RefOrder>1</b:RefOrder>
  </b:Source>
  <b:Source>
    <b:Tag>ANS09</b:Tag>
    <b:SourceType>DocumentFromInternetSite</b:SourceType>
    <b:Guid>{31798C6F-5AD5-0643-AB44-82625E42FC5C}</b:Guid>
    <b:Author>
      <b:Author>
        <b:Corporate>ANSR</b:Corporate>
      </b:Author>
    </b:Author>
    <b:Title>Estratégia Nacional de Segurança Rodoviária</b:Title>
    <b:URL>http://www.ansr.pt/SegurancaRodoviaria/PlanosdeSegurancaRodoviaria/Documents/Estratégia%20Nacional%20de%20Segurança%20Rodoviária.pdf</b:URL>
    <b:Year>2009</b:Year>
    <b:Month>Março</b:Month>
    <b:RefOrder>11</b:RefOrder>
  </b:Source>
  <b:Source>
    <b:Tag>ANS10</b:Tag>
    <b:SourceType>DocumentFromInternetSite</b:SourceType>
    <b:Guid>{13351446-20A1-9F46-BEF8-DA409DD0B9CB}</b:Guid>
    <b:Author>
      <b:Author>
        <b:Corporate>ANSR</b:Corporate>
      </b:Author>
    </b:Author>
    <b:Title>Projeto SINCRO</b:Title>
    <b:URL>http://www.open.pt/pt/open_geral/noticias/doc-2010/Apresentacao%20ANSR%20-%20SINCRO.pdf</b:URL>
    <b:Year>2010</b:Year>
    <b:RefOrder>12</b:RefOrder>
  </b:Source>
  <b:Source>
    <b:Tag>Rui17</b:Tag>
    <b:SourceType>DocumentFromInternetSite</b:SourceType>
    <b:Guid>{97B1DBED-D676-8241-9445-251A0CAAD5DB}</b:Guid>
    <b:Author>
      <b:Author>
        <b:NameList>
          <b:Person>
            <b:Last>Silva Oliveira</b:Last>
            <b:First>Rui</b:First>
          </b:Person>
        </b:NameList>
      </b:Author>
    </b:Author>
    <b:Title>SINCRO Sistema Nacional de Controlo de Velocidade</b:Title>
    <b:URL>https://www.congresso2017.oet.pt/docs/Documentacao/SINCRO.pdf</b:URL>
    <b:Year>2017</b:Year>
    <b:Month>Junho</b:Month>
    <b:RefOrder>13</b:RefOrder>
  </b:Source>
  <b:Source>
    <b:Tag>ANS15</b:Tag>
    <b:SourceType>DocumentFromInternetSite</b:SourceType>
    <b:Guid>{E2E01CD3-7604-AF4F-A2B7-EECC11AEBFD1}</b:Guid>
    <b:Author>
      <b:Author>
        <b:Corporate>ANSR</b:Corporate>
      </b:Author>
    </b:Author>
    <b:Title>CONTRATO N.o 15IN29470021</b:Title>
    <b:InternetSiteTitle>Governo</b:InternetSiteTitle>
    <b:URL>http://www.base.gov.pt/base2/rest/documentos/178840</b:URL>
    <b:Year>2015</b:Year>
    <b:Month>Março</b:Month>
    <b:Day>4</b:Day>
    <b:RefOrder>14</b:RefOrder>
  </b:Source>
  <b:Source>
    <b:Tag>Sil</b:Tag>
    <b:SourceType>Report</b:SourceType>
    <b:Guid>{1ECFCD6D-8446-8E40-B8ED-A44C77CD5080}</b:Guid>
    <b:Title>Sistema Nacional de Controlo de Velocidade (SINCRO)</b:Title>
    <b:City>Lisboa</b:City>
    <b:Author>
      <b:Author>
        <b:NameList>
          <b:Person>
            <b:Last>Silva Oliveira</b:Last>
            <b:First>Rui</b:First>
          </b:Person>
          <b:Person>
            <b:Last>Osório</b:Last>
            <b:First>Luís</b:First>
          </b:Person>
        </b:NameList>
      </b:Author>
    </b:Author>
    <b:RefOrder>15</b:RefOrder>
  </b:Source>
  <b:Source>
    <b:Tag>ASS17</b:Tag>
    <b:SourceType>ConferenceProceedings</b:SourceType>
    <b:Guid>{85FA1FF1-2267-524D-91FC-7BF834C6B18E}</b:Guid>
    <b:Title>Diário da República</b:Title>
    <b:Year>26 de Julho de 2017</b:Year>
    <b:Author>
      <b:Author>
        <b:Corporate>ASSEMBLEIA DA REPÚBLICA</b:Corporate>
      </b:Author>
    </b:Author>
    <b:ConferenceName>1.a série—N.o 143</b:ConferenceName>
    <b:RefOrder>16</b:RefOrder>
  </b:Source>
  <b:Source>
    <b:Tag>ASS13</b:Tag>
    <b:SourceType>ConferenceProceedings</b:SourceType>
    <b:Guid>{399EE8C7-A963-874F-BCAC-C62FA162ABC9}</b:Guid>
    <b:Author>
      <b:Author>
        <b:Corporate>ASSEMBLEI DA REPÚBLICA</b:Corporate>
      </b:Author>
    </b:Author>
    <b:Title>Diário da República</b:Title>
    <b:ConferenceName>2.a série — N.o 81</b:ConferenceName>
    <b:Year>26 de Abril de 2013</b:Year>
    <b:RefOrder>17</b:RefOrder>
  </b:Source>
  <b:Source>
    <b:Tag>EdD12</b:Tag>
    <b:SourceType>DocumentFromInternetSite</b:SourceType>
    <b:Guid>{FABB2AB4-92D9-FD4A-A711-72188F0F31F9}</b:Guid>
    <b:Title>The OAuth 2.0 Authorization Framework</b:Title>
    <b:Year>2012</b:Year>
    <b:InternetSiteTitle>Internet Engineering Task Force</b:InternetSiteTitle>
    <b:URL>https://tools.ietf.org/html/rfc6749</b:URL>
    <b:Month>Outubro</b:Month>
    <b:Author>
      <b:Author>
        <b:NameList>
          <b:Person>
            <b:Last>Ed</b:Last>
            <b:First>D.</b:First>
            <b:Middle>Hardt</b:Middle>
          </b:Person>
          <b:Person>
            <b:Last>Microsoft</b:Last>
          </b:Person>
        </b:NameList>
      </b:Author>
    </b:Author>
    <b:RefOrder>10</b:RefOrder>
  </b:Source>
  <b:Source>
    <b:Tag>Aut13</b:Tag>
    <b:SourceType>InternetSite</b:SourceType>
    <b:Guid>{D8425AEB-C59C-4C44-8CDA-4717161051A5}</b:Guid>
    <b:Title>Home</b:Title>
    <b:InternetSiteTitle>Auth0</b:InternetSiteTitle>
    <b:URL>https://auth0.com/</b:URL>
    <b:Year>2013</b:Year>
    <b:Author>
      <b:Author>
        <b:Corporate>Auth0</b:Corporate>
      </b:Author>
    </b:Author>
    <b:RefOrder>9</b:RefOrder>
  </b:Source>
</b:Sources>
</file>

<file path=customXml/itemProps1.xml><?xml version="1.0" encoding="utf-8"?>
<ds:datastoreItem xmlns:ds="http://schemas.openxmlformats.org/officeDocument/2006/customXml" ds:itemID="{FBA94905-E080-2147-9CC7-0B6EE4FB6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{A0514F6E-0976-FD41-9139-CB647D690D96}tf10002069.dotx</Template>
  <TotalTime>208</TotalTime>
  <Pages>53</Pages>
  <Words>10682</Words>
  <Characters>57689</Characters>
  <Application>Microsoft Office Word</Application>
  <DocSecurity>0</DocSecurity>
  <Lines>480</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Nuno Miguel Pessoa Conceição</cp:lastModifiedBy>
  <cp:revision>217</cp:revision>
  <dcterms:created xsi:type="dcterms:W3CDTF">2018-09-06T13:26:00Z</dcterms:created>
  <dcterms:modified xsi:type="dcterms:W3CDTF">2018-09-06T17:25:00Z</dcterms:modified>
</cp:coreProperties>
</file>