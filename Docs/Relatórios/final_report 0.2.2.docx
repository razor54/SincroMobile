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5E07" w:rsidRPr="00D20E40" w:rsidRDefault="00225E07" w:rsidP="00225E07">
      <w:pPr>
        <w:pStyle w:val="Cabealhodondice"/>
        <w:jc w:val="center"/>
        <w:rPr>
          <w:rStyle w:val="nfase"/>
        </w:rPr>
      </w:pPr>
      <w:r w:rsidRPr="00D20E40">
        <w:rPr>
          <w:rStyle w:val="nfase"/>
        </w:rPr>
        <w:t>André Gaudêncio e Nuno Conceição</w:t>
      </w:r>
    </w:p>
    <w:p w:rsidR="00225E07" w:rsidRPr="00D20E40" w:rsidRDefault="00225E07" w:rsidP="00225E07"/>
    <w:p w:rsidR="00225E07" w:rsidRPr="00D20E40" w:rsidRDefault="00225E07" w:rsidP="00225E07"/>
    <w:p w:rsidR="00225E07" w:rsidRPr="00D20E40" w:rsidRDefault="00225E07" w:rsidP="00225E07">
      <w:pPr>
        <w:pStyle w:val="Ttulo"/>
        <w:jc w:val="center"/>
      </w:pPr>
      <w:bookmarkStart w:id="0" w:name="_Toc512888581"/>
      <w:r w:rsidRPr="00D20E40">
        <w:t>Gestão de Eventos de Contraordenação Por Excesso de Velocidade</w:t>
      </w:r>
      <w:bookmarkEnd w:id="0"/>
    </w:p>
    <w:p w:rsidR="00225E07" w:rsidRPr="00D20E40" w:rsidRDefault="00225E07" w:rsidP="00225E07"/>
    <w:p w:rsidR="00591131" w:rsidRPr="00D20E40" w:rsidRDefault="00591131" w:rsidP="00591131"/>
    <w:p w:rsidR="00A3765A" w:rsidRPr="00D20E40" w:rsidRDefault="00A3765A" w:rsidP="00591131"/>
    <w:p w:rsidR="00E67EC7" w:rsidRPr="00D20E40" w:rsidRDefault="00B77E08" w:rsidP="00E67EC7">
      <w:pPr>
        <w:rPr>
          <w:rStyle w:val="nfase"/>
          <w:b w:val="0"/>
          <w:i w:val="0"/>
          <w:spacing w:val="0"/>
          <w:sz w:val="28"/>
        </w:rPr>
      </w:pPr>
      <w:r w:rsidRPr="00D20E40">
        <w:rPr>
          <w:rStyle w:val="Forte"/>
          <w:b w:val="0"/>
          <w:color w:val="auto"/>
          <w:sz w:val="28"/>
        </w:rPr>
        <w:t>Relatório da versão final realizado no âmbito de Pr</w:t>
      </w:r>
      <w:r w:rsidR="00CC05D1" w:rsidRPr="00D20E40">
        <w:rPr>
          <w:rStyle w:val="Forte"/>
          <w:b w:val="0"/>
          <w:color w:val="auto"/>
          <w:sz w:val="28"/>
        </w:rPr>
        <w:t>ojeto e Seminário, do curso de L</w:t>
      </w:r>
      <w:r w:rsidRPr="00D20E40">
        <w:rPr>
          <w:rStyle w:val="Forte"/>
          <w:b w:val="0"/>
          <w:color w:val="auto"/>
          <w:sz w:val="28"/>
        </w:rPr>
        <w:t>icenciatura em Engenharia Informática e de Computadores Semestre de Verão 2017/2018</w:t>
      </w:r>
    </w:p>
    <w:p w:rsidR="0027332C" w:rsidRPr="00D20E40" w:rsidRDefault="0027332C" w:rsidP="00932964">
      <w:pPr>
        <w:pStyle w:val="Cabealhodondice"/>
        <w:jc w:val="center"/>
        <w:rPr>
          <w:rStyle w:val="nfase"/>
        </w:rPr>
      </w:pPr>
    </w:p>
    <w:p w:rsidR="00A3765A" w:rsidRPr="00D20E40" w:rsidRDefault="00A3765A" w:rsidP="00A3765A"/>
    <w:p w:rsidR="00C37F24" w:rsidRPr="00D20E40" w:rsidRDefault="00932964" w:rsidP="00932964">
      <w:pPr>
        <w:pStyle w:val="Cabealhodondice"/>
        <w:jc w:val="center"/>
        <w:rPr>
          <w:rStyle w:val="nfase"/>
        </w:rPr>
      </w:pPr>
      <w:r w:rsidRPr="00D20E40">
        <w:rPr>
          <w:rStyle w:val="nfase"/>
        </w:rPr>
        <w:t>Orientadores</w:t>
      </w:r>
    </w:p>
    <w:p w:rsidR="00803269" w:rsidRPr="00D20E40" w:rsidRDefault="00C37F24" w:rsidP="00A3765A">
      <w:pPr>
        <w:jc w:val="center"/>
        <w:rPr>
          <w:i/>
        </w:rPr>
      </w:pPr>
      <w:r w:rsidRPr="00D20E40">
        <w:rPr>
          <w:rStyle w:val="nfaseDiscreta"/>
        </w:rPr>
        <w:t xml:space="preserve">Engenheiro Luís Osório, </w:t>
      </w:r>
      <w:hyperlink r:id="rId8" w:history="1">
        <w:r w:rsidRPr="00D20E40">
          <w:rPr>
            <w:rStyle w:val="nfaseDiscreta"/>
          </w:rPr>
          <w:t>lo@isel.ipl.pt</w:t>
        </w:r>
      </w:hyperlink>
      <w:bookmarkStart w:id="1" w:name="_Ref514848040"/>
      <w:r w:rsidRPr="00D20E40">
        <w:rPr>
          <w:rStyle w:val="nfaseDiscreta"/>
        </w:rPr>
        <w:footnoteReference w:id="1"/>
      </w:r>
      <w:bookmarkEnd w:id="1"/>
      <w:r w:rsidRPr="00D20E40">
        <w:rPr>
          <w:rStyle w:val="nfaseDiscreta"/>
        </w:rPr>
        <w:br/>
        <w:t xml:space="preserve">Paulo Borges, </w:t>
      </w:r>
      <w:hyperlink r:id="rId9" w:history="1">
        <w:r w:rsidRPr="00D20E40">
          <w:rPr>
            <w:rStyle w:val="nfaseDiscreta"/>
          </w:rPr>
          <w:t>pborges@deetc.isel.ipl.pt</w:t>
        </w:r>
      </w:hyperlink>
      <w:r w:rsidRPr="00D20E40">
        <w:rPr>
          <w:rStyle w:val="nfaseDiscreta"/>
        </w:rPr>
        <w:footnoteReference w:id="2"/>
      </w:r>
    </w:p>
    <w:p w:rsidR="00803269" w:rsidRPr="00D20E40" w:rsidRDefault="00803269" w:rsidP="00243BCC"/>
    <w:p w:rsidR="00225E07" w:rsidRPr="00D20E40" w:rsidRDefault="00225E07" w:rsidP="00243BCC"/>
    <w:p w:rsidR="00E67EC7" w:rsidRPr="00D20E40" w:rsidRDefault="0027332C" w:rsidP="00E67EC7">
      <w:r w:rsidRPr="00D20E40">
        <w:rPr>
          <w:noProof/>
        </w:rPr>
        <w:drawing>
          <wp:anchor distT="0" distB="0" distL="114300" distR="114300" simplePos="0" relativeHeight="251629056" behindDoc="0" locked="0" layoutInCell="1" allowOverlap="1" wp14:anchorId="2E0422EC" wp14:editId="6FBC9624">
            <wp:simplePos x="0" y="0"/>
            <wp:positionH relativeFrom="margin">
              <wp:align>center</wp:align>
            </wp:positionH>
            <wp:positionV relativeFrom="margin">
              <wp:posOffset>6039273</wp:posOffset>
            </wp:positionV>
            <wp:extent cx="1132840" cy="579755"/>
            <wp:effectExtent l="0" t="0" r="0" b="4445"/>
            <wp:wrapTopAndBottom/>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SEL_principal_150dpi_RGB.5553848a413e1.jpg"/>
                    <pic:cNvPicPr/>
                  </pic:nvPicPr>
                  <pic:blipFill rotWithShape="1">
                    <a:blip r:embed="rId10" cstate="print">
                      <a:extLst>
                        <a:ext uri="{28A0092B-C50C-407E-A947-70E740481C1C}">
                          <a14:useLocalDpi xmlns:a14="http://schemas.microsoft.com/office/drawing/2010/main" val="0"/>
                        </a:ext>
                      </a:extLst>
                    </a:blip>
                    <a:srcRect t="16308" r="7257" b="16608"/>
                    <a:stretch/>
                  </pic:blipFill>
                  <pic:spPr bwMode="auto">
                    <a:xfrm>
                      <a:off x="0" y="0"/>
                      <a:ext cx="1132840" cy="57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25E07" w:rsidRPr="00D20E40" w:rsidRDefault="001B20B5" w:rsidP="00225E07">
      <w:pPr>
        <w:jc w:val="center"/>
      </w:pPr>
      <w:r w:rsidRPr="00D20E40">
        <w:t>Instituto Superior de Engenharia de Lisboa</w:t>
      </w:r>
      <w:r w:rsidRPr="00D20E40">
        <w:br/>
        <w:t>Licenciatura de Engenharia Informática e Computadores</w:t>
      </w:r>
    </w:p>
    <w:p w:rsidR="00225E07" w:rsidRPr="00D20E40" w:rsidRDefault="00225E07" w:rsidP="00225E07">
      <w:pPr>
        <w:jc w:val="center"/>
      </w:pPr>
    </w:p>
    <w:p w:rsidR="00DB2577" w:rsidRPr="00D20E40" w:rsidRDefault="00C36771" w:rsidP="00BB0851">
      <w:pPr>
        <w:pStyle w:val="Cabealhodondice"/>
        <w:jc w:val="center"/>
      </w:pPr>
      <w:r w:rsidRPr="00D20E40">
        <w:t>Maio de 2018</w:t>
      </w:r>
    </w:p>
    <w:p w:rsidR="00025D12" w:rsidRPr="00D20E40" w:rsidRDefault="00025D12" w:rsidP="00C37F24">
      <w:pPr>
        <w:pStyle w:val="Ttulo1"/>
        <w:numPr>
          <w:ilvl w:val="0"/>
          <w:numId w:val="0"/>
        </w:numPr>
      </w:pPr>
      <w:bookmarkStart w:id="2" w:name="_Toc523954719"/>
      <w:r w:rsidRPr="00D20E40">
        <w:lastRenderedPageBreak/>
        <w:t>Resumo</w:t>
      </w:r>
      <w:bookmarkEnd w:id="2"/>
    </w:p>
    <w:p w:rsidR="00025D12" w:rsidRPr="00D20E40" w:rsidRDefault="00025D12" w:rsidP="00025D12"/>
    <w:p w:rsidR="0018290C" w:rsidRPr="00D20E40" w:rsidRDefault="0018290C" w:rsidP="0018290C">
      <w:r w:rsidRPr="00D20E40">
        <w:t xml:space="preserve">Promover e garantir campanhas e conselhos de segurança rodoviária constituem algumas das atividades relevantes da Autoridade Nacional de Segurança Rodoviária (ANSR). Este serviço central da administração direta do Estado, em parceria com o ISEL, desenvolveu o Sistema de Controlo de Velocidade (SINCRO), visando </w:t>
      </w:r>
      <w:r w:rsidR="003D1051" w:rsidRPr="00D20E40">
        <w:t>a</w:t>
      </w:r>
      <w:r w:rsidRPr="00D20E40">
        <w:t xml:space="preserve"> diminuição da sinistralidade. Neste sentido, o projeto SINCRO </w:t>
      </w:r>
      <w:r w:rsidR="00FC003F" w:rsidRPr="00D20E40">
        <w:t>desenvolveu um sistema</w:t>
      </w:r>
      <w:r w:rsidR="00691D61" w:rsidRPr="00D20E40">
        <w:t xml:space="preserve"> de gestão</w:t>
      </w:r>
      <w:r w:rsidR="00452291" w:rsidRPr="00D20E40">
        <w:t xml:space="preserve"> de</w:t>
      </w:r>
      <w:r w:rsidRPr="00D20E40">
        <w:t xml:space="preserve"> eventos de contraordenação gerados pelos locais de controlo de velocidade (LCV), e posteriormente entregues ao Cidadão condutor de forma manual</w:t>
      </w:r>
      <w:r w:rsidR="001056B3" w:rsidRPr="00D20E40">
        <w:t xml:space="preserve"> (notificações por correspondência)</w:t>
      </w:r>
      <w:r w:rsidRPr="00D20E40">
        <w:t xml:space="preserve">. </w:t>
      </w:r>
    </w:p>
    <w:p w:rsidR="0018290C" w:rsidRPr="00D20E40" w:rsidRDefault="0018290C" w:rsidP="0018290C">
      <w:r w:rsidRPr="00D20E40">
        <w:t xml:space="preserve">Neste contexto, o </w:t>
      </w:r>
      <w:r w:rsidR="00FE53EE" w:rsidRPr="00D20E40">
        <w:t>sistema</w:t>
      </w:r>
      <w:r w:rsidRPr="00D20E40">
        <w:t xml:space="preserve"> SINCRO Mobile tem </w:t>
      </w:r>
      <w:r w:rsidR="0053009B" w:rsidRPr="00D20E40">
        <w:t>como objetivo</w:t>
      </w:r>
      <w:r w:rsidRPr="00D20E40">
        <w:t xml:space="preserve"> viabilizar a notificação</w:t>
      </w:r>
      <w:r w:rsidR="00A265D1" w:rsidRPr="00D20E40">
        <w:t xml:space="preserve"> de</w:t>
      </w:r>
      <w:r w:rsidRPr="00D20E40">
        <w:t xml:space="preserve"> eventos de contraordenação por meio eletrónico, potenciando a adesão aos serviços digitais por parte do Cidadão, tendo como suporte tecnológico um dispositivo móvel. Como tal, </w:t>
      </w:r>
      <w:r w:rsidR="006B2F57" w:rsidRPr="00D20E40">
        <w:t>o sistema SINCRO Mobile permite</w:t>
      </w:r>
      <w:r w:rsidRPr="00D20E40">
        <w:t xml:space="preserve"> a entrega da informação de contraordenação </w:t>
      </w:r>
      <w:r w:rsidR="004F180C" w:rsidRPr="00D20E40">
        <w:t xml:space="preserve">de forma </w:t>
      </w:r>
      <w:r w:rsidR="00822D02" w:rsidRPr="00D20E40">
        <w:t>que permita</w:t>
      </w:r>
      <w:r w:rsidR="004F180C" w:rsidRPr="00D20E40">
        <w:t xml:space="preserve"> ao cidadão o acesso aos eventos </w:t>
      </w:r>
      <w:r w:rsidR="001155A9" w:rsidRPr="00D20E40">
        <w:t>sobre infrações de excesso de velocidade</w:t>
      </w:r>
      <w:r w:rsidR="004F180C" w:rsidRPr="00D20E40">
        <w:t xml:space="preserve"> através de uma aplicação móvel.</w:t>
      </w:r>
    </w:p>
    <w:p w:rsidR="004938C9" w:rsidRPr="00D20E40" w:rsidRDefault="00130709" w:rsidP="0018290C">
      <w:r w:rsidRPr="00D20E40">
        <w:t xml:space="preserve">Em suma, o SINCRO Mobile é um sistema informático que </w:t>
      </w:r>
      <w:r w:rsidR="004140D9" w:rsidRPr="00D20E40">
        <w:t>permite</w:t>
      </w:r>
      <w:r w:rsidRPr="00D20E40">
        <w:t xml:space="preserve"> ao Cidadão, não só, uma tomada de consciência relativamente ao excesso de velocidade mais </w:t>
      </w:r>
      <w:r w:rsidR="004140D9" w:rsidRPr="00D20E40">
        <w:t>próxima</w:t>
      </w:r>
      <w:r w:rsidRPr="00D20E40">
        <w:t xml:space="preserve"> da infração, como poderá contribuir para a redução do número de infrações, fomentando uma cultura de segurança rodoviária.</w:t>
      </w:r>
    </w:p>
    <w:p w:rsidR="006E56C5" w:rsidRPr="00D20E40" w:rsidRDefault="006E56C5" w:rsidP="0018290C"/>
    <w:p w:rsidR="006E56C5" w:rsidRPr="00D20E40" w:rsidRDefault="006E56C5" w:rsidP="0018290C">
      <w:r w:rsidRPr="00D20E40">
        <w:t xml:space="preserve">Palavras – chave: Segurança Rodoviária, Eventos de Contraordenação, </w:t>
      </w:r>
      <w:r w:rsidRPr="00D20E40">
        <w:rPr>
          <w:i/>
        </w:rPr>
        <w:t>React Native, Spring Framework</w:t>
      </w:r>
      <w:r w:rsidRPr="00D20E40">
        <w:t xml:space="preserve"> </w:t>
      </w:r>
    </w:p>
    <w:p w:rsidR="00ED23EE" w:rsidRPr="00D20E40" w:rsidRDefault="00495705" w:rsidP="00ED23EE">
      <w:r w:rsidRPr="00D20E40">
        <w:br w:type="page"/>
      </w:r>
    </w:p>
    <w:p w:rsidR="00C844BE" w:rsidRPr="00D20E40" w:rsidRDefault="00C844BE" w:rsidP="00C844BE">
      <w:pPr>
        <w:pStyle w:val="Ttulo1"/>
        <w:numPr>
          <w:ilvl w:val="0"/>
          <w:numId w:val="0"/>
        </w:numPr>
        <w:ind w:left="432" w:hanging="432"/>
      </w:pPr>
      <w:bookmarkStart w:id="3" w:name="_Toc523954720"/>
      <w:r w:rsidRPr="00D20E40">
        <w:lastRenderedPageBreak/>
        <w:t>ABSTRACT</w:t>
      </w:r>
      <w:bookmarkEnd w:id="3"/>
    </w:p>
    <w:p w:rsidR="00C844BE" w:rsidRPr="00E74D24" w:rsidRDefault="00C844BE" w:rsidP="00C844BE">
      <w:pPr>
        <w:rPr>
          <w:lang w:val="en-US"/>
        </w:rPr>
      </w:pPr>
    </w:p>
    <w:p w:rsidR="00C931C2" w:rsidRPr="00C931C2" w:rsidRDefault="00C931C2" w:rsidP="00C931C2">
      <w:pPr>
        <w:rPr>
          <w:lang w:val="en-US"/>
        </w:rPr>
      </w:pPr>
      <w:r w:rsidRPr="00C931C2">
        <w:rPr>
          <w:lang w:val="en-US"/>
        </w:rPr>
        <w:t>Promoting and guaranteeing road safety campaigns and councils are some of the relevant activities of the National Road Safety Authority (ANSR). This central service of the Direct Administration of the State, in partnership with ISEL, developed the Speed ​​Control System (SINCRO), aiming at reducing accident rates. In this sense, the SINCRO project developed a system of management of events of mismanagement generated by the speed control places (LCV), and later delivered to the driver Citizen manually (notifications by correspondence).</w:t>
      </w:r>
    </w:p>
    <w:p w:rsidR="00C931C2" w:rsidRPr="00C931C2" w:rsidRDefault="00C931C2" w:rsidP="00C931C2">
      <w:pPr>
        <w:rPr>
          <w:lang w:val="en-US"/>
        </w:rPr>
      </w:pPr>
      <w:r w:rsidRPr="00C931C2">
        <w:rPr>
          <w:lang w:val="en-US"/>
        </w:rPr>
        <w:t>In this context, the SINCRO Mobile system aims to enable the notification of events of electronic misconduct, enhancing the adhesion to digital services by the Citizen, having as technological support a mobile device. As such, the SINCRO Mobile system allows the delivery of misconduct information in a way that allows the citizen access to events on speeding infractions through a mobile application.</w:t>
      </w:r>
    </w:p>
    <w:p w:rsidR="00C931C2" w:rsidRPr="00C931C2" w:rsidRDefault="00C931C2" w:rsidP="00C931C2">
      <w:pPr>
        <w:rPr>
          <w:lang w:val="en-US"/>
        </w:rPr>
      </w:pPr>
      <w:r w:rsidRPr="00C931C2">
        <w:rPr>
          <w:lang w:val="en-US"/>
        </w:rPr>
        <w:t>In short, SINCRO Mobile is a computer system that not only allows the Citizen to become aware of the speeding that is closest to the infraction, but can also help reduce the number of infractions by promoting a culture of road safety.</w:t>
      </w:r>
    </w:p>
    <w:p w:rsidR="00C931C2" w:rsidRPr="00C931C2" w:rsidRDefault="00C931C2" w:rsidP="00C931C2">
      <w:pPr>
        <w:rPr>
          <w:lang w:val="en-US"/>
        </w:rPr>
      </w:pPr>
    </w:p>
    <w:p w:rsidR="006849F4" w:rsidRPr="00D20E40" w:rsidRDefault="00C931C2" w:rsidP="00C931C2">
      <w:r w:rsidRPr="00C931C2">
        <w:rPr>
          <w:lang w:val="en-US"/>
        </w:rPr>
        <w:t>Key words: Road Safety, Counteracting Events, React Native, Spring Framework</w:t>
      </w:r>
    </w:p>
    <w:p w:rsidR="006849F4" w:rsidRPr="00D20E40" w:rsidRDefault="006849F4" w:rsidP="006849F4">
      <w:r w:rsidRPr="00D20E40">
        <w:br w:type="page"/>
      </w:r>
    </w:p>
    <w:p w:rsidR="006849F4" w:rsidRPr="00D20E40" w:rsidRDefault="006849F4" w:rsidP="00ED23EE">
      <w:pPr>
        <w:rPr>
          <w:sz w:val="32"/>
          <w:szCs w:val="32"/>
        </w:rPr>
      </w:pPr>
      <w:r w:rsidRPr="00D20E40">
        <w:rPr>
          <w:sz w:val="32"/>
          <w:szCs w:val="32"/>
        </w:rPr>
        <w:lastRenderedPageBreak/>
        <w:t>ABREVIATURAS, SIGLAS e SÍMBOLOS</w:t>
      </w:r>
    </w:p>
    <w:p w:rsidR="00DB77CE" w:rsidRPr="00D20E40" w:rsidRDefault="00DB77CE" w:rsidP="00ED23EE">
      <w:pPr>
        <w:rPr>
          <w:sz w:val="32"/>
          <w:szCs w:val="32"/>
        </w:rPr>
      </w:pPr>
    </w:p>
    <w:p w:rsidR="000C4559" w:rsidRPr="00D20E40" w:rsidRDefault="000C4559" w:rsidP="00DB77CE">
      <w:pPr>
        <w:pStyle w:val="PargrafodaLista"/>
        <w:numPr>
          <w:ilvl w:val="0"/>
          <w:numId w:val="21"/>
        </w:numPr>
      </w:pPr>
      <w:r w:rsidRPr="00D20E40">
        <w:t>API – Application Porgramming Interface</w:t>
      </w:r>
    </w:p>
    <w:p w:rsidR="000C4559" w:rsidRPr="00D20E40" w:rsidRDefault="006849F4" w:rsidP="00DB77CE">
      <w:pPr>
        <w:pStyle w:val="PargrafodaLista"/>
        <w:numPr>
          <w:ilvl w:val="0"/>
          <w:numId w:val="21"/>
        </w:numPr>
      </w:pPr>
      <w:r w:rsidRPr="00D20E40">
        <w:t>ANSR – Autoridade Nacional de Segurança Rodoviária</w:t>
      </w:r>
    </w:p>
    <w:p w:rsidR="000C4559" w:rsidRPr="00D20E40" w:rsidRDefault="000C4559" w:rsidP="00DB77CE">
      <w:pPr>
        <w:pStyle w:val="PargrafodaLista"/>
        <w:numPr>
          <w:ilvl w:val="0"/>
          <w:numId w:val="21"/>
        </w:numPr>
      </w:pPr>
      <w:r w:rsidRPr="00D20E40">
        <w:t>HTTP – Hypertext Transfer Protocol</w:t>
      </w:r>
    </w:p>
    <w:p w:rsidR="000C4559" w:rsidRPr="00D20E40" w:rsidRDefault="000C4559" w:rsidP="00DB77CE">
      <w:pPr>
        <w:pStyle w:val="PargrafodaLista"/>
        <w:numPr>
          <w:ilvl w:val="0"/>
          <w:numId w:val="21"/>
        </w:numPr>
      </w:pPr>
      <w:r w:rsidRPr="00D20E40">
        <w:t>IMC – Internet Merchant Account</w:t>
      </w:r>
    </w:p>
    <w:p w:rsidR="000C4559" w:rsidRPr="00D20E40" w:rsidRDefault="000C4559" w:rsidP="00DB77CE">
      <w:pPr>
        <w:pStyle w:val="PargrafodaLista"/>
        <w:numPr>
          <w:ilvl w:val="0"/>
          <w:numId w:val="21"/>
        </w:numPr>
      </w:pPr>
      <w:r w:rsidRPr="00D20E40">
        <w:t>JVM – Java Virtual Machine</w:t>
      </w:r>
    </w:p>
    <w:p w:rsidR="000C4559" w:rsidRPr="00D20E40" w:rsidRDefault="000C4559" w:rsidP="00DB77CE">
      <w:pPr>
        <w:pStyle w:val="PargrafodaLista"/>
        <w:numPr>
          <w:ilvl w:val="0"/>
          <w:numId w:val="21"/>
        </w:numPr>
      </w:pPr>
      <w:r w:rsidRPr="00D20E40">
        <w:t>LCV – Local de Controlo de Velocidade</w:t>
      </w:r>
    </w:p>
    <w:p w:rsidR="005E64DA" w:rsidRPr="00D20E40" w:rsidRDefault="005E64DA" w:rsidP="00DB77CE">
      <w:pPr>
        <w:pStyle w:val="PargrafodaLista"/>
        <w:numPr>
          <w:ilvl w:val="0"/>
          <w:numId w:val="21"/>
        </w:numPr>
      </w:pPr>
      <w:r w:rsidRPr="00D20E40">
        <w:t xml:space="preserve">NIF – Número de Identificação Fiscal </w:t>
      </w:r>
    </w:p>
    <w:p w:rsidR="005E64DA" w:rsidRPr="00D20E40" w:rsidRDefault="005E64DA" w:rsidP="00DB77CE">
      <w:pPr>
        <w:pStyle w:val="PargrafodaLista"/>
        <w:numPr>
          <w:ilvl w:val="0"/>
          <w:numId w:val="21"/>
        </w:numPr>
      </w:pPr>
      <w:r w:rsidRPr="00D20E40">
        <w:t xml:space="preserve">RF – Requisito Funcional </w:t>
      </w:r>
    </w:p>
    <w:p w:rsidR="000C4559" w:rsidRPr="00D20E40" w:rsidRDefault="005E64DA" w:rsidP="00DB77CE">
      <w:pPr>
        <w:pStyle w:val="PargrafodaLista"/>
        <w:numPr>
          <w:ilvl w:val="0"/>
          <w:numId w:val="21"/>
        </w:numPr>
      </w:pPr>
      <w:r w:rsidRPr="00D20E40">
        <w:t>REST – Representational State Transfer</w:t>
      </w:r>
    </w:p>
    <w:p w:rsidR="005E64DA" w:rsidRPr="00D20E40" w:rsidRDefault="006C0722" w:rsidP="00DB77CE">
      <w:pPr>
        <w:pStyle w:val="PargrafodaLista"/>
        <w:numPr>
          <w:ilvl w:val="0"/>
          <w:numId w:val="21"/>
        </w:numPr>
      </w:pPr>
      <w:r w:rsidRPr="00D20E40">
        <w:t>SCo</w:t>
      </w:r>
      <w:r w:rsidR="005E64DA" w:rsidRPr="00D20E40">
        <w:t>T – Sistema de Contraordenações de Trânsito</w:t>
      </w:r>
    </w:p>
    <w:p w:rsidR="005E64DA" w:rsidRPr="00D20E40" w:rsidRDefault="005E64DA" w:rsidP="00DB77CE">
      <w:pPr>
        <w:pStyle w:val="PargrafodaLista"/>
        <w:numPr>
          <w:ilvl w:val="0"/>
          <w:numId w:val="21"/>
        </w:numPr>
      </w:pPr>
      <w:r w:rsidRPr="00D20E40">
        <w:t>SGBD – Sistema de Gestão de Base de Dados</w:t>
      </w:r>
    </w:p>
    <w:p w:rsidR="005E64DA" w:rsidRPr="00D20E40" w:rsidRDefault="005E64DA" w:rsidP="00DB77CE">
      <w:pPr>
        <w:pStyle w:val="PargrafodaLista"/>
        <w:numPr>
          <w:ilvl w:val="0"/>
          <w:numId w:val="21"/>
        </w:numPr>
      </w:pPr>
      <w:r w:rsidRPr="00D20E40">
        <w:t>SIGET – Sistema de Gestão de Eventos de Tráfego</w:t>
      </w:r>
    </w:p>
    <w:p w:rsidR="006849F4" w:rsidRPr="00D20E40" w:rsidRDefault="006849F4" w:rsidP="00DB77CE">
      <w:pPr>
        <w:pStyle w:val="PargrafodaLista"/>
        <w:numPr>
          <w:ilvl w:val="0"/>
          <w:numId w:val="21"/>
        </w:numPr>
      </w:pPr>
      <w:r w:rsidRPr="00D20E40">
        <w:t>SINCRO – Sistema Nacional de Controlo de Velocidade</w:t>
      </w:r>
    </w:p>
    <w:p w:rsidR="0083414E" w:rsidRPr="00D20E40" w:rsidRDefault="0083414E" w:rsidP="00DB77CE">
      <w:pPr>
        <w:pStyle w:val="PargrafodaLista"/>
        <w:numPr>
          <w:ilvl w:val="0"/>
          <w:numId w:val="21"/>
        </w:numPr>
      </w:pPr>
      <w:r w:rsidRPr="00D20E40">
        <w:t>SINCRO Mobile – Sistema de Gestão de Eventos de Contraordenação Por Excesso de Velocidade</w:t>
      </w:r>
    </w:p>
    <w:p w:rsidR="000B42D6" w:rsidRPr="00D20E40" w:rsidRDefault="000B42D6" w:rsidP="00DB77CE">
      <w:pPr>
        <w:pStyle w:val="PargrafodaLista"/>
        <w:numPr>
          <w:ilvl w:val="0"/>
          <w:numId w:val="21"/>
        </w:numPr>
      </w:pPr>
      <w:r w:rsidRPr="00D20E40">
        <w:t xml:space="preserve">URI – Uniform Resource Identifier </w:t>
      </w:r>
    </w:p>
    <w:p w:rsidR="00C844BE" w:rsidRPr="00D20E40" w:rsidRDefault="006849F4" w:rsidP="00ED23EE">
      <w:pPr>
        <w:pStyle w:val="PargrafodaLista"/>
        <w:numPr>
          <w:ilvl w:val="0"/>
          <w:numId w:val="15"/>
        </w:numPr>
      </w:pPr>
      <w:r w:rsidRPr="00D20E40">
        <w:br w:type="page"/>
      </w:r>
    </w:p>
    <w:sdt>
      <w:sdtPr>
        <w:rPr>
          <w:rFonts w:eastAsiaTheme="minorHAnsi"/>
          <w:b w:val="0"/>
          <w:smallCaps w:val="0"/>
          <w:color w:val="404040" w:themeColor="text2" w:themeTint="BF"/>
          <w:spacing w:val="0"/>
          <w:sz w:val="24"/>
          <w:szCs w:val="24"/>
        </w:rPr>
        <w:id w:val="-1462258612"/>
        <w:docPartObj>
          <w:docPartGallery w:val="Table of Contents"/>
          <w:docPartUnique/>
        </w:docPartObj>
      </w:sdtPr>
      <w:sdtEndPr>
        <w:rPr>
          <w:rFonts w:eastAsiaTheme="minorEastAsia"/>
          <w:bCs/>
          <w:color w:val="auto"/>
          <w:szCs w:val="20"/>
        </w:rPr>
      </w:sdtEndPr>
      <w:sdtContent>
        <w:p w:rsidR="00A8062B" w:rsidRPr="00D20E40" w:rsidRDefault="00A8062B" w:rsidP="00A8062B">
          <w:pPr>
            <w:pStyle w:val="Cabealhodondice"/>
            <w:jc w:val="both"/>
          </w:pPr>
          <w:r w:rsidRPr="00D20E40">
            <w:t>ÍNDICE</w:t>
          </w:r>
        </w:p>
        <w:p w:rsidR="00A8062B" w:rsidRPr="00D20E40" w:rsidRDefault="00A8062B" w:rsidP="00A8062B"/>
        <w:p w:rsidR="00C931C2" w:rsidRDefault="00625534">
          <w:pPr>
            <w:pStyle w:val="ndice1"/>
            <w:tabs>
              <w:tab w:val="right" w:leader="dot" w:pos="9062"/>
            </w:tabs>
            <w:rPr>
              <w:rFonts w:asciiTheme="minorHAnsi" w:hAnsiTheme="minorHAnsi" w:cstheme="minorBidi"/>
              <w:b w:val="0"/>
              <w:bCs w:val="0"/>
              <w:caps w:val="0"/>
              <w:noProof/>
              <w:szCs w:val="24"/>
              <w:lang w:eastAsia="pt-PT" w:bidi="ar-SA"/>
            </w:rPr>
          </w:pPr>
          <w:r w:rsidRPr="00D20E40">
            <w:rPr>
              <w:b w:val="0"/>
              <w:bCs w:val="0"/>
            </w:rPr>
            <w:fldChar w:fldCharType="begin"/>
          </w:r>
          <w:r w:rsidRPr="00D20E40">
            <w:instrText>TOC \o "1-3" \h \z \u</w:instrText>
          </w:r>
          <w:r w:rsidRPr="00D20E40">
            <w:rPr>
              <w:b w:val="0"/>
              <w:bCs w:val="0"/>
            </w:rPr>
            <w:fldChar w:fldCharType="separate"/>
          </w:r>
          <w:hyperlink w:anchor="_Toc523954719" w:history="1">
            <w:r w:rsidR="00C931C2" w:rsidRPr="00C42B65">
              <w:rPr>
                <w:rStyle w:val="Hiperligao"/>
                <w:noProof/>
              </w:rPr>
              <w:t>Resumo</w:t>
            </w:r>
            <w:r w:rsidR="00C931C2">
              <w:rPr>
                <w:noProof/>
                <w:webHidden/>
              </w:rPr>
              <w:tab/>
            </w:r>
            <w:r w:rsidR="00C931C2">
              <w:rPr>
                <w:noProof/>
                <w:webHidden/>
              </w:rPr>
              <w:fldChar w:fldCharType="begin"/>
            </w:r>
            <w:r w:rsidR="00C931C2">
              <w:rPr>
                <w:noProof/>
                <w:webHidden/>
              </w:rPr>
              <w:instrText xml:space="preserve"> PAGEREF _Toc523954719 \h </w:instrText>
            </w:r>
            <w:r w:rsidR="00C931C2">
              <w:rPr>
                <w:noProof/>
                <w:webHidden/>
              </w:rPr>
            </w:r>
            <w:r w:rsidR="00C931C2">
              <w:rPr>
                <w:noProof/>
                <w:webHidden/>
              </w:rPr>
              <w:fldChar w:fldCharType="separate"/>
            </w:r>
            <w:r w:rsidR="00C931C2">
              <w:rPr>
                <w:noProof/>
                <w:webHidden/>
              </w:rPr>
              <w:t>2</w:t>
            </w:r>
            <w:r w:rsidR="00C931C2">
              <w:rPr>
                <w:noProof/>
                <w:webHidden/>
              </w:rPr>
              <w:fldChar w:fldCharType="end"/>
            </w:r>
          </w:hyperlink>
        </w:p>
        <w:p w:rsidR="00C931C2" w:rsidRDefault="00C931C2">
          <w:pPr>
            <w:pStyle w:val="ndice1"/>
            <w:tabs>
              <w:tab w:val="right" w:leader="dot" w:pos="9062"/>
            </w:tabs>
            <w:rPr>
              <w:rFonts w:asciiTheme="minorHAnsi" w:hAnsiTheme="minorHAnsi" w:cstheme="minorBidi"/>
              <w:b w:val="0"/>
              <w:bCs w:val="0"/>
              <w:caps w:val="0"/>
              <w:noProof/>
              <w:szCs w:val="24"/>
              <w:lang w:eastAsia="pt-PT" w:bidi="ar-SA"/>
            </w:rPr>
          </w:pPr>
          <w:hyperlink w:anchor="_Toc523954720" w:history="1">
            <w:r w:rsidRPr="00C42B65">
              <w:rPr>
                <w:rStyle w:val="Hiperligao"/>
                <w:noProof/>
              </w:rPr>
              <w:t>ABSTRACT</w:t>
            </w:r>
            <w:r>
              <w:rPr>
                <w:noProof/>
                <w:webHidden/>
              </w:rPr>
              <w:tab/>
            </w:r>
            <w:r>
              <w:rPr>
                <w:noProof/>
                <w:webHidden/>
              </w:rPr>
              <w:fldChar w:fldCharType="begin"/>
            </w:r>
            <w:r>
              <w:rPr>
                <w:noProof/>
                <w:webHidden/>
              </w:rPr>
              <w:instrText xml:space="preserve"> PAGEREF _Toc523954720 \h </w:instrText>
            </w:r>
            <w:r>
              <w:rPr>
                <w:noProof/>
                <w:webHidden/>
              </w:rPr>
            </w:r>
            <w:r>
              <w:rPr>
                <w:noProof/>
                <w:webHidden/>
              </w:rPr>
              <w:fldChar w:fldCharType="separate"/>
            </w:r>
            <w:r>
              <w:rPr>
                <w:noProof/>
                <w:webHidden/>
              </w:rPr>
              <w:t>3</w:t>
            </w:r>
            <w:r>
              <w:rPr>
                <w:noProof/>
                <w:webHidden/>
              </w:rPr>
              <w:fldChar w:fldCharType="end"/>
            </w:r>
          </w:hyperlink>
        </w:p>
        <w:p w:rsidR="00C931C2" w:rsidRDefault="00C931C2">
          <w:pPr>
            <w:pStyle w:val="ndice1"/>
            <w:tabs>
              <w:tab w:val="right" w:leader="dot" w:pos="9062"/>
            </w:tabs>
            <w:rPr>
              <w:rFonts w:asciiTheme="minorHAnsi" w:hAnsiTheme="minorHAnsi" w:cstheme="minorBidi"/>
              <w:b w:val="0"/>
              <w:bCs w:val="0"/>
              <w:caps w:val="0"/>
              <w:noProof/>
              <w:szCs w:val="24"/>
              <w:lang w:eastAsia="pt-PT" w:bidi="ar-SA"/>
            </w:rPr>
          </w:pPr>
          <w:hyperlink w:anchor="_Toc523954721" w:history="1">
            <w:r w:rsidRPr="00C42B65">
              <w:rPr>
                <w:rStyle w:val="Hiperligao"/>
                <w:noProof/>
              </w:rPr>
              <w:t>Introdução</w:t>
            </w:r>
            <w:r>
              <w:rPr>
                <w:noProof/>
                <w:webHidden/>
              </w:rPr>
              <w:tab/>
            </w:r>
            <w:r>
              <w:rPr>
                <w:noProof/>
                <w:webHidden/>
              </w:rPr>
              <w:fldChar w:fldCharType="begin"/>
            </w:r>
            <w:r>
              <w:rPr>
                <w:noProof/>
                <w:webHidden/>
              </w:rPr>
              <w:instrText xml:space="preserve"> PAGEREF _Toc523954721 \h </w:instrText>
            </w:r>
            <w:r>
              <w:rPr>
                <w:noProof/>
                <w:webHidden/>
              </w:rPr>
            </w:r>
            <w:r>
              <w:rPr>
                <w:noProof/>
                <w:webHidden/>
              </w:rPr>
              <w:fldChar w:fldCharType="separate"/>
            </w:r>
            <w:r>
              <w:rPr>
                <w:noProof/>
                <w:webHidden/>
              </w:rPr>
              <w:t>9</w:t>
            </w:r>
            <w:r>
              <w:rPr>
                <w:noProof/>
                <w:webHidden/>
              </w:rPr>
              <w:fldChar w:fldCharType="end"/>
            </w:r>
          </w:hyperlink>
        </w:p>
        <w:p w:rsidR="00C931C2" w:rsidRDefault="00C931C2">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3954722" w:history="1">
            <w:r w:rsidRPr="00C42B65">
              <w:rPr>
                <w:rStyle w:val="Hiperligao"/>
                <w:noProof/>
              </w:rPr>
              <w:t>1.</w:t>
            </w:r>
            <w:r>
              <w:rPr>
                <w:rFonts w:asciiTheme="minorHAnsi" w:hAnsiTheme="minorHAnsi" w:cstheme="minorBidi"/>
                <w:b w:val="0"/>
                <w:bCs w:val="0"/>
                <w:caps w:val="0"/>
                <w:noProof/>
                <w:szCs w:val="24"/>
                <w:lang w:eastAsia="pt-PT" w:bidi="ar-SA"/>
              </w:rPr>
              <w:tab/>
            </w:r>
            <w:r w:rsidRPr="00C42B65">
              <w:rPr>
                <w:rStyle w:val="Hiperligao"/>
                <w:noProof/>
              </w:rPr>
              <w:t>Enquadramento Teórico</w:t>
            </w:r>
            <w:r>
              <w:rPr>
                <w:noProof/>
                <w:webHidden/>
              </w:rPr>
              <w:tab/>
            </w:r>
            <w:r>
              <w:rPr>
                <w:noProof/>
                <w:webHidden/>
              </w:rPr>
              <w:fldChar w:fldCharType="begin"/>
            </w:r>
            <w:r>
              <w:rPr>
                <w:noProof/>
                <w:webHidden/>
              </w:rPr>
              <w:instrText xml:space="preserve"> PAGEREF _Toc523954722 \h </w:instrText>
            </w:r>
            <w:r>
              <w:rPr>
                <w:noProof/>
                <w:webHidden/>
              </w:rPr>
            </w:r>
            <w:r>
              <w:rPr>
                <w:noProof/>
                <w:webHidden/>
              </w:rPr>
              <w:fldChar w:fldCharType="separate"/>
            </w:r>
            <w:r>
              <w:rPr>
                <w:noProof/>
                <w:webHidden/>
              </w:rPr>
              <w:t>11</w:t>
            </w:r>
            <w:r>
              <w:rPr>
                <w:noProof/>
                <w:webHidden/>
              </w:rPr>
              <w:fldChar w:fldCharType="end"/>
            </w:r>
          </w:hyperlink>
        </w:p>
        <w:p w:rsidR="00C931C2" w:rsidRDefault="00C931C2">
          <w:pPr>
            <w:pStyle w:val="ndice2"/>
            <w:tabs>
              <w:tab w:val="left" w:pos="960"/>
              <w:tab w:val="right" w:leader="dot" w:pos="9062"/>
            </w:tabs>
            <w:rPr>
              <w:rFonts w:asciiTheme="minorHAnsi" w:hAnsiTheme="minorHAnsi" w:cstheme="minorBidi"/>
              <w:smallCaps w:val="0"/>
              <w:noProof/>
              <w:szCs w:val="24"/>
              <w:lang w:eastAsia="pt-PT" w:bidi="ar-SA"/>
            </w:rPr>
          </w:pPr>
          <w:hyperlink w:anchor="_Toc523954723" w:history="1">
            <w:r w:rsidRPr="00C42B65">
              <w:rPr>
                <w:rStyle w:val="Hiperligao"/>
                <w:noProof/>
              </w:rPr>
              <w:t>1.1.</w:t>
            </w:r>
            <w:r>
              <w:rPr>
                <w:rFonts w:asciiTheme="minorHAnsi" w:hAnsiTheme="minorHAnsi" w:cstheme="minorBidi"/>
                <w:smallCaps w:val="0"/>
                <w:noProof/>
                <w:szCs w:val="24"/>
                <w:lang w:eastAsia="pt-PT" w:bidi="ar-SA"/>
              </w:rPr>
              <w:tab/>
            </w:r>
            <w:r w:rsidRPr="00C42B65">
              <w:rPr>
                <w:rStyle w:val="Hiperligao"/>
                <w:noProof/>
              </w:rPr>
              <w:t>Arquitetura da Autoridade Nacional de Segurança Rodoviária</w:t>
            </w:r>
            <w:r>
              <w:rPr>
                <w:noProof/>
                <w:webHidden/>
              </w:rPr>
              <w:tab/>
            </w:r>
            <w:r>
              <w:rPr>
                <w:noProof/>
                <w:webHidden/>
              </w:rPr>
              <w:fldChar w:fldCharType="begin"/>
            </w:r>
            <w:r>
              <w:rPr>
                <w:noProof/>
                <w:webHidden/>
              </w:rPr>
              <w:instrText xml:space="preserve"> PAGEREF _Toc523954723 \h </w:instrText>
            </w:r>
            <w:r>
              <w:rPr>
                <w:noProof/>
                <w:webHidden/>
              </w:rPr>
            </w:r>
            <w:r>
              <w:rPr>
                <w:noProof/>
                <w:webHidden/>
              </w:rPr>
              <w:fldChar w:fldCharType="separate"/>
            </w:r>
            <w:r>
              <w:rPr>
                <w:noProof/>
                <w:webHidden/>
              </w:rPr>
              <w:t>12</w:t>
            </w:r>
            <w:r>
              <w:rPr>
                <w:noProof/>
                <w:webHidden/>
              </w:rPr>
              <w:fldChar w:fldCharType="end"/>
            </w:r>
          </w:hyperlink>
        </w:p>
        <w:p w:rsidR="00C931C2" w:rsidRDefault="00C931C2">
          <w:pPr>
            <w:pStyle w:val="ndice2"/>
            <w:tabs>
              <w:tab w:val="left" w:pos="960"/>
              <w:tab w:val="right" w:leader="dot" w:pos="9062"/>
            </w:tabs>
            <w:rPr>
              <w:rFonts w:asciiTheme="minorHAnsi" w:hAnsiTheme="minorHAnsi" w:cstheme="minorBidi"/>
              <w:smallCaps w:val="0"/>
              <w:noProof/>
              <w:szCs w:val="24"/>
              <w:lang w:eastAsia="pt-PT" w:bidi="ar-SA"/>
            </w:rPr>
          </w:pPr>
          <w:hyperlink w:anchor="_Toc523954724" w:history="1">
            <w:r w:rsidRPr="00C42B65">
              <w:rPr>
                <w:rStyle w:val="Hiperligao"/>
                <w:noProof/>
              </w:rPr>
              <w:t>1.2.</w:t>
            </w:r>
            <w:r>
              <w:rPr>
                <w:rFonts w:asciiTheme="minorHAnsi" w:hAnsiTheme="minorHAnsi" w:cstheme="minorBidi"/>
                <w:smallCaps w:val="0"/>
                <w:noProof/>
                <w:szCs w:val="24"/>
                <w:lang w:eastAsia="pt-PT" w:bidi="ar-SA"/>
              </w:rPr>
              <w:tab/>
            </w:r>
            <w:r w:rsidRPr="00C42B65">
              <w:rPr>
                <w:rStyle w:val="Hiperligao"/>
                <w:noProof/>
              </w:rPr>
              <w:t>Abordagem Tecnológica e Aspetos</w:t>
            </w:r>
            <w:r>
              <w:rPr>
                <w:noProof/>
                <w:webHidden/>
              </w:rPr>
              <w:tab/>
            </w:r>
            <w:r>
              <w:rPr>
                <w:noProof/>
                <w:webHidden/>
              </w:rPr>
              <w:fldChar w:fldCharType="begin"/>
            </w:r>
            <w:r>
              <w:rPr>
                <w:noProof/>
                <w:webHidden/>
              </w:rPr>
              <w:instrText xml:space="preserve"> PAGEREF _Toc523954724 \h </w:instrText>
            </w:r>
            <w:r>
              <w:rPr>
                <w:noProof/>
                <w:webHidden/>
              </w:rPr>
            </w:r>
            <w:r>
              <w:rPr>
                <w:noProof/>
                <w:webHidden/>
              </w:rPr>
              <w:fldChar w:fldCharType="separate"/>
            </w:r>
            <w:r>
              <w:rPr>
                <w:noProof/>
                <w:webHidden/>
              </w:rPr>
              <w:t>16</w:t>
            </w:r>
            <w:r>
              <w:rPr>
                <w:noProof/>
                <w:webHidden/>
              </w:rPr>
              <w:fldChar w:fldCharType="end"/>
            </w:r>
          </w:hyperlink>
        </w:p>
        <w:p w:rsidR="00C931C2" w:rsidRDefault="00C931C2">
          <w:pPr>
            <w:pStyle w:val="ndice3"/>
            <w:tabs>
              <w:tab w:val="left" w:pos="1440"/>
              <w:tab w:val="right" w:leader="dot" w:pos="9062"/>
            </w:tabs>
            <w:rPr>
              <w:rFonts w:asciiTheme="minorHAnsi" w:hAnsiTheme="minorHAnsi" w:cstheme="minorBidi"/>
              <w:i w:val="0"/>
              <w:iCs w:val="0"/>
              <w:noProof/>
              <w:szCs w:val="24"/>
              <w:lang w:eastAsia="pt-PT" w:bidi="ar-SA"/>
            </w:rPr>
          </w:pPr>
          <w:hyperlink w:anchor="_Toc523954725" w:history="1">
            <w:r w:rsidRPr="00C42B65">
              <w:rPr>
                <w:rStyle w:val="Hiperligao"/>
                <w:noProof/>
              </w:rPr>
              <w:t>1.2.1.</w:t>
            </w:r>
            <w:r>
              <w:rPr>
                <w:rFonts w:asciiTheme="minorHAnsi" w:hAnsiTheme="minorHAnsi" w:cstheme="minorBidi"/>
                <w:i w:val="0"/>
                <w:iCs w:val="0"/>
                <w:noProof/>
                <w:szCs w:val="24"/>
                <w:lang w:eastAsia="pt-PT" w:bidi="ar-SA"/>
              </w:rPr>
              <w:tab/>
            </w:r>
            <w:r w:rsidRPr="00C42B65">
              <w:rPr>
                <w:rStyle w:val="Hiperligao"/>
                <w:noProof/>
              </w:rPr>
              <w:t>Módulo Principal</w:t>
            </w:r>
            <w:r>
              <w:rPr>
                <w:noProof/>
                <w:webHidden/>
              </w:rPr>
              <w:tab/>
            </w:r>
            <w:r>
              <w:rPr>
                <w:noProof/>
                <w:webHidden/>
              </w:rPr>
              <w:fldChar w:fldCharType="begin"/>
            </w:r>
            <w:r>
              <w:rPr>
                <w:noProof/>
                <w:webHidden/>
              </w:rPr>
              <w:instrText xml:space="preserve"> PAGEREF _Toc523954725 \h </w:instrText>
            </w:r>
            <w:r>
              <w:rPr>
                <w:noProof/>
                <w:webHidden/>
              </w:rPr>
            </w:r>
            <w:r>
              <w:rPr>
                <w:noProof/>
                <w:webHidden/>
              </w:rPr>
              <w:fldChar w:fldCharType="separate"/>
            </w:r>
            <w:r>
              <w:rPr>
                <w:noProof/>
                <w:webHidden/>
              </w:rPr>
              <w:t>16</w:t>
            </w:r>
            <w:r>
              <w:rPr>
                <w:noProof/>
                <w:webHidden/>
              </w:rPr>
              <w:fldChar w:fldCharType="end"/>
            </w:r>
          </w:hyperlink>
        </w:p>
        <w:p w:rsidR="00C931C2" w:rsidRDefault="00C931C2">
          <w:pPr>
            <w:pStyle w:val="ndice3"/>
            <w:tabs>
              <w:tab w:val="left" w:pos="1440"/>
              <w:tab w:val="right" w:leader="dot" w:pos="9062"/>
            </w:tabs>
            <w:rPr>
              <w:rFonts w:asciiTheme="minorHAnsi" w:hAnsiTheme="minorHAnsi" w:cstheme="minorBidi"/>
              <w:i w:val="0"/>
              <w:iCs w:val="0"/>
              <w:noProof/>
              <w:szCs w:val="24"/>
              <w:lang w:eastAsia="pt-PT" w:bidi="ar-SA"/>
            </w:rPr>
          </w:pPr>
          <w:hyperlink w:anchor="_Toc523954726" w:history="1">
            <w:r w:rsidRPr="00C42B65">
              <w:rPr>
                <w:rStyle w:val="Hiperligao"/>
                <w:noProof/>
              </w:rPr>
              <w:t>1.2.2.</w:t>
            </w:r>
            <w:r>
              <w:rPr>
                <w:rFonts w:asciiTheme="minorHAnsi" w:hAnsiTheme="minorHAnsi" w:cstheme="minorBidi"/>
                <w:i w:val="0"/>
                <w:iCs w:val="0"/>
                <w:noProof/>
                <w:szCs w:val="24"/>
                <w:lang w:eastAsia="pt-PT" w:bidi="ar-SA"/>
              </w:rPr>
              <w:tab/>
            </w:r>
            <w:r w:rsidRPr="00C42B65">
              <w:rPr>
                <w:rStyle w:val="Hiperligao"/>
                <w:noProof/>
              </w:rPr>
              <w:t>Camada de negócio</w:t>
            </w:r>
            <w:r>
              <w:rPr>
                <w:noProof/>
                <w:webHidden/>
              </w:rPr>
              <w:tab/>
            </w:r>
            <w:r>
              <w:rPr>
                <w:noProof/>
                <w:webHidden/>
              </w:rPr>
              <w:fldChar w:fldCharType="begin"/>
            </w:r>
            <w:r>
              <w:rPr>
                <w:noProof/>
                <w:webHidden/>
              </w:rPr>
              <w:instrText xml:space="preserve"> PAGEREF _Toc523954726 \h </w:instrText>
            </w:r>
            <w:r>
              <w:rPr>
                <w:noProof/>
                <w:webHidden/>
              </w:rPr>
            </w:r>
            <w:r>
              <w:rPr>
                <w:noProof/>
                <w:webHidden/>
              </w:rPr>
              <w:fldChar w:fldCharType="separate"/>
            </w:r>
            <w:r>
              <w:rPr>
                <w:noProof/>
                <w:webHidden/>
              </w:rPr>
              <w:t>17</w:t>
            </w:r>
            <w:r>
              <w:rPr>
                <w:noProof/>
                <w:webHidden/>
              </w:rPr>
              <w:fldChar w:fldCharType="end"/>
            </w:r>
          </w:hyperlink>
        </w:p>
        <w:p w:rsidR="00C931C2" w:rsidRDefault="00C931C2">
          <w:pPr>
            <w:pStyle w:val="ndice3"/>
            <w:tabs>
              <w:tab w:val="left" w:pos="1440"/>
              <w:tab w:val="right" w:leader="dot" w:pos="9062"/>
            </w:tabs>
            <w:rPr>
              <w:rFonts w:asciiTheme="minorHAnsi" w:hAnsiTheme="minorHAnsi" w:cstheme="minorBidi"/>
              <w:i w:val="0"/>
              <w:iCs w:val="0"/>
              <w:noProof/>
              <w:szCs w:val="24"/>
              <w:lang w:eastAsia="pt-PT" w:bidi="ar-SA"/>
            </w:rPr>
          </w:pPr>
          <w:hyperlink w:anchor="_Toc523954727" w:history="1">
            <w:r w:rsidRPr="00C42B65">
              <w:rPr>
                <w:rStyle w:val="Hiperligao"/>
                <w:noProof/>
              </w:rPr>
              <w:t>1.2.3.</w:t>
            </w:r>
            <w:r>
              <w:rPr>
                <w:rFonts w:asciiTheme="minorHAnsi" w:hAnsiTheme="minorHAnsi" w:cstheme="minorBidi"/>
                <w:i w:val="0"/>
                <w:iCs w:val="0"/>
                <w:noProof/>
                <w:szCs w:val="24"/>
                <w:lang w:eastAsia="pt-PT" w:bidi="ar-SA"/>
              </w:rPr>
              <w:tab/>
            </w:r>
            <w:r w:rsidRPr="00C42B65">
              <w:rPr>
                <w:rStyle w:val="Hiperligao"/>
                <w:noProof/>
              </w:rPr>
              <w:t>Camada de dados</w:t>
            </w:r>
            <w:r>
              <w:rPr>
                <w:noProof/>
                <w:webHidden/>
              </w:rPr>
              <w:tab/>
            </w:r>
            <w:r>
              <w:rPr>
                <w:noProof/>
                <w:webHidden/>
              </w:rPr>
              <w:fldChar w:fldCharType="begin"/>
            </w:r>
            <w:r>
              <w:rPr>
                <w:noProof/>
                <w:webHidden/>
              </w:rPr>
              <w:instrText xml:space="preserve"> PAGEREF _Toc523954727 \h </w:instrText>
            </w:r>
            <w:r>
              <w:rPr>
                <w:noProof/>
                <w:webHidden/>
              </w:rPr>
            </w:r>
            <w:r>
              <w:rPr>
                <w:noProof/>
                <w:webHidden/>
              </w:rPr>
              <w:fldChar w:fldCharType="separate"/>
            </w:r>
            <w:r>
              <w:rPr>
                <w:noProof/>
                <w:webHidden/>
              </w:rPr>
              <w:t>17</w:t>
            </w:r>
            <w:r>
              <w:rPr>
                <w:noProof/>
                <w:webHidden/>
              </w:rPr>
              <w:fldChar w:fldCharType="end"/>
            </w:r>
          </w:hyperlink>
        </w:p>
        <w:p w:rsidR="00C931C2" w:rsidRDefault="00C931C2">
          <w:pPr>
            <w:pStyle w:val="ndice3"/>
            <w:tabs>
              <w:tab w:val="left" w:pos="1440"/>
              <w:tab w:val="right" w:leader="dot" w:pos="9062"/>
            </w:tabs>
            <w:rPr>
              <w:rFonts w:asciiTheme="minorHAnsi" w:hAnsiTheme="minorHAnsi" w:cstheme="minorBidi"/>
              <w:i w:val="0"/>
              <w:iCs w:val="0"/>
              <w:noProof/>
              <w:szCs w:val="24"/>
              <w:lang w:eastAsia="pt-PT" w:bidi="ar-SA"/>
            </w:rPr>
          </w:pPr>
          <w:hyperlink w:anchor="_Toc523954728" w:history="1">
            <w:r w:rsidRPr="00C42B65">
              <w:rPr>
                <w:rStyle w:val="Hiperligao"/>
                <w:noProof/>
              </w:rPr>
              <w:t>1.2.4.</w:t>
            </w:r>
            <w:r>
              <w:rPr>
                <w:rFonts w:asciiTheme="minorHAnsi" w:hAnsiTheme="minorHAnsi" w:cstheme="minorBidi"/>
                <w:i w:val="0"/>
                <w:iCs w:val="0"/>
                <w:noProof/>
                <w:szCs w:val="24"/>
                <w:lang w:eastAsia="pt-PT" w:bidi="ar-SA"/>
              </w:rPr>
              <w:tab/>
            </w:r>
            <w:r w:rsidRPr="00C42B65">
              <w:rPr>
                <w:rStyle w:val="Hiperligao"/>
                <w:noProof/>
              </w:rPr>
              <w:t>Camada Cliente</w:t>
            </w:r>
            <w:r>
              <w:rPr>
                <w:noProof/>
                <w:webHidden/>
              </w:rPr>
              <w:tab/>
            </w:r>
            <w:r>
              <w:rPr>
                <w:noProof/>
                <w:webHidden/>
              </w:rPr>
              <w:fldChar w:fldCharType="begin"/>
            </w:r>
            <w:r>
              <w:rPr>
                <w:noProof/>
                <w:webHidden/>
              </w:rPr>
              <w:instrText xml:space="preserve"> PAGEREF _Toc523954728 \h </w:instrText>
            </w:r>
            <w:r>
              <w:rPr>
                <w:noProof/>
                <w:webHidden/>
              </w:rPr>
            </w:r>
            <w:r>
              <w:rPr>
                <w:noProof/>
                <w:webHidden/>
              </w:rPr>
              <w:fldChar w:fldCharType="separate"/>
            </w:r>
            <w:r>
              <w:rPr>
                <w:noProof/>
                <w:webHidden/>
              </w:rPr>
              <w:t>18</w:t>
            </w:r>
            <w:r>
              <w:rPr>
                <w:noProof/>
                <w:webHidden/>
              </w:rPr>
              <w:fldChar w:fldCharType="end"/>
            </w:r>
          </w:hyperlink>
        </w:p>
        <w:p w:rsidR="00C931C2" w:rsidRDefault="00C931C2">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3954729" w:history="1">
            <w:r w:rsidRPr="00C42B65">
              <w:rPr>
                <w:rStyle w:val="Hiperligao"/>
                <w:noProof/>
              </w:rPr>
              <w:t>2.</w:t>
            </w:r>
            <w:r>
              <w:rPr>
                <w:rFonts w:asciiTheme="minorHAnsi" w:hAnsiTheme="minorHAnsi" w:cstheme="minorBidi"/>
                <w:b w:val="0"/>
                <w:bCs w:val="0"/>
                <w:caps w:val="0"/>
                <w:noProof/>
                <w:szCs w:val="24"/>
                <w:lang w:eastAsia="pt-PT" w:bidi="ar-SA"/>
              </w:rPr>
              <w:tab/>
            </w:r>
            <w:r w:rsidRPr="00C42B65">
              <w:rPr>
                <w:rStyle w:val="Hiperligao"/>
                <w:noProof/>
              </w:rPr>
              <w:t>Arquitetura</w:t>
            </w:r>
            <w:r>
              <w:rPr>
                <w:noProof/>
                <w:webHidden/>
              </w:rPr>
              <w:tab/>
            </w:r>
            <w:r>
              <w:rPr>
                <w:noProof/>
                <w:webHidden/>
              </w:rPr>
              <w:fldChar w:fldCharType="begin"/>
            </w:r>
            <w:r>
              <w:rPr>
                <w:noProof/>
                <w:webHidden/>
              </w:rPr>
              <w:instrText xml:space="preserve"> PAGEREF _Toc523954729 \h </w:instrText>
            </w:r>
            <w:r>
              <w:rPr>
                <w:noProof/>
                <w:webHidden/>
              </w:rPr>
            </w:r>
            <w:r>
              <w:rPr>
                <w:noProof/>
                <w:webHidden/>
              </w:rPr>
              <w:fldChar w:fldCharType="separate"/>
            </w:r>
            <w:r>
              <w:rPr>
                <w:noProof/>
                <w:webHidden/>
              </w:rPr>
              <w:t>19</w:t>
            </w:r>
            <w:r>
              <w:rPr>
                <w:noProof/>
                <w:webHidden/>
              </w:rPr>
              <w:fldChar w:fldCharType="end"/>
            </w:r>
          </w:hyperlink>
        </w:p>
        <w:p w:rsidR="00C931C2" w:rsidRDefault="00C931C2">
          <w:pPr>
            <w:pStyle w:val="ndice2"/>
            <w:tabs>
              <w:tab w:val="left" w:pos="960"/>
              <w:tab w:val="right" w:leader="dot" w:pos="9062"/>
            </w:tabs>
            <w:rPr>
              <w:rFonts w:asciiTheme="minorHAnsi" w:hAnsiTheme="minorHAnsi" w:cstheme="minorBidi"/>
              <w:smallCaps w:val="0"/>
              <w:noProof/>
              <w:szCs w:val="24"/>
              <w:lang w:eastAsia="pt-PT" w:bidi="ar-SA"/>
            </w:rPr>
          </w:pPr>
          <w:hyperlink w:anchor="_Toc523954730" w:history="1">
            <w:r w:rsidRPr="00C42B65">
              <w:rPr>
                <w:rStyle w:val="Hiperligao"/>
                <w:noProof/>
              </w:rPr>
              <w:t>2.1</w:t>
            </w:r>
            <w:r>
              <w:rPr>
                <w:rFonts w:asciiTheme="minorHAnsi" w:hAnsiTheme="minorHAnsi" w:cstheme="minorBidi"/>
                <w:smallCaps w:val="0"/>
                <w:noProof/>
                <w:szCs w:val="24"/>
                <w:lang w:eastAsia="pt-PT" w:bidi="ar-SA"/>
              </w:rPr>
              <w:tab/>
            </w:r>
            <w:r w:rsidRPr="00C42B65">
              <w:rPr>
                <w:rStyle w:val="Hiperligao"/>
                <w:noProof/>
              </w:rPr>
              <w:t>Arquitetura SINCRO Mobile</w:t>
            </w:r>
            <w:r>
              <w:rPr>
                <w:noProof/>
                <w:webHidden/>
              </w:rPr>
              <w:tab/>
            </w:r>
            <w:r>
              <w:rPr>
                <w:noProof/>
                <w:webHidden/>
              </w:rPr>
              <w:fldChar w:fldCharType="begin"/>
            </w:r>
            <w:r>
              <w:rPr>
                <w:noProof/>
                <w:webHidden/>
              </w:rPr>
              <w:instrText xml:space="preserve"> PAGEREF _Toc523954730 \h </w:instrText>
            </w:r>
            <w:r>
              <w:rPr>
                <w:noProof/>
                <w:webHidden/>
              </w:rPr>
            </w:r>
            <w:r>
              <w:rPr>
                <w:noProof/>
                <w:webHidden/>
              </w:rPr>
              <w:fldChar w:fldCharType="separate"/>
            </w:r>
            <w:r>
              <w:rPr>
                <w:noProof/>
                <w:webHidden/>
              </w:rPr>
              <w:t>19</w:t>
            </w:r>
            <w:r>
              <w:rPr>
                <w:noProof/>
                <w:webHidden/>
              </w:rPr>
              <w:fldChar w:fldCharType="end"/>
            </w:r>
          </w:hyperlink>
        </w:p>
        <w:p w:rsidR="00C931C2" w:rsidRDefault="00C931C2">
          <w:pPr>
            <w:pStyle w:val="ndice3"/>
            <w:tabs>
              <w:tab w:val="left" w:pos="1440"/>
              <w:tab w:val="right" w:leader="dot" w:pos="9062"/>
            </w:tabs>
            <w:rPr>
              <w:rFonts w:asciiTheme="minorHAnsi" w:hAnsiTheme="minorHAnsi" w:cstheme="minorBidi"/>
              <w:i w:val="0"/>
              <w:iCs w:val="0"/>
              <w:noProof/>
              <w:szCs w:val="24"/>
              <w:lang w:eastAsia="pt-PT" w:bidi="ar-SA"/>
            </w:rPr>
          </w:pPr>
          <w:hyperlink w:anchor="_Toc523954731" w:history="1">
            <w:r w:rsidRPr="00C42B65">
              <w:rPr>
                <w:rStyle w:val="Hiperligao"/>
                <w:noProof/>
              </w:rPr>
              <w:t>2.1.1.</w:t>
            </w:r>
            <w:r>
              <w:rPr>
                <w:rFonts w:asciiTheme="minorHAnsi" w:hAnsiTheme="minorHAnsi" w:cstheme="minorBidi"/>
                <w:i w:val="0"/>
                <w:iCs w:val="0"/>
                <w:noProof/>
                <w:szCs w:val="24"/>
                <w:lang w:eastAsia="pt-PT" w:bidi="ar-SA"/>
              </w:rPr>
              <w:tab/>
            </w:r>
            <w:r w:rsidRPr="00C42B65">
              <w:rPr>
                <w:rStyle w:val="Hiperligao"/>
                <w:noProof/>
              </w:rPr>
              <w:t>Módulo</w:t>
            </w:r>
            <w:r w:rsidRPr="00C42B65">
              <w:rPr>
                <w:rStyle w:val="Hiperligao"/>
                <w:noProof/>
                <w:spacing w:val="-2"/>
              </w:rPr>
              <w:t xml:space="preserve"> </w:t>
            </w:r>
            <w:r w:rsidRPr="00C42B65">
              <w:rPr>
                <w:rStyle w:val="Hiperligao"/>
                <w:noProof/>
              </w:rPr>
              <w:t>Principal</w:t>
            </w:r>
            <w:r>
              <w:rPr>
                <w:noProof/>
                <w:webHidden/>
              </w:rPr>
              <w:tab/>
            </w:r>
            <w:r>
              <w:rPr>
                <w:noProof/>
                <w:webHidden/>
              </w:rPr>
              <w:fldChar w:fldCharType="begin"/>
            </w:r>
            <w:r>
              <w:rPr>
                <w:noProof/>
                <w:webHidden/>
              </w:rPr>
              <w:instrText xml:space="preserve"> PAGEREF _Toc523954731 \h </w:instrText>
            </w:r>
            <w:r>
              <w:rPr>
                <w:noProof/>
                <w:webHidden/>
              </w:rPr>
            </w:r>
            <w:r>
              <w:rPr>
                <w:noProof/>
                <w:webHidden/>
              </w:rPr>
              <w:fldChar w:fldCharType="separate"/>
            </w:r>
            <w:r>
              <w:rPr>
                <w:noProof/>
                <w:webHidden/>
              </w:rPr>
              <w:t>20</w:t>
            </w:r>
            <w:r>
              <w:rPr>
                <w:noProof/>
                <w:webHidden/>
              </w:rPr>
              <w:fldChar w:fldCharType="end"/>
            </w:r>
          </w:hyperlink>
        </w:p>
        <w:p w:rsidR="00C931C2" w:rsidRDefault="00C931C2">
          <w:pPr>
            <w:pStyle w:val="ndice3"/>
            <w:tabs>
              <w:tab w:val="left" w:pos="1440"/>
              <w:tab w:val="right" w:leader="dot" w:pos="9062"/>
            </w:tabs>
            <w:rPr>
              <w:rFonts w:asciiTheme="minorHAnsi" w:hAnsiTheme="minorHAnsi" w:cstheme="minorBidi"/>
              <w:i w:val="0"/>
              <w:iCs w:val="0"/>
              <w:noProof/>
              <w:szCs w:val="24"/>
              <w:lang w:eastAsia="pt-PT" w:bidi="ar-SA"/>
            </w:rPr>
          </w:pPr>
          <w:hyperlink w:anchor="_Toc523954732" w:history="1">
            <w:r w:rsidRPr="00C42B65">
              <w:rPr>
                <w:rStyle w:val="Hiperligao"/>
                <w:noProof/>
              </w:rPr>
              <w:t>2.1.2.</w:t>
            </w:r>
            <w:r>
              <w:rPr>
                <w:rFonts w:asciiTheme="minorHAnsi" w:hAnsiTheme="minorHAnsi" w:cstheme="minorBidi"/>
                <w:i w:val="0"/>
                <w:iCs w:val="0"/>
                <w:noProof/>
                <w:szCs w:val="24"/>
                <w:lang w:eastAsia="pt-PT" w:bidi="ar-SA"/>
              </w:rPr>
              <w:tab/>
            </w:r>
            <w:r w:rsidRPr="00C42B65">
              <w:rPr>
                <w:rStyle w:val="Hiperligao"/>
                <w:noProof/>
              </w:rPr>
              <w:t>Persistência de</w:t>
            </w:r>
            <w:r w:rsidRPr="00C42B65">
              <w:rPr>
                <w:rStyle w:val="Hiperligao"/>
                <w:noProof/>
                <w:spacing w:val="-3"/>
              </w:rPr>
              <w:t xml:space="preserve"> </w:t>
            </w:r>
            <w:r w:rsidRPr="00C42B65">
              <w:rPr>
                <w:rStyle w:val="Hiperligao"/>
                <w:noProof/>
              </w:rPr>
              <w:t>Dados</w:t>
            </w:r>
            <w:r>
              <w:rPr>
                <w:noProof/>
                <w:webHidden/>
              </w:rPr>
              <w:tab/>
            </w:r>
            <w:r>
              <w:rPr>
                <w:noProof/>
                <w:webHidden/>
              </w:rPr>
              <w:fldChar w:fldCharType="begin"/>
            </w:r>
            <w:r>
              <w:rPr>
                <w:noProof/>
                <w:webHidden/>
              </w:rPr>
              <w:instrText xml:space="preserve"> PAGEREF _Toc523954732 \h </w:instrText>
            </w:r>
            <w:r>
              <w:rPr>
                <w:noProof/>
                <w:webHidden/>
              </w:rPr>
            </w:r>
            <w:r>
              <w:rPr>
                <w:noProof/>
                <w:webHidden/>
              </w:rPr>
              <w:fldChar w:fldCharType="separate"/>
            </w:r>
            <w:r>
              <w:rPr>
                <w:noProof/>
                <w:webHidden/>
              </w:rPr>
              <w:t>20</w:t>
            </w:r>
            <w:r>
              <w:rPr>
                <w:noProof/>
                <w:webHidden/>
              </w:rPr>
              <w:fldChar w:fldCharType="end"/>
            </w:r>
          </w:hyperlink>
        </w:p>
        <w:p w:rsidR="00C931C2" w:rsidRDefault="00C931C2">
          <w:pPr>
            <w:pStyle w:val="ndice3"/>
            <w:tabs>
              <w:tab w:val="left" w:pos="1440"/>
              <w:tab w:val="right" w:leader="dot" w:pos="9062"/>
            </w:tabs>
            <w:rPr>
              <w:rFonts w:asciiTheme="minorHAnsi" w:hAnsiTheme="minorHAnsi" w:cstheme="minorBidi"/>
              <w:i w:val="0"/>
              <w:iCs w:val="0"/>
              <w:noProof/>
              <w:szCs w:val="24"/>
              <w:lang w:eastAsia="pt-PT" w:bidi="ar-SA"/>
            </w:rPr>
          </w:pPr>
          <w:hyperlink w:anchor="_Toc523954733" w:history="1">
            <w:r w:rsidRPr="00C42B65">
              <w:rPr>
                <w:rStyle w:val="Hiperligao"/>
                <w:noProof/>
              </w:rPr>
              <w:t>2.1.3.</w:t>
            </w:r>
            <w:r>
              <w:rPr>
                <w:rFonts w:asciiTheme="minorHAnsi" w:hAnsiTheme="minorHAnsi" w:cstheme="minorBidi"/>
                <w:i w:val="0"/>
                <w:iCs w:val="0"/>
                <w:noProof/>
                <w:szCs w:val="24"/>
                <w:lang w:eastAsia="pt-PT" w:bidi="ar-SA"/>
              </w:rPr>
              <w:tab/>
            </w:r>
            <w:r w:rsidRPr="00C42B65">
              <w:rPr>
                <w:rStyle w:val="Hiperligao"/>
                <w:noProof/>
              </w:rPr>
              <w:t>Interface do</w:t>
            </w:r>
            <w:r w:rsidRPr="00C42B65">
              <w:rPr>
                <w:rStyle w:val="Hiperligao"/>
                <w:noProof/>
                <w:spacing w:val="-3"/>
              </w:rPr>
              <w:t xml:space="preserve"> </w:t>
            </w:r>
            <w:r w:rsidRPr="00C42B65">
              <w:rPr>
                <w:rStyle w:val="Hiperligao"/>
                <w:noProof/>
              </w:rPr>
              <w:t>Utilizador</w:t>
            </w:r>
            <w:r>
              <w:rPr>
                <w:noProof/>
                <w:webHidden/>
              </w:rPr>
              <w:tab/>
            </w:r>
            <w:r>
              <w:rPr>
                <w:noProof/>
                <w:webHidden/>
              </w:rPr>
              <w:fldChar w:fldCharType="begin"/>
            </w:r>
            <w:r>
              <w:rPr>
                <w:noProof/>
                <w:webHidden/>
              </w:rPr>
              <w:instrText xml:space="preserve"> PAGEREF _Toc523954733 \h </w:instrText>
            </w:r>
            <w:r>
              <w:rPr>
                <w:noProof/>
                <w:webHidden/>
              </w:rPr>
            </w:r>
            <w:r>
              <w:rPr>
                <w:noProof/>
                <w:webHidden/>
              </w:rPr>
              <w:fldChar w:fldCharType="separate"/>
            </w:r>
            <w:r>
              <w:rPr>
                <w:noProof/>
                <w:webHidden/>
              </w:rPr>
              <w:t>20</w:t>
            </w:r>
            <w:r>
              <w:rPr>
                <w:noProof/>
                <w:webHidden/>
              </w:rPr>
              <w:fldChar w:fldCharType="end"/>
            </w:r>
          </w:hyperlink>
        </w:p>
        <w:p w:rsidR="00C931C2" w:rsidRDefault="00C931C2">
          <w:pPr>
            <w:pStyle w:val="ndice3"/>
            <w:tabs>
              <w:tab w:val="left" w:pos="1440"/>
              <w:tab w:val="right" w:leader="dot" w:pos="9062"/>
            </w:tabs>
            <w:rPr>
              <w:rFonts w:asciiTheme="minorHAnsi" w:hAnsiTheme="minorHAnsi" w:cstheme="minorBidi"/>
              <w:i w:val="0"/>
              <w:iCs w:val="0"/>
              <w:noProof/>
              <w:szCs w:val="24"/>
              <w:lang w:eastAsia="pt-PT" w:bidi="ar-SA"/>
            </w:rPr>
          </w:pPr>
          <w:hyperlink w:anchor="_Toc523954734" w:history="1">
            <w:r w:rsidRPr="00C42B65">
              <w:rPr>
                <w:rStyle w:val="Hiperligao"/>
                <w:noProof/>
              </w:rPr>
              <w:t>2.1.4.</w:t>
            </w:r>
            <w:r>
              <w:rPr>
                <w:rFonts w:asciiTheme="minorHAnsi" w:hAnsiTheme="minorHAnsi" w:cstheme="minorBidi"/>
                <w:i w:val="0"/>
                <w:iCs w:val="0"/>
                <w:noProof/>
                <w:szCs w:val="24"/>
                <w:lang w:eastAsia="pt-PT" w:bidi="ar-SA"/>
              </w:rPr>
              <w:tab/>
            </w:r>
            <w:r w:rsidRPr="00C42B65">
              <w:rPr>
                <w:rStyle w:val="Hiperligao"/>
                <w:noProof/>
              </w:rPr>
              <w:t>Interação com</w:t>
            </w:r>
            <w:r w:rsidRPr="00C42B65">
              <w:rPr>
                <w:rStyle w:val="Hiperligao"/>
                <w:noProof/>
                <w:spacing w:val="-3"/>
              </w:rPr>
              <w:t xml:space="preserve"> </w:t>
            </w:r>
            <w:r w:rsidRPr="00C42B65">
              <w:rPr>
                <w:rStyle w:val="Hiperligao"/>
                <w:noProof/>
              </w:rPr>
              <w:t>SINCRO</w:t>
            </w:r>
            <w:r>
              <w:rPr>
                <w:noProof/>
                <w:webHidden/>
              </w:rPr>
              <w:tab/>
            </w:r>
            <w:r>
              <w:rPr>
                <w:noProof/>
                <w:webHidden/>
              </w:rPr>
              <w:fldChar w:fldCharType="begin"/>
            </w:r>
            <w:r>
              <w:rPr>
                <w:noProof/>
                <w:webHidden/>
              </w:rPr>
              <w:instrText xml:space="preserve"> PAGEREF _Toc523954734 \h </w:instrText>
            </w:r>
            <w:r>
              <w:rPr>
                <w:noProof/>
                <w:webHidden/>
              </w:rPr>
            </w:r>
            <w:r>
              <w:rPr>
                <w:noProof/>
                <w:webHidden/>
              </w:rPr>
              <w:fldChar w:fldCharType="separate"/>
            </w:r>
            <w:r>
              <w:rPr>
                <w:noProof/>
                <w:webHidden/>
              </w:rPr>
              <w:t>20</w:t>
            </w:r>
            <w:r>
              <w:rPr>
                <w:noProof/>
                <w:webHidden/>
              </w:rPr>
              <w:fldChar w:fldCharType="end"/>
            </w:r>
          </w:hyperlink>
        </w:p>
        <w:p w:rsidR="00C931C2" w:rsidRDefault="00C931C2">
          <w:pPr>
            <w:pStyle w:val="ndice3"/>
            <w:tabs>
              <w:tab w:val="left" w:pos="1440"/>
              <w:tab w:val="right" w:leader="dot" w:pos="9062"/>
            </w:tabs>
            <w:rPr>
              <w:rFonts w:asciiTheme="minorHAnsi" w:hAnsiTheme="minorHAnsi" w:cstheme="minorBidi"/>
              <w:i w:val="0"/>
              <w:iCs w:val="0"/>
              <w:noProof/>
              <w:szCs w:val="24"/>
              <w:lang w:eastAsia="pt-PT" w:bidi="ar-SA"/>
            </w:rPr>
          </w:pPr>
          <w:hyperlink w:anchor="_Toc523954735" w:history="1">
            <w:r w:rsidRPr="00C42B65">
              <w:rPr>
                <w:rStyle w:val="Hiperligao"/>
                <w:noProof/>
              </w:rPr>
              <w:t>2.1.5.</w:t>
            </w:r>
            <w:r>
              <w:rPr>
                <w:rFonts w:asciiTheme="minorHAnsi" w:hAnsiTheme="minorHAnsi" w:cstheme="minorBidi"/>
                <w:i w:val="0"/>
                <w:iCs w:val="0"/>
                <w:noProof/>
                <w:szCs w:val="24"/>
                <w:lang w:eastAsia="pt-PT" w:bidi="ar-SA"/>
              </w:rPr>
              <w:tab/>
            </w:r>
            <w:r w:rsidRPr="00C42B65">
              <w:rPr>
                <w:rStyle w:val="Hiperligao"/>
                <w:noProof/>
              </w:rPr>
              <w:t>Interface de Comunicação com</w:t>
            </w:r>
            <w:r w:rsidRPr="00C42B65">
              <w:rPr>
                <w:rStyle w:val="Hiperligao"/>
                <w:noProof/>
                <w:spacing w:val="-7"/>
              </w:rPr>
              <w:t xml:space="preserve"> </w:t>
            </w:r>
            <w:r w:rsidRPr="00C42B65">
              <w:rPr>
                <w:rStyle w:val="Hiperligao"/>
                <w:noProof/>
              </w:rPr>
              <w:t>SINCRO</w:t>
            </w:r>
            <w:r>
              <w:rPr>
                <w:noProof/>
                <w:webHidden/>
              </w:rPr>
              <w:tab/>
            </w:r>
            <w:r>
              <w:rPr>
                <w:noProof/>
                <w:webHidden/>
              </w:rPr>
              <w:fldChar w:fldCharType="begin"/>
            </w:r>
            <w:r>
              <w:rPr>
                <w:noProof/>
                <w:webHidden/>
              </w:rPr>
              <w:instrText xml:space="preserve"> PAGEREF _Toc523954735 \h </w:instrText>
            </w:r>
            <w:r>
              <w:rPr>
                <w:noProof/>
                <w:webHidden/>
              </w:rPr>
            </w:r>
            <w:r>
              <w:rPr>
                <w:noProof/>
                <w:webHidden/>
              </w:rPr>
              <w:fldChar w:fldCharType="separate"/>
            </w:r>
            <w:r>
              <w:rPr>
                <w:noProof/>
                <w:webHidden/>
              </w:rPr>
              <w:t>20</w:t>
            </w:r>
            <w:r>
              <w:rPr>
                <w:noProof/>
                <w:webHidden/>
              </w:rPr>
              <w:fldChar w:fldCharType="end"/>
            </w:r>
          </w:hyperlink>
        </w:p>
        <w:p w:rsidR="00C931C2" w:rsidRDefault="00C931C2">
          <w:pPr>
            <w:pStyle w:val="ndice2"/>
            <w:tabs>
              <w:tab w:val="left" w:pos="960"/>
              <w:tab w:val="right" w:leader="dot" w:pos="9062"/>
            </w:tabs>
            <w:rPr>
              <w:rFonts w:asciiTheme="minorHAnsi" w:hAnsiTheme="minorHAnsi" w:cstheme="minorBidi"/>
              <w:smallCaps w:val="0"/>
              <w:noProof/>
              <w:szCs w:val="24"/>
              <w:lang w:eastAsia="pt-PT" w:bidi="ar-SA"/>
            </w:rPr>
          </w:pPr>
          <w:hyperlink w:anchor="_Toc523954736" w:history="1">
            <w:r w:rsidRPr="00C42B65">
              <w:rPr>
                <w:rStyle w:val="Hiperligao"/>
                <w:noProof/>
                <w14:scene3d>
                  <w14:camera w14:prst="orthographicFront"/>
                  <w14:lightRig w14:rig="threePt" w14:dir="t">
                    <w14:rot w14:lat="0" w14:lon="0" w14:rev="0"/>
                  </w14:lightRig>
                </w14:scene3d>
              </w:rPr>
              <w:t>2.2.</w:t>
            </w:r>
            <w:r>
              <w:rPr>
                <w:rFonts w:asciiTheme="minorHAnsi" w:hAnsiTheme="minorHAnsi" w:cstheme="minorBidi"/>
                <w:smallCaps w:val="0"/>
                <w:noProof/>
                <w:szCs w:val="24"/>
                <w:lang w:eastAsia="pt-PT" w:bidi="ar-SA"/>
              </w:rPr>
              <w:tab/>
            </w:r>
            <w:r w:rsidRPr="00C42B65">
              <w:rPr>
                <w:rStyle w:val="Hiperligao"/>
                <w:noProof/>
              </w:rPr>
              <w:t>Requisitos</w:t>
            </w:r>
            <w:r>
              <w:rPr>
                <w:noProof/>
                <w:webHidden/>
              </w:rPr>
              <w:tab/>
            </w:r>
            <w:r>
              <w:rPr>
                <w:noProof/>
                <w:webHidden/>
              </w:rPr>
              <w:fldChar w:fldCharType="begin"/>
            </w:r>
            <w:r>
              <w:rPr>
                <w:noProof/>
                <w:webHidden/>
              </w:rPr>
              <w:instrText xml:space="preserve"> PAGEREF _Toc523954736 \h </w:instrText>
            </w:r>
            <w:r>
              <w:rPr>
                <w:noProof/>
                <w:webHidden/>
              </w:rPr>
            </w:r>
            <w:r>
              <w:rPr>
                <w:noProof/>
                <w:webHidden/>
              </w:rPr>
              <w:fldChar w:fldCharType="separate"/>
            </w:r>
            <w:r>
              <w:rPr>
                <w:noProof/>
                <w:webHidden/>
              </w:rPr>
              <w:t>21</w:t>
            </w:r>
            <w:r>
              <w:rPr>
                <w:noProof/>
                <w:webHidden/>
              </w:rPr>
              <w:fldChar w:fldCharType="end"/>
            </w:r>
          </w:hyperlink>
        </w:p>
        <w:p w:rsidR="00C931C2" w:rsidRDefault="00C931C2">
          <w:pPr>
            <w:pStyle w:val="ndice3"/>
            <w:tabs>
              <w:tab w:val="left" w:pos="1440"/>
              <w:tab w:val="right" w:leader="dot" w:pos="9062"/>
            </w:tabs>
            <w:rPr>
              <w:rFonts w:asciiTheme="minorHAnsi" w:hAnsiTheme="minorHAnsi" w:cstheme="minorBidi"/>
              <w:i w:val="0"/>
              <w:iCs w:val="0"/>
              <w:noProof/>
              <w:szCs w:val="24"/>
              <w:lang w:eastAsia="pt-PT" w:bidi="ar-SA"/>
            </w:rPr>
          </w:pPr>
          <w:hyperlink w:anchor="_Toc523954737" w:history="1">
            <w:r w:rsidRPr="00C42B65">
              <w:rPr>
                <w:rStyle w:val="Hiperligao"/>
                <w:noProof/>
              </w:rPr>
              <w:t>2.2.1.</w:t>
            </w:r>
            <w:r>
              <w:rPr>
                <w:rFonts w:asciiTheme="minorHAnsi" w:hAnsiTheme="minorHAnsi" w:cstheme="minorBidi"/>
                <w:i w:val="0"/>
                <w:iCs w:val="0"/>
                <w:noProof/>
                <w:szCs w:val="24"/>
                <w:lang w:eastAsia="pt-PT" w:bidi="ar-SA"/>
              </w:rPr>
              <w:tab/>
            </w:r>
            <w:r w:rsidRPr="00C42B65">
              <w:rPr>
                <w:rStyle w:val="Hiperligao"/>
                <w:noProof/>
              </w:rPr>
              <w:t>Requisitos Funcionais</w:t>
            </w:r>
            <w:r>
              <w:rPr>
                <w:noProof/>
                <w:webHidden/>
              </w:rPr>
              <w:tab/>
            </w:r>
            <w:r>
              <w:rPr>
                <w:noProof/>
                <w:webHidden/>
              </w:rPr>
              <w:fldChar w:fldCharType="begin"/>
            </w:r>
            <w:r>
              <w:rPr>
                <w:noProof/>
                <w:webHidden/>
              </w:rPr>
              <w:instrText xml:space="preserve"> PAGEREF _Toc523954737 \h </w:instrText>
            </w:r>
            <w:r>
              <w:rPr>
                <w:noProof/>
                <w:webHidden/>
              </w:rPr>
            </w:r>
            <w:r>
              <w:rPr>
                <w:noProof/>
                <w:webHidden/>
              </w:rPr>
              <w:fldChar w:fldCharType="separate"/>
            </w:r>
            <w:r>
              <w:rPr>
                <w:noProof/>
                <w:webHidden/>
              </w:rPr>
              <w:t>21</w:t>
            </w:r>
            <w:r>
              <w:rPr>
                <w:noProof/>
                <w:webHidden/>
              </w:rPr>
              <w:fldChar w:fldCharType="end"/>
            </w:r>
          </w:hyperlink>
        </w:p>
        <w:p w:rsidR="00C931C2" w:rsidRDefault="00C931C2">
          <w:pPr>
            <w:pStyle w:val="ndice3"/>
            <w:tabs>
              <w:tab w:val="left" w:pos="1440"/>
              <w:tab w:val="right" w:leader="dot" w:pos="9062"/>
            </w:tabs>
            <w:rPr>
              <w:rFonts w:asciiTheme="minorHAnsi" w:hAnsiTheme="minorHAnsi" w:cstheme="minorBidi"/>
              <w:i w:val="0"/>
              <w:iCs w:val="0"/>
              <w:noProof/>
              <w:szCs w:val="24"/>
              <w:lang w:eastAsia="pt-PT" w:bidi="ar-SA"/>
            </w:rPr>
          </w:pPr>
          <w:hyperlink w:anchor="_Toc523954738" w:history="1">
            <w:r w:rsidRPr="00C42B65">
              <w:rPr>
                <w:rStyle w:val="Hiperligao"/>
                <w:noProof/>
              </w:rPr>
              <w:t>2.2.2.</w:t>
            </w:r>
            <w:r>
              <w:rPr>
                <w:rFonts w:asciiTheme="minorHAnsi" w:hAnsiTheme="minorHAnsi" w:cstheme="minorBidi"/>
                <w:i w:val="0"/>
                <w:iCs w:val="0"/>
                <w:noProof/>
                <w:szCs w:val="24"/>
                <w:lang w:eastAsia="pt-PT" w:bidi="ar-SA"/>
              </w:rPr>
              <w:tab/>
            </w:r>
            <w:r w:rsidRPr="00C42B65">
              <w:rPr>
                <w:rStyle w:val="Hiperligao"/>
                <w:noProof/>
              </w:rPr>
              <w:t>Requisitos Não Funcionais</w:t>
            </w:r>
            <w:r>
              <w:rPr>
                <w:noProof/>
                <w:webHidden/>
              </w:rPr>
              <w:tab/>
            </w:r>
            <w:r>
              <w:rPr>
                <w:noProof/>
                <w:webHidden/>
              </w:rPr>
              <w:fldChar w:fldCharType="begin"/>
            </w:r>
            <w:r>
              <w:rPr>
                <w:noProof/>
                <w:webHidden/>
              </w:rPr>
              <w:instrText xml:space="preserve"> PAGEREF _Toc523954738 \h </w:instrText>
            </w:r>
            <w:r>
              <w:rPr>
                <w:noProof/>
                <w:webHidden/>
              </w:rPr>
            </w:r>
            <w:r>
              <w:rPr>
                <w:noProof/>
                <w:webHidden/>
              </w:rPr>
              <w:fldChar w:fldCharType="separate"/>
            </w:r>
            <w:r>
              <w:rPr>
                <w:noProof/>
                <w:webHidden/>
              </w:rPr>
              <w:t>28</w:t>
            </w:r>
            <w:r>
              <w:rPr>
                <w:noProof/>
                <w:webHidden/>
              </w:rPr>
              <w:fldChar w:fldCharType="end"/>
            </w:r>
          </w:hyperlink>
        </w:p>
        <w:p w:rsidR="00C931C2" w:rsidRDefault="00C931C2">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3954739" w:history="1">
            <w:r w:rsidRPr="00C42B65">
              <w:rPr>
                <w:rStyle w:val="Hiperligao"/>
                <w:noProof/>
              </w:rPr>
              <w:t>3.</w:t>
            </w:r>
            <w:r>
              <w:rPr>
                <w:rFonts w:asciiTheme="minorHAnsi" w:hAnsiTheme="minorHAnsi" w:cstheme="minorBidi"/>
                <w:b w:val="0"/>
                <w:bCs w:val="0"/>
                <w:caps w:val="0"/>
                <w:noProof/>
                <w:szCs w:val="24"/>
                <w:lang w:eastAsia="pt-PT" w:bidi="ar-SA"/>
              </w:rPr>
              <w:tab/>
            </w:r>
            <w:r w:rsidRPr="00C42B65">
              <w:rPr>
                <w:rStyle w:val="Hiperligao"/>
                <w:noProof/>
              </w:rPr>
              <w:t>Implementação do Sistema Informático</w:t>
            </w:r>
            <w:r>
              <w:rPr>
                <w:noProof/>
                <w:webHidden/>
              </w:rPr>
              <w:tab/>
            </w:r>
            <w:r>
              <w:rPr>
                <w:noProof/>
                <w:webHidden/>
              </w:rPr>
              <w:fldChar w:fldCharType="begin"/>
            </w:r>
            <w:r>
              <w:rPr>
                <w:noProof/>
                <w:webHidden/>
              </w:rPr>
              <w:instrText xml:space="preserve"> PAGEREF _Toc523954739 \h </w:instrText>
            </w:r>
            <w:r>
              <w:rPr>
                <w:noProof/>
                <w:webHidden/>
              </w:rPr>
            </w:r>
            <w:r>
              <w:rPr>
                <w:noProof/>
                <w:webHidden/>
              </w:rPr>
              <w:fldChar w:fldCharType="separate"/>
            </w:r>
            <w:r>
              <w:rPr>
                <w:noProof/>
                <w:webHidden/>
              </w:rPr>
              <w:t>30</w:t>
            </w:r>
            <w:r>
              <w:rPr>
                <w:noProof/>
                <w:webHidden/>
              </w:rPr>
              <w:fldChar w:fldCharType="end"/>
            </w:r>
          </w:hyperlink>
        </w:p>
        <w:p w:rsidR="00C931C2" w:rsidRDefault="00C931C2">
          <w:pPr>
            <w:pStyle w:val="ndice2"/>
            <w:tabs>
              <w:tab w:val="left" w:pos="960"/>
              <w:tab w:val="right" w:leader="dot" w:pos="9062"/>
            </w:tabs>
            <w:rPr>
              <w:rFonts w:asciiTheme="minorHAnsi" w:hAnsiTheme="minorHAnsi" w:cstheme="minorBidi"/>
              <w:smallCaps w:val="0"/>
              <w:noProof/>
              <w:szCs w:val="24"/>
              <w:lang w:eastAsia="pt-PT" w:bidi="ar-SA"/>
            </w:rPr>
          </w:pPr>
          <w:hyperlink w:anchor="_Toc523954740" w:history="1">
            <w:r w:rsidRPr="00C42B65">
              <w:rPr>
                <w:rStyle w:val="Hiperligao"/>
                <w:noProof/>
                <w14:scene3d>
                  <w14:camera w14:prst="orthographicFront"/>
                  <w14:lightRig w14:rig="threePt" w14:dir="t">
                    <w14:rot w14:lat="0" w14:lon="0" w14:rev="0"/>
                  </w14:lightRig>
                </w14:scene3d>
              </w:rPr>
              <w:t>3.1.</w:t>
            </w:r>
            <w:r>
              <w:rPr>
                <w:rFonts w:asciiTheme="minorHAnsi" w:hAnsiTheme="minorHAnsi" w:cstheme="minorBidi"/>
                <w:smallCaps w:val="0"/>
                <w:noProof/>
                <w:szCs w:val="24"/>
                <w:lang w:eastAsia="pt-PT" w:bidi="ar-SA"/>
              </w:rPr>
              <w:tab/>
            </w:r>
            <w:r w:rsidRPr="00C42B65">
              <w:rPr>
                <w:rStyle w:val="Hiperligao"/>
                <w:noProof/>
              </w:rPr>
              <w:t>Detalhes da Implementação</w:t>
            </w:r>
            <w:r>
              <w:rPr>
                <w:noProof/>
                <w:webHidden/>
              </w:rPr>
              <w:tab/>
            </w:r>
            <w:r>
              <w:rPr>
                <w:noProof/>
                <w:webHidden/>
              </w:rPr>
              <w:fldChar w:fldCharType="begin"/>
            </w:r>
            <w:r>
              <w:rPr>
                <w:noProof/>
                <w:webHidden/>
              </w:rPr>
              <w:instrText xml:space="preserve"> PAGEREF _Toc523954740 \h </w:instrText>
            </w:r>
            <w:r>
              <w:rPr>
                <w:noProof/>
                <w:webHidden/>
              </w:rPr>
            </w:r>
            <w:r>
              <w:rPr>
                <w:noProof/>
                <w:webHidden/>
              </w:rPr>
              <w:fldChar w:fldCharType="separate"/>
            </w:r>
            <w:r>
              <w:rPr>
                <w:noProof/>
                <w:webHidden/>
              </w:rPr>
              <w:t>30</w:t>
            </w:r>
            <w:r>
              <w:rPr>
                <w:noProof/>
                <w:webHidden/>
              </w:rPr>
              <w:fldChar w:fldCharType="end"/>
            </w:r>
          </w:hyperlink>
        </w:p>
        <w:p w:rsidR="00C931C2" w:rsidRDefault="00C931C2">
          <w:pPr>
            <w:pStyle w:val="ndice3"/>
            <w:tabs>
              <w:tab w:val="left" w:pos="1440"/>
              <w:tab w:val="right" w:leader="dot" w:pos="9062"/>
            </w:tabs>
            <w:rPr>
              <w:rFonts w:asciiTheme="minorHAnsi" w:hAnsiTheme="minorHAnsi" w:cstheme="minorBidi"/>
              <w:i w:val="0"/>
              <w:iCs w:val="0"/>
              <w:noProof/>
              <w:szCs w:val="24"/>
              <w:lang w:eastAsia="pt-PT" w:bidi="ar-SA"/>
            </w:rPr>
          </w:pPr>
          <w:hyperlink w:anchor="_Toc523954741" w:history="1">
            <w:r w:rsidRPr="00C42B65">
              <w:rPr>
                <w:rStyle w:val="Hiperligao"/>
                <w:noProof/>
              </w:rPr>
              <w:t>3.1.1.</w:t>
            </w:r>
            <w:r>
              <w:rPr>
                <w:rFonts w:asciiTheme="minorHAnsi" w:hAnsiTheme="minorHAnsi" w:cstheme="minorBidi"/>
                <w:i w:val="0"/>
                <w:iCs w:val="0"/>
                <w:noProof/>
                <w:szCs w:val="24"/>
                <w:lang w:eastAsia="pt-PT" w:bidi="ar-SA"/>
              </w:rPr>
              <w:tab/>
            </w:r>
            <w:r w:rsidRPr="00C42B65">
              <w:rPr>
                <w:rStyle w:val="Hiperligao"/>
                <w:noProof/>
              </w:rPr>
              <w:t>Aspetos importantes da autenticação</w:t>
            </w:r>
            <w:r>
              <w:rPr>
                <w:noProof/>
                <w:webHidden/>
              </w:rPr>
              <w:tab/>
            </w:r>
            <w:r>
              <w:rPr>
                <w:noProof/>
                <w:webHidden/>
              </w:rPr>
              <w:fldChar w:fldCharType="begin"/>
            </w:r>
            <w:r>
              <w:rPr>
                <w:noProof/>
                <w:webHidden/>
              </w:rPr>
              <w:instrText xml:space="preserve"> PAGEREF _Toc523954741 \h </w:instrText>
            </w:r>
            <w:r>
              <w:rPr>
                <w:noProof/>
                <w:webHidden/>
              </w:rPr>
            </w:r>
            <w:r>
              <w:rPr>
                <w:noProof/>
                <w:webHidden/>
              </w:rPr>
              <w:fldChar w:fldCharType="separate"/>
            </w:r>
            <w:r>
              <w:rPr>
                <w:noProof/>
                <w:webHidden/>
              </w:rPr>
              <w:t>30</w:t>
            </w:r>
            <w:r>
              <w:rPr>
                <w:noProof/>
                <w:webHidden/>
              </w:rPr>
              <w:fldChar w:fldCharType="end"/>
            </w:r>
          </w:hyperlink>
        </w:p>
        <w:p w:rsidR="00C931C2" w:rsidRDefault="00C931C2">
          <w:pPr>
            <w:pStyle w:val="ndice3"/>
            <w:tabs>
              <w:tab w:val="left" w:pos="1440"/>
              <w:tab w:val="right" w:leader="dot" w:pos="9062"/>
            </w:tabs>
            <w:rPr>
              <w:rFonts w:asciiTheme="minorHAnsi" w:hAnsiTheme="minorHAnsi" w:cstheme="minorBidi"/>
              <w:i w:val="0"/>
              <w:iCs w:val="0"/>
              <w:noProof/>
              <w:szCs w:val="24"/>
              <w:lang w:eastAsia="pt-PT" w:bidi="ar-SA"/>
            </w:rPr>
          </w:pPr>
          <w:hyperlink w:anchor="_Toc523954742" w:history="1">
            <w:r w:rsidRPr="00C42B65">
              <w:rPr>
                <w:rStyle w:val="Hiperligao"/>
                <w:noProof/>
              </w:rPr>
              <w:t>3.1.2</w:t>
            </w:r>
            <w:r>
              <w:rPr>
                <w:rFonts w:asciiTheme="minorHAnsi" w:hAnsiTheme="minorHAnsi" w:cstheme="minorBidi"/>
                <w:i w:val="0"/>
                <w:iCs w:val="0"/>
                <w:noProof/>
                <w:szCs w:val="24"/>
                <w:lang w:eastAsia="pt-PT" w:bidi="ar-SA"/>
              </w:rPr>
              <w:tab/>
            </w:r>
            <w:r w:rsidRPr="00C42B65">
              <w:rPr>
                <w:rStyle w:val="Hiperligao"/>
                <w:noProof/>
              </w:rPr>
              <w:t>Pagamento de Contraordenações</w:t>
            </w:r>
            <w:r>
              <w:rPr>
                <w:noProof/>
                <w:webHidden/>
              </w:rPr>
              <w:tab/>
            </w:r>
            <w:r>
              <w:rPr>
                <w:noProof/>
                <w:webHidden/>
              </w:rPr>
              <w:fldChar w:fldCharType="begin"/>
            </w:r>
            <w:r>
              <w:rPr>
                <w:noProof/>
                <w:webHidden/>
              </w:rPr>
              <w:instrText xml:space="preserve"> PAGEREF _Toc523954742 \h </w:instrText>
            </w:r>
            <w:r>
              <w:rPr>
                <w:noProof/>
                <w:webHidden/>
              </w:rPr>
            </w:r>
            <w:r>
              <w:rPr>
                <w:noProof/>
                <w:webHidden/>
              </w:rPr>
              <w:fldChar w:fldCharType="separate"/>
            </w:r>
            <w:r>
              <w:rPr>
                <w:noProof/>
                <w:webHidden/>
              </w:rPr>
              <w:t>32</w:t>
            </w:r>
            <w:r>
              <w:rPr>
                <w:noProof/>
                <w:webHidden/>
              </w:rPr>
              <w:fldChar w:fldCharType="end"/>
            </w:r>
          </w:hyperlink>
        </w:p>
        <w:p w:rsidR="00C931C2" w:rsidRDefault="00C931C2">
          <w:pPr>
            <w:pStyle w:val="ndice3"/>
            <w:tabs>
              <w:tab w:val="left" w:pos="1440"/>
              <w:tab w:val="right" w:leader="dot" w:pos="9062"/>
            </w:tabs>
            <w:rPr>
              <w:rFonts w:asciiTheme="minorHAnsi" w:hAnsiTheme="minorHAnsi" w:cstheme="minorBidi"/>
              <w:i w:val="0"/>
              <w:iCs w:val="0"/>
              <w:noProof/>
              <w:szCs w:val="24"/>
              <w:lang w:eastAsia="pt-PT" w:bidi="ar-SA"/>
            </w:rPr>
          </w:pPr>
          <w:hyperlink w:anchor="_Toc523954743" w:history="1">
            <w:r w:rsidRPr="00C42B65">
              <w:rPr>
                <w:rStyle w:val="Hiperligao"/>
                <w:noProof/>
              </w:rPr>
              <w:t>3.1.2.</w:t>
            </w:r>
            <w:r>
              <w:rPr>
                <w:rFonts w:asciiTheme="minorHAnsi" w:hAnsiTheme="minorHAnsi" w:cstheme="minorBidi"/>
                <w:i w:val="0"/>
                <w:iCs w:val="0"/>
                <w:noProof/>
                <w:szCs w:val="24"/>
                <w:lang w:eastAsia="pt-PT" w:bidi="ar-SA"/>
              </w:rPr>
              <w:tab/>
            </w:r>
            <w:r w:rsidRPr="00C42B65">
              <w:rPr>
                <w:rStyle w:val="Hiperligao"/>
                <w:noProof/>
              </w:rPr>
              <w:t>Verificação da matrícula</w:t>
            </w:r>
            <w:r>
              <w:rPr>
                <w:noProof/>
                <w:webHidden/>
              </w:rPr>
              <w:tab/>
            </w:r>
            <w:r>
              <w:rPr>
                <w:noProof/>
                <w:webHidden/>
              </w:rPr>
              <w:fldChar w:fldCharType="begin"/>
            </w:r>
            <w:r>
              <w:rPr>
                <w:noProof/>
                <w:webHidden/>
              </w:rPr>
              <w:instrText xml:space="preserve"> PAGEREF _Toc523954743 \h </w:instrText>
            </w:r>
            <w:r>
              <w:rPr>
                <w:noProof/>
                <w:webHidden/>
              </w:rPr>
            </w:r>
            <w:r>
              <w:rPr>
                <w:noProof/>
                <w:webHidden/>
              </w:rPr>
              <w:fldChar w:fldCharType="separate"/>
            </w:r>
            <w:r>
              <w:rPr>
                <w:noProof/>
                <w:webHidden/>
              </w:rPr>
              <w:t>35</w:t>
            </w:r>
            <w:r>
              <w:rPr>
                <w:noProof/>
                <w:webHidden/>
              </w:rPr>
              <w:fldChar w:fldCharType="end"/>
            </w:r>
          </w:hyperlink>
        </w:p>
        <w:p w:rsidR="00C931C2" w:rsidRDefault="00C931C2">
          <w:pPr>
            <w:pStyle w:val="ndice3"/>
            <w:tabs>
              <w:tab w:val="left" w:pos="1440"/>
              <w:tab w:val="right" w:leader="dot" w:pos="9062"/>
            </w:tabs>
            <w:rPr>
              <w:rFonts w:asciiTheme="minorHAnsi" w:hAnsiTheme="minorHAnsi" w:cstheme="minorBidi"/>
              <w:i w:val="0"/>
              <w:iCs w:val="0"/>
              <w:noProof/>
              <w:szCs w:val="24"/>
              <w:lang w:eastAsia="pt-PT" w:bidi="ar-SA"/>
            </w:rPr>
          </w:pPr>
          <w:hyperlink w:anchor="_Toc523954744" w:history="1">
            <w:r w:rsidRPr="00C42B65">
              <w:rPr>
                <w:rStyle w:val="Hiperligao"/>
                <w:noProof/>
              </w:rPr>
              <w:t>3.1.3.</w:t>
            </w:r>
            <w:r>
              <w:rPr>
                <w:rFonts w:asciiTheme="minorHAnsi" w:hAnsiTheme="minorHAnsi" w:cstheme="minorBidi"/>
                <w:i w:val="0"/>
                <w:iCs w:val="0"/>
                <w:noProof/>
                <w:szCs w:val="24"/>
                <w:lang w:eastAsia="pt-PT" w:bidi="ar-SA"/>
              </w:rPr>
              <w:tab/>
            </w:r>
            <w:r w:rsidRPr="00C42B65">
              <w:rPr>
                <w:rStyle w:val="Hiperligao"/>
                <w:noProof/>
              </w:rPr>
              <w:t>Sincronização da Base de Dados</w:t>
            </w:r>
            <w:r>
              <w:rPr>
                <w:noProof/>
                <w:webHidden/>
              </w:rPr>
              <w:tab/>
            </w:r>
            <w:r>
              <w:rPr>
                <w:noProof/>
                <w:webHidden/>
              </w:rPr>
              <w:fldChar w:fldCharType="begin"/>
            </w:r>
            <w:r>
              <w:rPr>
                <w:noProof/>
                <w:webHidden/>
              </w:rPr>
              <w:instrText xml:space="preserve"> PAGEREF _Toc523954744 \h </w:instrText>
            </w:r>
            <w:r>
              <w:rPr>
                <w:noProof/>
                <w:webHidden/>
              </w:rPr>
            </w:r>
            <w:r>
              <w:rPr>
                <w:noProof/>
                <w:webHidden/>
              </w:rPr>
              <w:fldChar w:fldCharType="separate"/>
            </w:r>
            <w:r>
              <w:rPr>
                <w:noProof/>
                <w:webHidden/>
              </w:rPr>
              <w:t>39</w:t>
            </w:r>
            <w:r>
              <w:rPr>
                <w:noProof/>
                <w:webHidden/>
              </w:rPr>
              <w:fldChar w:fldCharType="end"/>
            </w:r>
          </w:hyperlink>
        </w:p>
        <w:p w:rsidR="00C931C2" w:rsidRDefault="00C931C2">
          <w:pPr>
            <w:pStyle w:val="ndice2"/>
            <w:tabs>
              <w:tab w:val="left" w:pos="960"/>
              <w:tab w:val="right" w:leader="dot" w:pos="9062"/>
            </w:tabs>
            <w:rPr>
              <w:rFonts w:asciiTheme="minorHAnsi" w:hAnsiTheme="minorHAnsi" w:cstheme="minorBidi"/>
              <w:smallCaps w:val="0"/>
              <w:noProof/>
              <w:szCs w:val="24"/>
              <w:lang w:eastAsia="pt-PT" w:bidi="ar-SA"/>
            </w:rPr>
          </w:pPr>
          <w:hyperlink w:anchor="_Toc523954745" w:history="1">
            <w:r w:rsidRPr="00C42B65">
              <w:rPr>
                <w:rStyle w:val="Hiperligao"/>
                <w:noProof/>
                <w14:scene3d>
                  <w14:camera w14:prst="orthographicFront"/>
                  <w14:lightRig w14:rig="threePt" w14:dir="t">
                    <w14:rot w14:lat="0" w14:lon="0" w14:rev="0"/>
                  </w14:lightRig>
                </w14:scene3d>
              </w:rPr>
              <w:t>3.2.</w:t>
            </w:r>
            <w:r>
              <w:rPr>
                <w:rFonts w:asciiTheme="minorHAnsi" w:hAnsiTheme="minorHAnsi" w:cstheme="minorBidi"/>
                <w:smallCaps w:val="0"/>
                <w:noProof/>
                <w:szCs w:val="24"/>
                <w:lang w:eastAsia="pt-PT" w:bidi="ar-SA"/>
              </w:rPr>
              <w:tab/>
            </w:r>
            <w:r w:rsidRPr="00C42B65">
              <w:rPr>
                <w:rStyle w:val="Hiperligao"/>
                <w:noProof/>
              </w:rPr>
              <w:t>Modelo de Dados</w:t>
            </w:r>
            <w:r>
              <w:rPr>
                <w:noProof/>
                <w:webHidden/>
              </w:rPr>
              <w:tab/>
            </w:r>
            <w:r>
              <w:rPr>
                <w:noProof/>
                <w:webHidden/>
              </w:rPr>
              <w:fldChar w:fldCharType="begin"/>
            </w:r>
            <w:r>
              <w:rPr>
                <w:noProof/>
                <w:webHidden/>
              </w:rPr>
              <w:instrText xml:space="preserve"> PAGEREF _Toc523954745 \h </w:instrText>
            </w:r>
            <w:r>
              <w:rPr>
                <w:noProof/>
                <w:webHidden/>
              </w:rPr>
            </w:r>
            <w:r>
              <w:rPr>
                <w:noProof/>
                <w:webHidden/>
              </w:rPr>
              <w:fldChar w:fldCharType="separate"/>
            </w:r>
            <w:r>
              <w:rPr>
                <w:noProof/>
                <w:webHidden/>
              </w:rPr>
              <w:t>42</w:t>
            </w:r>
            <w:r>
              <w:rPr>
                <w:noProof/>
                <w:webHidden/>
              </w:rPr>
              <w:fldChar w:fldCharType="end"/>
            </w:r>
          </w:hyperlink>
        </w:p>
        <w:p w:rsidR="00C931C2" w:rsidRDefault="00C931C2">
          <w:pPr>
            <w:pStyle w:val="ndice3"/>
            <w:tabs>
              <w:tab w:val="left" w:pos="1440"/>
              <w:tab w:val="right" w:leader="dot" w:pos="9062"/>
            </w:tabs>
            <w:rPr>
              <w:rFonts w:asciiTheme="minorHAnsi" w:hAnsiTheme="minorHAnsi" w:cstheme="minorBidi"/>
              <w:i w:val="0"/>
              <w:iCs w:val="0"/>
              <w:noProof/>
              <w:szCs w:val="24"/>
              <w:lang w:eastAsia="pt-PT" w:bidi="ar-SA"/>
            </w:rPr>
          </w:pPr>
          <w:hyperlink w:anchor="_Toc523954746" w:history="1">
            <w:r w:rsidRPr="00C42B65">
              <w:rPr>
                <w:rStyle w:val="Hiperligao"/>
                <w:noProof/>
              </w:rPr>
              <w:t>3.2.1.</w:t>
            </w:r>
            <w:r>
              <w:rPr>
                <w:rFonts w:asciiTheme="minorHAnsi" w:hAnsiTheme="minorHAnsi" w:cstheme="minorBidi"/>
                <w:i w:val="0"/>
                <w:iCs w:val="0"/>
                <w:noProof/>
                <w:szCs w:val="24"/>
                <w:lang w:eastAsia="pt-PT" w:bidi="ar-SA"/>
              </w:rPr>
              <w:tab/>
            </w:r>
            <w:r w:rsidRPr="00C42B65">
              <w:rPr>
                <w:rStyle w:val="Hiperligao"/>
                <w:noProof/>
              </w:rPr>
              <w:t>Utilizador</w:t>
            </w:r>
            <w:r>
              <w:rPr>
                <w:noProof/>
                <w:webHidden/>
              </w:rPr>
              <w:tab/>
            </w:r>
            <w:r>
              <w:rPr>
                <w:noProof/>
                <w:webHidden/>
              </w:rPr>
              <w:fldChar w:fldCharType="begin"/>
            </w:r>
            <w:r>
              <w:rPr>
                <w:noProof/>
                <w:webHidden/>
              </w:rPr>
              <w:instrText xml:space="preserve"> PAGEREF _Toc523954746 \h </w:instrText>
            </w:r>
            <w:r>
              <w:rPr>
                <w:noProof/>
                <w:webHidden/>
              </w:rPr>
            </w:r>
            <w:r>
              <w:rPr>
                <w:noProof/>
                <w:webHidden/>
              </w:rPr>
              <w:fldChar w:fldCharType="separate"/>
            </w:r>
            <w:r>
              <w:rPr>
                <w:noProof/>
                <w:webHidden/>
              </w:rPr>
              <w:t>43</w:t>
            </w:r>
            <w:r>
              <w:rPr>
                <w:noProof/>
                <w:webHidden/>
              </w:rPr>
              <w:fldChar w:fldCharType="end"/>
            </w:r>
          </w:hyperlink>
        </w:p>
        <w:p w:rsidR="00C931C2" w:rsidRDefault="00C931C2">
          <w:pPr>
            <w:pStyle w:val="ndice3"/>
            <w:tabs>
              <w:tab w:val="left" w:pos="1440"/>
              <w:tab w:val="right" w:leader="dot" w:pos="9062"/>
            </w:tabs>
            <w:rPr>
              <w:rFonts w:asciiTheme="minorHAnsi" w:hAnsiTheme="minorHAnsi" w:cstheme="minorBidi"/>
              <w:i w:val="0"/>
              <w:iCs w:val="0"/>
              <w:noProof/>
              <w:szCs w:val="24"/>
              <w:lang w:eastAsia="pt-PT" w:bidi="ar-SA"/>
            </w:rPr>
          </w:pPr>
          <w:hyperlink w:anchor="_Toc523954747" w:history="1">
            <w:r w:rsidRPr="00C42B65">
              <w:rPr>
                <w:rStyle w:val="Hiperligao"/>
                <w:noProof/>
              </w:rPr>
              <w:t>3.2.2.</w:t>
            </w:r>
            <w:r>
              <w:rPr>
                <w:rFonts w:asciiTheme="minorHAnsi" w:hAnsiTheme="minorHAnsi" w:cstheme="minorBidi"/>
                <w:i w:val="0"/>
                <w:iCs w:val="0"/>
                <w:noProof/>
                <w:szCs w:val="24"/>
                <w:lang w:eastAsia="pt-PT" w:bidi="ar-SA"/>
              </w:rPr>
              <w:tab/>
            </w:r>
            <w:r w:rsidRPr="00C42B65">
              <w:rPr>
                <w:rStyle w:val="Hiperligao"/>
                <w:noProof/>
              </w:rPr>
              <w:t>Veículo</w:t>
            </w:r>
            <w:r>
              <w:rPr>
                <w:noProof/>
                <w:webHidden/>
              </w:rPr>
              <w:tab/>
            </w:r>
            <w:r>
              <w:rPr>
                <w:noProof/>
                <w:webHidden/>
              </w:rPr>
              <w:fldChar w:fldCharType="begin"/>
            </w:r>
            <w:r>
              <w:rPr>
                <w:noProof/>
                <w:webHidden/>
              </w:rPr>
              <w:instrText xml:space="preserve"> PAGEREF _Toc523954747 \h </w:instrText>
            </w:r>
            <w:r>
              <w:rPr>
                <w:noProof/>
                <w:webHidden/>
              </w:rPr>
            </w:r>
            <w:r>
              <w:rPr>
                <w:noProof/>
                <w:webHidden/>
              </w:rPr>
              <w:fldChar w:fldCharType="separate"/>
            </w:r>
            <w:r>
              <w:rPr>
                <w:noProof/>
                <w:webHidden/>
              </w:rPr>
              <w:t>43</w:t>
            </w:r>
            <w:r>
              <w:rPr>
                <w:noProof/>
                <w:webHidden/>
              </w:rPr>
              <w:fldChar w:fldCharType="end"/>
            </w:r>
          </w:hyperlink>
        </w:p>
        <w:p w:rsidR="00C931C2" w:rsidRDefault="00C931C2">
          <w:pPr>
            <w:pStyle w:val="ndice3"/>
            <w:tabs>
              <w:tab w:val="left" w:pos="1440"/>
              <w:tab w:val="right" w:leader="dot" w:pos="9062"/>
            </w:tabs>
            <w:rPr>
              <w:rFonts w:asciiTheme="minorHAnsi" w:hAnsiTheme="minorHAnsi" w:cstheme="minorBidi"/>
              <w:i w:val="0"/>
              <w:iCs w:val="0"/>
              <w:noProof/>
              <w:szCs w:val="24"/>
              <w:lang w:eastAsia="pt-PT" w:bidi="ar-SA"/>
            </w:rPr>
          </w:pPr>
          <w:hyperlink w:anchor="_Toc523954748" w:history="1">
            <w:r w:rsidRPr="00C42B65">
              <w:rPr>
                <w:rStyle w:val="Hiperligao"/>
                <w:noProof/>
              </w:rPr>
              <w:t>3.2.3.</w:t>
            </w:r>
            <w:r>
              <w:rPr>
                <w:rFonts w:asciiTheme="minorHAnsi" w:hAnsiTheme="minorHAnsi" w:cstheme="minorBidi"/>
                <w:i w:val="0"/>
                <w:iCs w:val="0"/>
                <w:noProof/>
                <w:szCs w:val="24"/>
                <w:lang w:eastAsia="pt-PT" w:bidi="ar-SA"/>
              </w:rPr>
              <w:tab/>
            </w:r>
            <w:r w:rsidRPr="00C42B65">
              <w:rPr>
                <w:rStyle w:val="Hiperligao"/>
                <w:noProof/>
              </w:rPr>
              <w:t>Evento</w:t>
            </w:r>
            <w:r>
              <w:rPr>
                <w:noProof/>
                <w:webHidden/>
              </w:rPr>
              <w:tab/>
            </w:r>
            <w:r>
              <w:rPr>
                <w:noProof/>
                <w:webHidden/>
              </w:rPr>
              <w:fldChar w:fldCharType="begin"/>
            </w:r>
            <w:r>
              <w:rPr>
                <w:noProof/>
                <w:webHidden/>
              </w:rPr>
              <w:instrText xml:space="preserve"> PAGEREF _Toc523954748 \h </w:instrText>
            </w:r>
            <w:r>
              <w:rPr>
                <w:noProof/>
                <w:webHidden/>
              </w:rPr>
            </w:r>
            <w:r>
              <w:rPr>
                <w:noProof/>
                <w:webHidden/>
              </w:rPr>
              <w:fldChar w:fldCharType="separate"/>
            </w:r>
            <w:r>
              <w:rPr>
                <w:noProof/>
                <w:webHidden/>
              </w:rPr>
              <w:t>43</w:t>
            </w:r>
            <w:r>
              <w:rPr>
                <w:noProof/>
                <w:webHidden/>
              </w:rPr>
              <w:fldChar w:fldCharType="end"/>
            </w:r>
          </w:hyperlink>
        </w:p>
        <w:p w:rsidR="00C931C2" w:rsidRDefault="00C931C2">
          <w:pPr>
            <w:pStyle w:val="ndice3"/>
            <w:tabs>
              <w:tab w:val="left" w:pos="1440"/>
              <w:tab w:val="right" w:leader="dot" w:pos="9062"/>
            </w:tabs>
            <w:rPr>
              <w:rFonts w:asciiTheme="minorHAnsi" w:hAnsiTheme="minorHAnsi" w:cstheme="minorBidi"/>
              <w:i w:val="0"/>
              <w:iCs w:val="0"/>
              <w:noProof/>
              <w:szCs w:val="24"/>
              <w:lang w:eastAsia="pt-PT" w:bidi="ar-SA"/>
            </w:rPr>
          </w:pPr>
          <w:hyperlink w:anchor="_Toc523954749" w:history="1">
            <w:r w:rsidRPr="00C42B65">
              <w:rPr>
                <w:rStyle w:val="Hiperligao"/>
                <w:noProof/>
              </w:rPr>
              <w:t>3.2.4.</w:t>
            </w:r>
            <w:r>
              <w:rPr>
                <w:rFonts w:asciiTheme="minorHAnsi" w:hAnsiTheme="minorHAnsi" w:cstheme="minorBidi"/>
                <w:i w:val="0"/>
                <w:iCs w:val="0"/>
                <w:noProof/>
                <w:szCs w:val="24"/>
                <w:lang w:eastAsia="pt-PT" w:bidi="ar-SA"/>
              </w:rPr>
              <w:tab/>
            </w:r>
            <w:r w:rsidRPr="00C42B65">
              <w:rPr>
                <w:rStyle w:val="Hiperligao"/>
                <w:noProof/>
              </w:rPr>
              <w:t>Veículos Delegados</w:t>
            </w:r>
            <w:r>
              <w:rPr>
                <w:noProof/>
                <w:webHidden/>
              </w:rPr>
              <w:tab/>
            </w:r>
            <w:r>
              <w:rPr>
                <w:noProof/>
                <w:webHidden/>
              </w:rPr>
              <w:fldChar w:fldCharType="begin"/>
            </w:r>
            <w:r>
              <w:rPr>
                <w:noProof/>
                <w:webHidden/>
              </w:rPr>
              <w:instrText xml:space="preserve"> PAGEREF _Toc523954749 \h </w:instrText>
            </w:r>
            <w:r>
              <w:rPr>
                <w:noProof/>
                <w:webHidden/>
              </w:rPr>
            </w:r>
            <w:r>
              <w:rPr>
                <w:noProof/>
                <w:webHidden/>
              </w:rPr>
              <w:fldChar w:fldCharType="separate"/>
            </w:r>
            <w:r>
              <w:rPr>
                <w:noProof/>
                <w:webHidden/>
              </w:rPr>
              <w:t>43</w:t>
            </w:r>
            <w:r>
              <w:rPr>
                <w:noProof/>
                <w:webHidden/>
              </w:rPr>
              <w:fldChar w:fldCharType="end"/>
            </w:r>
          </w:hyperlink>
        </w:p>
        <w:p w:rsidR="00C931C2" w:rsidRDefault="00C931C2">
          <w:pPr>
            <w:pStyle w:val="ndice3"/>
            <w:tabs>
              <w:tab w:val="left" w:pos="1440"/>
              <w:tab w:val="right" w:leader="dot" w:pos="9062"/>
            </w:tabs>
            <w:rPr>
              <w:rFonts w:asciiTheme="minorHAnsi" w:hAnsiTheme="minorHAnsi" w:cstheme="minorBidi"/>
              <w:i w:val="0"/>
              <w:iCs w:val="0"/>
              <w:noProof/>
              <w:szCs w:val="24"/>
              <w:lang w:eastAsia="pt-PT" w:bidi="ar-SA"/>
            </w:rPr>
          </w:pPr>
          <w:hyperlink w:anchor="_Toc523954750" w:history="1">
            <w:r w:rsidRPr="00C42B65">
              <w:rPr>
                <w:rStyle w:val="Hiperligao"/>
                <w:noProof/>
              </w:rPr>
              <w:t>3.2.5.</w:t>
            </w:r>
            <w:r>
              <w:rPr>
                <w:rFonts w:asciiTheme="minorHAnsi" w:hAnsiTheme="minorHAnsi" w:cstheme="minorBidi"/>
                <w:i w:val="0"/>
                <w:iCs w:val="0"/>
                <w:noProof/>
                <w:szCs w:val="24"/>
                <w:lang w:eastAsia="pt-PT" w:bidi="ar-SA"/>
              </w:rPr>
              <w:tab/>
            </w:r>
            <w:r w:rsidRPr="00C42B65">
              <w:rPr>
                <w:rStyle w:val="Hiperligao"/>
                <w:noProof/>
              </w:rPr>
              <w:t>Pedidos de Delegação</w:t>
            </w:r>
            <w:r>
              <w:rPr>
                <w:noProof/>
                <w:webHidden/>
              </w:rPr>
              <w:tab/>
            </w:r>
            <w:r>
              <w:rPr>
                <w:noProof/>
                <w:webHidden/>
              </w:rPr>
              <w:fldChar w:fldCharType="begin"/>
            </w:r>
            <w:r>
              <w:rPr>
                <w:noProof/>
                <w:webHidden/>
              </w:rPr>
              <w:instrText xml:space="preserve"> PAGEREF _Toc523954750 \h </w:instrText>
            </w:r>
            <w:r>
              <w:rPr>
                <w:noProof/>
                <w:webHidden/>
              </w:rPr>
            </w:r>
            <w:r>
              <w:rPr>
                <w:noProof/>
                <w:webHidden/>
              </w:rPr>
              <w:fldChar w:fldCharType="separate"/>
            </w:r>
            <w:r>
              <w:rPr>
                <w:noProof/>
                <w:webHidden/>
              </w:rPr>
              <w:t>43</w:t>
            </w:r>
            <w:r>
              <w:rPr>
                <w:noProof/>
                <w:webHidden/>
              </w:rPr>
              <w:fldChar w:fldCharType="end"/>
            </w:r>
          </w:hyperlink>
        </w:p>
        <w:p w:rsidR="00C931C2" w:rsidRDefault="00C931C2">
          <w:pPr>
            <w:pStyle w:val="ndice3"/>
            <w:tabs>
              <w:tab w:val="left" w:pos="1440"/>
              <w:tab w:val="right" w:leader="dot" w:pos="9062"/>
            </w:tabs>
            <w:rPr>
              <w:rFonts w:asciiTheme="minorHAnsi" w:hAnsiTheme="minorHAnsi" w:cstheme="minorBidi"/>
              <w:i w:val="0"/>
              <w:iCs w:val="0"/>
              <w:noProof/>
              <w:szCs w:val="24"/>
              <w:lang w:eastAsia="pt-PT" w:bidi="ar-SA"/>
            </w:rPr>
          </w:pPr>
          <w:hyperlink w:anchor="_Toc523954751" w:history="1">
            <w:r w:rsidRPr="00C42B65">
              <w:rPr>
                <w:rStyle w:val="Hiperligao"/>
                <w:noProof/>
              </w:rPr>
              <w:t>3.2.6.</w:t>
            </w:r>
            <w:r>
              <w:rPr>
                <w:rFonts w:asciiTheme="minorHAnsi" w:hAnsiTheme="minorHAnsi" w:cstheme="minorBidi"/>
                <w:i w:val="0"/>
                <w:iCs w:val="0"/>
                <w:noProof/>
                <w:szCs w:val="24"/>
                <w:lang w:eastAsia="pt-PT" w:bidi="ar-SA"/>
              </w:rPr>
              <w:tab/>
            </w:r>
            <w:r w:rsidRPr="00C42B65">
              <w:rPr>
                <w:rStyle w:val="Hiperligao"/>
                <w:noProof/>
              </w:rPr>
              <w:t>Histórico</w:t>
            </w:r>
            <w:r>
              <w:rPr>
                <w:noProof/>
                <w:webHidden/>
              </w:rPr>
              <w:tab/>
            </w:r>
            <w:r>
              <w:rPr>
                <w:noProof/>
                <w:webHidden/>
              </w:rPr>
              <w:fldChar w:fldCharType="begin"/>
            </w:r>
            <w:r>
              <w:rPr>
                <w:noProof/>
                <w:webHidden/>
              </w:rPr>
              <w:instrText xml:space="preserve"> PAGEREF _Toc523954751 \h </w:instrText>
            </w:r>
            <w:r>
              <w:rPr>
                <w:noProof/>
                <w:webHidden/>
              </w:rPr>
            </w:r>
            <w:r>
              <w:rPr>
                <w:noProof/>
                <w:webHidden/>
              </w:rPr>
              <w:fldChar w:fldCharType="separate"/>
            </w:r>
            <w:r>
              <w:rPr>
                <w:noProof/>
                <w:webHidden/>
              </w:rPr>
              <w:t>44</w:t>
            </w:r>
            <w:r>
              <w:rPr>
                <w:noProof/>
                <w:webHidden/>
              </w:rPr>
              <w:fldChar w:fldCharType="end"/>
            </w:r>
          </w:hyperlink>
        </w:p>
        <w:p w:rsidR="00C931C2" w:rsidRDefault="00C931C2">
          <w:pPr>
            <w:pStyle w:val="ndice2"/>
            <w:tabs>
              <w:tab w:val="left" w:pos="960"/>
              <w:tab w:val="right" w:leader="dot" w:pos="9062"/>
            </w:tabs>
            <w:rPr>
              <w:rFonts w:asciiTheme="minorHAnsi" w:hAnsiTheme="minorHAnsi" w:cstheme="minorBidi"/>
              <w:smallCaps w:val="0"/>
              <w:noProof/>
              <w:szCs w:val="24"/>
              <w:lang w:eastAsia="pt-PT" w:bidi="ar-SA"/>
            </w:rPr>
          </w:pPr>
          <w:hyperlink w:anchor="_Toc523954752" w:history="1">
            <w:r w:rsidRPr="00C42B65">
              <w:rPr>
                <w:rStyle w:val="Hiperligao"/>
                <w:noProof/>
                <w14:scene3d>
                  <w14:camera w14:prst="orthographicFront"/>
                  <w14:lightRig w14:rig="threePt" w14:dir="t">
                    <w14:rot w14:lat="0" w14:lon="0" w14:rev="0"/>
                  </w14:lightRig>
                </w14:scene3d>
              </w:rPr>
              <w:t>3.3.</w:t>
            </w:r>
            <w:r>
              <w:rPr>
                <w:rFonts w:asciiTheme="minorHAnsi" w:hAnsiTheme="minorHAnsi" w:cstheme="minorBidi"/>
                <w:smallCaps w:val="0"/>
                <w:noProof/>
                <w:szCs w:val="24"/>
                <w:lang w:eastAsia="pt-PT" w:bidi="ar-SA"/>
              </w:rPr>
              <w:tab/>
            </w:r>
            <w:r w:rsidRPr="00C42B65">
              <w:rPr>
                <w:rStyle w:val="Hiperligao"/>
                <w:noProof/>
              </w:rPr>
              <w:t>Aplicação Móvel</w:t>
            </w:r>
            <w:r>
              <w:rPr>
                <w:noProof/>
                <w:webHidden/>
              </w:rPr>
              <w:tab/>
            </w:r>
            <w:r>
              <w:rPr>
                <w:noProof/>
                <w:webHidden/>
              </w:rPr>
              <w:fldChar w:fldCharType="begin"/>
            </w:r>
            <w:r>
              <w:rPr>
                <w:noProof/>
                <w:webHidden/>
              </w:rPr>
              <w:instrText xml:space="preserve"> PAGEREF _Toc523954752 \h </w:instrText>
            </w:r>
            <w:r>
              <w:rPr>
                <w:noProof/>
                <w:webHidden/>
              </w:rPr>
            </w:r>
            <w:r>
              <w:rPr>
                <w:noProof/>
                <w:webHidden/>
              </w:rPr>
              <w:fldChar w:fldCharType="separate"/>
            </w:r>
            <w:r>
              <w:rPr>
                <w:noProof/>
                <w:webHidden/>
              </w:rPr>
              <w:t>44</w:t>
            </w:r>
            <w:r>
              <w:rPr>
                <w:noProof/>
                <w:webHidden/>
              </w:rPr>
              <w:fldChar w:fldCharType="end"/>
            </w:r>
          </w:hyperlink>
        </w:p>
        <w:p w:rsidR="00C931C2" w:rsidRDefault="00C931C2">
          <w:pPr>
            <w:pStyle w:val="ndice3"/>
            <w:tabs>
              <w:tab w:val="right" w:leader="dot" w:pos="9062"/>
            </w:tabs>
            <w:rPr>
              <w:rFonts w:asciiTheme="minorHAnsi" w:hAnsiTheme="minorHAnsi" w:cstheme="minorBidi"/>
              <w:i w:val="0"/>
              <w:iCs w:val="0"/>
              <w:noProof/>
              <w:szCs w:val="24"/>
              <w:lang w:eastAsia="pt-PT" w:bidi="ar-SA"/>
            </w:rPr>
          </w:pPr>
          <w:hyperlink w:anchor="_Toc523954753" w:history="1">
            <w:r w:rsidRPr="00C42B65">
              <w:rPr>
                <w:rStyle w:val="Hiperligao"/>
                <w:noProof/>
              </w:rPr>
              <w:t>3.3.1 Ecrãs da Aplicação</w:t>
            </w:r>
            <w:r>
              <w:rPr>
                <w:noProof/>
                <w:webHidden/>
              </w:rPr>
              <w:tab/>
            </w:r>
            <w:r>
              <w:rPr>
                <w:noProof/>
                <w:webHidden/>
              </w:rPr>
              <w:fldChar w:fldCharType="begin"/>
            </w:r>
            <w:r>
              <w:rPr>
                <w:noProof/>
                <w:webHidden/>
              </w:rPr>
              <w:instrText xml:space="preserve"> PAGEREF _Toc523954753 \h </w:instrText>
            </w:r>
            <w:r>
              <w:rPr>
                <w:noProof/>
                <w:webHidden/>
              </w:rPr>
            </w:r>
            <w:r>
              <w:rPr>
                <w:noProof/>
                <w:webHidden/>
              </w:rPr>
              <w:fldChar w:fldCharType="separate"/>
            </w:r>
            <w:r>
              <w:rPr>
                <w:noProof/>
                <w:webHidden/>
              </w:rPr>
              <w:t>44</w:t>
            </w:r>
            <w:r>
              <w:rPr>
                <w:noProof/>
                <w:webHidden/>
              </w:rPr>
              <w:fldChar w:fldCharType="end"/>
            </w:r>
          </w:hyperlink>
        </w:p>
        <w:p w:rsidR="00C931C2" w:rsidRDefault="00C931C2">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3954754" w:history="1">
            <w:r w:rsidRPr="00C42B65">
              <w:rPr>
                <w:rStyle w:val="Hiperligao"/>
                <w:noProof/>
              </w:rPr>
              <w:t>4.</w:t>
            </w:r>
            <w:r>
              <w:rPr>
                <w:rFonts w:asciiTheme="minorHAnsi" w:hAnsiTheme="minorHAnsi" w:cstheme="minorBidi"/>
                <w:b w:val="0"/>
                <w:bCs w:val="0"/>
                <w:caps w:val="0"/>
                <w:noProof/>
                <w:szCs w:val="24"/>
                <w:lang w:eastAsia="pt-PT" w:bidi="ar-SA"/>
              </w:rPr>
              <w:tab/>
            </w:r>
            <w:r w:rsidRPr="00C42B65">
              <w:rPr>
                <w:rStyle w:val="Hiperligao"/>
                <w:noProof/>
              </w:rPr>
              <w:t>Considerações Finais</w:t>
            </w:r>
            <w:r>
              <w:rPr>
                <w:noProof/>
                <w:webHidden/>
              </w:rPr>
              <w:tab/>
            </w:r>
            <w:r>
              <w:rPr>
                <w:noProof/>
                <w:webHidden/>
              </w:rPr>
              <w:fldChar w:fldCharType="begin"/>
            </w:r>
            <w:r>
              <w:rPr>
                <w:noProof/>
                <w:webHidden/>
              </w:rPr>
              <w:instrText xml:space="preserve"> PAGEREF _Toc523954754 \h </w:instrText>
            </w:r>
            <w:r>
              <w:rPr>
                <w:noProof/>
                <w:webHidden/>
              </w:rPr>
            </w:r>
            <w:r>
              <w:rPr>
                <w:noProof/>
                <w:webHidden/>
              </w:rPr>
              <w:fldChar w:fldCharType="separate"/>
            </w:r>
            <w:r>
              <w:rPr>
                <w:noProof/>
                <w:webHidden/>
              </w:rPr>
              <w:t>49</w:t>
            </w:r>
            <w:r>
              <w:rPr>
                <w:noProof/>
                <w:webHidden/>
              </w:rPr>
              <w:fldChar w:fldCharType="end"/>
            </w:r>
          </w:hyperlink>
        </w:p>
        <w:p w:rsidR="00C931C2" w:rsidRDefault="00C931C2">
          <w:pPr>
            <w:pStyle w:val="ndice1"/>
            <w:tabs>
              <w:tab w:val="right" w:leader="dot" w:pos="9062"/>
            </w:tabs>
            <w:rPr>
              <w:rFonts w:asciiTheme="minorHAnsi" w:hAnsiTheme="minorHAnsi" w:cstheme="minorBidi"/>
              <w:b w:val="0"/>
              <w:bCs w:val="0"/>
              <w:caps w:val="0"/>
              <w:noProof/>
              <w:szCs w:val="24"/>
              <w:lang w:eastAsia="pt-PT" w:bidi="ar-SA"/>
            </w:rPr>
          </w:pPr>
          <w:hyperlink w:anchor="_Toc523954755" w:history="1">
            <w:r w:rsidRPr="00C42B65">
              <w:rPr>
                <w:rStyle w:val="Hiperligao"/>
                <w:rFonts w:cs="Times New Roman"/>
                <w:noProof/>
              </w:rPr>
              <w:t>Referência Bibliografia</w:t>
            </w:r>
            <w:r>
              <w:rPr>
                <w:noProof/>
                <w:webHidden/>
              </w:rPr>
              <w:tab/>
            </w:r>
            <w:r>
              <w:rPr>
                <w:noProof/>
                <w:webHidden/>
              </w:rPr>
              <w:fldChar w:fldCharType="begin"/>
            </w:r>
            <w:r>
              <w:rPr>
                <w:noProof/>
                <w:webHidden/>
              </w:rPr>
              <w:instrText xml:space="preserve"> PAGEREF _Toc523954755 \h </w:instrText>
            </w:r>
            <w:r>
              <w:rPr>
                <w:noProof/>
                <w:webHidden/>
              </w:rPr>
            </w:r>
            <w:r>
              <w:rPr>
                <w:noProof/>
                <w:webHidden/>
              </w:rPr>
              <w:fldChar w:fldCharType="separate"/>
            </w:r>
            <w:r>
              <w:rPr>
                <w:noProof/>
                <w:webHidden/>
              </w:rPr>
              <w:t>50</w:t>
            </w:r>
            <w:r>
              <w:rPr>
                <w:noProof/>
                <w:webHidden/>
              </w:rPr>
              <w:fldChar w:fldCharType="end"/>
            </w:r>
          </w:hyperlink>
        </w:p>
        <w:p w:rsidR="00625534" w:rsidRPr="00D20E40" w:rsidRDefault="00625534" w:rsidP="00A0699B">
          <w:r w:rsidRPr="00D20E40">
            <w:rPr>
              <w:b/>
              <w:bCs/>
            </w:rPr>
            <w:fldChar w:fldCharType="end"/>
          </w:r>
        </w:p>
      </w:sdtContent>
    </w:sdt>
    <w:p w:rsidR="00495705" w:rsidRPr="00D20E40" w:rsidRDefault="00495705"/>
    <w:p w:rsidR="00454B6E" w:rsidRPr="00D20E40" w:rsidRDefault="00495705" w:rsidP="0018290C">
      <w:r w:rsidRPr="00D20E40">
        <w:br w:type="page"/>
      </w:r>
    </w:p>
    <w:p w:rsidR="00A8062B" w:rsidRPr="00D20E40" w:rsidRDefault="00A8062B" w:rsidP="0018290C">
      <w:pPr>
        <w:rPr>
          <w:sz w:val="32"/>
        </w:rPr>
      </w:pPr>
      <w:r w:rsidRPr="00D20E40">
        <w:rPr>
          <w:sz w:val="32"/>
        </w:rPr>
        <w:lastRenderedPageBreak/>
        <w:t>ÍNDICE DE FIGURAS</w:t>
      </w:r>
    </w:p>
    <w:p w:rsidR="00C11B56" w:rsidRPr="00D20E40" w:rsidRDefault="00C11B56" w:rsidP="0018290C">
      <w:pPr>
        <w:rPr>
          <w:sz w:val="32"/>
        </w:rPr>
      </w:pPr>
    </w:p>
    <w:bookmarkStart w:id="4" w:name="_GoBack"/>
    <w:bookmarkEnd w:id="4"/>
    <w:p w:rsidR="00C931C2" w:rsidRDefault="00D15D83">
      <w:pPr>
        <w:pStyle w:val="ndicedeilustraes"/>
        <w:tabs>
          <w:tab w:val="right" w:leader="dot" w:pos="9062"/>
        </w:tabs>
        <w:rPr>
          <w:rFonts w:asciiTheme="minorHAnsi" w:hAnsiTheme="minorHAnsi"/>
          <w:noProof/>
          <w:szCs w:val="24"/>
          <w:lang w:eastAsia="pt-PT" w:bidi="ar-SA"/>
        </w:rPr>
      </w:pPr>
      <w:r w:rsidRPr="00D20E40">
        <w:rPr>
          <w:rStyle w:val="Hiperligao"/>
          <w:noProof/>
        </w:rPr>
        <w:fldChar w:fldCharType="begin"/>
      </w:r>
      <w:r w:rsidRPr="00D20E40">
        <w:rPr>
          <w:rStyle w:val="Hiperligao"/>
          <w:noProof/>
        </w:rPr>
        <w:instrText xml:space="preserve"> TOC \h \z \c "Figura" </w:instrText>
      </w:r>
      <w:r w:rsidRPr="00D20E40">
        <w:rPr>
          <w:rStyle w:val="Hiperligao"/>
          <w:noProof/>
        </w:rPr>
        <w:fldChar w:fldCharType="separate"/>
      </w:r>
      <w:hyperlink r:id="rId11" w:anchor="_Toc523954494" w:history="1">
        <w:r w:rsidR="00C931C2" w:rsidRPr="008D4FEE">
          <w:rPr>
            <w:rStyle w:val="Hiperligao"/>
            <w:noProof/>
          </w:rPr>
          <w:t>Figura 1 - ARQUITETURA DA ANSR</w:t>
        </w:r>
        <w:r w:rsidR="00C931C2">
          <w:rPr>
            <w:noProof/>
            <w:webHidden/>
          </w:rPr>
          <w:tab/>
        </w:r>
        <w:r w:rsidR="00C931C2">
          <w:rPr>
            <w:noProof/>
            <w:webHidden/>
          </w:rPr>
          <w:fldChar w:fldCharType="begin"/>
        </w:r>
        <w:r w:rsidR="00C931C2">
          <w:rPr>
            <w:noProof/>
            <w:webHidden/>
          </w:rPr>
          <w:instrText xml:space="preserve"> PAGEREF _Toc523954494 \h </w:instrText>
        </w:r>
        <w:r w:rsidR="00C931C2">
          <w:rPr>
            <w:noProof/>
            <w:webHidden/>
          </w:rPr>
        </w:r>
        <w:r w:rsidR="00C931C2">
          <w:rPr>
            <w:noProof/>
            <w:webHidden/>
          </w:rPr>
          <w:fldChar w:fldCharType="separate"/>
        </w:r>
        <w:r w:rsidR="00C931C2">
          <w:rPr>
            <w:noProof/>
            <w:webHidden/>
          </w:rPr>
          <w:t>12</w:t>
        </w:r>
        <w:r w:rsidR="00C931C2">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12" w:anchor="_Toc523954495" w:history="1">
        <w:r w:rsidRPr="008D4FEE">
          <w:rPr>
            <w:rStyle w:val="Hiperligao"/>
            <w:noProof/>
          </w:rPr>
          <w:t>Figura 2 - ARQUITETURA DO SINCRO</w:t>
        </w:r>
        <w:r>
          <w:rPr>
            <w:noProof/>
            <w:webHidden/>
          </w:rPr>
          <w:tab/>
        </w:r>
        <w:r>
          <w:rPr>
            <w:noProof/>
            <w:webHidden/>
          </w:rPr>
          <w:fldChar w:fldCharType="begin"/>
        </w:r>
        <w:r>
          <w:rPr>
            <w:noProof/>
            <w:webHidden/>
          </w:rPr>
          <w:instrText xml:space="preserve"> PAGEREF _Toc523954495 \h </w:instrText>
        </w:r>
        <w:r>
          <w:rPr>
            <w:noProof/>
            <w:webHidden/>
          </w:rPr>
        </w:r>
        <w:r>
          <w:rPr>
            <w:noProof/>
            <w:webHidden/>
          </w:rPr>
          <w:fldChar w:fldCharType="separate"/>
        </w:r>
        <w:r>
          <w:rPr>
            <w:noProof/>
            <w:webHidden/>
          </w:rPr>
          <w:t>13</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13" w:anchor="_Toc523954496" w:history="1">
        <w:r w:rsidRPr="008D4FEE">
          <w:rPr>
            <w:rStyle w:val="Hiperligao"/>
            <w:noProof/>
          </w:rPr>
          <w:t>Figura 3 - LOCAL DE CONTROLO DE VELOCIDADE</w:t>
        </w:r>
        <w:r>
          <w:rPr>
            <w:noProof/>
            <w:webHidden/>
          </w:rPr>
          <w:tab/>
        </w:r>
        <w:r>
          <w:rPr>
            <w:noProof/>
            <w:webHidden/>
          </w:rPr>
          <w:fldChar w:fldCharType="begin"/>
        </w:r>
        <w:r>
          <w:rPr>
            <w:noProof/>
            <w:webHidden/>
          </w:rPr>
          <w:instrText xml:space="preserve"> PAGEREF _Toc523954496 \h </w:instrText>
        </w:r>
        <w:r>
          <w:rPr>
            <w:noProof/>
            <w:webHidden/>
          </w:rPr>
        </w:r>
        <w:r>
          <w:rPr>
            <w:noProof/>
            <w:webHidden/>
          </w:rPr>
          <w:fldChar w:fldCharType="separate"/>
        </w:r>
        <w:r>
          <w:rPr>
            <w:noProof/>
            <w:webHidden/>
          </w:rPr>
          <w:t>14</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14" w:anchor="_Toc523954497" w:history="1">
        <w:r w:rsidRPr="008D4FEE">
          <w:rPr>
            <w:rStyle w:val="Hiperligao"/>
            <w:noProof/>
          </w:rPr>
          <w:t>Figura 4 - INTERIOR DO CINEMÓMETRO</w:t>
        </w:r>
        <w:r>
          <w:rPr>
            <w:noProof/>
            <w:webHidden/>
          </w:rPr>
          <w:tab/>
        </w:r>
        <w:r>
          <w:rPr>
            <w:noProof/>
            <w:webHidden/>
          </w:rPr>
          <w:fldChar w:fldCharType="begin"/>
        </w:r>
        <w:r>
          <w:rPr>
            <w:noProof/>
            <w:webHidden/>
          </w:rPr>
          <w:instrText xml:space="preserve"> PAGEREF _Toc523954497 \h </w:instrText>
        </w:r>
        <w:r>
          <w:rPr>
            <w:noProof/>
            <w:webHidden/>
          </w:rPr>
        </w:r>
        <w:r>
          <w:rPr>
            <w:noProof/>
            <w:webHidden/>
          </w:rPr>
          <w:fldChar w:fldCharType="separate"/>
        </w:r>
        <w:r>
          <w:rPr>
            <w:noProof/>
            <w:webHidden/>
          </w:rPr>
          <w:t>14</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15" w:anchor="_Toc523954498" w:history="1">
        <w:r w:rsidRPr="008D4FEE">
          <w:rPr>
            <w:rStyle w:val="Hiperligao"/>
            <w:noProof/>
          </w:rPr>
          <w:t>Figura 5 - ARQUITETURA SINCRO NO SISTEMA ANSR</w:t>
        </w:r>
        <w:r>
          <w:rPr>
            <w:noProof/>
            <w:webHidden/>
          </w:rPr>
          <w:tab/>
        </w:r>
        <w:r>
          <w:rPr>
            <w:noProof/>
            <w:webHidden/>
          </w:rPr>
          <w:fldChar w:fldCharType="begin"/>
        </w:r>
        <w:r>
          <w:rPr>
            <w:noProof/>
            <w:webHidden/>
          </w:rPr>
          <w:instrText xml:space="preserve"> PAGEREF _Toc523954498 \h </w:instrText>
        </w:r>
        <w:r>
          <w:rPr>
            <w:noProof/>
            <w:webHidden/>
          </w:rPr>
        </w:r>
        <w:r>
          <w:rPr>
            <w:noProof/>
            <w:webHidden/>
          </w:rPr>
          <w:fldChar w:fldCharType="separate"/>
        </w:r>
        <w:r>
          <w:rPr>
            <w:noProof/>
            <w:webHidden/>
          </w:rPr>
          <w:t>15</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16" w:anchor="_Toc523954499" w:history="1">
        <w:r w:rsidRPr="008D4FEE">
          <w:rPr>
            <w:rStyle w:val="Hiperligao"/>
            <w:noProof/>
          </w:rPr>
          <w:t>Figura 6 - FUNÇÕES DO SISTEMA SCOT</w:t>
        </w:r>
        <w:r>
          <w:rPr>
            <w:noProof/>
            <w:webHidden/>
          </w:rPr>
          <w:tab/>
        </w:r>
        <w:r>
          <w:rPr>
            <w:noProof/>
            <w:webHidden/>
          </w:rPr>
          <w:fldChar w:fldCharType="begin"/>
        </w:r>
        <w:r>
          <w:rPr>
            <w:noProof/>
            <w:webHidden/>
          </w:rPr>
          <w:instrText xml:space="preserve"> PAGEREF _Toc523954499 \h </w:instrText>
        </w:r>
        <w:r>
          <w:rPr>
            <w:noProof/>
            <w:webHidden/>
          </w:rPr>
        </w:r>
        <w:r>
          <w:rPr>
            <w:noProof/>
            <w:webHidden/>
          </w:rPr>
          <w:fldChar w:fldCharType="separate"/>
        </w:r>
        <w:r>
          <w:rPr>
            <w:noProof/>
            <w:webHidden/>
          </w:rPr>
          <w:t>16</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17" w:anchor="_Toc523954500" w:history="1">
        <w:r w:rsidRPr="008D4FEE">
          <w:rPr>
            <w:rStyle w:val="Hiperligao"/>
            <w:noProof/>
          </w:rPr>
          <w:t>Figura 7 - ARQUITETURA DO SINCRO MOBILE</w:t>
        </w:r>
        <w:r>
          <w:rPr>
            <w:noProof/>
            <w:webHidden/>
          </w:rPr>
          <w:tab/>
        </w:r>
        <w:r>
          <w:rPr>
            <w:noProof/>
            <w:webHidden/>
          </w:rPr>
          <w:fldChar w:fldCharType="begin"/>
        </w:r>
        <w:r>
          <w:rPr>
            <w:noProof/>
            <w:webHidden/>
          </w:rPr>
          <w:instrText xml:space="preserve"> PAGEREF _Toc523954500 \h </w:instrText>
        </w:r>
        <w:r>
          <w:rPr>
            <w:noProof/>
            <w:webHidden/>
          </w:rPr>
        </w:r>
        <w:r>
          <w:rPr>
            <w:noProof/>
            <w:webHidden/>
          </w:rPr>
          <w:fldChar w:fldCharType="separate"/>
        </w:r>
        <w:r>
          <w:rPr>
            <w:noProof/>
            <w:webHidden/>
          </w:rPr>
          <w:t>19</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18" w:anchor="_Toc523954501" w:history="1">
        <w:r w:rsidRPr="008D4FEE">
          <w:rPr>
            <w:rStyle w:val="Hiperligao"/>
            <w:noProof/>
          </w:rPr>
          <w:t>Figura 8 - DIAGRAM DE CASOS DE USO DOS REQUISITOS FUNCIONAIS</w:t>
        </w:r>
        <w:r>
          <w:rPr>
            <w:noProof/>
            <w:webHidden/>
          </w:rPr>
          <w:tab/>
        </w:r>
        <w:r>
          <w:rPr>
            <w:noProof/>
            <w:webHidden/>
          </w:rPr>
          <w:fldChar w:fldCharType="begin"/>
        </w:r>
        <w:r>
          <w:rPr>
            <w:noProof/>
            <w:webHidden/>
          </w:rPr>
          <w:instrText xml:space="preserve"> PAGEREF _Toc523954501 \h </w:instrText>
        </w:r>
        <w:r>
          <w:rPr>
            <w:noProof/>
            <w:webHidden/>
          </w:rPr>
        </w:r>
        <w:r>
          <w:rPr>
            <w:noProof/>
            <w:webHidden/>
          </w:rPr>
          <w:fldChar w:fldCharType="separate"/>
        </w:r>
        <w:r>
          <w:rPr>
            <w:noProof/>
            <w:webHidden/>
          </w:rPr>
          <w:t>21</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19" w:anchor="_Toc523954502" w:history="1">
        <w:r w:rsidRPr="008D4FEE">
          <w:rPr>
            <w:rStyle w:val="Hiperligao"/>
            <w:noProof/>
          </w:rPr>
          <w:t>Figura 9 - DIAGRAMA DE SEQUÊNCIA RF01</w:t>
        </w:r>
        <w:r>
          <w:rPr>
            <w:noProof/>
            <w:webHidden/>
          </w:rPr>
          <w:tab/>
        </w:r>
        <w:r>
          <w:rPr>
            <w:noProof/>
            <w:webHidden/>
          </w:rPr>
          <w:fldChar w:fldCharType="begin"/>
        </w:r>
        <w:r>
          <w:rPr>
            <w:noProof/>
            <w:webHidden/>
          </w:rPr>
          <w:instrText xml:space="preserve"> PAGEREF _Toc523954502 \h </w:instrText>
        </w:r>
        <w:r>
          <w:rPr>
            <w:noProof/>
            <w:webHidden/>
          </w:rPr>
        </w:r>
        <w:r>
          <w:rPr>
            <w:noProof/>
            <w:webHidden/>
          </w:rPr>
          <w:fldChar w:fldCharType="separate"/>
        </w:r>
        <w:r>
          <w:rPr>
            <w:noProof/>
            <w:webHidden/>
          </w:rPr>
          <w:t>22</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20" w:anchor="_Toc523954503" w:history="1">
        <w:r w:rsidRPr="008D4FEE">
          <w:rPr>
            <w:rStyle w:val="Hiperligao"/>
            <w:noProof/>
          </w:rPr>
          <w:t>Figura 10 - DIAGRAMA DE SEQUÊNCIA RF02</w:t>
        </w:r>
        <w:r>
          <w:rPr>
            <w:noProof/>
            <w:webHidden/>
          </w:rPr>
          <w:tab/>
        </w:r>
        <w:r>
          <w:rPr>
            <w:noProof/>
            <w:webHidden/>
          </w:rPr>
          <w:fldChar w:fldCharType="begin"/>
        </w:r>
        <w:r>
          <w:rPr>
            <w:noProof/>
            <w:webHidden/>
          </w:rPr>
          <w:instrText xml:space="preserve"> PAGEREF _Toc523954503 \h </w:instrText>
        </w:r>
        <w:r>
          <w:rPr>
            <w:noProof/>
            <w:webHidden/>
          </w:rPr>
        </w:r>
        <w:r>
          <w:rPr>
            <w:noProof/>
            <w:webHidden/>
          </w:rPr>
          <w:fldChar w:fldCharType="separate"/>
        </w:r>
        <w:r>
          <w:rPr>
            <w:noProof/>
            <w:webHidden/>
          </w:rPr>
          <w:t>23</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21" w:anchor="_Toc523954504" w:history="1">
        <w:r w:rsidRPr="008D4FEE">
          <w:rPr>
            <w:rStyle w:val="Hiperligao"/>
            <w:noProof/>
          </w:rPr>
          <w:t>Figura 11 - DIAGRAMA DE SEQUÊNCIA RF03</w:t>
        </w:r>
        <w:r>
          <w:rPr>
            <w:noProof/>
            <w:webHidden/>
          </w:rPr>
          <w:tab/>
        </w:r>
        <w:r>
          <w:rPr>
            <w:noProof/>
            <w:webHidden/>
          </w:rPr>
          <w:fldChar w:fldCharType="begin"/>
        </w:r>
        <w:r>
          <w:rPr>
            <w:noProof/>
            <w:webHidden/>
          </w:rPr>
          <w:instrText xml:space="preserve"> PAGEREF _Toc523954504 \h </w:instrText>
        </w:r>
        <w:r>
          <w:rPr>
            <w:noProof/>
            <w:webHidden/>
          </w:rPr>
        </w:r>
        <w:r>
          <w:rPr>
            <w:noProof/>
            <w:webHidden/>
          </w:rPr>
          <w:fldChar w:fldCharType="separate"/>
        </w:r>
        <w:r>
          <w:rPr>
            <w:noProof/>
            <w:webHidden/>
          </w:rPr>
          <w:t>24</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22" w:anchor="_Toc523954505" w:history="1">
        <w:r w:rsidRPr="008D4FEE">
          <w:rPr>
            <w:rStyle w:val="Hiperligao"/>
            <w:noProof/>
          </w:rPr>
          <w:t>Figura 12 - DIAGRAMA DE SEQUÊNCIA RF04</w:t>
        </w:r>
        <w:r>
          <w:rPr>
            <w:noProof/>
            <w:webHidden/>
          </w:rPr>
          <w:tab/>
        </w:r>
        <w:r>
          <w:rPr>
            <w:noProof/>
            <w:webHidden/>
          </w:rPr>
          <w:fldChar w:fldCharType="begin"/>
        </w:r>
        <w:r>
          <w:rPr>
            <w:noProof/>
            <w:webHidden/>
          </w:rPr>
          <w:instrText xml:space="preserve"> PAGEREF _Toc523954505 \h </w:instrText>
        </w:r>
        <w:r>
          <w:rPr>
            <w:noProof/>
            <w:webHidden/>
          </w:rPr>
        </w:r>
        <w:r>
          <w:rPr>
            <w:noProof/>
            <w:webHidden/>
          </w:rPr>
          <w:fldChar w:fldCharType="separate"/>
        </w:r>
        <w:r>
          <w:rPr>
            <w:noProof/>
            <w:webHidden/>
          </w:rPr>
          <w:t>25</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23" w:anchor="_Toc523954506" w:history="1">
        <w:r w:rsidRPr="008D4FEE">
          <w:rPr>
            <w:rStyle w:val="Hiperligao"/>
            <w:noProof/>
          </w:rPr>
          <w:t>Figura 13 - DIAGRAMA DE SEQUÊNCIA RF05</w:t>
        </w:r>
        <w:r>
          <w:rPr>
            <w:noProof/>
            <w:webHidden/>
          </w:rPr>
          <w:tab/>
        </w:r>
        <w:r>
          <w:rPr>
            <w:noProof/>
            <w:webHidden/>
          </w:rPr>
          <w:fldChar w:fldCharType="begin"/>
        </w:r>
        <w:r>
          <w:rPr>
            <w:noProof/>
            <w:webHidden/>
          </w:rPr>
          <w:instrText xml:space="preserve"> PAGEREF _Toc523954506 \h </w:instrText>
        </w:r>
        <w:r>
          <w:rPr>
            <w:noProof/>
            <w:webHidden/>
          </w:rPr>
        </w:r>
        <w:r>
          <w:rPr>
            <w:noProof/>
            <w:webHidden/>
          </w:rPr>
          <w:fldChar w:fldCharType="separate"/>
        </w:r>
        <w:r>
          <w:rPr>
            <w:noProof/>
            <w:webHidden/>
          </w:rPr>
          <w:t>26</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24" w:anchor="_Toc523954507" w:history="1">
        <w:r w:rsidRPr="008D4FEE">
          <w:rPr>
            <w:rStyle w:val="Hiperligao"/>
            <w:noProof/>
          </w:rPr>
          <w:t>Figura 14 - DIAGRAMA DE SEQUÊNCIA RF06</w:t>
        </w:r>
        <w:r>
          <w:rPr>
            <w:noProof/>
            <w:webHidden/>
          </w:rPr>
          <w:tab/>
        </w:r>
        <w:r>
          <w:rPr>
            <w:noProof/>
            <w:webHidden/>
          </w:rPr>
          <w:fldChar w:fldCharType="begin"/>
        </w:r>
        <w:r>
          <w:rPr>
            <w:noProof/>
            <w:webHidden/>
          </w:rPr>
          <w:instrText xml:space="preserve"> PAGEREF _Toc523954507 \h </w:instrText>
        </w:r>
        <w:r>
          <w:rPr>
            <w:noProof/>
            <w:webHidden/>
          </w:rPr>
        </w:r>
        <w:r>
          <w:rPr>
            <w:noProof/>
            <w:webHidden/>
          </w:rPr>
          <w:fldChar w:fldCharType="separate"/>
        </w:r>
        <w:r>
          <w:rPr>
            <w:noProof/>
            <w:webHidden/>
          </w:rPr>
          <w:t>27</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25" w:anchor="_Toc523954508" w:history="1">
        <w:r w:rsidRPr="008D4FEE">
          <w:rPr>
            <w:rStyle w:val="Hiperligao"/>
            <w:noProof/>
          </w:rPr>
          <w:t>Figura 15 - FLUXO DE AUTENTICAÇÃO AUTH0</w:t>
        </w:r>
        <w:r>
          <w:rPr>
            <w:noProof/>
            <w:webHidden/>
          </w:rPr>
          <w:tab/>
        </w:r>
        <w:r>
          <w:rPr>
            <w:noProof/>
            <w:webHidden/>
          </w:rPr>
          <w:fldChar w:fldCharType="begin"/>
        </w:r>
        <w:r>
          <w:rPr>
            <w:noProof/>
            <w:webHidden/>
          </w:rPr>
          <w:instrText xml:space="preserve"> PAGEREF _Toc523954508 \h </w:instrText>
        </w:r>
        <w:r>
          <w:rPr>
            <w:noProof/>
            <w:webHidden/>
          </w:rPr>
        </w:r>
        <w:r>
          <w:rPr>
            <w:noProof/>
            <w:webHidden/>
          </w:rPr>
          <w:fldChar w:fldCharType="separate"/>
        </w:r>
        <w:r>
          <w:rPr>
            <w:noProof/>
            <w:webHidden/>
          </w:rPr>
          <w:t>30</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26" w:anchor="_Toc523954509" w:history="1">
        <w:r w:rsidRPr="008D4FEE">
          <w:rPr>
            <w:rStyle w:val="Hiperligao"/>
            <w:noProof/>
          </w:rPr>
          <w:t>Figura 16 - DIAGRAMA DE CASOS DE USO</w:t>
        </w:r>
        <w:r>
          <w:rPr>
            <w:noProof/>
            <w:webHidden/>
          </w:rPr>
          <w:tab/>
        </w:r>
        <w:r>
          <w:rPr>
            <w:noProof/>
            <w:webHidden/>
          </w:rPr>
          <w:fldChar w:fldCharType="begin"/>
        </w:r>
        <w:r>
          <w:rPr>
            <w:noProof/>
            <w:webHidden/>
          </w:rPr>
          <w:instrText xml:space="preserve"> PAGEREF _Toc523954509 \h </w:instrText>
        </w:r>
        <w:r>
          <w:rPr>
            <w:noProof/>
            <w:webHidden/>
          </w:rPr>
        </w:r>
        <w:r>
          <w:rPr>
            <w:noProof/>
            <w:webHidden/>
          </w:rPr>
          <w:fldChar w:fldCharType="separate"/>
        </w:r>
        <w:r>
          <w:rPr>
            <w:noProof/>
            <w:webHidden/>
          </w:rPr>
          <w:t>31</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27" w:anchor="_Toc523954510" w:history="1">
        <w:r w:rsidRPr="008D4FEE">
          <w:rPr>
            <w:rStyle w:val="Hiperligao"/>
            <w:noProof/>
          </w:rPr>
          <w:t>Figura 17 - FLUXO DE AUTENTICAÇÃO GRANT FLOW</w:t>
        </w:r>
        <w:r>
          <w:rPr>
            <w:noProof/>
            <w:webHidden/>
          </w:rPr>
          <w:tab/>
        </w:r>
        <w:r>
          <w:rPr>
            <w:noProof/>
            <w:webHidden/>
          </w:rPr>
          <w:fldChar w:fldCharType="begin"/>
        </w:r>
        <w:r>
          <w:rPr>
            <w:noProof/>
            <w:webHidden/>
          </w:rPr>
          <w:instrText xml:space="preserve"> PAGEREF _Toc523954510 \h </w:instrText>
        </w:r>
        <w:r>
          <w:rPr>
            <w:noProof/>
            <w:webHidden/>
          </w:rPr>
        </w:r>
        <w:r>
          <w:rPr>
            <w:noProof/>
            <w:webHidden/>
          </w:rPr>
          <w:fldChar w:fldCharType="separate"/>
        </w:r>
        <w:r>
          <w:rPr>
            <w:noProof/>
            <w:webHidden/>
          </w:rPr>
          <w:t>31</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28" w:anchor="_Toc523954511" w:history="1">
        <w:r w:rsidRPr="008D4FEE">
          <w:rPr>
            <w:rStyle w:val="Hiperligao"/>
            <w:noProof/>
          </w:rPr>
          <w:t>Figura 18 - FLUXO DE PAGAMENTO MULTIBANCO</w:t>
        </w:r>
        <w:r>
          <w:rPr>
            <w:noProof/>
            <w:webHidden/>
          </w:rPr>
          <w:tab/>
        </w:r>
        <w:r>
          <w:rPr>
            <w:noProof/>
            <w:webHidden/>
          </w:rPr>
          <w:fldChar w:fldCharType="begin"/>
        </w:r>
        <w:r>
          <w:rPr>
            <w:noProof/>
            <w:webHidden/>
          </w:rPr>
          <w:instrText xml:space="preserve"> PAGEREF _Toc523954511 \h </w:instrText>
        </w:r>
        <w:r>
          <w:rPr>
            <w:noProof/>
            <w:webHidden/>
          </w:rPr>
        </w:r>
        <w:r>
          <w:rPr>
            <w:noProof/>
            <w:webHidden/>
          </w:rPr>
          <w:fldChar w:fldCharType="separate"/>
        </w:r>
        <w:r>
          <w:rPr>
            <w:noProof/>
            <w:webHidden/>
          </w:rPr>
          <w:t>33</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29" w:anchor="_Toc523954512" w:history="1">
        <w:r w:rsidRPr="008D4FEE">
          <w:rPr>
            <w:rStyle w:val="Hiperligao"/>
            <w:noProof/>
          </w:rPr>
          <w:t>Figura 19 - FLUXO DE PAGAMENTO CREDIT CARD</w:t>
        </w:r>
        <w:r>
          <w:rPr>
            <w:noProof/>
            <w:webHidden/>
          </w:rPr>
          <w:tab/>
        </w:r>
        <w:r>
          <w:rPr>
            <w:noProof/>
            <w:webHidden/>
          </w:rPr>
          <w:fldChar w:fldCharType="begin"/>
        </w:r>
        <w:r>
          <w:rPr>
            <w:noProof/>
            <w:webHidden/>
          </w:rPr>
          <w:instrText xml:space="preserve"> PAGEREF _Toc523954512 \h </w:instrText>
        </w:r>
        <w:r>
          <w:rPr>
            <w:noProof/>
            <w:webHidden/>
          </w:rPr>
        </w:r>
        <w:r>
          <w:rPr>
            <w:noProof/>
            <w:webHidden/>
          </w:rPr>
          <w:fldChar w:fldCharType="separate"/>
        </w:r>
        <w:r>
          <w:rPr>
            <w:noProof/>
            <w:webHidden/>
          </w:rPr>
          <w:t>34</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30" w:anchor="_Toc523954513" w:history="1">
        <w:r w:rsidRPr="008D4FEE">
          <w:rPr>
            <w:rStyle w:val="Hiperligao"/>
            <w:noProof/>
          </w:rPr>
          <w:t>Figura 20 - FLUXO DE PAGAMENTO PAYPAL</w:t>
        </w:r>
        <w:r>
          <w:rPr>
            <w:noProof/>
            <w:webHidden/>
          </w:rPr>
          <w:tab/>
        </w:r>
        <w:r>
          <w:rPr>
            <w:noProof/>
            <w:webHidden/>
          </w:rPr>
          <w:fldChar w:fldCharType="begin"/>
        </w:r>
        <w:r>
          <w:rPr>
            <w:noProof/>
            <w:webHidden/>
          </w:rPr>
          <w:instrText xml:space="preserve"> PAGEREF _Toc523954513 \h </w:instrText>
        </w:r>
        <w:r>
          <w:rPr>
            <w:noProof/>
            <w:webHidden/>
          </w:rPr>
        </w:r>
        <w:r>
          <w:rPr>
            <w:noProof/>
            <w:webHidden/>
          </w:rPr>
          <w:fldChar w:fldCharType="separate"/>
        </w:r>
        <w:r>
          <w:rPr>
            <w:noProof/>
            <w:webHidden/>
          </w:rPr>
          <w:t>35</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31" w:anchor="_Toc523954514" w:history="1">
        <w:r w:rsidRPr="008D4FEE">
          <w:rPr>
            <w:rStyle w:val="Hiperligao"/>
            <w:noProof/>
          </w:rPr>
          <w:t>Figura 21 - ESQUEMA DE ACESSO À INFORMAÇÃO DA MATRÍCULA</w:t>
        </w:r>
        <w:r>
          <w:rPr>
            <w:noProof/>
            <w:webHidden/>
          </w:rPr>
          <w:tab/>
        </w:r>
        <w:r>
          <w:rPr>
            <w:noProof/>
            <w:webHidden/>
          </w:rPr>
          <w:fldChar w:fldCharType="begin"/>
        </w:r>
        <w:r>
          <w:rPr>
            <w:noProof/>
            <w:webHidden/>
          </w:rPr>
          <w:instrText xml:space="preserve"> PAGEREF _Toc523954514 \h </w:instrText>
        </w:r>
        <w:r>
          <w:rPr>
            <w:noProof/>
            <w:webHidden/>
          </w:rPr>
        </w:r>
        <w:r>
          <w:rPr>
            <w:noProof/>
            <w:webHidden/>
          </w:rPr>
          <w:fldChar w:fldCharType="separate"/>
        </w:r>
        <w:r>
          <w:rPr>
            <w:noProof/>
            <w:webHidden/>
          </w:rPr>
          <w:t>35</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32" w:anchor="_Toc523954515" w:history="1">
        <w:r w:rsidRPr="008D4FEE">
          <w:rPr>
            <w:rStyle w:val="Hiperligao"/>
            <w:noProof/>
          </w:rPr>
          <w:t>Figura 22 - FLUXO OAUTH 2.0</w:t>
        </w:r>
        <w:r>
          <w:rPr>
            <w:noProof/>
            <w:webHidden/>
          </w:rPr>
          <w:tab/>
        </w:r>
        <w:r>
          <w:rPr>
            <w:noProof/>
            <w:webHidden/>
          </w:rPr>
          <w:fldChar w:fldCharType="begin"/>
        </w:r>
        <w:r>
          <w:rPr>
            <w:noProof/>
            <w:webHidden/>
          </w:rPr>
          <w:instrText xml:space="preserve"> PAGEREF _Toc523954515 \h </w:instrText>
        </w:r>
        <w:r>
          <w:rPr>
            <w:noProof/>
            <w:webHidden/>
          </w:rPr>
        </w:r>
        <w:r>
          <w:rPr>
            <w:noProof/>
            <w:webHidden/>
          </w:rPr>
          <w:fldChar w:fldCharType="separate"/>
        </w:r>
        <w:r>
          <w:rPr>
            <w:noProof/>
            <w:webHidden/>
          </w:rPr>
          <w:t>37</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33" w:anchor="_Toc523954516" w:history="1">
        <w:r w:rsidRPr="008D4FEE">
          <w:rPr>
            <w:rStyle w:val="Hiperligao"/>
            <w:noProof/>
          </w:rPr>
          <w:t>Figura 23 - FLUXO OAUTH 2.0 APLICADO AO SINCRO MOBILE</w:t>
        </w:r>
        <w:r>
          <w:rPr>
            <w:noProof/>
            <w:webHidden/>
          </w:rPr>
          <w:tab/>
        </w:r>
        <w:r>
          <w:rPr>
            <w:noProof/>
            <w:webHidden/>
          </w:rPr>
          <w:fldChar w:fldCharType="begin"/>
        </w:r>
        <w:r>
          <w:rPr>
            <w:noProof/>
            <w:webHidden/>
          </w:rPr>
          <w:instrText xml:space="preserve"> PAGEREF _Toc523954516 \h </w:instrText>
        </w:r>
        <w:r>
          <w:rPr>
            <w:noProof/>
            <w:webHidden/>
          </w:rPr>
        </w:r>
        <w:r>
          <w:rPr>
            <w:noProof/>
            <w:webHidden/>
          </w:rPr>
          <w:fldChar w:fldCharType="separate"/>
        </w:r>
        <w:r>
          <w:rPr>
            <w:noProof/>
            <w:webHidden/>
          </w:rPr>
          <w:t>38</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34" w:anchor="_Toc523954517" w:history="1">
        <w:r w:rsidRPr="008D4FEE">
          <w:rPr>
            <w:rStyle w:val="Hiperligao"/>
            <w:noProof/>
          </w:rPr>
          <w:t>Figura 24 - ESQUEMA DE SINCRONIZAÇÃO DA BASE DE DADOS</w:t>
        </w:r>
        <w:r>
          <w:rPr>
            <w:noProof/>
            <w:webHidden/>
          </w:rPr>
          <w:tab/>
        </w:r>
        <w:r>
          <w:rPr>
            <w:noProof/>
            <w:webHidden/>
          </w:rPr>
          <w:fldChar w:fldCharType="begin"/>
        </w:r>
        <w:r>
          <w:rPr>
            <w:noProof/>
            <w:webHidden/>
          </w:rPr>
          <w:instrText xml:space="preserve"> PAGEREF _Toc523954517 \h </w:instrText>
        </w:r>
        <w:r>
          <w:rPr>
            <w:noProof/>
            <w:webHidden/>
          </w:rPr>
        </w:r>
        <w:r>
          <w:rPr>
            <w:noProof/>
            <w:webHidden/>
          </w:rPr>
          <w:fldChar w:fldCharType="separate"/>
        </w:r>
        <w:r>
          <w:rPr>
            <w:noProof/>
            <w:webHidden/>
          </w:rPr>
          <w:t>39</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35" w:anchor="_Toc523954518" w:history="1">
        <w:r w:rsidRPr="008D4FEE">
          <w:rPr>
            <w:rStyle w:val="Hiperligao"/>
            <w:noProof/>
          </w:rPr>
          <w:t>Figura 25 - ESQUEMA DE SINCRONIZAÇÃO DE DADOS 1</w:t>
        </w:r>
        <w:r>
          <w:rPr>
            <w:noProof/>
            <w:webHidden/>
          </w:rPr>
          <w:tab/>
        </w:r>
        <w:r>
          <w:rPr>
            <w:noProof/>
            <w:webHidden/>
          </w:rPr>
          <w:fldChar w:fldCharType="begin"/>
        </w:r>
        <w:r>
          <w:rPr>
            <w:noProof/>
            <w:webHidden/>
          </w:rPr>
          <w:instrText xml:space="preserve"> PAGEREF _Toc523954518 \h </w:instrText>
        </w:r>
        <w:r>
          <w:rPr>
            <w:noProof/>
            <w:webHidden/>
          </w:rPr>
        </w:r>
        <w:r>
          <w:rPr>
            <w:noProof/>
            <w:webHidden/>
          </w:rPr>
          <w:fldChar w:fldCharType="separate"/>
        </w:r>
        <w:r>
          <w:rPr>
            <w:noProof/>
            <w:webHidden/>
          </w:rPr>
          <w:t>40</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36" w:anchor="_Toc523954519" w:history="1">
        <w:r w:rsidRPr="008D4FEE">
          <w:rPr>
            <w:rStyle w:val="Hiperligao"/>
            <w:noProof/>
          </w:rPr>
          <w:t>Figura 26 - ESQUEMA DE SINCRONIZAÇÃO DE DADOS 2</w:t>
        </w:r>
        <w:r>
          <w:rPr>
            <w:noProof/>
            <w:webHidden/>
          </w:rPr>
          <w:tab/>
        </w:r>
        <w:r>
          <w:rPr>
            <w:noProof/>
            <w:webHidden/>
          </w:rPr>
          <w:fldChar w:fldCharType="begin"/>
        </w:r>
        <w:r>
          <w:rPr>
            <w:noProof/>
            <w:webHidden/>
          </w:rPr>
          <w:instrText xml:space="preserve"> PAGEREF _Toc523954519 \h </w:instrText>
        </w:r>
        <w:r>
          <w:rPr>
            <w:noProof/>
            <w:webHidden/>
          </w:rPr>
        </w:r>
        <w:r>
          <w:rPr>
            <w:noProof/>
            <w:webHidden/>
          </w:rPr>
          <w:fldChar w:fldCharType="separate"/>
        </w:r>
        <w:r>
          <w:rPr>
            <w:noProof/>
            <w:webHidden/>
          </w:rPr>
          <w:t>41</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37" w:anchor="_Toc523954520" w:history="1">
        <w:r w:rsidRPr="008D4FEE">
          <w:rPr>
            <w:rStyle w:val="Hiperligao"/>
            <w:noProof/>
          </w:rPr>
          <w:t>Figura 27 - ESQUEMA DE SINCRONIZAÇÃO DE DADOS 3</w:t>
        </w:r>
        <w:r>
          <w:rPr>
            <w:noProof/>
            <w:webHidden/>
          </w:rPr>
          <w:tab/>
        </w:r>
        <w:r>
          <w:rPr>
            <w:noProof/>
            <w:webHidden/>
          </w:rPr>
          <w:fldChar w:fldCharType="begin"/>
        </w:r>
        <w:r>
          <w:rPr>
            <w:noProof/>
            <w:webHidden/>
          </w:rPr>
          <w:instrText xml:space="preserve"> PAGEREF _Toc523954520 \h </w:instrText>
        </w:r>
        <w:r>
          <w:rPr>
            <w:noProof/>
            <w:webHidden/>
          </w:rPr>
        </w:r>
        <w:r>
          <w:rPr>
            <w:noProof/>
            <w:webHidden/>
          </w:rPr>
          <w:fldChar w:fldCharType="separate"/>
        </w:r>
        <w:r>
          <w:rPr>
            <w:noProof/>
            <w:webHidden/>
          </w:rPr>
          <w:t>42</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38" w:anchor="_Toc523954521" w:history="1">
        <w:r w:rsidRPr="008D4FEE">
          <w:rPr>
            <w:rStyle w:val="Hiperligao"/>
            <w:noProof/>
          </w:rPr>
          <w:t>Figura 28 - ESQUEMA DA BASE DE DADOS DO SINCRO MOBILE</w:t>
        </w:r>
        <w:r>
          <w:rPr>
            <w:noProof/>
            <w:webHidden/>
          </w:rPr>
          <w:tab/>
        </w:r>
        <w:r>
          <w:rPr>
            <w:noProof/>
            <w:webHidden/>
          </w:rPr>
          <w:fldChar w:fldCharType="begin"/>
        </w:r>
        <w:r>
          <w:rPr>
            <w:noProof/>
            <w:webHidden/>
          </w:rPr>
          <w:instrText xml:space="preserve"> PAGEREF _Toc523954521 \h </w:instrText>
        </w:r>
        <w:r>
          <w:rPr>
            <w:noProof/>
            <w:webHidden/>
          </w:rPr>
        </w:r>
        <w:r>
          <w:rPr>
            <w:noProof/>
            <w:webHidden/>
          </w:rPr>
          <w:fldChar w:fldCharType="separate"/>
        </w:r>
        <w:r>
          <w:rPr>
            <w:noProof/>
            <w:webHidden/>
          </w:rPr>
          <w:t>42</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39" w:anchor="_Toc523954522" w:history="1">
        <w:r w:rsidRPr="008D4FEE">
          <w:rPr>
            <w:rStyle w:val="Hiperligao"/>
            <w:noProof/>
          </w:rPr>
          <w:t>Figura 29 – ECRÃ DE PERFIL DO UTILIZADOR</w:t>
        </w:r>
        <w:r>
          <w:rPr>
            <w:noProof/>
            <w:webHidden/>
          </w:rPr>
          <w:tab/>
        </w:r>
        <w:r>
          <w:rPr>
            <w:noProof/>
            <w:webHidden/>
          </w:rPr>
          <w:fldChar w:fldCharType="begin"/>
        </w:r>
        <w:r>
          <w:rPr>
            <w:noProof/>
            <w:webHidden/>
          </w:rPr>
          <w:instrText xml:space="preserve"> PAGEREF _Toc523954522 \h </w:instrText>
        </w:r>
        <w:r>
          <w:rPr>
            <w:noProof/>
            <w:webHidden/>
          </w:rPr>
        </w:r>
        <w:r>
          <w:rPr>
            <w:noProof/>
            <w:webHidden/>
          </w:rPr>
          <w:fldChar w:fldCharType="separate"/>
        </w:r>
        <w:r>
          <w:rPr>
            <w:noProof/>
            <w:webHidden/>
          </w:rPr>
          <w:t>45</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40" w:anchor="_Toc523954523" w:history="1">
        <w:r w:rsidRPr="008D4FEE">
          <w:rPr>
            <w:rStyle w:val="Hiperligao"/>
            <w:noProof/>
          </w:rPr>
          <w:t>Figura 30 – ECRÃ DE LOGIN</w:t>
        </w:r>
        <w:r>
          <w:rPr>
            <w:noProof/>
            <w:webHidden/>
          </w:rPr>
          <w:tab/>
        </w:r>
        <w:r>
          <w:rPr>
            <w:noProof/>
            <w:webHidden/>
          </w:rPr>
          <w:fldChar w:fldCharType="begin"/>
        </w:r>
        <w:r>
          <w:rPr>
            <w:noProof/>
            <w:webHidden/>
          </w:rPr>
          <w:instrText xml:space="preserve"> PAGEREF _Toc523954523 \h </w:instrText>
        </w:r>
        <w:r>
          <w:rPr>
            <w:noProof/>
            <w:webHidden/>
          </w:rPr>
        </w:r>
        <w:r>
          <w:rPr>
            <w:noProof/>
            <w:webHidden/>
          </w:rPr>
          <w:fldChar w:fldCharType="separate"/>
        </w:r>
        <w:r>
          <w:rPr>
            <w:noProof/>
            <w:webHidden/>
          </w:rPr>
          <w:t>45</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41" w:anchor="_Toc523954524" w:history="1">
        <w:r w:rsidRPr="008D4FEE">
          <w:rPr>
            <w:rStyle w:val="Hiperligao"/>
            <w:noProof/>
          </w:rPr>
          <w:t>Figura 32 - Ecrã de opções IOS</w:t>
        </w:r>
        <w:r>
          <w:rPr>
            <w:noProof/>
            <w:webHidden/>
          </w:rPr>
          <w:tab/>
        </w:r>
        <w:r>
          <w:rPr>
            <w:noProof/>
            <w:webHidden/>
          </w:rPr>
          <w:fldChar w:fldCharType="begin"/>
        </w:r>
        <w:r>
          <w:rPr>
            <w:noProof/>
            <w:webHidden/>
          </w:rPr>
          <w:instrText xml:space="preserve"> PAGEREF _Toc523954524 \h </w:instrText>
        </w:r>
        <w:r>
          <w:rPr>
            <w:noProof/>
            <w:webHidden/>
          </w:rPr>
        </w:r>
        <w:r>
          <w:rPr>
            <w:noProof/>
            <w:webHidden/>
          </w:rPr>
          <w:fldChar w:fldCharType="separate"/>
        </w:r>
        <w:r>
          <w:rPr>
            <w:noProof/>
            <w:webHidden/>
          </w:rPr>
          <w:t>46</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42" w:anchor="_Toc523954525" w:history="1">
        <w:r w:rsidRPr="008D4FEE">
          <w:rPr>
            <w:rStyle w:val="Hiperligao"/>
            <w:noProof/>
          </w:rPr>
          <w:t>Figura 31 - Ecrã de opções android</w:t>
        </w:r>
        <w:r>
          <w:rPr>
            <w:noProof/>
            <w:webHidden/>
          </w:rPr>
          <w:tab/>
        </w:r>
        <w:r>
          <w:rPr>
            <w:noProof/>
            <w:webHidden/>
          </w:rPr>
          <w:fldChar w:fldCharType="begin"/>
        </w:r>
        <w:r>
          <w:rPr>
            <w:noProof/>
            <w:webHidden/>
          </w:rPr>
          <w:instrText xml:space="preserve"> PAGEREF _Toc523954525 \h </w:instrText>
        </w:r>
        <w:r>
          <w:rPr>
            <w:noProof/>
            <w:webHidden/>
          </w:rPr>
        </w:r>
        <w:r>
          <w:rPr>
            <w:noProof/>
            <w:webHidden/>
          </w:rPr>
          <w:fldChar w:fldCharType="separate"/>
        </w:r>
        <w:r>
          <w:rPr>
            <w:noProof/>
            <w:webHidden/>
          </w:rPr>
          <w:t>46</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43" w:anchor="_Toc523954526" w:history="1">
        <w:r w:rsidRPr="008D4FEE">
          <w:rPr>
            <w:rStyle w:val="Hiperligao"/>
            <w:noProof/>
          </w:rPr>
          <w:t>Figura 33- lista de veículos do utilizador android</w:t>
        </w:r>
        <w:r>
          <w:rPr>
            <w:noProof/>
            <w:webHidden/>
          </w:rPr>
          <w:tab/>
        </w:r>
        <w:r>
          <w:rPr>
            <w:noProof/>
            <w:webHidden/>
          </w:rPr>
          <w:fldChar w:fldCharType="begin"/>
        </w:r>
        <w:r>
          <w:rPr>
            <w:noProof/>
            <w:webHidden/>
          </w:rPr>
          <w:instrText xml:space="preserve"> PAGEREF _Toc523954526 \h </w:instrText>
        </w:r>
        <w:r>
          <w:rPr>
            <w:noProof/>
            <w:webHidden/>
          </w:rPr>
        </w:r>
        <w:r>
          <w:rPr>
            <w:noProof/>
            <w:webHidden/>
          </w:rPr>
          <w:fldChar w:fldCharType="separate"/>
        </w:r>
        <w:r>
          <w:rPr>
            <w:noProof/>
            <w:webHidden/>
          </w:rPr>
          <w:t>46</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44" w:anchor="_Toc523954527" w:history="1">
        <w:r w:rsidRPr="008D4FEE">
          <w:rPr>
            <w:rStyle w:val="Hiperligao"/>
            <w:noProof/>
          </w:rPr>
          <w:t>Figura 34- Lista de veículos do utilizador ios</w:t>
        </w:r>
        <w:r>
          <w:rPr>
            <w:noProof/>
            <w:webHidden/>
          </w:rPr>
          <w:tab/>
        </w:r>
        <w:r>
          <w:rPr>
            <w:noProof/>
            <w:webHidden/>
          </w:rPr>
          <w:fldChar w:fldCharType="begin"/>
        </w:r>
        <w:r>
          <w:rPr>
            <w:noProof/>
            <w:webHidden/>
          </w:rPr>
          <w:instrText xml:space="preserve"> PAGEREF _Toc523954527 \h </w:instrText>
        </w:r>
        <w:r>
          <w:rPr>
            <w:noProof/>
            <w:webHidden/>
          </w:rPr>
        </w:r>
        <w:r>
          <w:rPr>
            <w:noProof/>
            <w:webHidden/>
          </w:rPr>
          <w:fldChar w:fldCharType="separate"/>
        </w:r>
        <w:r>
          <w:rPr>
            <w:noProof/>
            <w:webHidden/>
          </w:rPr>
          <w:t>46</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45" w:anchor="_Toc523954528" w:history="1">
        <w:r w:rsidRPr="008D4FEE">
          <w:rPr>
            <w:rStyle w:val="Hiperligao"/>
            <w:noProof/>
          </w:rPr>
          <w:t>Figura 35 - Lista de eventos</w:t>
        </w:r>
        <w:r>
          <w:rPr>
            <w:noProof/>
            <w:webHidden/>
          </w:rPr>
          <w:tab/>
        </w:r>
        <w:r>
          <w:rPr>
            <w:noProof/>
            <w:webHidden/>
          </w:rPr>
          <w:fldChar w:fldCharType="begin"/>
        </w:r>
        <w:r>
          <w:rPr>
            <w:noProof/>
            <w:webHidden/>
          </w:rPr>
          <w:instrText xml:space="preserve"> PAGEREF _Toc523954528 \h </w:instrText>
        </w:r>
        <w:r>
          <w:rPr>
            <w:noProof/>
            <w:webHidden/>
          </w:rPr>
        </w:r>
        <w:r>
          <w:rPr>
            <w:noProof/>
            <w:webHidden/>
          </w:rPr>
          <w:fldChar w:fldCharType="separate"/>
        </w:r>
        <w:r>
          <w:rPr>
            <w:noProof/>
            <w:webHidden/>
          </w:rPr>
          <w:t>47</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46" w:anchor="_Toc523954529" w:history="1">
        <w:r w:rsidRPr="008D4FEE">
          <w:rPr>
            <w:rStyle w:val="Hiperligao"/>
            <w:noProof/>
          </w:rPr>
          <w:t>Figura 36 - Localização de eventos</w:t>
        </w:r>
        <w:r>
          <w:rPr>
            <w:noProof/>
            <w:webHidden/>
          </w:rPr>
          <w:tab/>
        </w:r>
        <w:r>
          <w:rPr>
            <w:noProof/>
            <w:webHidden/>
          </w:rPr>
          <w:fldChar w:fldCharType="begin"/>
        </w:r>
        <w:r>
          <w:rPr>
            <w:noProof/>
            <w:webHidden/>
          </w:rPr>
          <w:instrText xml:space="preserve"> PAGEREF _Toc523954529 \h </w:instrText>
        </w:r>
        <w:r>
          <w:rPr>
            <w:noProof/>
            <w:webHidden/>
          </w:rPr>
        </w:r>
        <w:r>
          <w:rPr>
            <w:noProof/>
            <w:webHidden/>
          </w:rPr>
          <w:fldChar w:fldCharType="separate"/>
        </w:r>
        <w:r>
          <w:rPr>
            <w:noProof/>
            <w:webHidden/>
          </w:rPr>
          <w:t>47</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47" w:anchor="_Toc523954530" w:history="1">
        <w:r w:rsidRPr="008D4FEE">
          <w:rPr>
            <w:rStyle w:val="Hiperligao"/>
            <w:noProof/>
          </w:rPr>
          <w:t>Figura 37 - Evento por confirmar</w:t>
        </w:r>
        <w:r>
          <w:rPr>
            <w:noProof/>
            <w:webHidden/>
          </w:rPr>
          <w:tab/>
        </w:r>
        <w:r>
          <w:rPr>
            <w:noProof/>
            <w:webHidden/>
          </w:rPr>
          <w:fldChar w:fldCharType="begin"/>
        </w:r>
        <w:r>
          <w:rPr>
            <w:noProof/>
            <w:webHidden/>
          </w:rPr>
          <w:instrText xml:space="preserve"> PAGEREF _Toc523954530 \h </w:instrText>
        </w:r>
        <w:r>
          <w:rPr>
            <w:noProof/>
            <w:webHidden/>
          </w:rPr>
        </w:r>
        <w:r>
          <w:rPr>
            <w:noProof/>
            <w:webHidden/>
          </w:rPr>
          <w:fldChar w:fldCharType="separate"/>
        </w:r>
        <w:r>
          <w:rPr>
            <w:noProof/>
            <w:webHidden/>
          </w:rPr>
          <w:t>47</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48" w:anchor="_Toc523954531" w:history="1">
        <w:r w:rsidRPr="008D4FEE">
          <w:rPr>
            <w:rStyle w:val="Hiperligao"/>
            <w:noProof/>
          </w:rPr>
          <w:t>Figura 38 - Evento confirmado</w:t>
        </w:r>
        <w:r>
          <w:rPr>
            <w:noProof/>
            <w:webHidden/>
          </w:rPr>
          <w:tab/>
        </w:r>
        <w:r>
          <w:rPr>
            <w:noProof/>
            <w:webHidden/>
          </w:rPr>
          <w:fldChar w:fldCharType="begin"/>
        </w:r>
        <w:r>
          <w:rPr>
            <w:noProof/>
            <w:webHidden/>
          </w:rPr>
          <w:instrText xml:space="preserve"> PAGEREF _Toc523954531 \h </w:instrText>
        </w:r>
        <w:r>
          <w:rPr>
            <w:noProof/>
            <w:webHidden/>
          </w:rPr>
        </w:r>
        <w:r>
          <w:rPr>
            <w:noProof/>
            <w:webHidden/>
          </w:rPr>
          <w:fldChar w:fldCharType="separate"/>
        </w:r>
        <w:r>
          <w:rPr>
            <w:noProof/>
            <w:webHidden/>
          </w:rPr>
          <w:t>47</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49" w:anchor="_Toc523954532" w:history="1">
        <w:r w:rsidRPr="008D4FEE">
          <w:rPr>
            <w:rStyle w:val="Hiperligao"/>
            <w:noProof/>
          </w:rPr>
          <w:t>Figura 40 - Evento Em periodo de delegação</w:t>
        </w:r>
        <w:r>
          <w:rPr>
            <w:noProof/>
            <w:webHidden/>
          </w:rPr>
          <w:tab/>
        </w:r>
        <w:r>
          <w:rPr>
            <w:noProof/>
            <w:webHidden/>
          </w:rPr>
          <w:fldChar w:fldCharType="begin"/>
        </w:r>
        <w:r>
          <w:rPr>
            <w:noProof/>
            <w:webHidden/>
          </w:rPr>
          <w:instrText xml:space="preserve"> PAGEREF _Toc523954532 \h </w:instrText>
        </w:r>
        <w:r>
          <w:rPr>
            <w:noProof/>
            <w:webHidden/>
          </w:rPr>
        </w:r>
        <w:r>
          <w:rPr>
            <w:noProof/>
            <w:webHidden/>
          </w:rPr>
          <w:fldChar w:fldCharType="separate"/>
        </w:r>
        <w:r>
          <w:rPr>
            <w:noProof/>
            <w:webHidden/>
          </w:rPr>
          <w:t>47</w:t>
        </w:r>
        <w:r>
          <w:rPr>
            <w:noProof/>
            <w:webHidden/>
          </w:rPr>
          <w:fldChar w:fldCharType="end"/>
        </w:r>
      </w:hyperlink>
    </w:p>
    <w:p w:rsidR="00C931C2" w:rsidRDefault="00C931C2">
      <w:pPr>
        <w:pStyle w:val="ndicedeilustraes"/>
        <w:tabs>
          <w:tab w:val="right" w:leader="dot" w:pos="9062"/>
        </w:tabs>
        <w:rPr>
          <w:rFonts w:asciiTheme="minorHAnsi" w:hAnsiTheme="minorHAnsi"/>
          <w:noProof/>
          <w:szCs w:val="24"/>
          <w:lang w:eastAsia="pt-PT" w:bidi="ar-SA"/>
        </w:rPr>
      </w:pPr>
      <w:hyperlink r:id="rId50" w:anchor="_Toc523954533" w:history="1">
        <w:r w:rsidRPr="008D4FEE">
          <w:rPr>
            <w:rStyle w:val="Hiperligao"/>
            <w:noProof/>
          </w:rPr>
          <w:t>Figura 39 - Evento Pago</w:t>
        </w:r>
        <w:r>
          <w:rPr>
            <w:noProof/>
            <w:webHidden/>
          </w:rPr>
          <w:tab/>
        </w:r>
        <w:r>
          <w:rPr>
            <w:noProof/>
            <w:webHidden/>
          </w:rPr>
          <w:fldChar w:fldCharType="begin"/>
        </w:r>
        <w:r>
          <w:rPr>
            <w:noProof/>
            <w:webHidden/>
          </w:rPr>
          <w:instrText xml:space="preserve"> PAGEREF _Toc523954533 \h </w:instrText>
        </w:r>
        <w:r>
          <w:rPr>
            <w:noProof/>
            <w:webHidden/>
          </w:rPr>
        </w:r>
        <w:r>
          <w:rPr>
            <w:noProof/>
            <w:webHidden/>
          </w:rPr>
          <w:fldChar w:fldCharType="separate"/>
        </w:r>
        <w:r>
          <w:rPr>
            <w:noProof/>
            <w:webHidden/>
          </w:rPr>
          <w:t>47</w:t>
        </w:r>
        <w:r>
          <w:rPr>
            <w:noProof/>
            <w:webHidden/>
          </w:rPr>
          <w:fldChar w:fldCharType="end"/>
        </w:r>
      </w:hyperlink>
    </w:p>
    <w:p w:rsidR="00D15D83" w:rsidRPr="00D20E40" w:rsidRDefault="00D15D83" w:rsidP="0018290C">
      <w:r w:rsidRPr="00D20E40">
        <w:fldChar w:fldCharType="end"/>
      </w:r>
    </w:p>
    <w:p w:rsidR="00625534" w:rsidRPr="00D20E40" w:rsidRDefault="004635A0" w:rsidP="0018290C">
      <w:r w:rsidRPr="00D20E40">
        <w:br w:type="page"/>
      </w:r>
    </w:p>
    <w:p w:rsidR="007C2B03" w:rsidRPr="00D20E40" w:rsidRDefault="008D0FC3" w:rsidP="00A00D67">
      <w:pPr>
        <w:pStyle w:val="Ttulo1"/>
        <w:numPr>
          <w:ilvl w:val="0"/>
          <w:numId w:val="0"/>
        </w:numPr>
        <w:ind w:left="360"/>
      </w:pPr>
      <w:bookmarkStart w:id="5" w:name="_Toc523954721"/>
      <w:r w:rsidRPr="00D20E40">
        <w:lastRenderedPageBreak/>
        <w:t>Introdução</w:t>
      </w:r>
      <w:bookmarkEnd w:id="5"/>
    </w:p>
    <w:p w:rsidR="007C2B03" w:rsidRPr="00D20E40" w:rsidRDefault="007C2B03" w:rsidP="007C2B03"/>
    <w:p w:rsidR="0018290C" w:rsidRPr="00D20E40" w:rsidRDefault="0018290C" w:rsidP="0018290C">
      <w:r w:rsidRPr="00D20E40">
        <w:t>Numa sociedade cada vez mais globalizada, o ritmo atual dos avanços tecnológicos estimula a nossa imaginação e permite-nos vislumbrar um futuro diferente do mundo que atualmente conhecemos. As novas tecnologias de informação e comunicação, que integram a nossa Aldeia Global em redes globais de comunicação, contribuem para uma panóplia de transformações que ocorrem em todas as áreas do conhecimento.</w:t>
      </w:r>
    </w:p>
    <w:p w:rsidR="0018290C" w:rsidRPr="00D20E40" w:rsidRDefault="0018290C" w:rsidP="0018290C">
      <w:r w:rsidRPr="00D20E40">
        <w:t>O avanço tecnológico tem vindo a contribuir para melhorar diversos aspetos da vida do Homem, nomeadamente na evolução dos meios de transporte que vieram facilitar a forma como o Homem se desloca. Contudo, é essencial que este, tenha consciência do tipo de comportamentos e de atitudes adequadas enquanto condutor de um veículo. Importa, pois, questionar que medidas de segurança temos atualmente para combater as infrações por excesso de velocidade? Que ações ou estratégias se podem implementar para diminuir a sinistralidade? Que tipo de sistemas informáticos podem ser desenvolvidos de modo a melhor a segurança rodoviária?</w:t>
      </w:r>
    </w:p>
    <w:p w:rsidR="0018290C" w:rsidRPr="00D20E40" w:rsidRDefault="0018290C" w:rsidP="0018290C">
      <w:r w:rsidRPr="00D20E40">
        <w:t>Cientes da importância do papel dos sistemas informáticos no Mundo atual, nomeadamente no campo da segurança rodoviária, e considerando que existe uma lacuna</w:t>
      </w:r>
      <w:r w:rsidR="00155417" w:rsidRPr="00D20E40">
        <w:t xml:space="preserve">, relativamente </w:t>
      </w:r>
      <w:r w:rsidR="00913A48" w:rsidRPr="00D20E40">
        <w:t xml:space="preserve">ao sistema </w:t>
      </w:r>
      <w:r w:rsidR="008B0CBE" w:rsidRPr="00D20E40">
        <w:t>de gestão de eventos de contraordenação por meio eletrónico em situação de excesso de velocidade</w:t>
      </w:r>
      <w:r w:rsidRPr="00D20E40">
        <w:t xml:space="preserve">, parece-nos, pois, pertinente </w:t>
      </w:r>
      <w:r w:rsidR="0081376C" w:rsidRPr="00D20E40">
        <w:t>um sistema informático capaz de</w:t>
      </w:r>
      <w:r w:rsidR="00E348AB" w:rsidRPr="00D20E40">
        <w:t xml:space="preserve"> promover uma melhoria na segurança rodoviária.</w:t>
      </w:r>
    </w:p>
    <w:p w:rsidR="00B31761" w:rsidRPr="00D20E40" w:rsidRDefault="00874D43" w:rsidP="0018290C">
      <w:r w:rsidRPr="00D20E40">
        <w:t>Assim, o</w:t>
      </w:r>
      <w:r w:rsidR="00B31761" w:rsidRPr="00D20E40">
        <w:t xml:space="preserve"> projeto </w:t>
      </w:r>
      <w:r w:rsidR="004755E0" w:rsidRPr="00D20E40">
        <w:t xml:space="preserve">designado de </w:t>
      </w:r>
      <w:r w:rsidR="00B31761" w:rsidRPr="00D20E40">
        <w:t xml:space="preserve">SINCRO Mobile foi desenvolvido não só com o propósito de alcançar os objetivos definidos pela Autoridade Nacional de Segurança Rodoviária (ANSR), quer a nível de um melhor desempenho da prática da condução nas estradas de Portugal, mas, também, em relação à evolução da forma como é efetuado o processo de aplicação do direito contraordenacional rodoviário. </w:t>
      </w:r>
    </w:p>
    <w:p w:rsidR="0018290C" w:rsidRPr="00D20E40" w:rsidRDefault="0018290C" w:rsidP="0018290C">
      <w:r w:rsidRPr="00D20E40">
        <w:t xml:space="preserve">Neste sentido, o </w:t>
      </w:r>
      <w:r w:rsidR="00715E56" w:rsidRPr="00D20E40">
        <w:t>SINCRO Mobile</w:t>
      </w:r>
      <w:r w:rsidRPr="00D20E40">
        <w:t xml:space="preserve"> pretende </w:t>
      </w:r>
      <w:r w:rsidR="00613BD0" w:rsidRPr="00D20E40">
        <w:t>contribuir para</w:t>
      </w:r>
      <w:r w:rsidRPr="00D20E40">
        <w:t xml:space="preserve"> uma melhoria na taxa de sinistra</w:t>
      </w:r>
      <w:r w:rsidR="004755E0" w:rsidRPr="00D20E40">
        <w:t>lidade em Portugal, promovendo</w:t>
      </w:r>
      <w:r w:rsidRPr="00D20E40">
        <w:t xml:space="preserve"> um novo processo de entrega dos eventos de contraordenação, de forma a “traçar o rumo para uma segurança rodoviária sustentável” </w:t>
      </w:r>
      <w:sdt>
        <w:sdtPr>
          <w:id w:val="597451846"/>
          <w:citation/>
        </w:sdtPr>
        <w:sdtEndPr/>
        <w:sdtContent>
          <w:r w:rsidR="0041016A" w:rsidRPr="00D20E40">
            <w:fldChar w:fldCharType="begin"/>
          </w:r>
          <w:r w:rsidR="00E21245" w:rsidRPr="00D20E40">
            <w:instrText xml:space="preserve">CITATION ANS181 \l 1033 </w:instrText>
          </w:r>
          <w:r w:rsidR="0041016A" w:rsidRPr="00D20E40">
            <w:fldChar w:fldCharType="separate"/>
          </w:r>
          <w:r w:rsidR="006206FE" w:rsidRPr="00D20E40">
            <w:rPr>
              <w:noProof/>
            </w:rPr>
            <w:t>(ANSR, 2018)</w:t>
          </w:r>
          <w:r w:rsidR="0041016A" w:rsidRPr="00D20E40">
            <w:fldChar w:fldCharType="end"/>
          </w:r>
        </w:sdtContent>
      </w:sdt>
      <w:r w:rsidR="0041016A" w:rsidRPr="00D20E40">
        <w:t>.</w:t>
      </w:r>
    </w:p>
    <w:p w:rsidR="0018290C" w:rsidRPr="00D20E40" w:rsidRDefault="0018290C" w:rsidP="0018290C">
      <w:r w:rsidRPr="00D20E40">
        <w:t>Com o intuito de alcançar os objetivos propostos neste projeto, efetuou-se um conjunto de procedimentos teóricos e práticos que permitiram elaborar o sistema informático SINCRO Mobile. Deste modo, apresentamos o projeto de investigação estruturado em três capítulos.</w:t>
      </w:r>
    </w:p>
    <w:p w:rsidR="0018290C" w:rsidRPr="00D20E40" w:rsidRDefault="0018290C" w:rsidP="0018290C">
      <w:r w:rsidRPr="00D20E40">
        <w:t xml:space="preserve">O primeiro capítulo, o Enquadramento Teórico, é constituído por dois subcapítulos. O primeiro subcapítulo reflete a arquitetura do sistema informático presente na Autoridade Nacional de </w:t>
      </w:r>
      <w:r w:rsidRPr="00D20E40">
        <w:lastRenderedPageBreak/>
        <w:t>Segurança Rodoviária. No segundo subcapítulo serão abordados os aspetos tecnológicos do SINCRO Mobile.</w:t>
      </w:r>
    </w:p>
    <w:p w:rsidR="0018290C" w:rsidRPr="00D20E40" w:rsidRDefault="0018290C" w:rsidP="0018290C">
      <w:r w:rsidRPr="00D20E40">
        <w:t>O segundo capítulo, a Arquitetura, é constituído por dois subcapítulos. No primeiro subcapítulo será apresentada a Arquitetura do SINCRO Mobile, e no segundo subcapítulo é referido os requisitos funcionais e não funcionais do sistema informático desenvolvido.</w:t>
      </w:r>
    </w:p>
    <w:p w:rsidR="0018290C" w:rsidRPr="00D20E40" w:rsidRDefault="0018290C" w:rsidP="0018290C">
      <w:r w:rsidRPr="00D20E40">
        <w:t>O terceiro capítulo, Implementação do Sistema Informático, constituído por dois subcapítulos, designados de Detalhes da Implementação e Modelo de Dados, onde se aborda os diversos detalhes de implementação do sistema SINCRO Mobile e é apresentada a estrutura da base de dados, respetivamente.</w:t>
      </w:r>
    </w:p>
    <w:p w:rsidR="0018290C" w:rsidRPr="00D20E40" w:rsidRDefault="0018290C" w:rsidP="0018290C">
      <w:r w:rsidRPr="00D20E40">
        <w:t xml:space="preserve">Na parte final do projeto, </w:t>
      </w:r>
      <w:r w:rsidR="00A51B0E" w:rsidRPr="00D20E40">
        <w:t>apresentam-se</w:t>
      </w:r>
      <w:r w:rsidRPr="00D20E40">
        <w:t xml:space="preserve"> as conclusões do projeto, as limitações encontradas e as contribuições do mesmo para futuros desenvolvimentos informático. </w:t>
      </w:r>
    </w:p>
    <w:p w:rsidR="00ED23EE" w:rsidRPr="00D20E40" w:rsidRDefault="00ED23EE" w:rsidP="0018290C"/>
    <w:p w:rsidR="009D6598" w:rsidRPr="00D20E40" w:rsidRDefault="009D6598"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9D6598" w:rsidRPr="00D20E40" w:rsidRDefault="009D6598" w:rsidP="00BE2403"/>
    <w:p w:rsidR="009D6598" w:rsidRPr="00D20E40" w:rsidRDefault="009D6598"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301D2F" w:rsidRPr="00D20E40" w:rsidRDefault="0018290C" w:rsidP="00A00D67">
      <w:pPr>
        <w:pStyle w:val="Ttulo1"/>
        <w:numPr>
          <w:ilvl w:val="0"/>
          <w:numId w:val="22"/>
        </w:numPr>
      </w:pPr>
      <w:bookmarkStart w:id="6" w:name="_Toc523954722"/>
      <w:r w:rsidRPr="00D20E40">
        <w:lastRenderedPageBreak/>
        <w:t>Enquadramento Teórico</w:t>
      </w:r>
      <w:bookmarkEnd w:id="6"/>
    </w:p>
    <w:p w:rsidR="000B2C32" w:rsidRPr="00D20E40" w:rsidRDefault="000B2C32" w:rsidP="000B2C32"/>
    <w:p w:rsidR="0018290C" w:rsidRPr="00D20E40" w:rsidRDefault="0018290C" w:rsidP="0018290C">
      <w:r w:rsidRPr="00D20E40">
        <w:t>Hoje, vivemos numa sociedade caracterizada pela permanente mutação das tecnologias de informação e comunicação. Uma sociedade da Informação que desabrochou nas décadas de 60 e 70 do século passado, cujo o impulso tecnológico tem vindo a manifestar-se em diversas áreas da atividade humana. Assim, as novas tecnologias estão constantemente a restruturar a sociedade, tornando-se um desafio acompanhar as rápidas mudanças em curso.</w:t>
      </w:r>
    </w:p>
    <w:p w:rsidR="0018290C" w:rsidRPr="00D20E40" w:rsidRDefault="0018290C" w:rsidP="0018290C">
      <w:r w:rsidRPr="00D20E40">
        <w:t xml:space="preserve">Nesta perspetiva, podemos salientar que a informática veio facilitar o estabelecimento da comunicação independentemente das variáveis tempo e espaço, proporcionando uma maior facilidade de acesso a documentos eletrónicos. Desta forma, um </w:t>
      </w:r>
      <w:r w:rsidR="00AD12DB" w:rsidRPr="00D20E40">
        <w:t xml:space="preserve">número mais alargado de utilizadores </w:t>
      </w:r>
      <w:r w:rsidRPr="00D20E40">
        <w:t>pode aceder dir</w:t>
      </w:r>
      <w:r w:rsidR="002E01B5" w:rsidRPr="00D20E40">
        <w:t>etamente à informação desejada.</w:t>
      </w:r>
    </w:p>
    <w:p w:rsidR="0018290C" w:rsidRPr="00D20E40" w:rsidRDefault="00CA22B5" w:rsidP="0018290C">
      <w:r w:rsidRPr="00D20E40">
        <w:t>No âmbito da segurança rodoviária, num progressivo processo de modernização, visando, entre outros objetivos a desmaterialização dos processos de contraordenação e simplificação do levantamento dos autos, diversos organismos tem vindo a fomentar a implementação de novas tecnologias.</w:t>
      </w:r>
      <w:r w:rsidR="0018290C" w:rsidRPr="00D20E40">
        <w:t xml:space="preserve"> </w:t>
      </w:r>
      <w:r w:rsidR="001165DF" w:rsidRPr="00D20E40">
        <w:t xml:space="preserve">Em Portugal, a Autoridade Nacional de Segurança Rodoviária (ANSR) é um serviço central da administração direta do Estado, com responsabilidade na área da aplicação </w:t>
      </w:r>
      <w:r w:rsidR="00E63BAF" w:rsidRPr="00D20E40">
        <w:t>do Direito de Contraordenação rodoviária, e consequentemente no</w:t>
      </w:r>
      <w:r w:rsidR="0018290C" w:rsidRPr="00D20E40">
        <w:t xml:space="preserve"> processo de entrega de evento</w:t>
      </w:r>
      <w:r w:rsidR="00E63BAF" w:rsidRPr="00D20E40">
        <w:t>s</w:t>
      </w:r>
      <w:r w:rsidR="00E757EF" w:rsidRPr="00D20E40">
        <w:t xml:space="preserve"> de contraordenação, que promove medidas de implementação de plataformas tecnológicas de suporte ao serviço publico de notificações eletrónicas, de acordo com as medidas delineadas por parte do XXI Governo Constitucional. </w:t>
      </w:r>
    </w:p>
    <w:p w:rsidR="0018290C" w:rsidRPr="00D20E40" w:rsidRDefault="0018290C" w:rsidP="0018290C">
      <w:r w:rsidRPr="00D20E40">
        <w:t xml:space="preserve">Atualmente, este organismo desenvolve através de um sistema nacional de controlo de velocidade a deteção de veículos em excesso de velocidade associado a um processo de contraordenação. Após o cidadão realizar </w:t>
      </w:r>
      <w:r w:rsidR="005B305C" w:rsidRPr="00D20E40">
        <w:t>uma</w:t>
      </w:r>
      <w:r w:rsidRPr="00D20E40">
        <w:t xml:space="preserve"> infração</w:t>
      </w:r>
      <w:r w:rsidR="005B305C" w:rsidRPr="00D20E40">
        <w:t xml:space="preserve"> em local controlado</w:t>
      </w:r>
      <w:r w:rsidRPr="00D20E40">
        <w:t>, irá receber a notificação da mesma através de uma carta onde consta</w:t>
      </w:r>
      <w:r w:rsidR="00C844BE" w:rsidRPr="00D20E40">
        <w:t xml:space="preserve">m as informações da infração, </w:t>
      </w:r>
      <w:r w:rsidRPr="00D20E40">
        <w:t>os dados do veículo e do</w:t>
      </w:r>
      <w:r w:rsidR="00C844BE" w:rsidRPr="00D20E40">
        <w:t xml:space="preserve"> seu</w:t>
      </w:r>
      <w:r w:rsidRPr="00D20E40">
        <w:t xml:space="preserve"> proprietário. Para além do processo manual de entrega dos eventos de contraordenação praticados na via públi</w:t>
      </w:r>
      <w:r w:rsidR="00E757EF" w:rsidRPr="00D20E40">
        <w:t>ca, não existe em Portugal um</w:t>
      </w:r>
      <w:r w:rsidRPr="00D20E40">
        <w:t xml:space="preserve"> sistema informático capaz de notificar o Cidadão através de um dispositivo informático.</w:t>
      </w:r>
    </w:p>
    <w:p w:rsidR="0018290C" w:rsidRPr="00D20E40" w:rsidRDefault="0018290C" w:rsidP="0018290C">
      <w:r w:rsidRPr="00D20E40">
        <w:t xml:space="preserve">Perante este quadro, torna-se essencial um sistema informático capaz </w:t>
      </w:r>
      <w:r w:rsidR="00E757EF" w:rsidRPr="00D20E40">
        <w:t>de proporcionar</w:t>
      </w:r>
      <w:r w:rsidRPr="00D20E40">
        <w:t xml:space="preserve"> a entrega ao cidadão da informação de eventos de contraordenação através de um dispositivo informático, mais conc</w:t>
      </w:r>
      <w:r w:rsidR="00E757EF" w:rsidRPr="00D20E40">
        <w:t>retamente, um dispositivo móvel, isto é, através de um telemóvel.</w:t>
      </w:r>
      <w:r w:rsidRPr="00D20E40">
        <w:t xml:space="preserve"> Nesta linha de ação, foi concebido o sistema informático denominado SINCRO Mobile de modo a melhorar a transmissão de informação, relativamente ao processo de contraordenação por parte da entidade ANSR.</w:t>
      </w:r>
    </w:p>
    <w:p w:rsidR="0018290C" w:rsidRPr="00D20E40" w:rsidRDefault="0018290C" w:rsidP="007655E6">
      <w:pPr>
        <w:pStyle w:val="Cabealho2"/>
      </w:pPr>
      <w:bookmarkStart w:id="7" w:name="_Toc523954723"/>
      <w:r w:rsidRPr="00D20E40">
        <w:lastRenderedPageBreak/>
        <w:t>Arquitetura da A</w:t>
      </w:r>
      <w:r w:rsidR="00EE7DBB" w:rsidRPr="00D20E40">
        <w:t xml:space="preserve">utoridade Nacional de Segurança </w:t>
      </w:r>
      <w:r w:rsidRPr="00D20E40">
        <w:t>Rodoviária</w:t>
      </w:r>
      <w:bookmarkEnd w:id="7"/>
    </w:p>
    <w:p w:rsidR="00634BEC" w:rsidRPr="00D20E40" w:rsidRDefault="00634BEC" w:rsidP="00634BEC"/>
    <w:p w:rsidR="002779E3" w:rsidRPr="00D20E40" w:rsidRDefault="0018290C" w:rsidP="0018290C">
      <w:r w:rsidRPr="00D20E40">
        <w:t>A Autoridade Nacional de Segurança Rodoviária (ANSR) é um serviço central da administração do estado, cuja atividade visa não só o planeamento e coordenação das políticas de segurança rodoviária, como promover campanhas de educação e sensibilização rodoviária, e ainda a aplicação do Direito Contraordenacional Rodoviário. Este serviço tem como objetivo principal colocar Portugal entre os dez melhores países da União Europeia com indicadores de sinistralidade rodoviária mais baixa. Nesta perspetiva, a ANSR criou um sistema informático capaz de controlar o tráfego rodoviário e atribuir eventos de contraordenação às ocorrências de excesso de velocidade. Este sistema informático é constituído por dois subsistemas,</w:t>
      </w:r>
      <w:r w:rsidR="002779E3" w:rsidRPr="00D20E40">
        <w:t xml:space="preserve"> o</w:t>
      </w:r>
      <w:r w:rsidRPr="00D20E40">
        <w:t xml:space="preserve"> Sistema Nacional de Con</w:t>
      </w:r>
      <w:r w:rsidR="00512369" w:rsidRPr="00D20E40">
        <w:t>trolo de Velocidade (SINCRO) e</w:t>
      </w:r>
      <w:r w:rsidRPr="00D20E40">
        <w:t xml:space="preserve"> </w:t>
      </w:r>
      <w:r w:rsidR="002779E3" w:rsidRPr="00D20E40">
        <w:t xml:space="preserve">o </w:t>
      </w:r>
      <w:r w:rsidRPr="00D20E40">
        <w:t>Sistema de C</w:t>
      </w:r>
      <w:r w:rsidR="006C0722" w:rsidRPr="00D20E40">
        <w:t>ontraordenações de Trânsito (SCo</w:t>
      </w:r>
      <w:r w:rsidR="002779E3" w:rsidRPr="00D20E40">
        <w:t>T).</w:t>
      </w:r>
    </w:p>
    <w:p w:rsidR="002268FF" w:rsidRPr="00D20E40" w:rsidRDefault="00CA12F0" w:rsidP="001B097A">
      <w:r w:rsidRPr="00D20E40">
        <w:rPr>
          <w:noProof/>
        </w:rPr>
        <mc:AlternateContent>
          <mc:Choice Requires="wps">
            <w:drawing>
              <wp:anchor distT="0" distB="0" distL="114300" distR="114300" simplePos="0" relativeHeight="251656704" behindDoc="0" locked="0" layoutInCell="1" allowOverlap="1" wp14:anchorId="0586E96D" wp14:editId="23B5B126">
                <wp:simplePos x="0" y="0"/>
                <wp:positionH relativeFrom="column">
                  <wp:posOffset>537210</wp:posOffset>
                </wp:positionH>
                <wp:positionV relativeFrom="paragraph">
                  <wp:posOffset>3169285</wp:posOffset>
                </wp:positionV>
                <wp:extent cx="4679950" cy="635"/>
                <wp:effectExtent l="0" t="0" r="6350" b="12065"/>
                <wp:wrapTopAndBottom/>
                <wp:docPr id="6" name="Caixa de Texto 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064AC0" w:rsidRPr="00395F0E" w:rsidRDefault="00064AC0" w:rsidP="00CA12F0">
                            <w:pPr>
                              <w:pStyle w:val="Legenda"/>
                              <w:jc w:val="center"/>
                              <w:rPr>
                                <w:noProof/>
                                <w:szCs w:val="20"/>
                              </w:rPr>
                            </w:pPr>
                            <w:bookmarkStart w:id="8" w:name="_Ref523929243"/>
                            <w:bookmarkStart w:id="9" w:name="_Toc523954494"/>
                            <w:r>
                              <w:t xml:space="preserve">Figura </w:t>
                            </w:r>
                            <w:r>
                              <w:fldChar w:fldCharType="begin"/>
                            </w:r>
                            <w:r>
                              <w:instrText xml:space="preserve"> SEQ Figura \* ARABIC </w:instrText>
                            </w:r>
                            <w:r>
                              <w:fldChar w:fldCharType="separate"/>
                            </w:r>
                            <w:r w:rsidR="00C931C2">
                              <w:rPr>
                                <w:noProof/>
                              </w:rPr>
                              <w:t>1</w:t>
                            </w:r>
                            <w:r>
                              <w:fldChar w:fldCharType="end"/>
                            </w:r>
                            <w:bookmarkEnd w:id="8"/>
                            <w:r>
                              <w:t xml:space="preserve"> - ARQUITETURA DA ANSR</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86E96D" id="_x0000_t202" coordsize="21600,21600" o:spt="202" path="m,l,21600r21600,l21600,xe">
                <v:stroke joinstyle="miter"/>
                <v:path gradientshapeok="t" o:connecttype="rect"/>
              </v:shapetype>
              <v:shape id="Caixa de Texto 6" o:spid="_x0000_s1026" type="#_x0000_t202" style="position:absolute;left:0;text-align:left;margin-left:42.3pt;margin-top:249.55pt;width:368.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" stroked="f">
                <v:textbox style="mso-fit-shape-to-text:t" inset="0,0,0,0">
                  <w:txbxContent>
                    <w:p w:rsidR="00064AC0" w:rsidRPr="00395F0E" w:rsidRDefault="00064AC0" w:rsidP="00CA12F0">
                      <w:pPr>
                        <w:pStyle w:val="Legenda"/>
                        <w:jc w:val="center"/>
                        <w:rPr>
                          <w:noProof/>
                          <w:szCs w:val="20"/>
                        </w:rPr>
                      </w:pPr>
                      <w:bookmarkStart w:id="10" w:name="_Ref523929243"/>
                      <w:bookmarkStart w:id="11" w:name="_Toc523954494"/>
                      <w:r>
                        <w:t xml:space="preserve">Figura </w:t>
                      </w:r>
                      <w:r>
                        <w:fldChar w:fldCharType="begin"/>
                      </w:r>
                      <w:r>
                        <w:instrText xml:space="preserve"> SEQ Figura \* ARABIC </w:instrText>
                      </w:r>
                      <w:r>
                        <w:fldChar w:fldCharType="separate"/>
                      </w:r>
                      <w:r w:rsidR="00C931C2">
                        <w:rPr>
                          <w:noProof/>
                        </w:rPr>
                        <w:t>1</w:t>
                      </w:r>
                      <w:r>
                        <w:fldChar w:fldCharType="end"/>
                      </w:r>
                      <w:bookmarkEnd w:id="10"/>
                      <w:r>
                        <w:t xml:space="preserve"> - ARQUITETURA DA ANSR</w:t>
                      </w:r>
                      <w:bookmarkEnd w:id="11"/>
                    </w:p>
                  </w:txbxContent>
                </v:textbox>
                <w10:wrap type="topAndBottom"/>
              </v:shape>
            </w:pict>
          </mc:Fallback>
        </mc:AlternateContent>
      </w:r>
      <w:r w:rsidRPr="00D20E40">
        <w:rPr>
          <w:noProof/>
        </w:rPr>
        <w:drawing>
          <wp:anchor distT="360045" distB="360045" distL="114300" distR="114300" simplePos="0" relativeHeight="251632128" behindDoc="0" locked="0" layoutInCell="1" allowOverlap="1" wp14:anchorId="29FB8F16">
            <wp:simplePos x="0" y="0"/>
            <wp:positionH relativeFrom="margin">
              <wp:posOffset>537210</wp:posOffset>
            </wp:positionH>
            <wp:positionV relativeFrom="margin">
              <wp:posOffset>4360113</wp:posOffset>
            </wp:positionV>
            <wp:extent cx="4680000" cy="2307600"/>
            <wp:effectExtent l="0" t="0" r="6350" b="3810"/>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SR Schema.png"/>
                    <pic:cNvPicPr/>
                  </pic:nvPicPr>
                  <pic:blipFill>
                    <a:blip r:embed="rId51">
                      <a:extLst>
                        <a:ext uri="{28A0092B-C50C-407E-A947-70E740481C1C}">
                          <a14:useLocalDpi xmlns:a14="http://schemas.microsoft.com/office/drawing/2010/main" val="0"/>
                        </a:ext>
                      </a:extLst>
                    </a:blip>
                    <a:stretch>
                      <a:fillRect/>
                    </a:stretch>
                  </pic:blipFill>
                  <pic:spPr>
                    <a:xfrm>
                      <a:off x="0" y="0"/>
                      <a:ext cx="4680000" cy="2307600"/>
                    </a:xfrm>
                    <a:prstGeom prst="rect">
                      <a:avLst/>
                    </a:prstGeom>
                  </pic:spPr>
                </pic:pic>
              </a:graphicData>
            </a:graphic>
            <wp14:sizeRelH relativeFrom="page">
              <wp14:pctWidth>0</wp14:pctWidth>
            </wp14:sizeRelH>
            <wp14:sizeRelV relativeFrom="page">
              <wp14:pctHeight>0</wp14:pctHeight>
            </wp14:sizeRelV>
          </wp:anchor>
        </w:drawing>
      </w:r>
      <w:r w:rsidR="005D73D2" w:rsidRPr="00D20E40">
        <w:t xml:space="preserve">A </w:t>
      </w:r>
      <w:r w:rsidR="00FC0E37" w:rsidRPr="00D20E40">
        <w:fldChar w:fldCharType="begin"/>
      </w:r>
      <w:r w:rsidR="00FC0E37" w:rsidRPr="00D20E40">
        <w:instrText xml:space="preserve"> REF _Ref523929243 \h </w:instrText>
      </w:r>
      <w:r w:rsidR="00FC0E37" w:rsidRPr="00D20E40">
        <w:fldChar w:fldCharType="separate"/>
      </w:r>
      <w:r w:rsidR="00FC0E37" w:rsidRPr="00D20E40">
        <w:t xml:space="preserve">Figura </w:t>
      </w:r>
      <w:r w:rsidR="00FC0E37" w:rsidRPr="00D20E40">
        <w:rPr>
          <w:noProof/>
        </w:rPr>
        <w:t>1</w:t>
      </w:r>
      <w:r w:rsidR="00FC0E37" w:rsidRPr="00D20E40">
        <w:fldChar w:fldCharType="end"/>
      </w:r>
      <w:r w:rsidR="00BF0EF5" w:rsidRPr="00D20E40">
        <w:t xml:space="preserve"> </w:t>
      </w:r>
      <w:r w:rsidR="00EA4385" w:rsidRPr="00D20E40">
        <w:t>representa um esquema da arquitetura da Autoridade Nacional de Segurança Rodoviária, em que podemos observar a relação entre os dois subsistemas informáticos.</w:t>
      </w:r>
    </w:p>
    <w:p w:rsidR="002268FF" w:rsidRPr="00D20E40" w:rsidRDefault="002268FF" w:rsidP="001B097A"/>
    <w:p w:rsidR="001B097A" w:rsidRPr="00D20E40" w:rsidRDefault="0018290C" w:rsidP="001B097A">
      <w:r w:rsidRPr="00D20E40">
        <w:t xml:space="preserve">O projeto SINCRO, Sistema Nacional de Controlo de Velocidade, surge numa parceria entre a ANSR e o Instituto Superior de Engenharia de Lisboa (ISEL) em </w:t>
      </w:r>
      <w:r w:rsidR="00A13746" w:rsidRPr="00D20E40">
        <w:t>2010</w:t>
      </w:r>
      <w:r w:rsidRPr="00D20E40">
        <w:t xml:space="preserve"> visando estabelecer um quadro de responsabilidades computacionais que pudessem ser fornecidos pelo mercado como componentes independentes, possibilitando </w:t>
      </w:r>
      <w:r w:rsidR="002664E3" w:rsidRPr="00D20E40">
        <w:t>a escolha da</w:t>
      </w:r>
      <w:r w:rsidR="000152B3" w:rsidRPr="00D20E40">
        <w:t xml:space="preserve"> </w:t>
      </w:r>
      <w:r w:rsidR="002664E3" w:rsidRPr="00D20E40">
        <w:t>proposta mais vantajosa</w:t>
      </w:r>
      <w:r w:rsidR="00971194" w:rsidRPr="00D20E40">
        <w:t xml:space="preserve">, </w:t>
      </w:r>
      <w:r w:rsidRPr="00D20E40">
        <w:t xml:space="preserve">de </w:t>
      </w:r>
      <w:r w:rsidR="00971194" w:rsidRPr="00D20E40">
        <w:t>entre os concorrentes do concurso internacional</w:t>
      </w:r>
      <w:r w:rsidRPr="00D20E40">
        <w:t>.</w:t>
      </w:r>
      <w:r w:rsidR="001B097A" w:rsidRPr="00D20E40">
        <w:t xml:space="preserve"> O Estado adquire sistemas ou</w:t>
      </w:r>
      <w:r w:rsidR="002144C0" w:rsidRPr="00D20E40">
        <w:t xml:space="preserve"> serviços por concurso </w:t>
      </w:r>
      <w:r w:rsidR="002144C0" w:rsidRPr="00D20E40">
        <w:lastRenderedPageBreak/>
        <w:t>público, e p</w:t>
      </w:r>
      <w:r w:rsidR="001B097A" w:rsidRPr="00D20E40">
        <w:t>erante as respostas aos cadernos de encargos dos concorrentes (empresas ou consórcios de empresas), um júri da ANSR seleciona a proposta vencedora. Pretende-se que a escolha seja na base do custo, para as propostas que demonstram responder às especificações do caderno de encargos. O projeto SINCRO desenvolveu especificações abertas que os fabricantes de equipamen</w:t>
      </w:r>
      <w:r w:rsidR="00033E82" w:rsidRPr="00D20E40">
        <w:t>tos</w:t>
      </w:r>
      <w:r w:rsidR="008702E4" w:rsidRPr="00D20E40">
        <w:t>,</w:t>
      </w:r>
      <w:r w:rsidR="00033E82" w:rsidRPr="00D20E40">
        <w:t xml:space="preserve"> cabine e cinemómetros</w:t>
      </w:r>
      <w:r w:rsidR="008702E4" w:rsidRPr="00D20E40">
        <w:t>,</w:t>
      </w:r>
      <w:r w:rsidR="00033E82" w:rsidRPr="00D20E40">
        <w:t xml:space="preserve"> tivera</w:t>
      </w:r>
      <w:r w:rsidR="00A61E3F" w:rsidRPr="00D20E40">
        <w:t xml:space="preserve">m que implementar em </w:t>
      </w:r>
      <w:r w:rsidR="001B097A" w:rsidRPr="00D20E40">
        <w:t xml:space="preserve">conformidade com as especificações publicadas </w:t>
      </w:r>
      <w:r w:rsidR="000A26C8" w:rsidRPr="00D20E40">
        <w:t>n</w:t>
      </w:r>
      <w:r w:rsidR="001B097A" w:rsidRPr="00D20E40">
        <w:t>o caderno de encargos.</w:t>
      </w:r>
    </w:p>
    <w:p w:rsidR="0018290C" w:rsidRPr="00D20E40" w:rsidRDefault="0018290C" w:rsidP="001B097A">
      <w:r w:rsidRPr="00D20E40">
        <w:t xml:space="preserve"> Desta forma, a ANSR consegue acompanhar a política europeia dos transportes, que visa o desenvolvimento de um sistema moderno e sustentável</w:t>
      </w:r>
      <w:r w:rsidR="00315F9B" w:rsidRPr="00D20E40">
        <w:t xml:space="preserve"> </w:t>
      </w:r>
      <w:r w:rsidR="00F607B9" w:rsidRPr="00D20E40">
        <w:t>economicamente</w:t>
      </w:r>
      <w:r w:rsidRPr="00D20E40">
        <w:t>, conciliando o desenvolvimento económico com as exigências de segurança e qualidade.</w:t>
      </w:r>
    </w:p>
    <w:p w:rsidR="00EA4385" w:rsidRPr="00D20E40" w:rsidRDefault="00895933" w:rsidP="001B097A">
      <w:r w:rsidRPr="00D20E40">
        <w:rPr>
          <w:noProof/>
        </w:rPr>
        <mc:AlternateContent>
          <mc:Choice Requires="wps">
            <w:drawing>
              <wp:anchor distT="0" distB="0" distL="114300" distR="114300" simplePos="0" relativeHeight="251657728" behindDoc="0" locked="0" layoutInCell="1" allowOverlap="1" wp14:anchorId="24740C17" wp14:editId="130087E7">
                <wp:simplePos x="0" y="0"/>
                <wp:positionH relativeFrom="column">
                  <wp:posOffset>540385</wp:posOffset>
                </wp:positionH>
                <wp:positionV relativeFrom="paragraph">
                  <wp:posOffset>4248785</wp:posOffset>
                </wp:positionV>
                <wp:extent cx="4679950" cy="635"/>
                <wp:effectExtent l="0" t="0" r="6350" b="12065"/>
                <wp:wrapTopAndBottom/>
                <wp:docPr id="7" name="Caixa de Texto 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064AC0" w:rsidRPr="00A470C0" w:rsidRDefault="00064AC0" w:rsidP="00895933">
                            <w:pPr>
                              <w:pStyle w:val="Legenda"/>
                              <w:jc w:val="center"/>
                              <w:rPr>
                                <w:noProof/>
                                <w:szCs w:val="20"/>
                              </w:rPr>
                            </w:pPr>
                            <w:bookmarkStart w:id="12" w:name="_Ref523929254"/>
                            <w:bookmarkStart w:id="13" w:name="_Toc523954495"/>
                            <w:r>
                              <w:t xml:space="preserve">Figura </w:t>
                            </w:r>
                            <w:r>
                              <w:fldChar w:fldCharType="begin"/>
                            </w:r>
                            <w:r>
                              <w:instrText xml:space="preserve"> SEQ Figura \* ARABIC </w:instrText>
                            </w:r>
                            <w:r>
                              <w:fldChar w:fldCharType="separate"/>
                            </w:r>
                            <w:r w:rsidR="00C931C2">
                              <w:rPr>
                                <w:noProof/>
                              </w:rPr>
                              <w:t>2</w:t>
                            </w:r>
                            <w:r>
                              <w:fldChar w:fldCharType="end"/>
                            </w:r>
                            <w:bookmarkEnd w:id="12"/>
                            <w:r>
                              <w:t xml:space="preserve"> - ARQUITETURA DO SINCRO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40C17" id="Caixa de Texto 7" o:spid="_x0000_s1027" type="#_x0000_t202" style="position:absolute;left:0;text-align:left;margin-left:42.55pt;margin-top:334.55pt;width:368.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" stroked="f">
                <v:textbox style="mso-fit-shape-to-text:t" inset="0,0,0,0">
                  <w:txbxContent>
                    <w:p w:rsidR="00064AC0" w:rsidRPr="00A470C0" w:rsidRDefault="00064AC0" w:rsidP="00895933">
                      <w:pPr>
                        <w:pStyle w:val="Legenda"/>
                        <w:jc w:val="center"/>
                        <w:rPr>
                          <w:noProof/>
                          <w:szCs w:val="20"/>
                        </w:rPr>
                      </w:pPr>
                      <w:bookmarkStart w:id="14" w:name="_Ref523929254"/>
                      <w:bookmarkStart w:id="15" w:name="_Toc523954495"/>
                      <w:r>
                        <w:t xml:space="preserve">Figura </w:t>
                      </w:r>
                      <w:r>
                        <w:fldChar w:fldCharType="begin"/>
                      </w:r>
                      <w:r>
                        <w:instrText xml:space="preserve"> SEQ Figura \* ARABIC </w:instrText>
                      </w:r>
                      <w:r>
                        <w:fldChar w:fldCharType="separate"/>
                      </w:r>
                      <w:r w:rsidR="00C931C2">
                        <w:rPr>
                          <w:noProof/>
                        </w:rPr>
                        <w:t>2</w:t>
                      </w:r>
                      <w:r>
                        <w:fldChar w:fldCharType="end"/>
                      </w:r>
                      <w:bookmarkEnd w:id="14"/>
                      <w:r>
                        <w:t xml:space="preserve"> - ARQUITETURA DO SINCRO</w:t>
                      </w:r>
                      <w:bookmarkEnd w:id="15"/>
                    </w:p>
                  </w:txbxContent>
                </v:textbox>
                <w10:wrap type="topAndBottom"/>
              </v:shape>
            </w:pict>
          </mc:Fallback>
        </mc:AlternateContent>
      </w:r>
      <w:r w:rsidRPr="00D20E40">
        <w:rPr>
          <w:noProof/>
        </w:rPr>
        <w:drawing>
          <wp:anchor distT="360045" distB="360045" distL="114300" distR="114300" simplePos="0" relativeHeight="251630080" behindDoc="0" locked="0" layoutInCell="1" allowOverlap="1">
            <wp:simplePos x="0" y="0"/>
            <wp:positionH relativeFrom="margin">
              <wp:align>center</wp:align>
            </wp:positionH>
            <wp:positionV relativeFrom="paragraph">
              <wp:posOffset>1067510</wp:posOffset>
            </wp:positionV>
            <wp:extent cx="4679950" cy="3124200"/>
            <wp:effectExtent l="0" t="0" r="6350" b="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CRO Schema.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3124200"/>
                    </a:xfrm>
                    <a:prstGeom prst="rect">
                      <a:avLst/>
                    </a:prstGeom>
                  </pic:spPr>
                </pic:pic>
              </a:graphicData>
            </a:graphic>
            <wp14:sizeRelH relativeFrom="page">
              <wp14:pctWidth>0</wp14:pctWidth>
            </wp14:sizeRelH>
            <wp14:sizeRelV relativeFrom="page">
              <wp14:pctHeight>0</wp14:pctHeight>
            </wp14:sizeRelV>
          </wp:anchor>
        </w:drawing>
      </w:r>
      <w:r w:rsidR="00EA4385" w:rsidRPr="00D20E40">
        <w:t xml:space="preserve">Na </w:t>
      </w:r>
      <w:r w:rsidR="00FC0E37" w:rsidRPr="00D20E40">
        <w:fldChar w:fldCharType="begin"/>
      </w:r>
      <w:r w:rsidR="00FC0E37" w:rsidRPr="00D20E40">
        <w:instrText xml:space="preserve"> REF _Ref523929254 \h </w:instrText>
      </w:r>
      <w:r w:rsidR="00FC0E37" w:rsidRPr="00D20E40">
        <w:fldChar w:fldCharType="separate"/>
      </w:r>
      <w:r w:rsidR="00FC0E37" w:rsidRPr="00D20E40">
        <w:t xml:space="preserve">Figura </w:t>
      </w:r>
      <w:r w:rsidR="00FC0E37" w:rsidRPr="00D20E40">
        <w:rPr>
          <w:noProof/>
        </w:rPr>
        <w:t>2</w:t>
      </w:r>
      <w:r w:rsidR="00FC0E37" w:rsidRPr="00D20E40">
        <w:fldChar w:fldCharType="end"/>
      </w:r>
      <w:r w:rsidR="00FC0E37" w:rsidRPr="00D20E40">
        <w:t xml:space="preserve"> </w:t>
      </w:r>
      <w:r w:rsidR="00A13746" w:rsidRPr="00D20E40">
        <w:t xml:space="preserve">podemos visualizar </w:t>
      </w:r>
      <w:r w:rsidR="00F452C2" w:rsidRPr="00D20E40">
        <w:t xml:space="preserve">o </w:t>
      </w:r>
      <w:r w:rsidR="000C33B4" w:rsidRPr="00D20E40">
        <w:t>sistema informático SINCRO, mais propriamente, a sua arquitetura interna</w:t>
      </w:r>
      <w:r w:rsidR="00337BD6" w:rsidRPr="00D20E40">
        <w:t xml:space="preserve">, </w:t>
      </w:r>
      <w:r w:rsidR="00DC22CC" w:rsidRPr="00D20E40">
        <w:t>constituída por uma panóplia de Locais de Controlo de Velocidade (LCV) e   um Sistema de Gestão de Eventos de Transito (SIGET).</w:t>
      </w:r>
    </w:p>
    <w:p w:rsidR="00895933" w:rsidRPr="00D20E40" w:rsidRDefault="00895933" w:rsidP="0018290C"/>
    <w:p w:rsidR="0054081B" w:rsidRPr="00D20E40" w:rsidRDefault="0018290C" w:rsidP="0018290C">
      <w:r w:rsidRPr="00D20E40">
        <w:t xml:space="preserve">Neste contexto, o </w:t>
      </w:r>
      <w:r w:rsidR="0009442D" w:rsidRPr="00D20E40">
        <w:t xml:space="preserve">Sistema Nacional de Controlo de Velocidade, </w:t>
      </w:r>
      <w:r w:rsidRPr="00D20E40">
        <w:t>SINCRO</w:t>
      </w:r>
      <w:r w:rsidR="0009442D" w:rsidRPr="00D20E40">
        <w:t>,</w:t>
      </w:r>
      <w:r w:rsidRPr="00D20E40">
        <w:t xml:space="preserve"> consiste num sistema </w:t>
      </w:r>
      <w:r w:rsidR="009C2F05" w:rsidRPr="00D20E40">
        <w:t>informático</w:t>
      </w:r>
      <w:r w:rsidRPr="00D20E40">
        <w:t xml:space="preserve"> que constitui a infraestrutura física e tecnológica que assegura automaticamente a fase de deteção da infração por excesso de velocidade. Na realidade, o sistema SINCRO é constituído por uma rede de Locais de Controlo de Velocidade (LCV), distribuídos por diversas zonas consideradas perigosas nas autoestradas. Mais concretamente, um LCV é um sistema autón</w:t>
      </w:r>
      <w:r w:rsidR="00B30F16" w:rsidRPr="00D20E40">
        <w:t>omo constituído por uma cabine.</w:t>
      </w:r>
      <w:r w:rsidR="0054081B" w:rsidRPr="00D20E40">
        <w:t xml:space="preserve"> </w:t>
      </w:r>
    </w:p>
    <w:p w:rsidR="000B40D4" w:rsidRPr="00D20E40" w:rsidRDefault="00FC0E37" w:rsidP="0018290C">
      <w:r w:rsidRPr="00D20E40">
        <w:rPr>
          <w:noProof/>
        </w:rPr>
        <w:lastRenderedPageBreak/>
        <mc:AlternateContent>
          <mc:Choice Requires="wps">
            <w:drawing>
              <wp:anchor distT="0" distB="0" distL="114300" distR="114300" simplePos="0" relativeHeight="251658752" behindDoc="0" locked="0" layoutInCell="1" allowOverlap="1" wp14:anchorId="7ADA11B0" wp14:editId="1AE58E0B">
                <wp:simplePos x="0" y="0"/>
                <wp:positionH relativeFrom="column">
                  <wp:posOffset>1080770</wp:posOffset>
                </wp:positionH>
                <wp:positionV relativeFrom="paragraph">
                  <wp:posOffset>2908300</wp:posOffset>
                </wp:positionV>
                <wp:extent cx="3599815" cy="635"/>
                <wp:effectExtent l="0" t="0" r="0" b="12065"/>
                <wp:wrapThrough wrapText="bothSides">
                  <wp:wrapPolygon edited="0">
                    <wp:start x="0" y="0"/>
                    <wp:lineTo x="0" y="0"/>
                    <wp:lineTo x="21490" y="0"/>
                    <wp:lineTo x="21490" y="0"/>
                    <wp:lineTo x="0" y="0"/>
                  </wp:wrapPolygon>
                </wp:wrapThrough>
                <wp:docPr id="13" name="Caixa de Texto 1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rsidR="00064AC0" w:rsidRPr="00554270" w:rsidRDefault="00064AC0" w:rsidP="009C2F05">
                            <w:pPr>
                              <w:pStyle w:val="Legenda"/>
                              <w:jc w:val="center"/>
                              <w:rPr>
                                <w:noProof/>
                                <w:szCs w:val="20"/>
                              </w:rPr>
                            </w:pPr>
                            <w:bookmarkStart w:id="16" w:name="_Ref523929276"/>
                            <w:bookmarkStart w:id="17" w:name="_Toc523954496"/>
                            <w:r>
                              <w:t xml:space="preserve">Figura </w:t>
                            </w:r>
                            <w:r>
                              <w:fldChar w:fldCharType="begin"/>
                            </w:r>
                            <w:r>
                              <w:instrText xml:space="preserve"> SEQ Figura \* ARABIC </w:instrText>
                            </w:r>
                            <w:r>
                              <w:fldChar w:fldCharType="separate"/>
                            </w:r>
                            <w:r w:rsidR="00C931C2">
                              <w:rPr>
                                <w:noProof/>
                              </w:rPr>
                              <w:t>3</w:t>
                            </w:r>
                            <w:r>
                              <w:fldChar w:fldCharType="end"/>
                            </w:r>
                            <w:bookmarkEnd w:id="16"/>
                            <w:r>
                              <w:t xml:space="preserve"> - LOCAL DE CONTROLO DE VELOCIDADE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11B0" id="Caixa de Texto 13" o:spid="_x0000_s1028" type="#_x0000_t202" style="position:absolute;left:0;text-align:left;margin-left:85.1pt;margin-top:229pt;width:283.4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" stroked="f">
                <v:textbox style="mso-fit-shape-to-text:t" inset="0,0,0,0">
                  <w:txbxContent>
                    <w:p w:rsidR="00064AC0" w:rsidRPr="00554270" w:rsidRDefault="00064AC0" w:rsidP="009C2F05">
                      <w:pPr>
                        <w:pStyle w:val="Legenda"/>
                        <w:jc w:val="center"/>
                        <w:rPr>
                          <w:noProof/>
                          <w:szCs w:val="20"/>
                        </w:rPr>
                      </w:pPr>
                      <w:bookmarkStart w:id="18" w:name="_Ref523929276"/>
                      <w:bookmarkStart w:id="19" w:name="_Toc523954496"/>
                      <w:r>
                        <w:t xml:space="preserve">Figura </w:t>
                      </w:r>
                      <w:r>
                        <w:fldChar w:fldCharType="begin"/>
                      </w:r>
                      <w:r>
                        <w:instrText xml:space="preserve"> SEQ Figura \* ARABIC </w:instrText>
                      </w:r>
                      <w:r>
                        <w:fldChar w:fldCharType="separate"/>
                      </w:r>
                      <w:r w:rsidR="00C931C2">
                        <w:rPr>
                          <w:noProof/>
                        </w:rPr>
                        <w:t>3</w:t>
                      </w:r>
                      <w:r>
                        <w:fldChar w:fldCharType="end"/>
                      </w:r>
                      <w:bookmarkEnd w:id="18"/>
                      <w:r>
                        <w:t xml:space="preserve"> - LOCAL DE CONTROLO DE VELOCIDADE</w:t>
                      </w:r>
                      <w:bookmarkEnd w:id="19"/>
                    </w:p>
                  </w:txbxContent>
                </v:textbox>
                <w10:wrap type="through"/>
              </v:shape>
            </w:pict>
          </mc:Fallback>
        </mc:AlternateContent>
      </w:r>
      <w:r w:rsidR="0054081B" w:rsidRPr="00D20E40">
        <w:rPr>
          <w:noProof/>
        </w:rPr>
        <w:drawing>
          <wp:anchor distT="360045" distB="360045" distL="114300" distR="114300" simplePos="0" relativeHeight="251631104" behindDoc="0" locked="0" layoutInCell="1" allowOverlap="1">
            <wp:simplePos x="0" y="0"/>
            <wp:positionH relativeFrom="margin">
              <wp:align>center</wp:align>
            </wp:positionH>
            <wp:positionV relativeFrom="paragraph">
              <wp:posOffset>542290</wp:posOffset>
            </wp:positionV>
            <wp:extent cx="3599815" cy="2307590"/>
            <wp:effectExtent l="0" t="0" r="0" b="381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ncro-01-720x539.jpeg"/>
                    <pic:cNvPicPr/>
                  </pic:nvPicPr>
                  <pic:blipFill>
                    <a:blip r:embed="rId53">
                      <a:extLst>
                        <a:ext uri="{28A0092B-C50C-407E-A947-70E740481C1C}">
                          <a14:useLocalDpi xmlns:a14="http://schemas.microsoft.com/office/drawing/2010/main" val="0"/>
                        </a:ext>
                      </a:extLst>
                    </a:blip>
                    <a:stretch>
                      <a:fillRect/>
                    </a:stretch>
                  </pic:blipFill>
                  <pic:spPr>
                    <a:xfrm>
                      <a:off x="0" y="0"/>
                      <a:ext cx="3599815" cy="2307590"/>
                    </a:xfrm>
                    <a:prstGeom prst="rect">
                      <a:avLst/>
                    </a:prstGeom>
                  </pic:spPr>
                </pic:pic>
              </a:graphicData>
            </a:graphic>
            <wp14:sizeRelH relativeFrom="page">
              <wp14:pctWidth>0</wp14:pctWidth>
            </wp14:sizeRelH>
            <wp14:sizeRelV relativeFrom="page">
              <wp14:pctHeight>0</wp14:pctHeight>
            </wp14:sizeRelV>
          </wp:anchor>
        </w:drawing>
      </w:r>
      <w:r w:rsidR="000D7ED7" w:rsidRPr="00D20E40">
        <w:t>Na</w:t>
      </w:r>
      <w:r w:rsidR="004A33B5" w:rsidRPr="00D20E40">
        <w:t xml:space="preserve"> </w:t>
      </w:r>
      <w:r w:rsidR="009C2F05" w:rsidRPr="00D20E40">
        <w:fldChar w:fldCharType="begin"/>
      </w:r>
      <w:r w:rsidR="009C2F05" w:rsidRPr="00D20E40">
        <w:instrText xml:space="preserve"> REF _Ref523929276 \h </w:instrText>
      </w:r>
      <w:r w:rsidR="009C2F05" w:rsidRPr="00D20E40">
        <w:fldChar w:fldCharType="separate"/>
      </w:r>
      <w:r w:rsidR="009C2F05" w:rsidRPr="00D20E40">
        <w:t xml:space="preserve">Figura </w:t>
      </w:r>
      <w:r w:rsidR="009C2F05" w:rsidRPr="00D20E40">
        <w:rPr>
          <w:noProof/>
        </w:rPr>
        <w:t>3</w:t>
      </w:r>
      <w:r w:rsidR="009C2F05" w:rsidRPr="00D20E40">
        <w:fldChar w:fldCharType="end"/>
      </w:r>
      <w:r w:rsidR="000D7ED7" w:rsidRPr="00D20E40">
        <w:t xml:space="preserve"> </w:t>
      </w:r>
      <w:r w:rsidR="004A33B5" w:rsidRPr="00D20E40">
        <w:t xml:space="preserve">visualizamos um Local de Controlo de Velocidade onde se encontra a cabine. </w:t>
      </w:r>
    </w:p>
    <w:p w:rsidR="00F34A31" w:rsidRPr="00D20E40" w:rsidRDefault="00F34A31" w:rsidP="00B30F16"/>
    <w:p w:rsidR="00B30F16" w:rsidRPr="00D20E40" w:rsidRDefault="00B30F16" w:rsidP="00B30F16">
      <w:r w:rsidRPr="00D20E40">
        <w:t>A cabine é constituída no seu interior por um cinemómetro, vulgarmente designado por sistema radar, uma câmara fotográfica ou de vídeo e controlador de geração de e</w:t>
      </w:r>
      <w:r w:rsidR="009F49B7" w:rsidRPr="00D20E40">
        <w:t>ventos de excesso de velocidade, que podemos visualizar na figura que se segue.</w:t>
      </w:r>
    </w:p>
    <w:p w:rsidR="004A33B5" w:rsidRPr="00D20E40" w:rsidRDefault="004A33B5" w:rsidP="0018290C"/>
    <w:p w:rsidR="004A33B5" w:rsidRPr="00D20E40" w:rsidRDefault="00F34A31" w:rsidP="0018290C">
      <w:r w:rsidRPr="00D20E40">
        <w:rPr>
          <w:noProof/>
        </w:rPr>
        <mc:AlternateContent>
          <mc:Choice Requires="wps">
            <w:drawing>
              <wp:anchor distT="0" distB="0" distL="114300" distR="114300" simplePos="0" relativeHeight="251659776" behindDoc="0" locked="0" layoutInCell="1" allowOverlap="1" wp14:anchorId="1A3A149B" wp14:editId="41354DBC">
                <wp:simplePos x="0" y="0"/>
                <wp:positionH relativeFrom="column">
                  <wp:posOffset>1068705</wp:posOffset>
                </wp:positionH>
                <wp:positionV relativeFrom="paragraph">
                  <wp:posOffset>2077085</wp:posOffset>
                </wp:positionV>
                <wp:extent cx="3596005" cy="635"/>
                <wp:effectExtent l="0" t="0" r="0" b="12065"/>
                <wp:wrapThrough wrapText="bothSides">
                  <wp:wrapPolygon edited="0">
                    <wp:start x="0" y="0"/>
                    <wp:lineTo x="0" y="0"/>
                    <wp:lineTo x="21512" y="0"/>
                    <wp:lineTo x="21512" y="0"/>
                    <wp:lineTo x="0" y="0"/>
                  </wp:wrapPolygon>
                </wp:wrapThrough>
                <wp:docPr id="15" name="Caixa de Texto 15"/>
                <wp:cNvGraphicFramePr/>
                <a:graphic xmlns:a="http://schemas.openxmlformats.org/drawingml/2006/main">
                  <a:graphicData uri="http://schemas.microsoft.com/office/word/2010/wordprocessingShape">
                    <wps:wsp>
                      <wps:cNvSpPr txBox="1"/>
                      <wps:spPr>
                        <a:xfrm>
                          <a:off x="0" y="0"/>
                          <a:ext cx="3596005" cy="635"/>
                        </a:xfrm>
                        <a:prstGeom prst="rect">
                          <a:avLst/>
                        </a:prstGeom>
                        <a:solidFill>
                          <a:prstClr val="white"/>
                        </a:solidFill>
                        <a:ln>
                          <a:noFill/>
                        </a:ln>
                      </wps:spPr>
                      <wps:txbx>
                        <w:txbxContent>
                          <w:p w:rsidR="00064AC0" w:rsidRPr="00F71954" w:rsidRDefault="00064AC0" w:rsidP="00F34A31">
                            <w:pPr>
                              <w:pStyle w:val="Legenda"/>
                              <w:jc w:val="center"/>
                              <w:rPr>
                                <w:noProof/>
                                <w:szCs w:val="20"/>
                              </w:rPr>
                            </w:pPr>
                            <w:bookmarkStart w:id="20" w:name="_Toc523954497"/>
                            <w:r>
                              <w:t xml:space="preserve">Figura </w:t>
                            </w:r>
                            <w:r>
                              <w:fldChar w:fldCharType="begin"/>
                            </w:r>
                            <w:r>
                              <w:instrText xml:space="preserve"> SEQ Figura \* ARABIC </w:instrText>
                            </w:r>
                            <w:r>
                              <w:fldChar w:fldCharType="separate"/>
                            </w:r>
                            <w:r w:rsidR="00C931C2">
                              <w:rPr>
                                <w:noProof/>
                              </w:rPr>
                              <w:t>4</w:t>
                            </w:r>
                            <w:r>
                              <w:fldChar w:fldCharType="end"/>
                            </w:r>
                            <w:r>
                              <w:t xml:space="preserve"> - INTERIOR DO CINEMÓMETRO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149B" id="Caixa de Texto 15" o:spid="_x0000_s1029" type="#_x0000_t202" style="position:absolute;left:0;text-align:left;margin-left:84.15pt;margin-top:163.55pt;width:283.1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" stroked="f">
                <v:textbox style="mso-fit-shape-to-text:t" inset="0,0,0,0">
                  <w:txbxContent>
                    <w:p w:rsidR="00064AC0" w:rsidRPr="00F71954" w:rsidRDefault="00064AC0" w:rsidP="00F34A31">
                      <w:pPr>
                        <w:pStyle w:val="Legenda"/>
                        <w:jc w:val="center"/>
                        <w:rPr>
                          <w:noProof/>
                          <w:szCs w:val="20"/>
                        </w:rPr>
                      </w:pPr>
                      <w:bookmarkStart w:id="21" w:name="_Toc523954497"/>
                      <w:r>
                        <w:t xml:space="preserve">Figura </w:t>
                      </w:r>
                      <w:r>
                        <w:fldChar w:fldCharType="begin"/>
                      </w:r>
                      <w:r>
                        <w:instrText xml:space="preserve"> SEQ Figura \* ARABIC </w:instrText>
                      </w:r>
                      <w:r>
                        <w:fldChar w:fldCharType="separate"/>
                      </w:r>
                      <w:r w:rsidR="00C931C2">
                        <w:rPr>
                          <w:noProof/>
                        </w:rPr>
                        <w:t>4</w:t>
                      </w:r>
                      <w:r>
                        <w:fldChar w:fldCharType="end"/>
                      </w:r>
                      <w:r>
                        <w:t xml:space="preserve"> - INTERIOR DO CINEMÓMETRO</w:t>
                      </w:r>
                      <w:bookmarkEnd w:id="21"/>
                    </w:p>
                  </w:txbxContent>
                </v:textbox>
                <w10:wrap type="through"/>
              </v:shape>
            </w:pict>
          </mc:Fallback>
        </mc:AlternateContent>
      </w:r>
      <w:r w:rsidR="0038491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7" o:spid="_x0000_s1026" type="#_x0000_t75" alt="page8image3822816" style="position:absolute;left:0;text-align:left;margin-left:84.15pt;margin-top:.9pt;width:283.15pt;height:158.15pt;z-index:-251630080;visibility:visible;mso-wrap-style:square;mso-wrap-edited:f;mso-width-percent:0;mso-height-percent:0;mso-position-horizontal-relative:text;mso-position-vertical-relative:text;mso-width-percent:0;mso-height-percent:0">
            <v:imagedata r:id="rId54" o:title="page8image3822816"/>
            <w10:wrap type="through"/>
          </v:shape>
        </w:pict>
      </w:r>
    </w:p>
    <w:p w:rsidR="004A33B5" w:rsidRPr="00D20E40" w:rsidRDefault="004A33B5" w:rsidP="0018290C"/>
    <w:p w:rsidR="00A8798C" w:rsidRPr="00D20E40" w:rsidRDefault="00A8798C"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B115EF" w:rsidRPr="00D20E40" w:rsidRDefault="00B115EF" w:rsidP="0018290C"/>
    <w:p w:rsidR="00627176" w:rsidRPr="00D20E40" w:rsidRDefault="0018290C" w:rsidP="0018290C">
      <w:r w:rsidRPr="00D20E40">
        <w:t xml:space="preserve">Os Locais de Controlo de Velocidade (LCV) comunicam com o Sistema de Gestão de Eventos de Tráfego (SIGET). Este sistema, SIGET, tem por objetivo disponibilizar um conjunto de funcionalidades essenciais ao processamento dos eventos de transito e funcionalidades complementares na gestão da infraestrutura de radares e cabines. Assim, a recolha de eventos de transito de cada um dos radares da rede, bem como a configuração dos sistemas radar de </w:t>
      </w:r>
      <w:r w:rsidRPr="00D20E40">
        <w:lastRenderedPageBreak/>
        <w:t xml:space="preserve">acordo com os limites de velocidade e o </w:t>
      </w:r>
      <w:r w:rsidR="00AE7C9A" w:rsidRPr="00D20E40">
        <w:t>envio de</w:t>
      </w:r>
      <w:r w:rsidRPr="00D20E40">
        <w:t xml:space="preserve"> eventos de contraordenação</w:t>
      </w:r>
      <w:r w:rsidR="00C94841" w:rsidRPr="00D20E40">
        <w:t xml:space="preserve"> para o sistema SCoT</w:t>
      </w:r>
      <w:r w:rsidRPr="00D20E40">
        <w:t>, constituem as principais funcionalidades implementadas pelo SIGET.</w:t>
      </w:r>
    </w:p>
    <w:p w:rsidR="00B72085" w:rsidRPr="00D20E40" w:rsidRDefault="000F2C12" w:rsidP="0018290C">
      <w:r w:rsidRPr="00D20E40">
        <w:rPr>
          <w:noProof/>
        </w:rPr>
        <mc:AlternateContent>
          <mc:Choice Requires="wps">
            <w:drawing>
              <wp:anchor distT="0" distB="0" distL="114300" distR="114300" simplePos="0" relativeHeight="251660800" behindDoc="0" locked="0" layoutInCell="1" allowOverlap="1" wp14:anchorId="1FE872CF" wp14:editId="33892AD8">
                <wp:simplePos x="0" y="0"/>
                <wp:positionH relativeFrom="column">
                  <wp:posOffset>359410</wp:posOffset>
                </wp:positionH>
                <wp:positionV relativeFrom="paragraph">
                  <wp:posOffset>4666615</wp:posOffset>
                </wp:positionV>
                <wp:extent cx="5039995" cy="635"/>
                <wp:effectExtent l="0" t="0" r="1905" b="12065"/>
                <wp:wrapTopAndBottom/>
                <wp:docPr id="25" name="Caixa de Texto 2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064AC0" w:rsidRPr="00A65E34" w:rsidRDefault="00064AC0" w:rsidP="000F2C12">
                            <w:pPr>
                              <w:pStyle w:val="Legenda"/>
                              <w:jc w:val="center"/>
                              <w:rPr>
                                <w:noProof/>
                                <w:szCs w:val="20"/>
                              </w:rPr>
                            </w:pPr>
                            <w:bookmarkStart w:id="22" w:name="_Ref523929531"/>
                            <w:bookmarkStart w:id="23" w:name="_Toc523954498"/>
                            <w:r>
                              <w:t xml:space="preserve">Figura </w:t>
                            </w:r>
                            <w:r>
                              <w:fldChar w:fldCharType="begin"/>
                            </w:r>
                            <w:r>
                              <w:instrText xml:space="preserve"> SEQ Figura \* ARABIC </w:instrText>
                            </w:r>
                            <w:r>
                              <w:fldChar w:fldCharType="separate"/>
                            </w:r>
                            <w:r w:rsidR="00C931C2">
                              <w:rPr>
                                <w:noProof/>
                              </w:rPr>
                              <w:t>5</w:t>
                            </w:r>
                            <w:r>
                              <w:fldChar w:fldCharType="end"/>
                            </w:r>
                            <w:bookmarkEnd w:id="22"/>
                            <w:r>
                              <w:t xml:space="preserve"> - ARQUITETURA SINCRO NO SISTEMA </w:t>
                            </w:r>
                            <w:r>
                              <w:rPr>
                                <w:noProof/>
                              </w:rPr>
                              <w:t>ANSR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872CF" id="Caixa de Texto 25" o:spid="_x0000_s1030" type="#_x0000_t202" style="position:absolute;left:0;text-align:left;margin-left:28.3pt;margin-top:367.45pt;width:396.8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" stroked="f">
                <v:textbox style="mso-fit-shape-to-text:t" inset="0,0,0,0">
                  <w:txbxContent>
                    <w:p w:rsidR="00064AC0" w:rsidRPr="00A65E34" w:rsidRDefault="00064AC0" w:rsidP="000F2C12">
                      <w:pPr>
                        <w:pStyle w:val="Legenda"/>
                        <w:jc w:val="center"/>
                        <w:rPr>
                          <w:noProof/>
                          <w:szCs w:val="20"/>
                        </w:rPr>
                      </w:pPr>
                      <w:bookmarkStart w:id="24" w:name="_Ref523929531"/>
                      <w:bookmarkStart w:id="25" w:name="_Toc523954498"/>
                      <w:r>
                        <w:t xml:space="preserve">Figura </w:t>
                      </w:r>
                      <w:r>
                        <w:fldChar w:fldCharType="begin"/>
                      </w:r>
                      <w:r>
                        <w:instrText xml:space="preserve"> SEQ Figura \* ARABIC </w:instrText>
                      </w:r>
                      <w:r>
                        <w:fldChar w:fldCharType="separate"/>
                      </w:r>
                      <w:r w:rsidR="00C931C2">
                        <w:rPr>
                          <w:noProof/>
                        </w:rPr>
                        <w:t>5</w:t>
                      </w:r>
                      <w:r>
                        <w:fldChar w:fldCharType="end"/>
                      </w:r>
                      <w:bookmarkEnd w:id="24"/>
                      <w:r>
                        <w:t xml:space="preserve"> - ARQUITETURA SINCRO NO SISTEMA </w:t>
                      </w:r>
                      <w:r>
                        <w:rPr>
                          <w:noProof/>
                        </w:rPr>
                        <w:t>ANSR</w:t>
                      </w:r>
                      <w:bookmarkEnd w:id="25"/>
                    </w:p>
                  </w:txbxContent>
                </v:textbox>
                <w10:wrap type="topAndBottom"/>
              </v:shape>
            </w:pict>
          </mc:Fallback>
        </mc:AlternateContent>
      </w:r>
      <w:r w:rsidRPr="00D20E40">
        <w:rPr>
          <w:noProof/>
        </w:rPr>
        <w:drawing>
          <wp:anchor distT="360045" distB="360045" distL="114300" distR="114300" simplePos="0" relativeHeight="251633152" behindDoc="0" locked="0" layoutInCell="1" allowOverlap="1" wp14:anchorId="3A362379">
            <wp:simplePos x="0" y="0"/>
            <wp:positionH relativeFrom="margin">
              <wp:posOffset>359410</wp:posOffset>
            </wp:positionH>
            <wp:positionV relativeFrom="paragraph">
              <wp:posOffset>1330862</wp:posOffset>
            </wp:positionV>
            <wp:extent cx="5039995" cy="3279140"/>
            <wp:effectExtent l="0" t="0" r="1905" b="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039995" cy="3279140"/>
                    </a:xfrm>
                    <a:prstGeom prst="rect">
                      <a:avLst/>
                    </a:prstGeom>
                  </pic:spPr>
                </pic:pic>
              </a:graphicData>
            </a:graphic>
            <wp14:sizeRelH relativeFrom="page">
              <wp14:pctWidth>0</wp14:pctWidth>
            </wp14:sizeRelH>
            <wp14:sizeRelV relativeFrom="page">
              <wp14:pctHeight>0</wp14:pctHeight>
            </wp14:sizeRelV>
          </wp:anchor>
        </w:drawing>
      </w:r>
      <w:r w:rsidR="00B72085" w:rsidRPr="00D20E40">
        <w:t xml:space="preserve">A </w:t>
      </w:r>
      <w:r w:rsidR="00302C04" w:rsidRPr="00D20E40">
        <w:fldChar w:fldCharType="begin"/>
      </w:r>
      <w:r w:rsidR="00302C04" w:rsidRPr="00D20E40">
        <w:instrText xml:space="preserve"> REF _Ref523929531 \h </w:instrText>
      </w:r>
      <w:r w:rsidR="00302C04" w:rsidRPr="00D20E40">
        <w:fldChar w:fldCharType="separate"/>
      </w:r>
      <w:r w:rsidR="00302C04" w:rsidRPr="00D20E40">
        <w:t xml:space="preserve">Figura </w:t>
      </w:r>
      <w:r w:rsidR="00302C04" w:rsidRPr="00D20E40">
        <w:rPr>
          <w:noProof/>
        </w:rPr>
        <w:t>5</w:t>
      </w:r>
      <w:r w:rsidR="00302C04" w:rsidRPr="00D20E40">
        <w:fldChar w:fldCharType="end"/>
      </w:r>
      <w:r w:rsidR="00B72085" w:rsidRPr="00D20E40">
        <w:fldChar w:fldCharType="begin"/>
      </w:r>
      <w:r w:rsidR="00B72085" w:rsidRPr="00D20E40">
        <w:instrText xml:space="preserve"> REF _Ref523792190 \h </w:instrText>
      </w:r>
      <w:r w:rsidR="00B72085" w:rsidRPr="00D20E40">
        <w:fldChar w:fldCharType="end"/>
      </w:r>
      <w:r w:rsidR="00B72085" w:rsidRPr="00D20E40">
        <w:t xml:space="preserve"> apresenta a arquitetura geral </w:t>
      </w:r>
      <w:r w:rsidR="001B2280" w:rsidRPr="00D20E40">
        <w:t>do Sistema Nacional de Controlo de Velocidade</w:t>
      </w:r>
      <w:r w:rsidR="009E4F7C" w:rsidRPr="00D20E40">
        <w:t xml:space="preserve"> (SINCRO)</w:t>
      </w:r>
      <w:r w:rsidR="00B72085" w:rsidRPr="00D20E40">
        <w:t>. Na mesma</w:t>
      </w:r>
      <w:r w:rsidR="000A444E" w:rsidRPr="00D20E40">
        <w:t xml:space="preserve"> figura</w:t>
      </w:r>
      <w:r w:rsidR="00B72085" w:rsidRPr="00D20E40">
        <w:t xml:space="preserve">, é possível verificar a interligação entre os sistemas </w:t>
      </w:r>
      <w:r w:rsidR="008F5FB3" w:rsidRPr="00D20E40">
        <w:t>SINCRO e SCo</w:t>
      </w:r>
      <w:r w:rsidR="00027B18" w:rsidRPr="00D20E40">
        <w:t xml:space="preserve">T, </w:t>
      </w:r>
      <w:r w:rsidR="003F60B4" w:rsidRPr="00D20E40">
        <w:t xml:space="preserve">que é efetuada </w:t>
      </w:r>
      <w:r w:rsidR="00027B18" w:rsidRPr="00D20E40">
        <w:t>através da comunicação</w:t>
      </w:r>
      <w:r w:rsidR="008B631F" w:rsidRPr="00D20E40">
        <w:t xml:space="preserve"> direta </w:t>
      </w:r>
      <w:r w:rsidR="00027B18" w:rsidRPr="00D20E40">
        <w:t xml:space="preserve">do </w:t>
      </w:r>
      <w:r w:rsidR="00302493" w:rsidRPr="00D20E40">
        <w:t>sub</w:t>
      </w:r>
      <w:r w:rsidR="00B5509B" w:rsidRPr="00D20E40">
        <w:t xml:space="preserve">sistema </w:t>
      </w:r>
      <w:r w:rsidR="00027B18" w:rsidRPr="00D20E40">
        <w:t>SIGET</w:t>
      </w:r>
      <w:r w:rsidR="009F67A4" w:rsidRPr="00D20E40">
        <w:t>, presente no SINCRO,</w:t>
      </w:r>
      <w:r w:rsidR="00027B18" w:rsidRPr="00D20E40">
        <w:t xml:space="preserve"> com o </w:t>
      </w:r>
      <w:r w:rsidR="008E6B8C" w:rsidRPr="00D20E40">
        <w:t>sistema SCoT</w:t>
      </w:r>
      <w:r w:rsidR="00027B18" w:rsidRPr="00D20E40">
        <w:t>.</w:t>
      </w:r>
    </w:p>
    <w:p w:rsidR="000F2C12" w:rsidRPr="00D20E40" w:rsidRDefault="000F2C12" w:rsidP="0018290C"/>
    <w:p w:rsidR="0018290C" w:rsidRPr="00D20E40" w:rsidRDefault="0018290C" w:rsidP="0018290C">
      <w:r w:rsidRPr="00D20E40">
        <w:t>Relativamente ao Sistema de C</w:t>
      </w:r>
      <w:r w:rsidR="00A26540" w:rsidRPr="00D20E40">
        <w:t>ontraordenações de Trânsito, SCo</w:t>
      </w:r>
      <w:r w:rsidRPr="00D20E40">
        <w:t>T, um sistema de mobilidade, criado no âmbito do projeto “Polícia em Movimento”, uma ferramenta de mobilidade para o uso dos militares</w:t>
      </w:r>
      <w:r w:rsidR="00B55317" w:rsidRPr="00D20E40">
        <w:t xml:space="preserve"> (GNR)</w:t>
      </w:r>
      <w:r w:rsidRPr="00D20E40">
        <w:t xml:space="preserve"> e agentes de força de segurança</w:t>
      </w:r>
      <w:r w:rsidR="00B55317" w:rsidRPr="00D20E40">
        <w:t xml:space="preserve"> (PSP)</w:t>
      </w:r>
      <w:r w:rsidRPr="00D20E40">
        <w:t xml:space="preserve"> que visa permitir desmaterializar o processo de contraordenações. Cabe ao Sistema de C</w:t>
      </w:r>
      <w:r w:rsidR="00A26540" w:rsidRPr="00D20E40">
        <w:t>ontraordenações de Trânsito (SCo</w:t>
      </w:r>
      <w:r w:rsidRPr="00D20E40">
        <w:t xml:space="preserve">T) a obtenção e registo de eventos de contraordenação, geração do auto de contraordenação e envio da notificação. Neste sentido, </w:t>
      </w:r>
      <w:r w:rsidR="001153A5" w:rsidRPr="00D20E40">
        <w:t xml:space="preserve">é </w:t>
      </w:r>
      <w:r w:rsidR="00BA03B6" w:rsidRPr="00D20E40">
        <w:t xml:space="preserve">da </w:t>
      </w:r>
      <w:r w:rsidR="00A5516A" w:rsidRPr="00D20E40">
        <w:t xml:space="preserve">responsabilidade </w:t>
      </w:r>
      <w:r w:rsidR="0040449A" w:rsidRPr="00D20E40">
        <w:t xml:space="preserve">da </w:t>
      </w:r>
      <w:r w:rsidR="00A5516A" w:rsidRPr="00D20E40">
        <w:t>ANSR</w:t>
      </w:r>
      <w:r w:rsidR="000A25FB" w:rsidRPr="00D20E40">
        <w:t>,</w:t>
      </w:r>
      <w:r w:rsidRPr="00D20E40">
        <w:t xml:space="preserve"> a titularidade, o desenvolvimento, </w:t>
      </w:r>
      <w:r w:rsidR="006A678F" w:rsidRPr="00D20E40">
        <w:t xml:space="preserve">a </w:t>
      </w:r>
      <w:r w:rsidRPr="00D20E40">
        <w:t>coordenaçã</w:t>
      </w:r>
      <w:r w:rsidR="005C6142" w:rsidRPr="00D20E40">
        <w:t xml:space="preserve">o, </w:t>
      </w:r>
      <w:r w:rsidR="006A678F" w:rsidRPr="00D20E40">
        <w:t xml:space="preserve">a </w:t>
      </w:r>
      <w:r w:rsidR="005C6142" w:rsidRPr="00D20E40">
        <w:t xml:space="preserve">gestão e </w:t>
      </w:r>
      <w:r w:rsidR="006A678F" w:rsidRPr="00D20E40">
        <w:t xml:space="preserve">o </w:t>
      </w:r>
      <w:r w:rsidR="005C6142" w:rsidRPr="00D20E40">
        <w:t>financiamento do SCo</w:t>
      </w:r>
      <w:r w:rsidRPr="00D20E40">
        <w:t>T.</w:t>
      </w:r>
    </w:p>
    <w:p w:rsidR="00603B65" w:rsidRPr="00D20E40" w:rsidRDefault="00C422F2" w:rsidP="0018290C">
      <w:r w:rsidRPr="00D20E40">
        <w:t>Na figura seguinte</w:t>
      </w:r>
      <w:r w:rsidR="00603B65" w:rsidRPr="00D20E40">
        <w:t>,</w:t>
      </w:r>
      <w:r w:rsidRPr="00D20E40">
        <w:t xml:space="preserve"> </w:t>
      </w:r>
      <w:r w:rsidR="00B54853" w:rsidRPr="00D20E40">
        <w:fldChar w:fldCharType="begin"/>
      </w:r>
      <w:r w:rsidR="00B54853" w:rsidRPr="00D20E40">
        <w:instrText xml:space="preserve"> REF _Ref523929981 \h </w:instrText>
      </w:r>
      <w:r w:rsidR="00B54853" w:rsidRPr="00D20E40">
        <w:fldChar w:fldCharType="separate"/>
      </w:r>
      <w:r w:rsidR="00B54853" w:rsidRPr="00D20E40">
        <w:t xml:space="preserve">Figura </w:t>
      </w:r>
      <w:r w:rsidR="00B54853" w:rsidRPr="00D20E40">
        <w:rPr>
          <w:noProof/>
        </w:rPr>
        <w:t>6</w:t>
      </w:r>
      <w:r w:rsidR="00B54853" w:rsidRPr="00D20E40">
        <w:fldChar w:fldCharType="end"/>
      </w:r>
      <w:r w:rsidR="00B54853" w:rsidRPr="00D20E40">
        <w:t>,</w:t>
      </w:r>
      <w:r w:rsidR="00B319FC" w:rsidRPr="00D20E40">
        <w:t xml:space="preserve"> </w:t>
      </w:r>
      <w:r w:rsidR="003F4816" w:rsidRPr="00D20E40">
        <w:t>é apresentado</w:t>
      </w:r>
      <w:r w:rsidR="00754A3D" w:rsidRPr="00D20E40">
        <w:t xml:space="preserve"> o esquema das</w:t>
      </w:r>
      <w:r w:rsidR="00603B65" w:rsidRPr="00D20E40">
        <w:t xml:space="preserve"> funções desempenhadas pelo sistema informático SCoT.</w:t>
      </w:r>
    </w:p>
    <w:p w:rsidR="0018290C" w:rsidRPr="00D20E40" w:rsidRDefault="0018290C" w:rsidP="0018290C"/>
    <w:p w:rsidR="00580ABB" w:rsidRPr="00D20E40" w:rsidRDefault="00B44ECE" w:rsidP="0012671E">
      <w:pPr>
        <w:keepNext/>
      </w:pPr>
      <w:r w:rsidRPr="00D20E40">
        <w:rPr>
          <w:noProof/>
        </w:rPr>
        <w:lastRenderedPageBreak/>
        <w:drawing>
          <wp:anchor distT="360045" distB="360045" distL="114300" distR="114300" simplePos="0" relativeHeight="251655680" behindDoc="0" locked="0" layoutInCell="1" allowOverlap="1" wp14:anchorId="7B855E15">
            <wp:simplePos x="0" y="0"/>
            <wp:positionH relativeFrom="margin">
              <wp:align>center</wp:align>
            </wp:positionH>
            <wp:positionV relativeFrom="paragraph">
              <wp:posOffset>59</wp:posOffset>
            </wp:positionV>
            <wp:extent cx="5039995" cy="1857375"/>
            <wp:effectExtent l="0" t="0" r="1905"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039995" cy="1857375"/>
                    </a:xfrm>
                    <a:prstGeom prst="rect">
                      <a:avLst/>
                    </a:prstGeom>
                  </pic:spPr>
                </pic:pic>
              </a:graphicData>
            </a:graphic>
            <wp14:sizeRelH relativeFrom="page">
              <wp14:pctWidth>0</wp14:pctWidth>
            </wp14:sizeRelH>
            <wp14:sizeRelV relativeFrom="page">
              <wp14:pctHeight>0</wp14:pctHeight>
            </wp14:sizeRelV>
          </wp:anchor>
        </w:drawing>
      </w:r>
      <w:r w:rsidR="00580ABB" w:rsidRPr="00D20E40">
        <w:rPr>
          <w:noProof/>
        </w:rPr>
        <mc:AlternateContent>
          <mc:Choice Requires="wps">
            <w:drawing>
              <wp:anchor distT="0" distB="0" distL="114300" distR="114300" simplePos="0" relativeHeight="251661824" behindDoc="0" locked="0" layoutInCell="1" allowOverlap="1" wp14:anchorId="7018E95A" wp14:editId="06BD0CEC">
                <wp:simplePos x="0" y="0"/>
                <wp:positionH relativeFrom="column">
                  <wp:posOffset>359410</wp:posOffset>
                </wp:positionH>
                <wp:positionV relativeFrom="paragraph">
                  <wp:posOffset>1914525</wp:posOffset>
                </wp:positionV>
                <wp:extent cx="5039995" cy="635"/>
                <wp:effectExtent l="0" t="0" r="1905" b="12065"/>
                <wp:wrapTopAndBottom/>
                <wp:docPr id="50" name="Caixa de Texto 5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064AC0" w:rsidRPr="005157AB" w:rsidRDefault="00064AC0" w:rsidP="00580ABB">
                            <w:pPr>
                              <w:pStyle w:val="Legenda"/>
                              <w:jc w:val="center"/>
                              <w:rPr>
                                <w:noProof/>
                                <w:szCs w:val="20"/>
                              </w:rPr>
                            </w:pPr>
                            <w:bookmarkStart w:id="26" w:name="_Ref523929981"/>
                            <w:bookmarkStart w:id="27" w:name="_Toc523954499"/>
                            <w:r>
                              <w:t xml:space="preserve">Figura </w:t>
                            </w:r>
                            <w:r>
                              <w:fldChar w:fldCharType="begin"/>
                            </w:r>
                            <w:r>
                              <w:instrText xml:space="preserve"> SEQ Figura \* ARABIC </w:instrText>
                            </w:r>
                            <w:r>
                              <w:fldChar w:fldCharType="separate"/>
                            </w:r>
                            <w:r w:rsidR="00C931C2">
                              <w:rPr>
                                <w:noProof/>
                              </w:rPr>
                              <w:t>6</w:t>
                            </w:r>
                            <w:r>
                              <w:fldChar w:fldCharType="end"/>
                            </w:r>
                            <w:bookmarkEnd w:id="26"/>
                            <w:r>
                              <w:t xml:space="preserve"> - FUNÇÕES DO SISTEMA SCOT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8E95A" id="Caixa de Texto 50" o:spid="_x0000_s1031" type="#_x0000_t202" style="position:absolute;left:0;text-align:left;margin-left:28.3pt;margin-top:150.75pt;width:396.8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" stroked="f">
                <v:textbox style="mso-fit-shape-to-text:t" inset="0,0,0,0">
                  <w:txbxContent>
                    <w:p w:rsidR="00064AC0" w:rsidRPr="005157AB" w:rsidRDefault="00064AC0" w:rsidP="00580ABB">
                      <w:pPr>
                        <w:pStyle w:val="Legenda"/>
                        <w:jc w:val="center"/>
                        <w:rPr>
                          <w:noProof/>
                          <w:szCs w:val="20"/>
                        </w:rPr>
                      </w:pPr>
                      <w:bookmarkStart w:id="28" w:name="_Ref523929981"/>
                      <w:bookmarkStart w:id="29" w:name="_Toc523954499"/>
                      <w:r>
                        <w:t xml:space="preserve">Figura </w:t>
                      </w:r>
                      <w:r>
                        <w:fldChar w:fldCharType="begin"/>
                      </w:r>
                      <w:r>
                        <w:instrText xml:space="preserve"> SEQ Figura \* ARABIC </w:instrText>
                      </w:r>
                      <w:r>
                        <w:fldChar w:fldCharType="separate"/>
                      </w:r>
                      <w:r w:rsidR="00C931C2">
                        <w:rPr>
                          <w:noProof/>
                        </w:rPr>
                        <w:t>6</w:t>
                      </w:r>
                      <w:r>
                        <w:fldChar w:fldCharType="end"/>
                      </w:r>
                      <w:bookmarkEnd w:id="28"/>
                      <w:r>
                        <w:t xml:space="preserve"> - FUNÇÕES DO SISTEMA SCOT</w:t>
                      </w:r>
                      <w:bookmarkEnd w:id="29"/>
                    </w:p>
                  </w:txbxContent>
                </v:textbox>
                <w10:wrap type="topAndBottom"/>
              </v:shape>
            </w:pict>
          </mc:Fallback>
        </mc:AlternateContent>
      </w:r>
    </w:p>
    <w:p w:rsidR="004B2C9D" w:rsidRPr="00D20E40" w:rsidRDefault="0018290C" w:rsidP="001F6CB4">
      <w:pPr>
        <w:pStyle w:val="Cabealho2"/>
      </w:pPr>
      <w:bookmarkStart w:id="30" w:name="_Toc523954724"/>
      <w:r w:rsidRPr="00D20E40">
        <w:t>Abordagem Tecnológica e Aspetos</w:t>
      </w:r>
      <w:bookmarkEnd w:id="30"/>
    </w:p>
    <w:p w:rsidR="00061811" w:rsidRPr="00D20E40" w:rsidRDefault="00061811" w:rsidP="00061811"/>
    <w:p w:rsidR="00DB0D20" w:rsidRPr="00D20E40" w:rsidRDefault="00B52589" w:rsidP="00DB0D20">
      <w:r w:rsidRPr="00D20E40">
        <w:t xml:space="preserve">Tendo como objetivo </w:t>
      </w:r>
      <w:r w:rsidR="0018290C" w:rsidRPr="00D20E40">
        <w:t>desenvolver um sistema informático de acordo com as tecnologias mais adequadas ao</w:t>
      </w:r>
      <w:r w:rsidR="00422961" w:rsidRPr="00D20E40">
        <w:t xml:space="preserve"> conhecimento informático atual</w:t>
      </w:r>
      <w:r w:rsidR="009D19B2" w:rsidRPr="00D20E40">
        <w:t>,</w:t>
      </w:r>
      <w:r w:rsidR="0018290C" w:rsidRPr="00D20E40">
        <w:t xml:space="preserve"> </w:t>
      </w:r>
      <w:r w:rsidR="009D19B2" w:rsidRPr="00D20E40">
        <w:t>n</w:t>
      </w:r>
      <w:r w:rsidR="00DB0D20" w:rsidRPr="00D20E40">
        <w:t>esta secção são descritas as tecnologias utilizadas no desenvolvimento do SINCRO Mobile bem como a raz</w:t>
      </w:r>
      <w:r w:rsidR="008D6519" w:rsidRPr="00D20E40">
        <w:t xml:space="preserve">ão da sua adoção, discriminando-as </w:t>
      </w:r>
      <w:r w:rsidR="00DB0D20" w:rsidRPr="00D20E40">
        <w:t xml:space="preserve">por camada aplicacional: dados, negócio e cliente. </w:t>
      </w:r>
      <w:r w:rsidR="00934D6C" w:rsidRPr="00D20E40">
        <w:t>Assim, a</w:t>
      </w:r>
      <w:r w:rsidR="00DB0D20" w:rsidRPr="00D20E40">
        <w:t xml:space="preserve"> camada de negócio é referente ao Sistema Central, a camada de dados à</w:t>
      </w:r>
      <w:r w:rsidR="00D52572" w:rsidRPr="00D20E40">
        <w:t xml:space="preserve"> Persistência de D</w:t>
      </w:r>
      <w:r w:rsidR="00DB0D20" w:rsidRPr="00D20E40">
        <w:t>ados, e o cliente à Interface Humana.</w:t>
      </w:r>
      <w:r w:rsidR="00DB0D20" w:rsidRPr="00D20E40">
        <w:rPr>
          <w:sz w:val="29"/>
        </w:rPr>
        <w:t xml:space="preserve"> </w:t>
      </w:r>
      <w:bookmarkStart w:id="31" w:name="6.1._Módulo_Principal"/>
      <w:bookmarkEnd w:id="31"/>
    </w:p>
    <w:p w:rsidR="00F545BB" w:rsidRPr="00D20E40" w:rsidRDefault="00F545BB" w:rsidP="0018290C"/>
    <w:p w:rsidR="0053022B" w:rsidRPr="00D20E40" w:rsidRDefault="0053022B" w:rsidP="001F6CB4">
      <w:pPr>
        <w:pStyle w:val="Cabealho3"/>
      </w:pPr>
      <w:bookmarkStart w:id="32" w:name="_Toc523954725"/>
      <w:r w:rsidRPr="00D20E40">
        <w:t>Módulo</w:t>
      </w:r>
      <w:r w:rsidR="0018290C" w:rsidRPr="00D20E40">
        <w:t xml:space="preserve"> Principal</w:t>
      </w:r>
      <w:bookmarkEnd w:id="32"/>
    </w:p>
    <w:p w:rsidR="00463595" w:rsidRPr="00D20E40" w:rsidRDefault="00463595" w:rsidP="00463595"/>
    <w:p w:rsidR="0081586A" w:rsidRPr="00D20E40" w:rsidRDefault="0053022B" w:rsidP="0053022B">
      <w:r w:rsidRPr="00D20E40">
        <w:t>N</w:t>
      </w:r>
      <w:r w:rsidR="00F61027" w:rsidRPr="00D20E40">
        <w:t>o âmbito do Módulo P</w:t>
      </w:r>
      <w:r w:rsidRPr="00D20E40">
        <w:t>rincipal</w:t>
      </w:r>
      <w:r w:rsidR="00F61027" w:rsidRPr="00D20E40">
        <w:t>, a tecnologia utilizada foi</w:t>
      </w:r>
      <w:r w:rsidR="00045CCC" w:rsidRPr="00D20E40">
        <w:t xml:space="preserve"> </w:t>
      </w:r>
      <w:r w:rsidR="00045CCC" w:rsidRPr="00D20E40">
        <w:rPr>
          <w:i/>
        </w:rPr>
        <w:t>Java</w:t>
      </w:r>
      <w:r w:rsidR="00045CCC" w:rsidRPr="00D20E40">
        <w:t xml:space="preserve"> </w:t>
      </w:r>
      <w:sdt>
        <w:sdtPr>
          <w:id w:val="-1362738050"/>
          <w:citation/>
        </w:sdtPr>
        <w:sdtEndPr/>
        <w:sdtContent>
          <w:r w:rsidR="00045CCC" w:rsidRPr="00D20E40">
            <w:fldChar w:fldCharType="begin"/>
          </w:r>
          <w:r w:rsidR="00045CCC" w:rsidRPr="00D20E40">
            <w:instrText xml:space="preserve"> CITATION Ora1 \l 1033 </w:instrText>
          </w:r>
          <w:r w:rsidR="00045CCC" w:rsidRPr="00D20E40">
            <w:fldChar w:fldCharType="separate"/>
          </w:r>
          <w:r w:rsidR="00045CCC" w:rsidRPr="00D20E40">
            <w:rPr>
              <w:noProof/>
            </w:rPr>
            <w:t>(Oracle Corporation, n.d.)</w:t>
          </w:r>
          <w:r w:rsidR="00045CCC" w:rsidRPr="00D20E40">
            <w:fldChar w:fldCharType="end"/>
          </w:r>
        </w:sdtContent>
      </w:sdt>
      <w:r w:rsidRPr="00D20E40">
        <w:t xml:space="preserve">, uma tecnologia amplamente utilizada. O seu código é compilado para </w:t>
      </w:r>
      <w:r w:rsidRPr="00D20E40">
        <w:rPr>
          <w:i/>
        </w:rPr>
        <w:t xml:space="preserve">bytecode </w:t>
      </w:r>
      <w:r w:rsidRPr="00D20E40">
        <w:t xml:space="preserve">e executado </w:t>
      </w:r>
      <w:r w:rsidR="00BE569D" w:rsidRPr="00D20E40">
        <w:t>na</w:t>
      </w:r>
      <w:r w:rsidRPr="00D20E40">
        <w:t xml:space="preserve"> máquina virtual</w:t>
      </w:r>
      <w:r w:rsidR="009E688D" w:rsidRPr="00D20E40">
        <w:t xml:space="preserve"> </w:t>
      </w:r>
      <w:r w:rsidR="00BE569D" w:rsidRPr="00D20E40">
        <w:t xml:space="preserve">JVM </w:t>
      </w:r>
      <w:r w:rsidR="009E688D" w:rsidRPr="00D20E40">
        <w:t>(</w:t>
      </w:r>
      <w:r w:rsidR="009E688D" w:rsidRPr="00D20E40">
        <w:rPr>
          <w:i/>
        </w:rPr>
        <w:t>Java Virtual Machine</w:t>
      </w:r>
      <w:r w:rsidR="009E688D" w:rsidRPr="00D20E40">
        <w:t>)</w:t>
      </w:r>
      <w:r w:rsidRPr="00D20E40">
        <w:t xml:space="preserve">, </w:t>
      </w:r>
      <w:r w:rsidR="003C6773" w:rsidRPr="00D20E40">
        <w:t xml:space="preserve">de forma a </w:t>
      </w:r>
      <w:r w:rsidR="00B91AE6" w:rsidRPr="00D20E40">
        <w:t>produzir</w:t>
      </w:r>
      <w:r w:rsidRPr="00D20E40">
        <w:t xml:space="preserve"> uma camada de abstração independente da plataforma onde corre.</w:t>
      </w:r>
    </w:p>
    <w:p w:rsidR="0053022B" w:rsidRPr="00D20E40" w:rsidRDefault="0053022B" w:rsidP="0053022B">
      <w:r w:rsidRPr="00D20E40">
        <w:t xml:space="preserve">A linguagem de programação usada no desenvolvimento deste componente foi </w:t>
      </w:r>
      <w:r w:rsidRPr="00D20E40">
        <w:rPr>
          <w:i/>
        </w:rPr>
        <w:t>Kotlin</w:t>
      </w:r>
      <w:r w:rsidR="00157C11" w:rsidRPr="00D20E40">
        <w:t xml:space="preserve"> </w:t>
      </w:r>
      <w:sdt>
        <w:sdtPr>
          <w:id w:val="1988348821"/>
          <w:citation/>
        </w:sdtPr>
        <w:sdtEndPr/>
        <w:sdtContent>
          <w:r w:rsidR="00157C11" w:rsidRPr="00D20E40">
            <w:fldChar w:fldCharType="begin"/>
          </w:r>
          <w:r w:rsidR="00157C11" w:rsidRPr="00D20E40">
            <w:instrText xml:space="preserve"> CITATION Jet \l 1033 </w:instrText>
          </w:r>
          <w:r w:rsidR="00157C11" w:rsidRPr="00D20E40">
            <w:fldChar w:fldCharType="separate"/>
          </w:r>
          <w:r w:rsidR="00157C11" w:rsidRPr="00D20E40">
            <w:rPr>
              <w:noProof/>
            </w:rPr>
            <w:t>(Jetbrains, n.d.)</w:t>
          </w:r>
          <w:r w:rsidR="00157C11" w:rsidRPr="00D20E40">
            <w:fldChar w:fldCharType="end"/>
          </w:r>
        </w:sdtContent>
      </w:sdt>
      <w:r w:rsidRPr="00D20E40">
        <w:t xml:space="preserve">, </w:t>
      </w:r>
      <w:r w:rsidR="00EA7913" w:rsidRPr="00D20E40">
        <w:t xml:space="preserve">uma vez </w:t>
      </w:r>
      <w:r w:rsidR="0085085F" w:rsidRPr="00D20E40">
        <w:t>que irá</w:t>
      </w:r>
      <w:r w:rsidR="00EA7913" w:rsidRPr="00D20E40">
        <w:t xml:space="preserve"> </w:t>
      </w:r>
      <w:r w:rsidRPr="00D20E40">
        <w:t>simplific</w:t>
      </w:r>
      <w:r w:rsidR="004A0E38" w:rsidRPr="00D20E40">
        <w:t xml:space="preserve">ar a criação de classes modelo. A </w:t>
      </w:r>
      <w:r w:rsidR="00131ED3" w:rsidRPr="00D20E40">
        <w:t xml:space="preserve">existência de propriedades evita </w:t>
      </w:r>
      <w:r w:rsidRPr="00D20E40">
        <w:t xml:space="preserve">a necessidade de utilização de </w:t>
      </w:r>
      <w:r w:rsidRPr="00D20E40">
        <w:rPr>
          <w:i/>
        </w:rPr>
        <w:t>getters/setters</w:t>
      </w:r>
      <w:r w:rsidR="00131ED3" w:rsidRPr="00D20E40">
        <w:rPr>
          <w:i/>
        </w:rPr>
        <w:t xml:space="preserve">, </w:t>
      </w:r>
      <w:r w:rsidR="00131ED3" w:rsidRPr="00D20E40">
        <w:t>tornando mais fácil a realização de código para o programador</w:t>
      </w:r>
      <w:r w:rsidRPr="00D20E40">
        <w:rPr>
          <w:i/>
        </w:rPr>
        <w:t xml:space="preserve">. </w:t>
      </w:r>
      <w:r w:rsidRPr="00D20E40">
        <w:t xml:space="preserve">Esta linguagem fornece interoperabilidade com o </w:t>
      </w:r>
      <w:r w:rsidRPr="00D20E40">
        <w:rPr>
          <w:i/>
        </w:rPr>
        <w:t>Java</w:t>
      </w:r>
      <w:r w:rsidRPr="00D20E40">
        <w:t xml:space="preserve"> </w:t>
      </w:r>
      <w:sdt>
        <w:sdtPr>
          <w:id w:val="1600054200"/>
          <w:citation/>
        </w:sdtPr>
        <w:sdtEndPr/>
        <w:sdtContent>
          <w:r w:rsidR="001A3EC5" w:rsidRPr="00D20E40">
            <w:fldChar w:fldCharType="begin"/>
          </w:r>
          <w:r w:rsidR="001A3EC5" w:rsidRPr="00D20E40">
            <w:instrText xml:space="preserve"> CITATION Ora1 \l 1033 </w:instrText>
          </w:r>
          <w:r w:rsidR="001A3EC5" w:rsidRPr="00D20E40">
            <w:fldChar w:fldCharType="separate"/>
          </w:r>
          <w:r w:rsidR="001A3EC5" w:rsidRPr="00D20E40">
            <w:rPr>
              <w:noProof/>
            </w:rPr>
            <w:t>(Oracle Corporation, n.d.)</w:t>
          </w:r>
          <w:r w:rsidR="001A3EC5" w:rsidRPr="00D20E40">
            <w:fldChar w:fldCharType="end"/>
          </w:r>
        </w:sdtContent>
      </w:sdt>
      <w:r w:rsidR="001A3EC5" w:rsidRPr="00D20E40">
        <w:t xml:space="preserve"> </w:t>
      </w:r>
      <w:r w:rsidRPr="00D20E40">
        <w:t xml:space="preserve">e, por conseguinte, com a </w:t>
      </w:r>
      <w:r w:rsidRPr="00D20E40">
        <w:rPr>
          <w:i/>
        </w:rPr>
        <w:t>JVM</w:t>
      </w:r>
      <w:r w:rsidRPr="00D20E40">
        <w:t xml:space="preserve">. Outra vantagem importante é a característica de </w:t>
      </w:r>
      <w:r w:rsidRPr="00D20E40">
        <w:rPr>
          <w:i/>
        </w:rPr>
        <w:t xml:space="preserve">Null Safety, </w:t>
      </w:r>
      <w:r w:rsidRPr="00D20E40">
        <w:t>que, de um modo geral, lida com situações relacionadas com a utilização de uma referência</w:t>
      </w:r>
      <w:r w:rsidR="001B59D5" w:rsidRPr="00D20E40">
        <w:rPr>
          <w:color w:val="000000" w:themeColor="text1"/>
        </w:rPr>
        <w:t xml:space="preserve"> nula</w:t>
      </w:r>
      <w:r w:rsidRPr="00D20E40">
        <w:t>.</w:t>
      </w:r>
    </w:p>
    <w:p w:rsidR="0053022B" w:rsidRPr="00D20E40" w:rsidRDefault="0046442B" w:rsidP="0053022B">
      <w:r w:rsidRPr="00D20E40">
        <w:lastRenderedPageBreak/>
        <w:t xml:space="preserve">O módulo principal contém </w:t>
      </w:r>
      <w:r w:rsidR="0053022B" w:rsidRPr="00D20E40">
        <w:t>parte da lógica inerente ao projeto, e inter</w:t>
      </w:r>
      <w:r w:rsidR="00554654" w:rsidRPr="00D20E40">
        <w:t>age com as outras componentes</w:t>
      </w:r>
      <w:r w:rsidR="0053022B" w:rsidRPr="00D20E40">
        <w:t>.</w:t>
      </w:r>
      <w:r w:rsidR="005D40D7" w:rsidRPr="00D20E40">
        <w:t xml:space="preserve"> Uma delas é </w:t>
      </w:r>
      <w:r w:rsidR="0053022B" w:rsidRPr="00D20E40">
        <w:t>a aplicação móvel</w:t>
      </w:r>
      <w:r w:rsidR="00F21D92" w:rsidRPr="00D20E40">
        <w:t>, onde o Módulo Principal</w:t>
      </w:r>
      <w:r w:rsidR="00830781" w:rsidRPr="00D20E40">
        <w:t xml:space="preserve"> funciona</w:t>
      </w:r>
      <w:r w:rsidR="0053022B" w:rsidRPr="00D20E40">
        <w:t xml:space="preserve"> como fornecedora de dados</w:t>
      </w:r>
      <w:r w:rsidR="00A027E2" w:rsidRPr="00D20E40">
        <w:t>,</w:t>
      </w:r>
      <w:r w:rsidR="0053022B" w:rsidRPr="00D20E40">
        <w:t xml:space="preserve"> sendo</w:t>
      </w:r>
      <w:r w:rsidR="00A027E2" w:rsidRPr="00D20E40">
        <w:t xml:space="preserve"> que</w:t>
      </w:r>
      <w:r w:rsidR="00B373E7" w:rsidRPr="00D20E40">
        <w:t xml:space="preserve"> é</w:t>
      </w:r>
      <w:r w:rsidR="0053022B" w:rsidRPr="00D20E40">
        <w:t xml:space="preserve"> responsável por disponibilizar uma API para as várias funcionalidades do SINCRO Mobile.</w:t>
      </w:r>
    </w:p>
    <w:p w:rsidR="002200D3" w:rsidRPr="00D20E40" w:rsidRDefault="002200D3" w:rsidP="0053022B">
      <w:bookmarkStart w:id="33" w:name="_Toc519522234"/>
    </w:p>
    <w:p w:rsidR="0053022B" w:rsidRPr="00D20E40" w:rsidRDefault="0053022B" w:rsidP="001F6CB4">
      <w:pPr>
        <w:pStyle w:val="Cabealho3"/>
      </w:pPr>
      <w:bookmarkStart w:id="34" w:name="_Toc523954726"/>
      <w:r w:rsidRPr="00D20E40">
        <w:t>Camada de negócio</w:t>
      </w:r>
      <w:bookmarkEnd w:id="33"/>
      <w:bookmarkEnd w:id="34"/>
    </w:p>
    <w:p w:rsidR="00463595" w:rsidRPr="00D20E40" w:rsidRDefault="00463595" w:rsidP="00463595"/>
    <w:p w:rsidR="0053022B" w:rsidRPr="00D20E40" w:rsidRDefault="0053022B" w:rsidP="0053022B">
      <w:r w:rsidRPr="00D20E40">
        <w:t xml:space="preserve">A </w:t>
      </w:r>
      <w:r w:rsidR="00C67688" w:rsidRPr="00D20E40">
        <w:t>Camada de N</w:t>
      </w:r>
      <w:r w:rsidRPr="00D20E40">
        <w:t xml:space="preserve">egócio representa </w:t>
      </w:r>
      <w:r w:rsidR="00D83420" w:rsidRPr="00D20E40">
        <w:t xml:space="preserve">a componente central, </w:t>
      </w:r>
      <w:r w:rsidRPr="00D20E40">
        <w:t xml:space="preserve">o </w:t>
      </w:r>
      <w:r w:rsidRPr="00D20E40">
        <w:rPr>
          <w:i/>
        </w:rPr>
        <w:t xml:space="preserve">core </w:t>
      </w:r>
      <w:r w:rsidRPr="00D20E40">
        <w:t>do sistema, ou s</w:t>
      </w:r>
      <w:r w:rsidR="00030BB0" w:rsidRPr="00D20E40">
        <w:t>eja, toda a lógica inerente ao Módulo P</w:t>
      </w:r>
      <w:r w:rsidR="003C4DDC" w:rsidRPr="00D20E40">
        <w:t>rincipal pertence à Camada de N</w:t>
      </w:r>
      <w:r w:rsidRPr="00D20E40">
        <w:t xml:space="preserve">egócio. Nesta camada é usada a </w:t>
      </w:r>
      <w:r w:rsidRPr="00D20E40">
        <w:rPr>
          <w:i/>
        </w:rPr>
        <w:t>framework</w:t>
      </w:r>
      <w:r w:rsidR="00BA6AC9" w:rsidRPr="00D20E40">
        <w:rPr>
          <w:i/>
          <w:spacing w:val="-11"/>
        </w:rPr>
        <w:t xml:space="preserve"> </w:t>
      </w:r>
      <w:r w:rsidRPr="00D20E40">
        <w:rPr>
          <w:i/>
        </w:rPr>
        <w:t>Sprin</w:t>
      </w:r>
      <w:r w:rsidR="00BA6AC9" w:rsidRPr="00D20E40">
        <w:rPr>
          <w:i/>
        </w:rPr>
        <w:t xml:space="preserve">g </w:t>
      </w:r>
      <w:sdt>
        <w:sdtPr>
          <w:rPr>
            <w:i/>
          </w:rPr>
          <w:id w:val="-321893598"/>
          <w:citation/>
        </w:sdtPr>
        <w:sdtEndPr/>
        <w:sdtContent>
          <w:r w:rsidR="00BA6AC9" w:rsidRPr="00D20E40">
            <w:rPr>
              <w:i/>
            </w:rPr>
            <w:fldChar w:fldCharType="begin"/>
          </w:r>
          <w:r w:rsidR="00BA6AC9" w:rsidRPr="00D20E40">
            <w:rPr>
              <w:i/>
            </w:rPr>
            <w:instrText xml:space="preserve"> CITATION Piv \l 1033 </w:instrText>
          </w:r>
          <w:r w:rsidR="00BA6AC9" w:rsidRPr="00D20E40">
            <w:rPr>
              <w:i/>
            </w:rPr>
            <w:fldChar w:fldCharType="separate"/>
          </w:r>
          <w:r w:rsidR="00BA6AC9" w:rsidRPr="00D20E40">
            <w:rPr>
              <w:noProof/>
            </w:rPr>
            <w:t>(Pivotal Software, n.d.)</w:t>
          </w:r>
          <w:r w:rsidR="00BA6AC9" w:rsidRPr="00D20E40">
            <w:rPr>
              <w:i/>
            </w:rPr>
            <w:fldChar w:fldCharType="end"/>
          </w:r>
        </w:sdtContent>
      </w:sdt>
      <w:r w:rsidR="006E1FAB" w:rsidRPr="00D20E40">
        <w:t>,</w:t>
      </w:r>
      <w:r w:rsidRPr="00D20E40">
        <w:rPr>
          <w:i/>
        </w:rPr>
        <w:t xml:space="preserve"> </w:t>
      </w:r>
      <w:r w:rsidRPr="00D20E40">
        <w:t xml:space="preserve">desenvolvida para </w:t>
      </w:r>
      <w:r w:rsidR="00B34BD5" w:rsidRPr="00D20E40">
        <w:rPr>
          <w:i/>
        </w:rPr>
        <w:t>Java</w:t>
      </w:r>
      <w:r w:rsidR="0036625D" w:rsidRPr="00D20E40">
        <w:t xml:space="preserve"> </w:t>
      </w:r>
      <w:sdt>
        <w:sdtPr>
          <w:id w:val="-1470198668"/>
          <w:citation/>
        </w:sdtPr>
        <w:sdtEndPr/>
        <w:sdtContent>
          <w:r w:rsidR="0036625D" w:rsidRPr="00D20E40">
            <w:fldChar w:fldCharType="begin"/>
          </w:r>
          <w:r w:rsidR="0036625D" w:rsidRPr="00D20E40">
            <w:instrText xml:space="preserve"> CITATION Ora1 \l 1033 </w:instrText>
          </w:r>
          <w:r w:rsidR="0036625D" w:rsidRPr="00D20E40">
            <w:fldChar w:fldCharType="separate"/>
          </w:r>
          <w:r w:rsidR="0036625D" w:rsidRPr="00D20E40">
            <w:rPr>
              <w:noProof/>
            </w:rPr>
            <w:t>(Oracle Corporation, n.d.)</w:t>
          </w:r>
          <w:r w:rsidR="0036625D" w:rsidRPr="00D20E40">
            <w:fldChar w:fldCharType="end"/>
          </w:r>
        </w:sdtContent>
      </w:sdt>
      <w:r w:rsidR="002E4366" w:rsidRPr="00D20E40">
        <w:t xml:space="preserve">, </w:t>
      </w:r>
      <w:r w:rsidRPr="00D20E40">
        <w:t>constituída por diversos módulos que oferecem uma gama de serviços abrangente.</w:t>
      </w:r>
    </w:p>
    <w:p w:rsidR="002200D3" w:rsidRPr="00D20E40" w:rsidRDefault="005F5885" w:rsidP="002200D3">
      <w:r w:rsidRPr="00D20E40">
        <w:t>A</w:t>
      </w:r>
      <w:r w:rsidR="002200D3" w:rsidRPr="00D20E40">
        <w:t xml:space="preserve"> </w:t>
      </w:r>
      <w:r w:rsidR="009D3CBB" w:rsidRPr="00D20E40">
        <w:t>procura</w:t>
      </w:r>
      <w:r w:rsidR="00ED494B" w:rsidRPr="00D20E40">
        <w:t xml:space="preserve"> da tecnologia</w:t>
      </w:r>
      <w:r w:rsidR="002200D3" w:rsidRPr="00D20E40">
        <w:t xml:space="preserve"> foi realizada com base em tecnologias que permitissem um servidor informático assente no estilo arquitetural </w:t>
      </w:r>
      <w:r w:rsidR="002200D3" w:rsidRPr="00D20E40">
        <w:rPr>
          <w:i/>
        </w:rPr>
        <w:t>REST</w:t>
      </w:r>
      <w:r w:rsidR="002200D3" w:rsidRPr="00D20E40">
        <w:t xml:space="preserve">. Uma vez que a Componente Principal se trata de uma </w:t>
      </w:r>
      <w:r w:rsidR="002200D3" w:rsidRPr="00D20E40">
        <w:rPr>
          <w:i/>
        </w:rPr>
        <w:t>Web API</w:t>
      </w:r>
      <w:r w:rsidR="002200D3" w:rsidRPr="00D20E40">
        <w:t xml:space="preserve"> que fornece dados à Componente Móvel, o protocolo </w:t>
      </w:r>
      <w:r w:rsidR="002200D3" w:rsidRPr="00D20E40">
        <w:rPr>
          <w:i/>
        </w:rPr>
        <w:t>HTTP stateless</w:t>
      </w:r>
      <w:r w:rsidR="002200D3" w:rsidRPr="00D20E40">
        <w:t xml:space="preserve"> proporcionado pelo </w:t>
      </w:r>
      <w:r w:rsidR="002200D3" w:rsidRPr="00D20E40">
        <w:rPr>
          <w:i/>
        </w:rPr>
        <w:t>REST</w:t>
      </w:r>
      <w:r w:rsidR="002200D3" w:rsidRPr="00D20E40">
        <w:t xml:space="preserve"> revelou ser ideal na realização da comunicação entre componentes.</w:t>
      </w:r>
    </w:p>
    <w:p w:rsidR="002200D3" w:rsidRPr="00D20E40" w:rsidRDefault="002200D3" w:rsidP="002200D3">
      <w:r w:rsidRPr="00D20E40">
        <w:t xml:space="preserve">O </w:t>
      </w:r>
      <w:r w:rsidRPr="00D20E40">
        <w:rPr>
          <w:i/>
        </w:rPr>
        <w:t>Spring</w:t>
      </w:r>
      <w:r w:rsidRPr="00D20E40">
        <w:t xml:space="preserve"> proporciona a criação de uma </w:t>
      </w:r>
      <w:r w:rsidRPr="00D20E40">
        <w:rPr>
          <w:i/>
        </w:rPr>
        <w:t>Web API REST</w:t>
      </w:r>
      <w:r w:rsidRPr="00D20E40">
        <w:t xml:space="preserve"> de uma forma prática e simples para o programador. As facilidades proporcionadas por esta tecnologia são encontradas a nível da segurança, transações com a base de dados e organização de código.</w:t>
      </w:r>
    </w:p>
    <w:p w:rsidR="00EE7DBB" w:rsidRPr="00D20E40" w:rsidRDefault="00EE7DBB" w:rsidP="00AC22D0"/>
    <w:p w:rsidR="00D42654" w:rsidRPr="00D20E40" w:rsidRDefault="00D42654" w:rsidP="001F6CB4">
      <w:pPr>
        <w:pStyle w:val="Cabealho3"/>
      </w:pPr>
      <w:bookmarkStart w:id="35" w:name="_Toc512888607"/>
      <w:bookmarkStart w:id="36" w:name="_Toc515111329"/>
      <w:bookmarkStart w:id="37" w:name="_Toc519522235"/>
      <w:bookmarkStart w:id="38" w:name="_Toc523954727"/>
      <w:r w:rsidRPr="00D20E40">
        <w:t>Camada de dados</w:t>
      </w:r>
      <w:bookmarkEnd w:id="35"/>
      <w:bookmarkEnd w:id="36"/>
      <w:bookmarkEnd w:id="37"/>
      <w:bookmarkEnd w:id="38"/>
    </w:p>
    <w:p w:rsidR="00463595" w:rsidRPr="00D20E40" w:rsidRDefault="00463595" w:rsidP="00463595"/>
    <w:p w:rsidR="00D42654" w:rsidRPr="00D20E40" w:rsidRDefault="00840210" w:rsidP="00D42654">
      <w:r w:rsidRPr="00D20E40">
        <w:t xml:space="preserve">De forma a concretizar a Camada de </w:t>
      </w:r>
      <w:r w:rsidR="004D515E" w:rsidRPr="00D20E40">
        <w:t>Dados,</w:t>
      </w:r>
      <w:r w:rsidR="001E6E39" w:rsidRPr="00D20E40">
        <w:t xml:space="preserve"> </w:t>
      </w:r>
      <w:r w:rsidR="00B11AB2" w:rsidRPr="00D20E40">
        <w:t xml:space="preserve">foi utilizado como </w:t>
      </w:r>
      <w:r w:rsidR="009F616A" w:rsidRPr="00D20E40">
        <w:t>Sistema</w:t>
      </w:r>
      <w:r w:rsidR="009F616A" w:rsidRPr="00D20E40">
        <w:rPr>
          <w:spacing w:val="-18"/>
        </w:rPr>
        <w:t xml:space="preserve"> </w:t>
      </w:r>
      <w:r w:rsidR="009F616A" w:rsidRPr="00D20E40">
        <w:t>de</w:t>
      </w:r>
      <w:r w:rsidR="009F616A" w:rsidRPr="00D20E40">
        <w:rPr>
          <w:spacing w:val="-17"/>
        </w:rPr>
        <w:t xml:space="preserve"> </w:t>
      </w:r>
      <w:r w:rsidR="009F616A" w:rsidRPr="00D20E40">
        <w:t>Gestão</w:t>
      </w:r>
      <w:r w:rsidR="009F616A" w:rsidRPr="00D20E40">
        <w:rPr>
          <w:spacing w:val="-17"/>
        </w:rPr>
        <w:t xml:space="preserve"> </w:t>
      </w:r>
      <w:r w:rsidR="009F616A" w:rsidRPr="00D20E40">
        <w:t>de</w:t>
      </w:r>
      <w:r w:rsidR="009F616A" w:rsidRPr="00D20E40">
        <w:rPr>
          <w:spacing w:val="-17"/>
        </w:rPr>
        <w:t xml:space="preserve"> </w:t>
      </w:r>
      <w:r w:rsidR="009F616A" w:rsidRPr="00D20E40">
        <w:t>Base</w:t>
      </w:r>
      <w:r w:rsidR="009F616A" w:rsidRPr="00D20E40">
        <w:rPr>
          <w:spacing w:val="-17"/>
        </w:rPr>
        <w:t xml:space="preserve"> </w:t>
      </w:r>
      <w:r w:rsidR="009F616A" w:rsidRPr="00D20E40">
        <w:t>de</w:t>
      </w:r>
      <w:r w:rsidR="009F616A" w:rsidRPr="00D20E40">
        <w:rPr>
          <w:spacing w:val="-17"/>
        </w:rPr>
        <w:t xml:space="preserve"> </w:t>
      </w:r>
      <w:r w:rsidR="009F616A" w:rsidRPr="00D20E40">
        <w:t>Dados</w:t>
      </w:r>
      <w:r w:rsidR="002E4423" w:rsidRPr="00D20E40">
        <w:t xml:space="preserve"> (SGBD)</w:t>
      </w:r>
      <w:r w:rsidR="009F616A" w:rsidRPr="00D20E40">
        <w:rPr>
          <w:spacing w:val="-17"/>
        </w:rPr>
        <w:t xml:space="preserve"> </w:t>
      </w:r>
      <w:r w:rsidR="00D42654" w:rsidRPr="00D20E40">
        <w:t>o PostgreSQL Server</w:t>
      </w:r>
      <w:r w:rsidR="002F7526" w:rsidRPr="00D20E40">
        <w:t xml:space="preserve"> </w:t>
      </w:r>
      <w:sdt>
        <w:sdtPr>
          <w:id w:val="2021423713"/>
          <w:citation/>
        </w:sdtPr>
        <w:sdtEndPr/>
        <w:sdtContent>
          <w:r w:rsidR="002F7526" w:rsidRPr="00D20E40">
            <w:fldChar w:fldCharType="begin"/>
          </w:r>
          <w:r w:rsidR="002F7526" w:rsidRPr="00D20E40">
            <w:instrText xml:space="preserve"> CITATION The \l 1033 </w:instrText>
          </w:r>
          <w:r w:rsidR="002F7526" w:rsidRPr="00D20E40">
            <w:fldChar w:fldCharType="separate"/>
          </w:r>
          <w:r w:rsidR="002F7526" w:rsidRPr="00D20E40">
            <w:rPr>
              <w:noProof/>
            </w:rPr>
            <w:t>(The PostgreSQL Global Development Group, n.d.)</w:t>
          </w:r>
          <w:r w:rsidR="002F7526" w:rsidRPr="00D20E40">
            <w:fldChar w:fldCharType="end"/>
          </w:r>
        </w:sdtContent>
      </w:sdt>
      <w:r w:rsidR="00D42654" w:rsidRPr="00D20E40">
        <w:t xml:space="preserve">, </w:t>
      </w:r>
      <w:r w:rsidR="00F520DF" w:rsidRPr="00D20E40">
        <w:t>dado que</w:t>
      </w:r>
      <w:r w:rsidR="00D42654" w:rsidRPr="00D20E40">
        <w:t xml:space="preserve"> </w:t>
      </w:r>
      <w:r w:rsidR="00F520DF" w:rsidRPr="00D20E40">
        <w:t>o mesmo se encontra</w:t>
      </w:r>
      <w:r w:rsidR="00D42654" w:rsidRPr="00D20E40">
        <w:t xml:space="preserve"> disponível na comunidade</w:t>
      </w:r>
      <w:r w:rsidR="00D42654" w:rsidRPr="00D20E40">
        <w:rPr>
          <w:spacing w:val="-4"/>
        </w:rPr>
        <w:t xml:space="preserve"> </w:t>
      </w:r>
      <w:r w:rsidR="00D42654" w:rsidRPr="00D20E40">
        <w:rPr>
          <w:i/>
        </w:rPr>
        <w:t>OpenSource</w:t>
      </w:r>
      <w:r w:rsidR="00F80E84" w:rsidRPr="00D20E40">
        <w:t>.</w:t>
      </w:r>
      <w:r w:rsidR="0080278E" w:rsidRPr="00D20E40">
        <w:t xml:space="preserve"> A comunidade</w:t>
      </w:r>
      <w:r w:rsidR="00B14F91" w:rsidRPr="00D20E40">
        <w:t xml:space="preserve"> </w:t>
      </w:r>
      <w:r w:rsidR="00D42654" w:rsidRPr="00D20E40">
        <w:t xml:space="preserve">fornece um desenvolvimento constante para esta tecnologia, </w:t>
      </w:r>
      <w:r w:rsidR="00E43E36" w:rsidRPr="00D20E40">
        <w:t xml:space="preserve">e, </w:t>
      </w:r>
      <w:r w:rsidR="0050484A" w:rsidRPr="00D20E40">
        <w:t>desta forma,</w:t>
      </w:r>
      <w:r w:rsidR="00D42654" w:rsidRPr="00D20E40">
        <w:t xml:space="preserve"> não está vinculada a nenhuma empresa em particular. </w:t>
      </w:r>
      <w:r w:rsidR="00E72587" w:rsidRPr="00D20E40">
        <w:t>Para além desta vantagem, o SGBD escolhido está</w:t>
      </w:r>
      <w:r w:rsidR="00C26ED5" w:rsidRPr="00D20E40">
        <w:t xml:space="preserve"> disponível para diversos Sistemas O</w:t>
      </w:r>
      <w:r w:rsidR="00F62C56" w:rsidRPr="00D20E40">
        <w:t xml:space="preserve">perativos, o que favorece </w:t>
      </w:r>
      <w:r w:rsidR="00882D46" w:rsidRPr="00D20E40">
        <w:t>em termos de</w:t>
      </w:r>
      <w:r w:rsidR="00F62C56" w:rsidRPr="00D20E40">
        <w:t xml:space="preserve"> portabilidade </w:t>
      </w:r>
      <w:r w:rsidR="0012723E" w:rsidRPr="00D20E40">
        <w:t>esta</w:t>
      </w:r>
      <w:r w:rsidR="00F62C56" w:rsidRPr="00D20E40">
        <w:t xml:space="preserve"> tecnologi</w:t>
      </w:r>
      <w:r w:rsidR="0009485E" w:rsidRPr="00D20E40">
        <w:t>a.</w:t>
      </w:r>
    </w:p>
    <w:p w:rsidR="00D42654" w:rsidRPr="00D20E40" w:rsidRDefault="00D42654" w:rsidP="00D42654">
      <w:r w:rsidRPr="00D20E40">
        <w:t xml:space="preserve">Foi utilizada também a framework </w:t>
      </w:r>
      <w:r w:rsidRPr="00D20E40">
        <w:rPr>
          <w:i/>
        </w:rPr>
        <w:t>Hibernate</w:t>
      </w:r>
      <w:r w:rsidR="00AF7AC4" w:rsidRPr="00D20E40">
        <w:t xml:space="preserve"> </w:t>
      </w:r>
      <w:sdt>
        <w:sdtPr>
          <w:id w:val="1262497065"/>
          <w:citation/>
        </w:sdtPr>
        <w:sdtEndPr/>
        <w:sdtContent>
          <w:r w:rsidR="00AF7AC4" w:rsidRPr="00D20E40">
            <w:fldChar w:fldCharType="begin"/>
          </w:r>
          <w:r w:rsidR="00AF7AC4" w:rsidRPr="00D20E40">
            <w:instrText xml:space="preserve"> CITATION Red \l 1033 </w:instrText>
          </w:r>
          <w:r w:rsidR="00AF7AC4" w:rsidRPr="00D20E40">
            <w:fldChar w:fldCharType="separate"/>
          </w:r>
          <w:r w:rsidR="00AF7AC4" w:rsidRPr="00D20E40">
            <w:rPr>
              <w:noProof/>
            </w:rPr>
            <w:t>(Red Hat, n.d.)</w:t>
          </w:r>
          <w:r w:rsidR="00AF7AC4" w:rsidRPr="00D20E40">
            <w:fldChar w:fldCharType="end"/>
          </w:r>
        </w:sdtContent>
      </w:sdt>
      <w:r w:rsidRPr="00D20E40">
        <w:t xml:space="preserve">. </w:t>
      </w:r>
      <w:r w:rsidR="00BE559E" w:rsidRPr="00D20E40">
        <w:t>Esta</w:t>
      </w:r>
      <w:r w:rsidRPr="00D20E40">
        <w:rPr>
          <w:spacing w:val="-15"/>
        </w:rPr>
        <w:t xml:space="preserve"> </w:t>
      </w:r>
      <w:r w:rsidRPr="00D20E40">
        <w:t>biblioteca</w:t>
      </w:r>
      <w:r w:rsidRPr="00D20E40">
        <w:rPr>
          <w:spacing w:val="-15"/>
        </w:rPr>
        <w:t xml:space="preserve"> </w:t>
      </w:r>
      <w:r w:rsidRPr="00D20E40">
        <w:t>desenvolvida</w:t>
      </w:r>
      <w:r w:rsidRPr="00D20E40">
        <w:rPr>
          <w:spacing w:val="-16"/>
        </w:rPr>
        <w:t xml:space="preserve"> </w:t>
      </w:r>
      <w:r w:rsidRPr="00D20E40">
        <w:t>para</w:t>
      </w:r>
      <w:r w:rsidRPr="00D20E40">
        <w:rPr>
          <w:spacing w:val="-15"/>
        </w:rPr>
        <w:t xml:space="preserve"> </w:t>
      </w:r>
      <w:r w:rsidRPr="00D20E40">
        <w:t>Java</w:t>
      </w:r>
      <w:r w:rsidRPr="00D20E40">
        <w:rPr>
          <w:spacing w:val="-16"/>
        </w:rPr>
        <w:t xml:space="preserve"> </w:t>
      </w:r>
      <w:r w:rsidR="007328B0" w:rsidRPr="00D20E40">
        <w:t>tem</w:t>
      </w:r>
      <w:r w:rsidRPr="00D20E40">
        <w:rPr>
          <w:spacing w:val="-15"/>
        </w:rPr>
        <w:t xml:space="preserve"> </w:t>
      </w:r>
      <w:r w:rsidRPr="00D20E40">
        <w:t>o</w:t>
      </w:r>
      <w:r w:rsidRPr="00D20E40">
        <w:rPr>
          <w:spacing w:val="-16"/>
        </w:rPr>
        <w:t xml:space="preserve"> </w:t>
      </w:r>
      <w:r w:rsidRPr="00D20E40">
        <w:t>intuito</w:t>
      </w:r>
      <w:r w:rsidRPr="00D20E40">
        <w:rPr>
          <w:spacing w:val="-15"/>
        </w:rPr>
        <w:t xml:space="preserve"> </w:t>
      </w:r>
      <w:r w:rsidRPr="00D20E40">
        <w:t>de</w:t>
      </w:r>
      <w:r w:rsidRPr="00D20E40">
        <w:rPr>
          <w:spacing w:val="-16"/>
        </w:rPr>
        <w:t xml:space="preserve"> </w:t>
      </w:r>
      <w:r w:rsidRPr="00D20E40">
        <w:t xml:space="preserve">fornecer uma </w:t>
      </w:r>
      <w:r w:rsidRPr="00D20E40">
        <w:rPr>
          <w:i/>
        </w:rPr>
        <w:t xml:space="preserve">framework </w:t>
      </w:r>
      <w:r w:rsidRPr="00D20E40">
        <w:t xml:space="preserve">que </w:t>
      </w:r>
      <w:r w:rsidR="009B3846" w:rsidRPr="00D20E40">
        <w:t>permite</w:t>
      </w:r>
      <w:r w:rsidRPr="00D20E40">
        <w:t xml:space="preserve"> mapear objetos pertencentes ao modelo de domínio</w:t>
      </w:r>
      <w:r w:rsidRPr="00D20E40">
        <w:rPr>
          <w:i/>
        </w:rPr>
        <w:t xml:space="preserve"> </w:t>
      </w:r>
      <w:r w:rsidRPr="00D20E40">
        <w:t>em objetos equivalentes no respetivo modelo</w:t>
      </w:r>
      <w:r w:rsidRPr="00D20E40">
        <w:rPr>
          <w:spacing w:val="-13"/>
        </w:rPr>
        <w:t xml:space="preserve"> </w:t>
      </w:r>
      <w:r w:rsidRPr="00D20E40">
        <w:t>relacional.</w:t>
      </w:r>
    </w:p>
    <w:p w:rsidR="00D821CC" w:rsidRPr="00D20E40" w:rsidRDefault="00D821CC" w:rsidP="00AC22D0"/>
    <w:p w:rsidR="005D2D31" w:rsidRPr="00D20E40" w:rsidRDefault="005D2D31" w:rsidP="00AC22D0"/>
    <w:p w:rsidR="005D2D31" w:rsidRPr="00D20E40" w:rsidRDefault="005D2D31" w:rsidP="00AC22D0"/>
    <w:p w:rsidR="00325A50" w:rsidRPr="00D20E40" w:rsidRDefault="00325A50" w:rsidP="001F6CB4">
      <w:pPr>
        <w:pStyle w:val="Cabealho3"/>
      </w:pPr>
      <w:bookmarkStart w:id="39" w:name="_Toc512888609"/>
      <w:bookmarkStart w:id="40" w:name="_Toc515111331"/>
      <w:bookmarkStart w:id="41" w:name="_Toc519522236"/>
      <w:bookmarkStart w:id="42" w:name="_Toc523954728"/>
      <w:r w:rsidRPr="00D20E40">
        <w:lastRenderedPageBreak/>
        <w:t>Camada Cliente</w:t>
      </w:r>
      <w:bookmarkEnd w:id="39"/>
      <w:bookmarkEnd w:id="40"/>
      <w:bookmarkEnd w:id="41"/>
      <w:bookmarkEnd w:id="42"/>
    </w:p>
    <w:p w:rsidR="00463595" w:rsidRPr="00D20E40" w:rsidRDefault="00463595" w:rsidP="00463595"/>
    <w:p w:rsidR="00325A50" w:rsidRPr="00D20E40" w:rsidRDefault="006A761B" w:rsidP="00325A50">
      <w:r w:rsidRPr="00D20E40">
        <w:t>A Camada C</w:t>
      </w:r>
      <w:r w:rsidR="00325A50" w:rsidRPr="00D20E40">
        <w:t>liente repres</w:t>
      </w:r>
      <w:r w:rsidR="009A33AC" w:rsidRPr="00D20E40">
        <w:t xml:space="preserve">enta a componente aplicacional </w:t>
      </w:r>
      <w:r w:rsidR="00325A50" w:rsidRPr="00D20E40">
        <w:t xml:space="preserve">que neste </w:t>
      </w:r>
      <w:r w:rsidR="00A271C0" w:rsidRPr="00D20E40">
        <w:t>caso é uma aplicação móvel.</w:t>
      </w:r>
      <w:r w:rsidR="00A271C0" w:rsidRPr="00D20E40">
        <w:br/>
        <w:t>Na Camada C</w:t>
      </w:r>
      <w:r w:rsidR="00325A50" w:rsidRPr="00D20E40">
        <w:t xml:space="preserve">liente foi utilizado </w:t>
      </w:r>
      <w:r w:rsidR="00325A50" w:rsidRPr="00D20E40">
        <w:rPr>
          <w:i/>
        </w:rPr>
        <w:t>React Native</w:t>
      </w:r>
      <w:r w:rsidR="009C1384" w:rsidRPr="00D20E40">
        <w:rPr>
          <w:i/>
        </w:rPr>
        <w:t xml:space="preserve"> </w:t>
      </w:r>
      <w:sdt>
        <w:sdtPr>
          <w:rPr>
            <w:i/>
          </w:rPr>
          <w:id w:val="2143457047"/>
          <w:citation/>
        </w:sdtPr>
        <w:sdtEndPr/>
        <w:sdtContent>
          <w:r w:rsidR="009C1384" w:rsidRPr="00D20E40">
            <w:rPr>
              <w:i/>
            </w:rPr>
            <w:fldChar w:fldCharType="begin"/>
          </w:r>
          <w:r w:rsidR="009C1384" w:rsidRPr="00D20E40">
            <w:rPr>
              <w:i/>
            </w:rPr>
            <w:instrText xml:space="preserve"> CITATION Fac \l 1033 </w:instrText>
          </w:r>
          <w:r w:rsidR="009C1384" w:rsidRPr="00D20E40">
            <w:rPr>
              <w:i/>
            </w:rPr>
            <w:fldChar w:fldCharType="separate"/>
          </w:r>
          <w:r w:rsidR="009C1384" w:rsidRPr="00D20E40">
            <w:rPr>
              <w:noProof/>
            </w:rPr>
            <w:t>(Facebook, n.d.)</w:t>
          </w:r>
          <w:r w:rsidR="009C1384" w:rsidRPr="00D20E40">
            <w:rPr>
              <w:i/>
            </w:rPr>
            <w:fldChar w:fldCharType="end"/>
          </w:r>
        </w:sdtContent>
      </w:sdt>
      <w:r w:rsidR="00325A50" w:rsidRPr="00D20E40">
        <w:t xml:space="preserve">. </w:t>
      </w:r>
      <w:r w:rsidR="009C1384" w:rsidRPr="00D20E40">
        <w:t>U</w:t>
      </w:r>
      <w:r w:rsidR="00325A50" w:rsidRPr="00D20E40">
        <w:t xml:space="preserve">ma tecnologia de desenvolvimento de aplicações móveis nativas para multiplataforma (Android e iOS) em que </w:t>
      </w:r>
      <w:r w:rsidR="00354766" w:rsidRPr="00D20E40">
        <w:t>parte</w:t>
      </w:r>
      <w:r w:rsidR="00896FA5" w:rsidRPr="00D20E40">
        <w:t xml:space="preserve"> d</w:t>
      </w:r>
      <w:r w:rsidR="00325A50" w:rsidRPr="00D20E40">
        <w:t xml:space="preserve">o código é partilhado entre as duas versões. É usado </w:t>
      </w:r>
      <w:r w:rsidR="00325A50" w:rsidRPr="00D20E40">
        <w:rPr>
          <w:i/>
        </w:rPr>
        <w:t>JavaScript</w:t>
      </w:r>
      <w:r w:rsidR="007D0436" w:rsidRPr="00D20E40">
        <w:t xml:space="preserve"> </w:t>
      </w:r>
      <w:sdt>
        <w:sdtPr>
          <w:id w:val="1324934357"/>
          <w:citation/>
        </w:sdtPr>
        <w:sdtEndPr/>
        <w:sdtContent>
          <w:r w:rsidR="007D0436" w:rsidRPr="00D20E40">
            <w:fldChar w:fldCharType="begin"/>
          </w:r>
          <w:r w:rsidR="007D0436" w:rsidRPr="00D20E40">
            <w:instrText xml:space="preserve"> CITATION Cod \l 1033 </w:instrText>
          </w:r>
          <w:r w:rsidR="007D0436" w:rsidRPr="00D20E40">
            <w:fldChar w:fldCharType="separate"/>
          </w:r>
          <w:r w:rsidR="007D0436" w:rsidRPr="00D20E40">
            <w:rPr>
              <w:noProof/>
            </w:rPr>
            <w:t>(Code School, n.d.)</w:t>
          </w:r>
          <w:r w:rsidR="007D0436" w:rsidRPr="00D20E40">
            <w:fldChar w:fldCharType="end"/>
          </w:r>
        </w:sdtContent>
      </w:sdt>
      <w:r w:rsidR="00325A50" w:rsidRPr="00D20E40">
        <w:rPr>
          <w:i/>
        </w:rPr>
        <w:t xml:space="preserve"> </w:t>
      </w:r>
      <w:r w:rsidR="00325A50" w:rsidRPr="00D20E40">
        <w:t>para o desenvolvimento de aplicações nesta tecnologia</w:t>
      </w:r>
      <w:r w:rsidR="00503B0D" w:rsidRPr="00D20E40">
        <w:t>,</w:t>
      </w:r>
      <w:r w:rsidR="00325A50" w:rsidRPr="00D20E40">
        <w:t xml:space="preserve"> bem como um </w:t>
      </w:r>
      <w:r w:rsidR="00325A50" w:rsidRPr="00D20E40">
        <w:rPr>
          <w:i/>
        </w:rPr>
        <w:t xml:space="preserve">framework </w:t>
      </w:r>
      <w:r w:rsidR="00325A50" w:rsidRPr="00D20E40">
        <w:t xml:space="preserve">baseado em </w:t>
      </w:r>
      <w:r w:rsidR="00325A50" w:rsidRPr="00D20E40">
        <w:rPr>
          <w:i/>
        </w:rPr>
        <w:t>React</w:t>
      </w:r>
      <w:r w:rsidR="00325A50" w:rsidRPr="00D20E40">
        <w:t xml:space="preserve">. Algumas das vantagens do </w:t>
      </w:r>
      <w:r w:rsidR="00325A50" w:rsidRPr="00D20E40">
        <w:rPr>
          <w:i/>
        </w:rPr>
        <w:t>React Native</w:t>
      </w:r>
      <w:r w:rsidR="00325A50" w:rsidRPr="00D20E40">
        <w:t xml:space="preserve"> </w:t>
      </w:r>
      <w:sdt>
        <w:sdtPr>
          <w:id w:val="2136980512"/>
          <w:citation/>
        </w:sdtPr>
        <w:sdtEndPr/>
        <w:sdtContent>
          <w:r w:rsidR="00165CAA" w:rsidRPr="00D20E40">
            <w:fldChar w:fldCharType="begin"/>
          </w:r>
          <w:r w:rsidR="00165CAA" w:rsidRPr="00D20E40">
            <w:instrText xml:space="preserve"> CITATION Fac \l 1033 </w:instrText>
          </w:r>
          <w:r w:rsidR="00165CAA" w:rsidRPr="00D20E40">
            <w:fldChar w:fldCharType="separate"/>
          </w:r>
          <w:r w:rsidR="00165CAA" w:rsidRPr="00D20E40">
            <w:rPr>
              <w:noProof/>
            </w:rPr>
            <w:t>(Facebook, n.d.)</w:t>
          </w:r>
          <w:r w:rsidR="00165CAA" w:rsidRPr="00D20E40">
            <w:fldChar w:fldCharType="end"/>
          </w:r>
        </w:sdtContent>
      </w:sdt>
      <w:r w:rsidR="00165CAA" w:rsidRPr="00D20E40">
        <w:t xml:space="preserve"> </w:t>
      </w:r>
      <w:r w:rsidR="00325A50" w:rsidRPr="00D20E40">
        <w:t xml:space="preserve">correspondem ao facto da tecnologia ser </w:t>
      </w:r>
      <w:r w:rsidR="00FA55EA" w:rsidRPr="00D20E40">
        <w:rPr>
          <w:i/>
        </w:rPr>
        <w:t>Open</w:t>
      </w:r>
      <w:r w:rsidR="00325A50" w:rsidRPr="00D20E40">
        <w:rPr>
          <w:i/>
        </w:rPr>
        <w:t>Source</w:t>
      </w:r>
      <w:r w:rsidR="00325A50" w:rsidRPr="00D20E40">
        <w:t>, o que</w:t>
      </w:r>
      <w:r w:rsidR="00CD3DD6" w:rsidRPr="00D20E40">
        <w:t>,</w:t>
      </w:r>
      <w:r w:rsidR="00325A50" w:rsidRPr="00D20E40">
        <w:t xml:space="preserve"> por si só</w:t>
      </w:r>
      <w:r w:rsidR="00CD3DD6" w:rsidRPr="00D20E40">
        <w:t>,</w:t>
      </w:r>
      <w:r w:rsidR="00325A50" w:rsidRPr="00D20E40">
        <w:t xml:space="preserve"> corresponde a um suporte contínuo no seu desenvolvimento. Este framework oferece ainda uma funcionalidade de </w:t>
      </w:r>
      <w:r w:rsidR="00521CF2" w:rsidRPr="00D20E40">
        <w:rPr>
          <w:i/>
        </w:rPr>
        <w:t xml:space="preserve">Live </w:t>
      </w:r>
      <w:r w:rsidR="00325A50" w:rsidRPr="00D20E40">
        <w:rPr>
          <w:i/>
        </w:rPr>
        <w:t>Reloading</w:t>
      </w:r>
      <w:r w:rsidR="000C5FE0" w:rsidRPr="00D20E40">
        <w:rPr>
          <w:i/>
        </w:rPr>
        <w:t>,</w:t>
      </w:r>
      <w:r w:rsidR="0011630C" w:rsidRPr="00D20E40">
        <w:t xml:space="preserve"> que </w:t>
      </w:r>
      <w:r w:rsidR="00325A50" w:rsidRPr="00D20E40">
        <w:t xml:space="preserve">permite ao programador </w:t>
      </w:r>
      <w:r w:rsidR="004046B0" w:rsidRPr="00D20E40">
        <w:t xml:space="preserve">realizar em simultâneo </w:t>
      </w:r>
      <w:r w:rsidR="004257BD" w:rsidRPr="00D20E40">
        <w:t>a edição</w:t>
      </w:r>
      <w:r w:rsidR="00877CDF" w:rsidRPr="00D20E40">
        <w:t xml:space="preserve"> de</w:t>
      </w:r>
      <w:r w:rsidR="00325A50" w:rsidRPr="00D20E40">
        <w:t xml:space="preserve"> código e </w:t>
      </w:r>
      <w:r w:rsidR="00AA4F77" w:rsidRPr="00D20E40">
        <w:t>a visualização do</w:t>
      </w:r>
      <w:r w:rsidR="00325A50" w:rsidRPr="00D20E40">
        <w:t xml:space="preserve"> seu resultado, sem necessidade de recompilar o projeto.</w:t>
      </w:r>
    </w:p>
    <w:p w:rsidR="00614971" w:rsidRPr="00D20E40" w:rsidRDefault="00614971" w:rsidP="00614971"/>
    <w:p w:rsidR="003B4DE5" w:rsidRPr="00D20E40" w:rsidRDefault="003B4DE5" w:rsidP="00614971"/>
    <w:p w:rsidR="003B4DE5" w:rsidRPr="00D20E40" w:rsidRDefault="003B4DE5" w:rsidP="00614971"/>
    <w:p w:rsidR="003B4DE5" w:rsidRPr="00D20E40" w:rsidRDefault="003B4DE5" w:rsidP="00614971"/>
    <w:p w:rsidR="003B4DE5" w:rsidRPr="00D20E40" w:rsidRDefault="003B4DE5" w:rsidP="00614971"/>
    <w:p w:rsidR="003B4DE5" w:rsidRPr="00D20E40" w:rsidRDefault="003B4DE5"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3B4DE5" w:rsidRPr="00D20E40" w:rsidRDefault="003B4DE5" w:rsidP="00614971"/>
    <w:p w:rsidR="003B4DE5" w:rsidRPr="00D20E40" w:rsidRDefault="003B4DE5" w:rsidP="00614971"/>
    <w:p w:rsidR="007B298B" w:rsidRPr="00D20E40" w:rsidRDefault="007B298B" w:rsidP="00614971"/>
    <w:p w:rsidR="007B298B" w:rsidRPr="00D20E40" w:rsidRDefault="007B298B" w:rsidP="00614971"/>
    <w:p w:rsidR="007B298B" w:rsidRPr="00D20E40" w:rsidRDefault="006919CF" w:rsidP="006919CF">
      <w:pPr>
        <w:spacing w:after="200" w:line="276" w:lineRule="auto"/>
      </w:pPr>
      <w:r w:rsidRPr="00D20E40">
        <w:br w:type="page"/>
      </w:r>
    </w:p>
    <w:p w:rsidR="00614971" w:rsidRPr="00D20E40" w:rsidRDefault="00614971" w:rsidP="003D3B56">
      <w:pPr>
        <w:pStyle w:val="Ttulo1"/>
      </w:pPr>
      <w:bookmarkStart w:id="43" w:name="_Toc523954729"/>
      <w:r w:rsidRPr="00D20E40">
        <w:lastRenderedPageBreak/>
        <w:t>Arquitetura</w:t>
      </w:r>
      <w:bookmarkEnd w:id="43"/>
    </w:p>
    <w:p w:rsidR="001222D4" w:rsidRPr="00D20E40" w:rsidRDefault="001222D4" w:rsidP="001222D4"/>
    <w:p w:rsidR="00D5213B" w:rsidRPr="00D20E40" w:rsidRDefault="001222D4" w:rsidP="00463595">
      <w:r w:rsidRPr="00D20E40">
        <w:t>Neste cap</w:t>
      </w:r>
      <w:r w:rsidR="00D5213B" w:rsidRPr="00D20E40">
        <w:t xml:space="preserve">ítulo </w:t>
      </w:r>
      <w:r w:rsidR="006F1914" w:rsidRPr="00D20E40">
        <w:t xml:space="preserve">é </w:t>
      </w:r>
      <w:r w:rsidR="00D5213B" w:rsidRPr="00D20E40">
        <w:t>delineada a arquitetura interna do sistema informático SINCRO Mobile, juntamente com a discrição sucinta de cada componente interno ao sistema, nomeadamente, o Módulo Principal, a Persistência de Dados e a Interface do Utilizador.</w:t>
      </w:r>
    </w:p>
    <w:p w:rsidR="001222D4" w:rsidRPr="00D20E40" w:rsidRDefault="00D5213B" w:rsidP="00463595">
      <w:r w:rsidRPr="00D20E40">
        <w:t>Será ainda debatido neste capítulo os Requisitos, Funcionais e Não Funcionais, do sistema informático SINCRO Mobile.</w:t>
      </w:r>
    </w:p>
    <w:p w:rsidR="007D2271" w:rsidRPr="00D20E40" w:rsidRDefault="007D2271" w:rsidP="00463595"/>
    <w:p w:rsidR="00614971" w:rsidRPr="00D20E40" w:rsidRDefault="00614971" w:rsidP="00614971">
      <w:pPr>
        <w:pStyle w:val="Cabealho2"/>
        <w:numPr>
          <w:ilvl w:val="1"/>
          <w:numId w:val="23"/>
        </w:numPr>
      </w:pPr>
      <w:bookmarkStart w:id="44" w:name="_Toc523954730"/>
      <w:r w:rsidRPr="00D20E40">
        <w:t>Arquitetura SINCRO Mobile</w:t>
      </w:r>
      <w:bookmarkEnd w:id="44"/>
    </w:p>
    <w:p w:rsidR="00C818B9" w:rsidRPr="00D20E40" w:rsidRDefault="00C818B9" w:rsidP="00C818B9"/>
    <w:p w:rsidR="00614971" w:rsidRPr="00D20E40" w:rsidRDefault="000F41B1" w:rsidP="00614971">
      <w:r w:rsidRPr="00D20E40">
        <w:rPr>
          <w:noProof/>
        </w:rPr>
        <mc:AlternateContent>
          <mc:Choice Requires="wps">
            <w:drawing>
              <wp:anchor distT="0" distB="0" distL="114300" distR="114300" simplePos="0" relativeHeight="251662848" behindDoc="0" locked="0" layoutInCell="1" allowOverlap="1" wp14:anchorId="518C0CC4" wp14:editId="04D2AF0C">
                <wp:simplePos x="0" y="0"/>
                <wp:positionH relativeFrom="column">
                  <wp:posOffset>180340</wp:posOffset>
                </wp:positionH>
                <wp:positionV relativeFrom="paragraph">
                  <wp:posOffset>3823335</wp:posOffset>
                </wp:positionV>
                <wp:extent cx="5399405" cy="635"/>
                <wp:effectExtent l="0" t="0" r="0" b="12065"/>
                <wp:wrapTopAndBottom/>
                <wp:docPr id="64" name="Caixa de Texto 6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064AC0" w:rsidRPr="00613000" w:rsidRDefault="00064AC0" w:rsidP="000F41B1">
                            <w:pPr>
                              <w:pStyle w:val="Legenda"/>
                              <w:jc w:val="center"/>
                              <w:rPr>
                                <w:noProof/>
                                <w:sz w:val="21"/>
                                <w:szCs w:val="20"/>
                              </w:rPr>
                            </w:pPr>
                            <w:bookmarkStart w:id="45" w:name="_Ref523931578"/>
                            <w:bookmarkStart w:id="46" w:name="_Toc523954500"/>
                            <w:r>
                              <w:t xml:space="preserve">Figura </w:t>
                            </w:r>
                            <w:r>
                              <w:fldChar w:fldCharType="begin"/>
                            </w:r>
                            <w:r>
                              <w:instrText xml:space="preserve"> SEQ Figura \* ARABIC </w:instrText>
                            </w:r>
                            <w:r>
                              <w:fldChar w:fldCharType="separate"/>
                            </w:r>
                            <w:r w:rsidR="00C931C2">
                              <w:rPr>
                                <w:noProof/>
                              </w:rPr>
                              <w:t>7</w:t>
                            </w:r>
                            <w:r>
                              <w:fldChar w:fldCharType="end"/>
                            </w:r>
                            <w:bookmarkEnd w:id="45"/>
                            <w:r>
                              <w:t xml:space="preserve"> - ARQUITETURA DO SINCRO MOBILE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C0CC4" id="Caixa de Texto 64" o:spid="_x0000_s1032" type="#_x0000_t202" style="position:absolute;left:0;text-align:left;margin-left:14.2pt;margin-top:301.05pt;width:425.1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" stroked="f">
                <v:textbox style="mso-fit-shape-to-text:t" inset="0,0,0,0">
                  <w:txbxContent>
                    <w:p w:rsidR="00064AC0" w:rsidRPr="00613000" w:rsidRDefault="00064AC0" w:rsidP="000F41B1">
                      <w:pPr>
                        <w:pStyle w:val="Legenda"/>
                        <w:jc w:val="center"/>
                        <w:rPr>
                          <w:noProof/>
                          <w:sz w:val="21"/>
                          <w:szCs w:val="20"/>
                        </w:rPr>
                      </w:pPr>
                      <w:bookmarkStart w:id="47" w:name="_Ref523931578"/>
                      <w:bookmarkStart w:id="48" w:name="_Toc523954500"/>
                      <w:r>
                        <w:t xml:space="preserve">Figura </w:t>
                      </w:r>
                      <w:r>
                        <w:fldChar w:fldCharType="begin"/>
                      </w:r>
                      <w:r>
                        <w:instrText xml:space="preserve"> SEQ Figura \* ARABIC </w:instrText>
                      </w:r>
                      <w:r>
                        <w:fldChar w:fldCharType="separate"/>
                      </w:r>
                      <w:r w:rsidR="00C931C2">
                        <w:rPr>
                          <w:noProof/>
                        </w:rPr>
                        <w:t>7</w:t>
                      </w:r>
                      <w:r>
                        <w:fldChar w:fldCharType="end"/>
                      </w:r>
                      <w:bookmarkEnd w:id="47"/>
                      <w:r>
                        <w:t xml:space="preserve"> - ARQUITETURA DO SINCRO MOBILE</w:t>
                      </w:r>
                      <w:bookmarkEnd w:id="48"/>
                    </w:p>
                  </w:txbxContent>
                </v:textbox>
                <w10:wrap type="topAndBottom"/>
              </v:shape>
            </w:pict>
          </mc:Fallback>
        </mc:AlternateContent>
      </w:r>
      <w:r w:rsidR="00893D4F" w:rsidRPr="00D20E40">
        <w:rPr>
          <w:noProof/>
          <w:sz w:val="21"/>
        </w:rPr>
        <w:drawing>
          <wp:anchor distT="360045" distB="360045" distL="114300" distR="114300" simplePos="0" relativeHeight="251634176" behindDoc="0" locked="0" layoutInCell="1" allowOverlap="1" wp14:anchorId="6874A4EA" wp14:editId="5DE79FD0">
            <wp:simplePos x="0" y="0"/>
            <wp:positionH relativeFrom="margin">
              <wp:align>center</wp:align>
            </wp:positionH>
            <wp:positionV relativeFrom="margin">
              <wp:posOffset>3938270</wp:posOffset>
            </wp:positionV>
            <wp:extent cx="5400000" cy="2664830"/>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ock_diagram.png"/>
                    <pic:cNvPicPr/>
                  </pic:nvPicPr>
                  <pic:blipFill rotWithShape="1">
                    <a:blip r:embed="rId57" cstate="print">
                      <a:extLst>
                        <a:ext uri="{28A0092B-C50C-407E-A947-70E740481C1C}">
                          <a14:useLocalDpi xmlns:a14="http://schemas.microsoft.com/office/drawing/2010/main" val="0"/>
                        </a:ext>
                      </a:extLst>
                    </a:blip>
                    <a:srcRect b="7635"/>
                    <a:stretch/>
                  </pic:blipFill>
                  <pic:spPr bwMode="auto">
                    <a:xfrm>
                      <a:off x="0" y="0"/>
                      <a:ext cx="5400000" cy="2664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971" w:rsidRPr="00D20E40">
        <w:t>Com</w:t>
      </w:r>
      <w:r w:rsidR="00614971" w:rsidRPr="00D20E40">
        <w:rPr>
          <w:spacing w:val="-16"/>
        </w:rPr>
        <w:t xml:space="preserve"> </w:t>
      </w:r>
      <w:r w:rsidR="00614971" w:rsidRPr="00D20E40">
        <w:t>base</w:t>
      </w:r>
      <w:r w:rsidR="00614971" w:rsidRPr="00D20E40">
        <w:rPr>
          <w:spacing w:val="-16"/>
        </w:rPr>
        <w:t xml:space="preserve"> </w:t>
      </w:r>
      <w:r w:rsidR="00614971" w:rsidRPr="00D20E40">
        <w:t>no</w:t>
      </w:r>
      <w:r w:rsidR="00614971" w:rsidRPr="00D20E40">
        <w:rPr>
          <w:spacing w:val="-16"/>
        </w:rPr>
        <w:t xml:space="preserve"> </w:t>
      </w:r>
      <w:r w:rsidR="00614971" w:rsidRPr="00D20E40">
        <w:t>objetivo</w:t>
      </w:r>
      <w:r w:rsidR="00614971" w:rsidRPr="00D20E40">
        <w:rPr>
          <w:spacing w:val="-16"/>
        </w:rPr>
        <w:t xml:space="preserve"> </w:t>
      </w:r>
      <w:r w:rsidR="00614971" w:rsidRPr="00D20E40">
        <w:t>do</w:t>
      </w:r>
      <w:r w:rsidR="00614971" w:rsidRPr="00D20E40">
        <w:rPr>
          <w:spacing w:val="-16"/>
        </w:rPr>
        <w:t xml:space="preserve"> </w:t>
      </w:r>
      <w:r w:rsidR="00614971" w:rsidRPr="00D20E40">
        <w:t>sistema</w:t>
      </w:r>
      <w:r w:rsidR="00614971" w:rsidRPr="00D20E40">
        <w:rPr>
          <w:spacing w:val="-16"/>
        </w:rPr>
        <w:t xml:space="preserve"> </w:t>
      </w:r>
      <w:r w:rsidR="00614971" w:rsidRPr="00D20E40">
        <w:t>SINCRO</w:t>
      </w:r>
      <w:r w:rsidR="00614971" w:rsidRPr="00D20E40">
        <w:rPr>
          <w:spacing w:val="-16"/>
        </w:rPr>
        <w:t xml:space="preserve"> </w:t>
      </w:r>
      <w:r w:rsidR="00614971" w:rsidRPr="00D20E40">
        <w:t>Mobile</w:t>
      </w:r>
      <w:r w:rsidR="00614971" w:rsidRPr="00D20E40">
        <w:rPr>
          <w:spacing w:val="3"/>
        </w:rPr>
        <w:t xml:space="preserve"> </w:t>
      </w:r>
      <w:r w:rsidR="00614971" w:rsidRPr="00D20E40">
        <w:t>foi</w:t>
      </w:r>
      <w:r w:rsidR="00614971" w:rsidRPr="00D20E40">
        <w:rPr>
          <w:spacing w:val="-17"/>
        </w:rPr>
        <w:t xml:space="preserve"> </w:t>
      </w:r>
      <w:r w:rsidR="00614971" w:rsidRPr="00D20E40">
        <w:t>necessário</w:t>
      </w:r>
      <w:r w:rsidR="00614971" w:rsidRPr="00D20E40">
        <w:rPr>
          <w:spacing w:val="-15"/>
        </w:rPr>
        <w:t xml:space="preserve"> </w:t>
      </w:r>
      <w:r w:rsidR="00614971" w:rsidRPr="00D20E40">
        <w:t>desenhar</w:t>
      </w:r>
      <w:r w:rsidR="00614971" w:rsidRPr="00D20E40">
        <w:rPr>
          <w:spacing w:val="-16"/>
        </w:rPr>
        <w:t xml:space="preserve"> </w:t>
      </w:r>
      <w:r w:rsidR="00614971" w:rsidRPr="00D20E40">
        <w:t>uma arquitetura precisa do</w:t>
      </w:r>
      <w:r w:rsidR="00614971" w:rsidRPr="00D20E40">
        <w:rPr>
          <w:spacing w:val="-4"/>
        </w:rPr>
        <w:t xml:space="preserve"> </w:t>
      </w:r>
      <w:r w:rsidR="00614971" w:rsidRPr="00D20E40">
        <w:t>projeto. Na</w:t>
      </w:r>
      <w:r w:rsidRPr="00D20E40">
        <w:t xml:space="preserve"> </w:t>
      </w:r>
      <w:r w:rsidRPr="00D20E40">
        <w:fldChar w:fldCharType="begin"/>
      </w:r>
      <w:r w:rsidRPr="00D20E40">
        <w:instrText xml:space="preserve"> REF _Ref523931578 \h </w:instrText>
      </w:r>
      <w:r w:rsidRPr="00D20E40">
        <w:fldChar w:fldCharType="separate"/>
      </w:r>
      <w:r w:rsidRPr="00D20E40">
        <w:t xml:space="preserve">Figura </w:t>
      </w:r>
      <w:r w:rsidRPr="00D20E40">
        <w:rPr>
          <w:noProof/>
        </w:rPr>
        <w:t>7</w:t>
      </w:r>
      <w:r w:rsidRPr="00D20E40">
        <w:fldChar w:fldCharType="end"/>
      </w:r>
      <w:r w:rsidRPr="00D20E40">
        <w:t xml:space="preserve"> </w:t>
      </w:r>
      <w:r w:rsidR="00614971" w:rsidRPr="00D20E40">
        <w:t>é possível visualizar os componentes presentes na arquitetur</w:t>
      </w:r>
      <w:r w:rsidR="00145A1C" w:rsidRPr="00D20E40">
        <w:t>a e as interligações dos mesmo</w:t>
      </w:r>
      <w:r w:rsidR="00B115EF" w:rsidRPr="00D20E40">
        <w:t>s.</w:t>
      </w:r>
    </w:p>
    <w:p w:rsidR="00361C28" w:rsidRPr="00D20E40" w:rsidRDefault="00361C28" w:rsidP="00614971"/>
    <w:p w:rsidR="001A5B7B" w:rsidRPr="00D20E40" w:rsidRDefault="00614971" w:rsidP="00614971">
      <w:r w:rsidRPr="00D20E40">
        <w:rPr>
          <w:rFonts w:eastAsia="Arial"/>
          <w:lang w:bidi="en-US"/>
        </w:rPr>
        <w:t xml:space="preserve">O projeto </w:t>
      </w:r>
      <w:r w:rsidR="0094042B" w:rsidRPr="00D20E40">
        <w:rPr>
          <w:rFonts w:eastAsia="Arial"/>
          <w:lang w:bidi="en-US"/>
        </w:rPr>
        <w:t>tirou</w:t>
      </w:r>
      <w:r w:rsidRPr="00D20E40">
        <w:rPr>
          <w:rFonts w:eastAsia="Arial"/>
          <w:lang w:bidi="en-US"/>
        </w:rPr>
        <w:t xml:space="preserve"> partido da existência do sistema SINCRO para conseguir efetuar algumas operações importantes para a lógica do sistema SINCRO Mobile. Embora os dados não possam ser realmente garantidos, dado à sua confidencialidade, assumimos a existência de um </w:t>
      </w:r>
      <w:r w:rsidR="00A6655E" w:rsidRPr="00D20E40">
        <w:rPr>
          <w:rFonts w:eastAsia="Arial"/>
          <w:lang w:bidi="en-US"/>
        </w:rPr>
        <w:t>simulador</w:t>
      </w:r>
      <w:r w:rsidRPr="00D20E40">
        <w:rPr>
          <w:rFonts w:eastAsia="Arial"/>
          <w:lang w:bidi="en-US"/>
        </w:rPr>
        <w:t xml:space="preserve"> do sistema SINCRO </w:t>
      </w:r>
      <w:r w:rsidR="00C844BE" w:rsidRPr="00D20E40">
        <w:rPr>
          <w:rFonts w:eastAsia="Arial"/>
          <w:lang w:bidi="en-US"/>
        </w:rPr>
        <w:t xml:space="preserve">que </w:t>
      </w:r>
      <w:r w:rsidRPr="00D20E40">
        <w:rPr>
          <w:rFonts w:eastAsia="Arial"/>
          <w:lang w:bidi="en-US"/>
        </w:rPr>
        <w:t>é capaz de realizar o envio de novos eventos para o sistema.</w:t>
      </w:r>
    </w:p>
    <w:p w:rsidR="001A5B7B" w:rsidRPr="00D20E40" w:rsidRDefault="001A5B7B" w:rsidP="00614971"/>
    <w:p w:rsidR="001222D4" w:rsidRPr="00D20E40" w:rsidRDefault="001222D4" w:rsidP="00614971"/>
    <w:p w:rsidR="00463595" w:rsidRPr="00D20E40" w:rsidRDefault="00614971" w:rsidP="00B04D00">
      <w:pPr>
        <w:pStyle w:val="Cabealho3"/>
        <w:numPr>
          <w:ilvl w:val="2"/>
          <w:numId w:val="9"/>
        </w:numPr>
      </w:pPr>
      <w:bookmarkStart w:id="49" w:name="5.1._Módulo_Principal"/>
      <w:bookmarkStart w:id="50" w:name="_Toc512888600"/>
      <w:bookmarkStart w:id="51" w:name="_Toc519522227"/>
      <w:bookmarkStart w:id="52" w:name="_Toc523954731"/>
      <w:bookmarkEnd w:id="49"/>
      <w:r w:rsidRPr="00D20E40">
        <w:lastRenderedPageBreak/>
        <w:t>Módulo</w:t>
      </w:r>
      <w:r w:rsidRPr="00D20E40">
        <w:rPr>
          <w:spacing w:val="-2"/>
        </w:rPr>
        <w:t xml:space="preserve"> </w:t>
      </w:r>
      <w:r w:rsidRPr="00D20E40">
        <w:t>Principal</w:t>
      </w:r>
      <w:bookmarkEnd w:id="50"/>
      <w:bookmarkEnd w:id="51"/>
      <w:bookmarkEnd w:id="52"/>
    </w:p>
    <w:p w:rsidR="00463595" w:rsidRPr="00D20E40" w:rsidRDefault="00463595" w:rsidP="00463595"/>
    <w:p w:rsidR="001A5B7B" w:rsidRPr="00D20E40" w:rsidRDefault="00614971" w:rsidP="00614971">
      <w:r w:rsidRPr="00D20E40">
        <w:t>O</w:t>
      </w:r>
      <w:r w:rsidRPr="00D20E40">
        <w:rPr>
          <w:spacing w:val="-15"/>
        </w:rPr>
        <w:t xml:space="preserve"> </w:t>
      </w:r>
      <w:r w:rsidRPr="00D20E40">
        <w:t>Módulo</w:t>
      </w:r>
      <w:r w:rsidRPr="00D20E40">
        <w:rPr>
          <w:spacing w:val="-15"/>
        </w:rPr>
        <w:t xml:space="preserve"> </w:t>
      </w:r>
      <w:r w:rsidRPr="00D20E40">
        <w:t>Principal</w:t>
      </w:r>
      <w:r w:rsidRPr="00D20E40">
        <w:rPr>
          <w:spacing w:val="-15"/>
        </w:rPr>
        <w:t xml:space="preserve"> </w:t>
      </w:r>
      <w:r w:rsidR="00764886" w:rsidRPr="00D20E40">
        <w:rPr>
          <w:spacing w:val="-15"/>
        </w:rPr>
        <w:t>é</w:t>
      </w:r>
      <w:r w:rsidRPr="00D20E40">
        <w:rPr>
          <w:spacing w:val="-15"/>
        </w:rPr>
        <w:t xml:space="preserve"> </w:t>
      </w:r>
      <w:r w:rsidRPr="00D20E40">
        <w:t>responsável</w:t>
      </w:r>
      <w:r w:rsidRPr="00D20E40">
        <w:rPr>
          <w:spacing w:val="-15"/>
        </w:rPr>
        <w:t xml:space="preserve"> </w:t>
      </w:r>
      <w:r w:rsidRPr="00D20E40">
        <w:t>por</w:t>
      </w:r>
      <w:r w:rsidRPr="00D20E40">
        <w:rPr>
          <w:spacing w:val="-15"/>
        </w:rPr>
        <w:t xml:space="preserve"> </w:t>
      </w:r>
      <w:r w:rsidRPr="00D20E40">
        <w:t>implementar</w:t>
      </w:r>
      <w:r w:rsidRPr="00D20E40">
        <w:rPr>
          <w:spacing w:val="-14"/>
        </w:rPr>
        <w:t xml:space="preserve"> </w:t>
      </w:r>
      <w:r w:rsidRPr="00D20E40">
        <w:t>todas</w:t>
      </w:r>
      <w:r w:rsidRPr="00D20E40">
        <w:rPr>
          <w:spacing w:val="-15"/>
        </w:rPr>
        <w:t xml:space="preserve"> </w:t>
      </w:r>
      <w:r w:rsidRPr="00D20E40">
        <w:t>as</w:t>
      </w:r>
      <w:r w:rsidRPr="00D20E40">
        <w:rPr>
          <w:spacing w:val="-15"/>
        </w:rPr>
        <w:t xml:space="preserve"> </w:t>
      </w:r>
      <w:r w:rsidRPr="00D20E40">
        <w:t>funcionalidades disponíveis</w:t>
      </w:r>
      <w:r w:rsidRPr="00D20E40">
        <w:rPr>
          <w:spacing w:val="-8"/>
        </w:rPr>
        <w:t xml:space="preserve"> </w:t>
      </w:r>
      <w:r w:rsidRPr="00D20E40">
        <w:t>no</w:t>
      </w:r>
      <w:r w:rsidRPr="00D20E40">
        <w:rPr>
          <w:spacing w:val="-8"/>
        </w:rPr>
        <w:t xml:space="preserve"> </w:t>
      </w:r>
      <w:r w:rsidRPr="00D20E40">
        <w:t>SINCRO</w:t>
      </w:r>
      <w:r w:rsidRPr="00D20E40">
        <w:rPr>
          <w:spacing w:val="-8"/>
        </w:rPr>
        <w:t xml:space="preserve"> </w:t>
      </w:r>
      <w:r w:rsidRPr="00D20E40">
        <w:t>Mobile.</w:t>
      </w:r>
      <w:r w:rsidRPr="00D20E40">
        <w:rPr>
          <w:spacing w:val="-7"/>
        </w:rPr>
        <w:t xml:space="preserve"> </w:t>
      </w:r>
      <w:r w:rsidR="00A85E98" w:rsidRPr="00D20E40">
        <w:rPr>
          <w:spacing w:val="-6"/>
        </w:rPr>
        <w:t>O</w:t>
      </w:r>
      <w:r w:rsidR="006D0440" w:rsidRPr="00D20E40">
        <w:rPr>
          <w:spacing w:val="-6"/>
        </w:rPr>
        <w:t>s</w:t>
      </w:r>
      <w:r w:rsidRPr="00D20E40">
        <w:rPr>
          <w:spacing w:val="-8"/>
        </w:rPr>
        <w:t xml:space="preserve"> </w:t>
      </w:r>
      <w:r w:rsidRPr="00D20E40">
        <w:t>componentes</w:t>
      </w:r>
      <w:r w:rsidRPr="00D20E40">
        <w:rPr>
          <w:spacing w:val="-7"/>
        </w:rPr>
        <w:t xml:space="preserve"> </w:t>
      </w:r>
      <w:r w:rsidRPr="00D20E40">
        <w:t>envolvidos</w:t>
      </w:r>
      <w:r w:rsidRPr="00D20E40">
        <w:rPr>
          <w:spacing w:val="-8"/>
        </w:rPr>
        <w:t xml:space="preserve"> </w:t>
      </w:r>
      <w:r w:rsidRPr="00D20E40">
        <w:t>no</w:t>
      </w:r>
      <w:r w:rsidRPr="00D20E40">
        <w:rPr>
          <w:spacing w:val="-8"/>
        </w:rPr>
        <w:t xml:space="preserve"> </w:t>
      </w:r>
      <w:r w:rsidR="009B6BD2" w:rsidRPr="00D20E40">
        <w:t xml:space="preserve">sistema desempenham </w:t>
      </w:r>
      <w:r w:rsidRPr="00D20E40">
        <w:t>funções com base nas decisões do Módulo</w:t>
      </w:r>
      <w:r w:rsidRPr="00D20E40">
        <w:rPr>
          <w:spacing w:val="-26"/>
        </w:rPr>
        <w:t xml:space="preserve"> </w:t>
      </w:r>
      <w:r w:rsidRPr="00D20E40">
        <w:t>Principal.</w:t>
      </w:r>
    </w:p>
    <w:p w:rsidR="00D5213B" w:rsidRPr="00D20E40" w:rsidRDefault="00D5213B" w:rsidP="00614971"/>
    <w:p w:rsidR="00614971" w:rsidRPr="00D20E40" w:rsidRDefault="00614971" w:rsidP="00B04D00">
      <w:pPr>
        <w:pStyle w:val="Cabealho3"/>
        <w:numPr>
          <w:ilvl w:val="2"/>
          <w:numId w:val="9"/>
        </w:numPr>
      </w:pPr>
      <w:bookmarkStart w:id="53" w:name="5.2._Persistência_de_Dados"/>
      <w:bookmarkStart w:id="54" w:name="_Toc512888601"/>
      <w:bookmarkStart w:id="55" w:name="_Toc519522228"/>
      <w:bookmarkStart w:id="56" w:name="_Toc523954732"/>
      <w:bookmarkEnd w:id="53"/>
      <w:r w:rsidRPr="00D20E40">
        <w:t>Persistência de</w:t>
      </w:r>
      <w:r w:rsidRPr="00D20E40">
        <w:rPr>
          <w:spacing w:val="-3"/>
        </w:rPr>
        <w:t xml:space="preserve"> </w:t>
      </w:r>
      <w:r w:rsidRPr="00D20E40">
        <w:t>Dado</w:t>
      </w:r>
      <w:bookmarkEnd w:id="54"/>
      <w:bookmarkEnd w:id="55"/>
      <w:r w:rsidR="00463595" w:rsidRPr="00D20E40">
        <w:t>s</w:t>
      </w:r>
      <w:bookmarkEnd w:id="56"/>
    </w:p>
    <w:p w:rsidR="00463595" w:rsidRPr="00D20E40" w:rsidRDefault="00463595" w:rsidP="00463595"/>
    <w:p w:rsidR="001E337B" w:rsidRPr="00D20E40" w:rsidRDefault="00614971" w:rsidP="00614971">
      <w:r w:rsidRPr="00D20E40">
        <w:t>A componente de Persistência de Dados tem a responsabilidade de garantir a segurança dos dados, bem como o controlo do acesso aos mesmos. Como</w:t>
      </w:r>
      <w:r w:rsidRPr="00D20E40">
        <w:rPr>
          <w:spacing w:val="-10"/>
        </w:rPr>
        <w:t xml:space="preserve"> </w:t>
      </w:r>
      <w:r w:rsidRPr="00D20E40">
        <w:t>está</w:t>
      </w:r>
      <w:r w:rsidRPr="00D20E40">
        <w:rPr>
          <w:spacing w:val="-9"/>
        </w:rPr>
        <w:t xml:space="preserve"> </w:t>
      </w:r>
      <w:r w:rsidRPr="00D20E40">
        <w:t>presente</w:t>
      </w:r>
      <w:r w:rsidRPr="00D20E40">
        <w:rPr>
          <w:spacing w:val="-9"/>
        </w:rPr>
        <w:t xml:space="preserve"> </w:t>
      </w:r>
      <w:r w:rsidRPr="00D20E40">
        <w:t>na</w:t>
      </w:r>
      <w:r w:rsidRPr="00D20E40">
        <w:rPr>
          <w:spacing w:val="-9"/>
        </w:rPr>
        <w:t xml:space="preserve"> </w:t>
      </w:r>
      <w:r w:rsidRPr="00D20E40">
        <w:t>imagem,</w:t>
      </w:r>
      <w:r w:rsidRPr="00D20E40">
        <w:rPr>
          <w:spacing w:val="-10"/>
        </w:rPr>
        <w:t xml:space="preserve"> </w:t>
      </w:r>
      <w:r w:rsidRPr="00D20E40">
        <w:t>o</w:t>
      </w:r>
      <w:r w:rsidRPr="00D20E40">
        <w:rPr>
          <w:spacing w:val="-9"/>
        </w:rPr>
        <w:t xml:space="preserve"> </w:t>
      </w:r>
      <w:r w:rsidRPr="00D20E40">
        <w:t>Módulo</w:t>
      </w:r>
      <w:r w:rsidRPr="00D20E40">
        <w:rPr>
          <w:spacing w:val="-9"/>
        </w:rPr>
        <w:t xml:space="preserve"> </w:t>
      </w:r>
      <w:r w:rsidRPr="00D20E40">
        <w:t>principal</w:t>
      </w:r>
      <w:r w:rsidRPr="00D20E40">
        <w:rPr>
          <w:spacing w:val="-9"/>
        </w:rPr>
        <w:t xml:space="preserve"> </w:t>
      </w:r>
      <w:r w:rsidR="008307EF" w:rsidRPr="00D20E40">
        <w:t>efetua</w:t>
      </w:r>
      <w:r w:rsidRPr="00D20E40">
        <w:rPr>
          <w:spacing w:val="-9"/>
        </w:rPr>
        <w:t xml:space="preserve"> </w:t>
      </w:r>
      <w:r w:rsidRPr="00D20E40">
        <w:t>o</w:t>
      </w:r>
      <w:r w:rsidRPr="00D20E40">
        <w:rPr>
          <w:spacing w:val="-9"/>
        </w:rPr>
        <w:t xml:space="preserve"> </w:t>
      </w:r>
      <w:r w:rsidRPr="00D20E40">
        <w:t>acesso</w:t>
      </w:r>
      <w:r w:rsidRPr="00D20E40">
        <w:rPr>
          <w:spacing w:val="-9"/>
        </w:rPr>
        <w:t xml:space="preserve"> </w:t>
      </w:r>
      <w:r w:rsidRPr="00D20E40">
        <w:t>a</w:t>
      </w:r>
      <w:r w:rsidRPr="00D20E40">
        <w:rPr>
          <w:spacing w:val="-10"/>
        </w:rPr>
        <w:t xml:space="preserve"> </w:t>
      </w:r>
      <w:r w:rsidRPr="00D20E40">
        <w:t xml:space="preserve">dados e a alteração dos mesmos. Quanto ao componente de Interação com o sistema SINCRO, este apenas </w:t>
      </w:r>
      <w:r w:rsidR="008307EF" w:rsidRPr="00D20E40">
        <w:t>realiza</w:t>
      </w:r>
      <w:r w:rsidRPr="00D20E40">
        <w:t xml:space="preserve"> alteração dos dados.</w:t>
      </w:r>
    </w:p>
    <w:p w:rsidR="00B26B8C" w:rsidRPr="00D20E40" w:rsidRDefault="00B26B8C" w:rsidP="00614971"/>
    <w:p w:rsidR="00614971" w:rsidRPr="00D20E40" w:rsidRDefault="00614971" w:rsidP="00B04D00">
      <w:pPr>
        <w:pStyle w:val="Cabealho3"/>
        <w:numPr>
          <w:ilvl w:val="2"/>
          <w:numId w:val="9"/>
        </w:numPr>
      </w:pPr>
      <w:bookmarkStart w:id="57" w:name="_Toc512888602"/>
      <w:bookmarkStart w:id="58" w:name="_Toc519522229"/>
      <w:bookmarkStart w:id="59" w:name="_Toc523954733"/>
      <w:r w:rsidRPr="00D20E40">
        <w:t>Interface do</w:t>
      </w:r>
      <w:r w:rsidRPr="00D20E40">
        <w:rPr>
          <w:spacing w:val="-3"/>
        </w:rPr>
        <w:t xml:space="preserve"> </w:t>
      </w:r>
      <w:r w:rsidRPr="00D20E40">
        <w:t>Utilizador</w:t>
      </w:r>
      <w:bookmarkEnd w:id="57"/>
      <w:bookmarkEnd w:id="58"/>
      <w:bookmarkEnd w:id="59"/>
    </w:p>
    <w:p w:rsidR="00463595" w:rsidRPr="00D20E40" w:rsidRDefault="00463595" w:rsidP="00463595"/>
    <w:p w:rsidR="00614971" w:rsidRPr="00D20E40" w:rsidRDefault="00614971" w:rsidP="00614971">
      <w:r w:rsidRPr="00D20E40">
        <w:t xml:space="preserve">Esta componente é constituída por </w:t>
      </w:r>
      <w:r w:rsidR="00FF7428" w:rsidRPr="00D20E40">
        <w:t>uma</w:t>
      </w:r>
      <w:r w:rsidRPr="00D20E40">
        <w:t xml:space="preserve"> componente</w:t>
      </w:r>
      <w:r w:rsidRPr="00D20E40">
        <w:rPr>
          <w:spacing w:val="-11"/>
        </w:rPr>
        <w:t xml:space="preserve"> </w:t>
      </w:r>
      <w:r w:rsidRPr="00D20E40">
        <w:t>aplicacional</w:t>
      </w:r>
      <w:r w:rsidRPr="00D20E40">
        <w:rPr>
          <w:spacing w:val="-10"/>
        </w:rPr>
        <w:t xml:space="preserve"> </w:t>
      </w:r>
      <w:r w:rsidRPr="00D20E40">
        <w:t>realizada</w:t>
      </w:r>
      <w:r w:rsidRPr="00D20E40">
        <w:rPr>
          <w:spacing w:val="-10"/>
        </w:rPr>
        <w:t xml:space="preserve"> </w:t>
      </w:r>
      <w:r w:rsidRPr="00D20E40">
        <w:t>para</w:t>
      </w:r>
      <w:r w:rsidRPr="00D20E40">
        <w:rPr>
          <w:spacing w:val="-11"/>
        </w:rPr>
        <w:t xml:space="preserve"> </w:t>
      </w:r>
      <w:r w:rsidRPr="00D20E40">
        <w:t>dispositivos</w:t>
      </w:r>
      <w:r w:rsidRPr="00D20E40">
        <w:rPr>
          <w:spacing w:val="-10"/>
        </w:rPr>
        <w:t xml:space="preserve"> </w:t>
      </w:r>
      <w:r w:rsidRPr="00D20E40">
        <w:t xml:space="preserve">móveis. A aplicação móvel </w:t>
      </w:r>
      <w:r w:rsidR="00D10F78" w:rsidRPr="00D20E40">
        <w:t>funciona</w:t>
      </w:r>
      <w:r w:rsidRPr="00D20E40">
        <w:t xml:space="preserve"> como interface para o cidadão utilizador das funcionalidades presentes no sistema SINCRO Mobile</w:t>
      </w:r>
      <w:r w:rsidR="00081524" w:rsidRPr="00D20E40">
        <w:t>.</w:t>
      </w:r>
    </w:p>
    <w:p w:rsidR="00B26B8C" w:rsidRPr="00D20E40" w:rsidRDefault="00B26B8C" w:rsidP="00614971"/>
    <w:p w:rsidR="00614971" w:rsidRPr="00D20E40" w:rsidRDefault="00614971" w:rsidP="00B04D00">
      <w:pPr>
        <w:pStyle w:val="Cabealho3"/>
        <w:numPr>
          <w:ilvl w:val="2"/>
          <w:numId w:val="9"/>
        </w:numPr>
      </w:pPr>
      <w:bookmarkStart w:id="60" w:name="5.4._Interação_com_SINCRO"/>
      <w:bookmarkStart w:id="61" w:name="_Toc512888603"/>
      <w:bookmarkStart w:id="62" w:name="_Toc519522230"/>
      <w:bookmarkStart w:id="63" w:name="_Toc523954734"/>
      <w:bookmarkEnd w:id="60"/>
      <w:r w:rsidRPr="00D20E40">
        <w:t>Interação com</w:t>
      </w:r>
      <w:r w:rsidRPr="00D20E40">
        <w:rPr>
          <w:spacing w:val="-3"/>
        </w:rPr>
        <w:t xml:space="preserve"> </w:t>
      </w:r>
      <w:r w:rsidRPr="00D20E40">
        <w:t>SINCRO</w:t>
      </w:r>
      <w:bookmarkEnd w:id="61"/>
      <w:bookmarkEnd w:id="62"/>
      <w:bookmarkEnd w:id="63"/>
    </w:p>
    <w:p w:rsidR="00463595" w:rsidRPr="00D20E40" w:rsidRDefault="00463595" w:rsidP="00463595"/>
    <w:p w:rsidR="001E337B" w:rsidRPr="00D20E40" w:rsidRDefault="00614971" w:rsidP="00614971">
      <w:r w:rsidRPr="00D20E40">
        <w:t xml:space="preserve">Tem como função principal interagir com o sistema SINCRO para a realização de funcionalidades presentes no </w:t>
      </w:r>
      <w:r w:rsidR="00046158" w:rsidRPr="00D20E40">
        <w:t>sistema SINCRO Mobile</w:t>
      </w:r>
      <w:r w:rsidRPr="00D20E40">
        <w:t xml:space="preserve"> que exijam funcionalidades presentes na Interface disponibilizada pelo sistema SINCRO.</w:t>
      </w:r>
    </w:p>
    <w:p w:rsidR="00B26B8C" w:rsidRPr="00D20E40" w:rsidRDefault="00B26B8C" w:rsidP="00614971"/>
    <w:p w:rsidR="00614971" w:rsidRPr="00D20E40" w:rsidRDefault="00614971" w:rsidP="00B04D00">
      <w:pPr>
        <w:pStyle w:val="Cabealho3"/>
        <w:numPr>
          <w:ilvl w:val="2"/>
          <w:numId w:val="9"/>
        </w:numPr>
      </w:pPr>
      <w:bookmarkStart w:id="64" w:name="5.5._Interface_de_Comunicação_com_SINCRO"/>
      <w:bookmarkStart w:id="65" w:name="_Toc512888604"/>
      <w:bookmarkStart w:id="66" w:name="_Toc519522231"/>
      <w:bookmarkStart w:id="67" w:name="_Toc523954735"/>
      <w:bookmarkEnd w:id="64"/>
      <w:r w:rsidRPr="00D20E40">
        <w:t>Interface de Comunicação com</w:t>
      </w:r>
      <w:r w:rsidRPr="00D20E40">
        <w:rPr>
          <w:spacing w:val="-7"/>
        </w:rPr>
        <w:t xml:space="preserve"> </w:t>
      </w:r>
      <w:r w:rsidRPr="00D20E40">
        <w:t>SINCRO</w:t>
      </w:r>
      <w:bookmarkEnd w:id="65"/>
      <w:bookmarkEnd w:id="66"/>
      <w:bookmarkEnd w:id="67"/>
    </w:p>
    <w:p w:rsidR="00463595" w:rsidRPr="00D20E40" w:rsidRDefault="00463595" w:rsidP="00463595"/>
    <w:p w:rsidR="00614971" w:rsidRPr="00D20E40" w:rsidRDefault="00614971" w:rsidP="00614971">
      <w:r w:rsidRPr="00D20E40">
        <w:t>O</w:t>
      </w:r>
      <w:r w:rsidRPr="00D20E40">
        <w:rPr>
          <w:spacing w:val="-12"/>
        </w:rPr>
        <w:t xml:space="preserve"> </w:t>
      </w:r>
      <w:r w:rsidRPr="00D20E40">
        <w:t>sistema</w:t>
      </w:r>
      <w:r w:rsidRPr="00D20E40">
        <w:rPr>
          <w:spacing w:val="-10"/>
        </w:rPr>
        <w:t xml:space="preserve"> </w:t>
      </w:r>
      <w:r w:rsidRPr="00D20E40">
        <w:t>SINCRO contém</w:t>
      </w:r>
      <w:r w:rsidRPr="00D20E40">
        <w:rPr>
          <w:spacing w:val="-10"/>
        </w:rPr>
        <w:t xml:space="preserve"> </w:t>
      </w:r>
      <w:r w:rsidRPr="00D20E40">
        <w:t>informações</w:t>
      </w:r>
      <w:r w:rsidRPr="00D20E40">
        <w:rPr>
          <w:spacing w:val="-10"/>
        </w:rPr>
        <w:t xml:space="preserve"> </w:t>
      </w:r>
      <w:r w:rsidRPr="00D20E40">
        <w:t>das</w:t>
      </w:r>
      <w:r w:rsidRPr="00D20E40">
        <w:rPr>
          <w:spacing w:val="-11"/>
        </w:rPr>
        <w:t xml:space="preserve"> </w:t>
      </w:r>
      <w:r w:rsidRPr="00D20E40">
        <w:t>quais</w:t>
      </w:r>
      <w:r w:rsidRPr="00D20E40">
        <w:rPr>
          <w:spacing w:val="-10"/>
        </w:rPr>
        <w:t xml:space="preserve"> </w:t>
      </w:r>
      <w:r w:rsidRPr="00D20E40">
        <w:t>não</w:t>
      </w:r>
      <w:r w:rsidRPr="00D20E40">
        <w:rPr>
          <w:spacing w:val="-10"/>
        </w:rPr>
        <w:t xml:space="preserve"> </w:t>
      </w:r>
      <w:r w:rsidRPr="00D20E40">
        <w:t>poderemos</w:t>
      </w:r>
      <w:r w:rsidRPr="00D20E40">
        <w:rPr>
          <w:spacing w:val="-10"/>
        </w:rPr>
        <w:t xml:space="preserve"> </w:t>
      </w:r>
      <w:r w:rsidRPr="00D20E40">
        <w:t>ter</w:t>
      </w:r>
      <w:r w:rsidRPr="00D20E40">
        <w:rPr>
          <w:spacing w:val="-11"/>
        </w:rPr>
        <w:t xml:space="preserve"> </w:t>
      </w:r>
      <w:r w:rsidRPr="00D20E40">
        <w:t>acesso. Será</w:t>
      </w:r>
      <w:r w:rsidRPr="00D20E40">
        <w:rPr>
          <w:spacing w:val="-4"/>
        </w:rPr>
        <w:t xml:space="preserve"> </w:t>
      </w:r>
      <w:r w:rsidRPr="00D20E40">
        <w:t>necessário</w:t>
      </w:r>
      <w:r w:rsidRPr="00D20E40">
        <w:rPr>
          <w:spacing w:val="-4"/>
        </w:rPr>
        <w:t xml:space="preserve"> </w:t>
      </w:r>
      <w:r w:rsidRPr="00D20E40">
        <w:t>criar</w:t>
      </w:r>
      <w:r w:rsidRPr="00D20E40">
        <w:rPr>
          <w:spacing w:val="-4"/>
        </w:rPr>
        <w:t xml:space="preserve"> </w:t>
      </w:r>
      <w:r w:rsidRPr="00D20E40">
        <w:t>esta</w:t>
      </w:r>
      <w:r w:rsidRPr="00D20E40">
        <w:rPr>
          <w:spacing w:val="-4"/>
        </w:rPr>
        <w:t xml:space="preserve"> </w:t>
      </w:r>
      <w:r w:rsidRPr="00D20E40">
        <w:t>interface</w:t>
      </w:r>
      <w:r w:rsidRPr="00D20E40">
        <w:rPr>
          <w:spacing w:val="-4"/>
        </w:rPr>
        <w:t xml:space="preserve"> </w:t>
      </w:r>
      <w:r w:rsidRPr="00D20E40">
        <w:t>para</w:t>
      </w:r>
      <w:r w:rsidRPr="00D20E40">
        <w:rPr>
          <w:spacing w:val="-4"/>
        </w:rPr>
        <w:t xml:space="preserve"> </w:t>
      </w:r>
      <w:r w:rsidRPr="00D20E40">
        <w:t>que</w:t>
      </w:r>
      <w:r w:rsidRPr="00D20E40">
        <w:rPr>
          <w:spacing w:val="-4"/>
        </w:rPr>
        <w:t xml:space="preserve"> </w:t>
      </w:r>
      <w:r w:rsidRPr="00D20E40">
        <w:t>seja</w:t>
      </w:r>
      <w:r w:rsidRPr="00D20E40">
        <w:rPr>
          <w:spacing w:val="-4"/>
        </w:rPr>
        <w:t xml:space="preserve"> </w:t>
      </w:r>
      <w:r w:rsidRPr="00D20E40">
        <w:t>possível</w:t>
      </w:r>
      <w:r w:rsidRPr="00D20E40">
        <w:rPr>
          <w:spacing w:val="-4"/>
        </w:rPr>
        <w:t xml:space="preserve"> </w:t>
      </w:r>
      <w:r w:rsidRPr="00D20E40">
        <w:t>simular</w:t>
      </w:r>
      <w:r w:rsidRPr="00D20E40">
        <w:rPr>
          <w:spacing w:val="-4"/>
        </w:rPr>
        <w:t xml:space="preserve"> </w:t>
      </w:r>
      <w:r w:rsidRPr="00D20E40">
        <w:t>a</w:t>
      </w:r>
      <w:r w:rsidRPr="00D20E40">
        <w:rPr>
          <w:spacing w:val="-4"/>
        </w:rPr>
        <w:t xml:space="preserve"> </w:t>
      </w:r>
      <w:r w:rsidRPr="00D20E40">
        <w:t>comunicação com o</w:t>
      </w:r>
      <w:r w:rsidRPr="00D20E40">
        <w:rPr>
          <w:spacing w:val="-2"/>
        </w:rPr>
        <w:t xml:space="preserve"> </w:t>
      </w:r>
      <w:r w:rsidRPr="00D20E40">
        <w:t xml:space="preserve">mesmo. A mesma </w:t>
      </w:r>
      <w:r w:rsidR="00EC3659" w:rsidRPr="00D20E40">
        <w:t xml:space="preserve">é </w:t>
      </w:r>
      <w:r w:rsidRPr="00D20E40">
        <w:t>bastante útil na realização de testes e bom funcionamento do sistema SINCRO Mobile.</w:t>
      </w:r>
    </w:p>
    <w:p w:rsidR="00614971" w:rsidRPr="00D20E40" w:rsidRDefault="00614971" w:rsidP="00614971"/>
    <w:p w:rsidR="001A5B7B" w:rsidRPr="00D20E40" w:rsidRDefault="001A5B7B" w:rsidP="00614971"/>
    <w:p w:rsidR="00F23868" w:rsidRPr="00D20E40" w:rsidRDefault="00F23868" w:rsidP="00614971"/>
    <w:p w:rsidR="00614971" w:rsidRPr="00D20E40" w:rsidRDefault="00614971" w:rsidP="00B04D00">
      <w:pPr>
        <w:pStyle w:val="Cabealho2"/>
        <w:numPr>
          <w:ilvl w:val="1"/>
          <w:numId w:val="9"/>
        </w:numPr>
      </w:pPr>
      <w:bookmarkStart w:id="68" w:name="_Toc523954736"/>
      <w:r w:rsidRPr="00D20E40">
        <w:lastRenderedPageBreak/>
        <w:t>Requisitos</w:t>
      </w:r>
      <w:bookmarkEnd w:id="68"/>
    </w:p>
    <w:p w:rsidR="00614971" w:rsidRPr="00D20E40" w:rsidRDefault="00614971" w:rsidP="00614971"/>
    <w:p w:rsidR="00614971" w:rsidRPr="00D20E40" w:rsidRDefault="00614971" w:rsidP="00B04D00">
      <w:pPr>
        <w:pStyle w:val="Cabealho3"/>
        <w:numPr>
          <w:ilvl w:val="2"/>
          <w:numId w:val="9"/>
        </w:numPr>
      </w:pPr>
      <w:bookmarkStart w:id="69" w:name="_Toc523954737"/>
      <w:r w:rsidRPr="00D20E40">
        <w:t>Requisitos Funcionais</w:t>
      </w:r>
      <w:bookmarkEnd w:id="69"/>
    </w:p>
    <w:p w:rsidR="00463595" w:rsidRPr="00D20E40" w:rsidRDefault="00463595" w:rsidP="00463595"/>
    <w:p w:rsidR="00614971" w:rsidRPr="00D20E40" w:rsidRDefault="00614971" w:rsidP="00614971">
      <w:r w:rsidRPr="00D20E40">
        <w:t xml:space="preserve">No sistema SINCRO Mobile </w:t>
      </w:r>
      <w:r w:rsidR="00DA4E97" w:rsidRPr="00D20E40">
        <w:t>estão</w:t>
      </w:r>
      <w:r w:rsidRPr="00D20E40">
        <w:t xml:space="preserve"> implementados os seguintes requisitos funcionais, presentes na</w:t>
      </w:r>
      <w:r w:rsidR="00656BDF" w:rsidRPr="00D20E40">
        <w:t xml:space="preserve"> </w:t>
      </w:r>
      <w:r w:rsidR="00E24AC6" w:rsidRPr="00D20E40">
        <w:fldChar w:fldCharType="begin"/>
      </w:r>
      <w:r w:rsidR="00E24AC6" w:rsidRPr="00D20E40">
        <w:instrText xml:space="preserve"> REF _Ref523489349 \h </w:instrText>
      </w:r>
      <w:r w:rsidR="00E24AC6" w:rsidRPr="00D20E40">
        <w:fldChar w:fldCharType="separate"/>
      </w:r>
      <w:r w:rsidR="00563C47" w:rsidRPr="00D20E40">
        <w:t xml:space="preserve">Figura </w:t>
      </w:r>
      <w:r w:rsidR="00563C47" w:rsidRPr="00D20E40">
        <w:rPr>
          <w:noProof/>
        </w:rPr>
        <w:t>8</w:t>
      </w:r>
      <w:r w:rsidR="00E24AC6" w:rsidRPr="00D20E40">
        <w:fldChar w:fldCharType="end"/>
      </w:r>
      <w:r w:rsidR="00E24AC6" w:rsidRPr="00D20E40">
        <w:t xml:space="preserve">. </w:t>
      </w:r>
      <w:r w:rsidRPr="00D20E40">
        <w:t xml:space="preserve">Cada requisito funcional </w:t>
      </w:r>
      <w:r w:rsidR="001C21C8" w:rsidRPr="00D20E40">
        <w:t>está</w:t>
      </w:r>
      <w:r w:rsidRPr="00D20E40">
        <w:t xml:space="preserve"> identificado com o indentificador RF</w:t>
      </w:r>
      <w:r w:rsidR="00E15A28" w:rsidRPr="00D20E40">
        <w:t xml:space="preserve"> (Requisito Funcional)</w:t>
      </w:r>
      <w:r w:rsidR="004336F3" w:rsidRPr="00D20E40">
        <w:t xml:space="preserve"> seguido pel</w:t>
      </w:r>
      <w:r w:rsidR="00DE5876" w:rsidRPr="00D20E40">
        <w:t>o respetivo número.</w:t>
      </w:r>
    </w:p>
    <w:p w:rsidR="00B26B8C" w:rsidRPr="00D20E40" w:rsidRDefault="00E340A9" w:rsidP="00614971">
      <w:r w:rsidRPr="00D20E40">
        <w:rPr>
          <w:noProof/>
        </w:rPr>
        <mc:AlternateContent>
          <mc:Choice Requires="wps">
            <w:drawing>
              <wp:anchor distT="0" distB="0" distL="114300" distR="114300" simplePos="0" relativeHeight="251663872" behindDoc="0" locked="0" layoutInCell="1" allowOverlap="1" wp14:anchorId="394BE467" wp14:editId="2F860BA6">
                <wp:simplePos x="0" y="0"/>
                <wp:positionH relativeFrom="margin">
                  <wp:align>center</wp:align>
                </wp:positionH>
                <wp:positionV relativeFrom="paragraph">
                  <wp:posOffset>5550535</wp:posOffset>
                </wp:positionV>
                <wp:extent cx="5759450" cy="635"/>
                <wp:effectExtent l="0" t="0" r="6350" b="2540"/>
                <wp:wrapTopAndBottom/>
                <wp:docPr id="65" name="Caixa de Texto 6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064AC0" w:rsidRPr="00BC1266" w:rsidRDefault="00064AC0" w:rsidP="00E340A9">
                            <w:pPr>
                              <w:pStyle w:val="Legenda"/>
                              <w:jc w:val="center"/>
                              <w:rPr>
                                <w:noProof/>
                                <w:szCs w:val="20"/>
                              </w:rPr>
                            </w:pPr>
                            <w:bookmarkStart w:id="70" w:name="_Toc523954501"/>
                            <w:r>
                              <w:t xml:space="preserve">Figura </w:t>
                            </w:r>
                            <w:r>
                              <w:fldChar w:fldCharType="begin"/>
                            </w:r>
                            <w:r>
                              <w:instrText xml:space="preserve"> SEQ Figura \* ARABIC </w:instrText>
                            </w:r>
                            <w:r>
                              <w:fldChar w:fldCharType="separate"/>
                            </w:r>
                            <w:r w:rsidR="00C931C2">
                              <w:rPr>
                                <w:noProof/>
                              </w:rPr>
                              <w:t>8</w:t>
                            </w:r>
                            <w:r>
                              <w:fldChar w:fldCharType="end"/>
                            </w:r>
                            <w:r>
                              <w:t xml:space="preserve"> - DIAGRAM DE CASOS DE USO DOS REQUISITOS FUNCIONAIS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BE467" id="Caixa de Texto 65" o:spid="_x0000_s1033" type="#_x0000_t202" style="position:absolute;left:0;text-align:left;margin-left:0;margin-top:437.05pt;width:453.5pt;height:.05pt;z-index:251663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" stroked="f">
                <v:textbox style="mso-fit-shape-to-text:t" inset="0,0,0,0">
                  <w:txbxContent>
                    <w:p w:rsidR="00064AC0" w:rsidRPr="00BC1266" w:rsidRDefault="00064AC0" w:rsidP="00E340A9">
                      <w:pPr>
                        <w:pStyle w:val="Legenda"/>
                        <w:jc w:val="center"/>
                        <w:rPr>
                          <w:noProof/>
                          <w:szCs w:val="20"/>
                        </w:rPr>
                      </w:pPr>
                      <w:bookmarkStart w:id="71" w:name="_Toc523954501"/>
                      <w:r>
                        <w:t xml:space="preserve">Figura </w:t>
                      </w:r>
                      <w:r>
                        <w:fldChar w:fldCharType="begin"/>
                      </w:r>
                      <w:r>
                        <w:instrText xml:space="preserve"> SEQ Figura \* ARABIC </w:instrText>
                      </w:r>
                      <w:r>
                        <w:fldChar w:fldCharType="separate"/>
                      </w:r>
                      <w:r w:rsidR="00C931C2">
                        <w:rPr>
                          <w:noProof/>
                        </w:rPr>
                        <w:t>8</w:t>
                      </w:r>
                      <w:r>
                        <w:fldChar w:fldCharType="end"/>
                      </w:r>
                      <w:r>
                        <w:t xml:space="preserve"> - DIAGRAM DE CASOS DE USO DOS REQUISITOS FUNCIONAIS</w:t>
                      </w:r>
                      <w:bookmarkEnd w:id="71"/>
                    </w:p>
                  </w:txbxContent>
                </v:textbox>
                <w10:wrap type="topAndBottom" anchorx="margin"/>
              </v:shape>
            </w:pict>
          </mc:Fallback>
        </mc:AlternateContent>
      </w:r>
      <w:r w:rsidR="003E0186" w:rsidRPr="00D20E40">
        <w:rPr>
          <w:noProof/>
        </w:rPr>
        <w:drawing>
          <wp:anchor distT="360045" distB="360045" distL="114300" distR="114300" simplePos="0" relativeHeight="251635200" behindDoc="0" locked="0" layoutInCell="1" allowOverlap="1" wp14:anchorId="6AD1170E" wp14:editId="726E5737">
            <wp:simplePos x="0" y="0"/>
            <wp:positionH relativeFrom="margin">
              <wp:align>center</wp:align>
            </wp:positionH>
            <wp:positionV relativeFrom="margin">
              <wp:posOffset>2734601</wp:posOffset>
            </wp:positionV>
            <wp:extent cx="5759450" cy="4693920"/>
            <wp:effectExtent l="0" t="0" r="6350" b="508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58">
                      <a:extLst>
                        <a:ext uri="{28A0092B-C50C-407E-A947-70E740481C1C}">
                          <a14:useLocalDpi xmlns:a14="http://schemas.microsoft.com/office/drawing/2010/main" val="0"/>
                        </a:ext>
                      </a:extLst>
                    </a:blip>
                    <a:stretch>
                      <a:fillRect/>
                    </a:stretch>
                  </pic:blipFill>
                  <pic:spPr>
                    <a:xfrm>
                      <a:off x="0" y="0"/>
                      <a:ext cx="5759450" cy="4693920"/>
                    </a:xfrm>
                    <a:prstGeom prst="rect">
                      <a:avLst/>
                    </a:prstGeom>
                  </pic:spPr>
                </pic:pic>
              </a:graphicData>
            </a:graphic>
            <wp14:sizeRelH relativeFrom="page">
              <wp14:pctWidth>0</wp14:pctWidth>
            </wp14:sizeRelH>
            <wp14:sizeRelV relativeFrom="page">
              <wp14:pctHeight>0</wp14:pctHeight>
            </wp14:sizeRelV>
          </wp:anchor>
        </w:drawing>
      </w:r>
      <w:r w:rsidR="00614971" w:rsidRPr="00D20E40">
        <w:t xml:space="preserve">Para efetuar os mesmos </w:t>
      </w:r>
      <w:r w:rsidR="00376042" w:rsidRPr="00D20E40">
        <w:t>é necessária</w:t>
      </w:r>
      <w:r w:rsidR="00614971" w:rsidRPr="00D20E40">
        <w:t xml:space="preserve"> a comunicação com a entidade SINCRO</w:t>
      </w:r>
      <w:r w:rsidR="00614971" w:rsidRPr="00D20E40">
        <w:fldChar w:fldCharType="begin"/>
      </w:r>
      <w:r w:rsidR="00614971" w:rsidRPr="00D20E40">
        <w:instrText xml:space="preserve"> NOTEREF _Ref514848063 \f \h  \* MERGEFORMAT </w:instrText>
      </w:r>
      <w:r w:rsidR="00614971" w:rsidRPr="00D20E40">
        <w:fldChar w:fldCharType="separate"/>
      </w:r>
      <w:r w:rsidR="00614971" w:rsidRPr="00D20E40">
        <w:rPr>
          <w:rStyle w:val="Refdenotaderodap"/>
        </w:rPr>
        <w:t>3</w:t>
      </w:r>
      <w:r w:rsidR="00614971" w:rsidRPr="00D20E40">
        <w:fldChar w:fldCharType="end"/>
      </w:r>
      <w:r w:rsidR="00614971" w:rsidRPr="00D20E40">
        <w:t>. Quanto ao cidadão, este terá acesso a todas as funcionalidades.</w:t>
      </w:r>
      <w:bookmarkStart w:id="72" w:name="_Toc512888588"/>
    </w:p>
    <w:p w:rsidR="00B26B8C" w:rsidRPr="00D20E40" w:rsidRDefault="00B26B8C" w:rsidP="00614971"/>
    <w:p w:rsidR="00B26B8C" w:rsidRPr="00D20E40" w:rsidRDefault="00B26B8C" w:rsidP="00614971"/>
    <w:p w:rsidR="00B26B8C" w:rsidRPr="00D20E40" w:rsidRDefault="00B26B8C" w:rsidP="00614971"/>
    <w:p w:rsidR="006D28BC" w:rsidRPr="00D20E40" w:rsidRDefault="006D28BC" w:rsidP="00614971"/>
    <w:p w:rsidR="00132C3A" w:rsidRPr="00D20E40" w:rsidRDefault="00614971" w:rsidP="00B04D00">
      <w:pPr>
        <w:pStyle w:val="Cabealho4"/>
        <w:numPr>
          <w:ilvl w:val="3"/>
          <w:numId w:val="9"/>
        </w:numPr>
      </w:pPr>
      <w:bookmarkStart w:id="73" w:name="_Toc519522214"/>
      <w:r w:rsidRPr="00D20E40">
        <w:lastRenderedPageBreak/>
        <w:t>RF01 - Notificação de</w:t>
      </w:r>
      <w:r w:rsidRPr="00D20E40">
        <w:rPr>
          <w:spacing w:val="-7"/>
        </w:rPr>
        <w:t xml:space="preserve"> </w:t>
      </w:r>
      <w:r w:rsidRPr="00D20E40">
        <w:t>Contraordenações</w:t>
      </w:r>
      <w:bookmarkEnd w:id="72"/>
      <w:bookmarkEnd w:id="73"/>
    </w:p>
    <w:p w:rsidR="00463595" w:rsidRPr="00D20E40" w:rsidRDefault="00463595" w:rsidP="00463595"/>
    <w:p w:rsidR="00614971" w:rsidRPr="00D20E40" w:rsidRDefault="00E340A9" w:rsidP="00614971">
      <w:r w:rsidRPr="00D20E40">
        <w:rPr>
          <w:noProof/>
        </w:rPr>
        <mc:AlternateContent>
          <mc:Choice Requires="wps">
            <w:drawing>
              <wp:anchor distT="0" distB="0" distL="114300" distR="114300" simplePos="0" relativeHeight="251664896" behindDoc="0" locked="0" layoutInCell="1" allowOverlap="1" wp14:anchorId="558046CC" wp14:editId="3528E171">
                <wp:simplePos x="0" y="0"/>
                <wp:positionH relativeFrom="column">
                  <wp:posOffset>635</wp:posOffset>
                </wp:positionH>
                <wp:positionV relativeFrom="paragraph">
                  <wp:posOffset>3258185</wp:posOffset>
                </wp:positionV>
                <wp:extent cx="5759450" cy="635"/>
                <wp:effectExtent l="0" t="0" r="6350" b="12065"/>
                <wp:wrapTopAndBottom/>
                <wp:docPr id="66" name="Caixa de Texto 6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064AC0" w:rsidRPr="00A948B1" w:rsidRDefault="00064AC0" w:rsidP="00E340A9">
                            <w:pPr>
                              <w:pStyle w:val="Legenda"/>
                              <w:jc w:val="center"/>
                              <w:rPr>
                                <w:noProof/>
                                <w:szCs w:val="20"/>
                              </w:rPr>
                            </w:pPr>
                            <w:bookmarkStart w:id="74" w:name="_Ref523933065"/>
                            <w:bookmarkStart w:id="75" w:name="_Toc523954502"/>
                            <w:r>
                              <w:t xml:space="preserve">Figura </w:t>
                            </w:r>
                            <w:r>
                              <w:fldChar w:fldCharType="begin"/>
                            </w:r>
                            <w:r>
                              <w:instrText xml:space="preserve"> SEQ Figura \* ARABIC </w:instrText>
                            </w:r>
                            <w:r>
                              <w:fldChar w:fldCharType="separate"/>
                            </w:r>
                            <w:r w:rsidR="00C931C2">
                              <w:rPr>
                                <w:noProof/>
                              </w:rPr>
                              <w:t>9</w:t>
                            </w:r>
                            <w:r>
                              <w:fldChar w:fldCharType="end"/>
                            </w:r>
                            <w:bookmarkEnd w:id="74"/>
                            <w:r>
                              <w:t xml:space="preserve"> - DIAGRAMA DE SEQUÊNCIA RF01</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046CC" id="Caixa de Texto 66" o:spid="_x0000_s1034" type="#_x0000_t202" style="position:absolute;left:0;text-align:left;margin-left:.05pt;margin-top:256.55pt;width:453.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" stroked="f">
                <v:textbox style="mso-fit-shape-to-text:t" inset="0,0,0,0">
                  <w:txbxContent>
                    <w:p w:rsidR="00064AC0" w:rsidRPr="00A948B1" w:rsidRDefault="00064AC0" w:rsidP="00E340A9">
                      <w:pPr>
                        <w:pStyle w:val="Legenda"/>
                        <w:jc w:val="center"/>
                        <w:rPr>
                          <w:noProof/>
                          <w:szCs w:val="20"/>
                        </w:rPr>
                      </w:pPr>
                      <w:bookmarkStart w:id="76" w:name="_Ref523933065"/>
                      <w:bookmarkStart w:id="77" w:name="_Toc523954502"/>
                      <w:r>
                        <w:t xml:space="preserve">Figura </w:t>
                      </w:r>
                      <w:r>
                        <w:fldChar w:fldCharType="begin"/>
                      </w:r>
                      <w:r>
                        <w:instrText xml:space="preserve"> SEQ Figura \* ARABIC </w:instrText>
                      </w:r>
                      <w:r>
                        <w:fldChar w:fldCharType="separate"/>
                      </w:r>
                      <w:r w:rsidR="00C931C2">
                        <w:rPr>
                          <w:noProof/>
                        </w:rPr>
                        <w:t>9</w:t>
                      </w:r>
                      <w:r>
                        <w:fldChar w:fldCharType="end"/>
                      </w:r>
                      <w:bookmarkEnd w:id="76"/>
                      <w:r>
                        <w:t xml:space="preserve"> - DIAGRAMA DE SEQUÊNCIA RF01</w:t>
                      </w:r>
                      <w:bookmarkEnd w:id="77"/>
                    </w:p>
                  </w:txbxContent>
                </v:textbox>
                <w10:wrap type="topAndBottom"/>
              </v:shape>
            </w:pict>
          </mc:Fallback>
        </mc:AlternateContent>
      </w:r>
      <w:r w:rsidRPr="00D20E40">
        <w:rPr>
          <w:noProof/>
        </w:rPr>
        <w:drawing>
          <wp:anchor distT="360045" distB="360045" distL="114300" distR="114300" simplePos="0" relativeHeight="251636224" behindDoc="0" locked="0" layoutInCell="1" allowOverlap="1" wp14:anchorId="0E3FB563" wp14:editId="3D1E61D2">
            <wp:simplePos x="0" y="0"/>
            <wp:positionH relativeFrom="margin">
              <wp:posOffset>6350</wp:posOffset>
            </wp:positionH>
            <wp:positionV relativeFrom="paragraph">
              <wp:posOffset>1071880</wp:posOffset>
            </wp:positionV>
            <wp:extent cx="5759450" cy="2134235"/>
            <wp:effectExtent l="0" t="0" r="635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1.png"/>
                    <pic:cNvPicPr/>
                  </pic:nvPicPr>
                  <pic:blipFill>
                    <a:blip r:embed="rId59">
                      <a:extLst>
                        <a:ext uri="{28A0092B-C50C-407E-A947-70E740481C1C}">
                          <a14:useLocalDpi xmlns:a14="http://schemas.microsoft.com/office/drawing/2010/main" val="0"/>
                        </a:ext>
                      </a:extLst>
                    </a:blip>
                    <a:stretch>
                      <a:fillRect/>
                    </a:stretch>
                  </pic:blipFill>
                  <pic:spPr>
                    <a:xfrm>
                      <a:off x="0" y="0"/>
                      <a:ext cx="5759450" cy="2134235"/>
                    </a:xfrm>
                    <a:prstGeom prst="rect">
                      <a:avLst/>
                    </a:prstGeom>
                  </pic:spPr>
                </pic:pic>
              </a:graphicData>
            </a:graphic>
            <wp14:sizeRelH relativeFrom="page">
              <wp14:pctWidth>0</wp14:pctWidth>
            </wp14:sizeRelH>
            <wp14:sizeRelV relativeFrom="page">
              <wp14:pctHeight>0</wp14:pctHeight>
            </wp14:sizeRelV>
          </wp:anchor>
        </w:drawing>
      </w:r>
      <w:r w:rsidR="00614971" w:rsidRPr="00D20E40">
        <w:t>O</w:t>
      </w:r>
      <w:r w:rsidR="00614971" w:rsidRPr="00D20E40">
        <w:rPr>
          <w:spacing w:val="-18"/>
        </w:rPr>
        <w:t xml:space="preserve"> </w:t>
      </w:r>
      <w:r w:rsidR="00614971" w:rsidRPr="00D20E40">
        <w:t>proprietário</w:t>
      </w:r>
      <w:r w:rsidR="00614971" w:rsidRPr="00D20E40">
        <w:rPr>
          <w:spacing w:val="-17"/>
        </w:rPr>
        <w:t xml:space="preserve"> </w:t>
      </w:r>
      <w:r w:rsidR="00614971" w:rsidRPr="00D20E40">
        <w:t>do</w:t>
      </w:r>
      <w:r w:rsidR="00614971" w:rsidRPr="00D20E40">
        <w:rPr>
          <w:spacing w:val="-17"/>
        </w:rPr>
        <w:t xml:space="preserve"> </w:t>
      </w:r>
      <w:r w:rsidR="00614971" w:rsidRPr="00D20E40">
        <w:t>veículo</w:t>
      </w:r>
      <w:r w:rsidR="00614971" w:rsidRPr="00D20E40">
        <w:rPr>
          <w:spacing w:val="-18"/>
        </w:rPr>
        <w:t xml:space="preserve"> </w:t>
      </w:r>
      <w:r w:rsidR="00614971" w:rsidRPr="00D20E40">
        <w:t>recebe</w:t>
      </w:r>
      <w:r w:rsidR="00614971" w:rsidRPr="00D20E40">
        <w:rPr>
          <w:spacing w:val="-17"/>
        </w:rPr>
        <w:t xml:space="preserve"> </w:t>
      </w:r>
      <w:r w:rsidR="00614971" w:rsidRPr="00D20E40">
        <w:t>a</w:t>
      </w:r>
      <w:r w:rsidR="00614971" w:rsidRPr="00D20E40">
        <w:rPr>
          <w:spacing w:val="-17"/>
        </w:rPr>
        <w:t xml:space="preserve"> </w:t>
      </w:r>
      <w:r w:rsidR="00614971" w:rsidRPr="00D20E40">
        <w:t>notificação</w:t>
      </w:r>
      <w:r w:rsidR="00614971" w:rsidRPr="00D20E40">
        <w:rPr>
          <w:spacing w:val="-18"/>
        </w:rPr>
        <w:t xml:space="preserve"> </w:t>
      </w:r>
      <w:r w:rsidR="00614971" w:rsidRPr="00D20E40">
        <w:t>acerca</w:t>
      </w:r>
      <w:r w:rsidR="00614971" w:rsidRPr="00D20E40">
        <w:rPr>
          <w:spacing w:val="-17"/>
        </w:rPr>
        <w:t xml:space="preserve"> </w:t>
      </w:r>
      <w:r w:rsidR="00614971" w:rsidRPr="00D20E40">
        <w:t>do</w:t>
      </w:r>
      <w:r w:rsidR="00614971" w:rsidRPr="00D20E40">
        <w:rPr>
          <w:spacing w:val="-17"/>
        </w:rPr>
        <w:t xml:space="preserve"> </w:t>
      </w:r>
      <w:r w:rsidR="00614971" w:rsidRPr="00D20E40">
        <w:t>evento</w:t>
      </w:r>
      <w:r w:rsidR="00614971" w:rsidRPr="00D20E40">
        <w:rPr>
          <w:spacing w:val="-17"/>
        </w:rPr>
        <w:t xml:space="preserve"> </w:t>
      </w:r>
      <w:r w:rsidR="00614971" w:rsidRPr="00D20E40">
        <w:t>no</w:t>
      </w:r>
      <w:r w:rsidR="00614971" w:rsidRPr="00D20E40">
        <w:rPr>
          <w:spacing w:val="-18"/>
        </w:rPr>
        <w:t xml:space="preserve"> </w:t>
      </w:r>
      <w:r w:rsidR="00614971" w:rsidRPr="00D20E40">
        <w:t>seu</w:t>
      </w:r>
      <w:r w:rsidR="00614971" w:rsidRPr="00D20E40">
        <w:rPr>
          <w:spacing w:val="-17"/>
        </w:rPr>
        <w:t xml:space="preserve"> </w:t>
      </w:r>
      <w:r w:rsidR="00614971" w:rsidRPr="00D20E40">
        <w:t>telemóvel. As informações sobre o evento são enviadas pelo sistema SINCRO.</w:t>
      </w:r>
      <w:r w:rsidR="008B4ADC" w:rsidRPr="00D20E40">
        <w:t xml:space="preserve"> </w:t>
      </w:r>
      <w:r w:rsidR="00611DD4" w:rsidRPr="00D20E40">
        <w:t xml:space="preserve">Assim, podemos visualizar na </w:t>
      </w:r>
      <w:r w:rsidR="00B824B5" w:rsidRPr="00D20E40">
        <w:fldChar w:fldCharType="begin"/>
      </w:r>
      <w:r w:rsidR="00B824B5" w:rsidRPr="00D20E40">
        <w:instrText xml:space="preserve"> REF _Ref523933065 \h </w:instrText>
      </w:r>
      <w:r w:rsidR="00B824B5" w:rsidRPr="00D20E40">
        <w:fldChar w:fldCharType="separate"/>
      </w:r>
      <w:r w:rsidR="00B824B5" w:rsidRPr="00D20E40">
        <w:t xml:space="preserve">Figura </w:t>
      </w:r>
      <w:r w:rsidR="00B824B5" w:rsidRPr="00D20E40">
        <w:rPr>
          <w:noProof/>
        </w:rPr>
        <w:t>9</w:t>
      </w:r>
      <w:r w:rsidR="00B824B5" w:rsidRPr="00D20E40">
        <w:fldChar w:fldCharType="end"/>
      </w:r>
      <w:r w:rsidR="00B824B5" w:rsidRPr="00D20E40">
        <w:t>,</w:t>
      </w:r>
      <w:r w:rsidR="00611DD4" w:rsidRPr="00D20E40">
        <w:t xml:space="preserve"> o diagrama de sequência do Requisito Funcional 1.</w:t>
      </w:r>
    </w:p>
    <w:p w:rsidR="00E340A9" w:rsidRPr="00D20E40" w:rsidRDefault="00E340A9" w:rsidP="00703A15"/>
    <w:p w:rsidR="00463595" w:rsidRPr="00D20E40" w:rsidRDefault="00703A15" w:rsidP="00703A15">
      <w:r w:rsidRPr="00D20E40">
        <w:t>De acordo com o diagrama apresentado, a sequência temporal para a notificação de contraordenações desde que é emitida pelo sistema SINCRO até à recessão por parte do Cidadão, requer os seguintes passos:</w:t>
      </w:r>
    </w:p>
    <w:p w:rsidR="00614971" w:rsidRPr="00D20E40" w:rsidRDefault="00614971" w:rsidP="002D4ACA">
      <w:pPr>
        <w:pStyle w:val="PargrafodaLista"/>
        <w:numPr>
          <w:ilvl w:val="0"/>
          <w:numId w:val="3"/>
        </w:numPr>
        <w:spacing w:after="200"/>
        <w:rPr>
          <w:rFonts w:cstheme="minorHAnsi"/>
        </w:rPr>
      </w:pPr>
      <w:r w:rsidRPr="00D20E40">
        <w:rPr>
          <w:rFonts w:cstheme="minorHAnsi"/>
        </w:rPr>
        <w:t>O evento de contraordenação é enviado do sistema SINCRO para o SINCRO Mobile</w:t>
      </w:r>
      <w:r w:rsidR="0056121C" w:rsidRPr="00D20E40">
        <w:rPr>
          <w:rFonts w:cstheme="minorHAnsi"/>
        </w:rPr>
        <w:t xml:space="preserve"> </w:t>
      </w:r>
      <w:r w:rsidRPr="00D20E40">
        <w:rPr>
          <w:rFonts w:cstheme="minorHAnsi"/>
        </w:rPr>
        <w:t xml:space="preserve">onde irá ser guardado. </w:t>
      </w:r>
    </w:p>
    <w:p w:rsidR="00614971" w:rsidRPr="00D20E40" w:rsidRDefault="00614971" w:rsidP="00614971">
      <w:pPr>
        <w:pStyle w:val="PargrafodaLista"/>
        <w:numPr>
          <w:ilvl w:val="0"/>
          <w:numId w:val="3"/>
        </w:numPr>
        <w:spacing w:after="200"/>
        <w:rPr>
          <w:rFonts w:cstheme="minorHAnsi"/>
        </w:rPr>
      </w:pPr>
      <w:r w:rsidRPr="00D20E40">
        <w:rPr>
          <w:rFonts w:cstheme="minorHAnsi"/>
        </w:rPr>
        <w:t>Posteriormente irá ser enviada uma notificação ao Cidadão com as informações sobre o respetivo evento.</w:t>
      </w:r>
    </w:p>
    <w:p w:rsidR="00DA3DD3" w:rsidRPr="00D20E40" w:rsidRDefault="00DA3DD3" w:rsidP="00DA3DD3">
      <w:pPr>
        <w:spacing w:after="200"/>
        <w:ind w:left="360"/>
        <w:rPr>
          <w:rFonts w:cstheme="minorHAnsi"/>
        </w:rPr>
      </w:pPr>
    </w:p>
    <w:p w:rsidR="00614971" w:rsidRPr="00D20E40" w:rsidRDefault="00614971" w:rsidP="00DA3DD3">
      <w:pPr>
        <w:pStyle w:val="Cabealho4"/>
        <w:numPr>
          <w:ilvl w:val="3"/>
          <w:numId w:val="3"/>
        </w:numPr>
      </w:pPr>
      <w:bookmarkStart w:id="78" w:name="_Toc512888589"/>
      <w:bookmarkStart w:id="79" w:name="_Toc519522215"/>
      <w:r w:rsidRPr="00D20E40">
        <w:t>RF02 - Delegar</w:t>
      </w:r>
      <w:r w:rsidRPr="00D20E40">
        <w:rPr>
          <w:spacing w:val="-4"/>
        </w:rPr>
        <w:t xml:space="preserve"> </w:t>
      </w:r>
      <w:r w:rsidRPr="00D20E40">
        <w:t>Matrícula</w:t>
      </w:r>
      <w:bookmarkEnd w:id="78"/>
      <w:bookmarkEnd w:id="79"/>
    </w:p>
    <w:p w:rsidR="00463595" w:rsidRPr="00D20E40" w:rsidRDefault="00463595" w:rsidP="00463595"/>
    <w:p w:rsidR="00286D4C" w:rsidRPr="00D20E40" w:rsidRDefault="001C0556" w:rsidP="00614971">
      <w:r w:rsidRPr="00D20E40">
        <w:t xml:space="preserve">Outro importante requisito funcional do sistema SINCRO Mobile é designado por Requisito Funcional 2, Delegar Matrícula, </w:t>
      </w:r>
      <w:r w:rsidR="006D687A" w:rsidRPr="00D20E40">
        <w:t>ou seja,</w:t>
      </w:r>
      <w:r w:rsidRPr="00D20E40">
        <w:t xml:space="preserve"> este requisito p</w:t>
      </w:r>
      <w:r w:rsidR="00614971" w:rsidRPr="00D20E40">
        <w:t xml:space="preserve">ermite </w:t>
      </w:r>
      <w:r w:rsidR="00CB767F" w:rsidRPr="00D20E40">
        <w:t>a</w:t>
      </w:r>
      <w:r w:rsidR="00614971" w:rsidRPr="00D20E40">
        <w:t xml:space="preserve">o utilizador delegar o seu veículo a outro utilizador, </w:t>
      </w:r>
      <w:r w:rsidR="0038419C" w:rsidRPr="00D20E40">
        <w:t xml:space="preserve">previamente </w:t>
      </w:r>
      <w:r w:rsidR="00614971" w:rsidRPr="00D20E40">
        <w:t>registado no sistema, que aceite esta responsabilidade.</w:t>
      </w:r>
      <w:r w:rsidRPr="00D20E40">
        <w:t xml:space="preserve"> </w:t>
      </w:r>
    </w:p>
    <w:p w:rsidR="005D1816" w:rsidRPr="00D20E40" w:rsidRDefault="00DA3DD3" w:rsidP="00614971">
      <w:r w:rsidRPr="00D20E40">
        <w:rPr>
          <w:noProof/>
        </w:rPr>
        <w:lastRenderedPageBreak/>
        <mc:AlternateContent>
          <mc:Choice Requires="wps">
            <w:drawing>
              <wp:anchor distT="0" distB="0" distL="114300" distR="114300" simplePos="0" relativeHeight="251665920" behindDoc="0" locked="0" layoutInCell="1" allowOverlap="1" wp14:anchorId="23B2BCB6" wp14:editId="1AFE6A63">
                <wp:simplePos x="0" y="0"/>
                <wp:positionH relativeFrom="column">
                  <wp:posOffset>359410</wp:posOffset>
                </wp:positionH>
                <wp:positionV relativeFrom="paragraph">
                  <wp:posOffset>4498975</wp:posOffset>
                </wp:positionV>
                <wp:extent cx="5039995" cy="635"/>
                <wp:effectExtent l="0" t="0" r="1905" b="12065"/>
                <wp:wrapTopAndBottom/>
                <wp:docPr id="67" name="Caixa de Texto 67"/>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064AC0" w:rsidRPr="00341BF5" w:rsidRDefault="00064AC0" w:rsidP="00DA3DD3">
                            <w:pPr>
                              <w:pStyle w:val="Legenda"/>
                              <w:jc w:val="center"/>
                              <w:rPr>
                                <w:noProof/>
                                <w:szCs w:val="20"/>
                              </w:rPr>
                            </w:pPr>
                            <w:bookmarkStart w:id="80" w:name="_Ref523933049"/>
                            <w:bookmarkStart w:id="81" w:name="_Toc523954503"/>
                            <w:r>
                              <w:t xml:space="preserve">Figura </w:t>
                            </w:r>
                            <w:r>
                              <w:fldChar w:fldCharType="begin"/>
                            </w:r>
                            <w:r>
                              <w:instrText xml:space="preserve"> SEQ Figura \* ARABIC </w:instrText>
                            </w:r>
                            <w:r>
                              <w:fldChar w:fldCharType="separate"/>
                            </w:r>
                            <w:r w:rsidR="00C931C2">
                              <w:rPr>
                                <w:noProof/>
                              </w:rPr>
                              <w:t>10</w:t>
                            </w:r>
                            <w:r>
                              <w:fldChar w:fldCharType="end"/>
                            </w:r>
                            <w:bookmarkEnd w:id="80"/>
                            <w:r>
                              <w:t xml:space="preserve"> - DIAGRAMA DE SEQUÊNCIA RF02</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2BCB6" id="Caixa de Texto 67" o:spid="_x0000_s1035" type="#_x0000_t202" style="position:absolute;left:0;text-align:left;margin-left:28.3pt;margin-top:354.25pt;width:396.8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" stroked="f">
                <v:textbox style="mso-fit-shape-to-text:t" inset="0,0,0,0">
                  <w:txbxContent>
                    <w:p w:rsidR="00064AC0" w:rsidRPr="00341BF5" w:rsidRDefault="00064AC0" w:rsidP="00DA3DD3">
                      <w:pPr>
                        <w:pStyle w:val="Legenda"/>
                        <w:jc w:val="center"/>
                        <w:rPr>
                          <w:noProof/>
                          <w:szCs w:val="20"/>
                        </w:rPr>
                      </w:pPr>
                      <w:bookmarkStart w:id="82" w:name="_Ref523933049"/>
                      <w:bookmarkStart w:id="83" w:name="_Toc523954503"/>
                      <w:r>
                        <w:t xml:space="preserve">Figura </w:t>
                      </w:r>
                      <w:r>
                        <w:fldChar w:fldCharType="begin"/>
                      </w:r>
                      <w:r>
                        <w:instrText xml:space="preserve"> SEQ Figura \* ARABIC </w:instrText>
                      </w:r>
                      <w:r>
                        <w:fldChar w:fldCharType="separate"/>
                      </w:r>
                      <w:r w:rsidR="00C931C2">
                        <w:rPr>
                          <w:noProof/>
                        </w:rPr>
                        <w:t>10</w:t>
                      </w:r>
                      <w:r>
                        <w:fldChar w:fldCharType="end"/>
                      </w:r>
                      <w:bookmarkEnd w:id="82"/>
                      <w:r>
                        <w:t xml:space="preserve"> - DIAGRAMA DE SEQUÊNCIA RF02</w:t>
                      </w:r>
                      <w:bookmarkEnd w:id="83"/>
                    </w:p>
                  </w:txbxContent>
                </v:textbox>
                <w10:wrap type="topAndBottom"/>
              </v:shape>
            </w:pict>
          </mc:Fallback>
        </mc:AlternateContent>
      </w:r>
      <w:r w:rsidRPr="00D20E40">
        <w:rPr>
          <w:noProof/>
        </w:rPr>
        <w:drawing>
          <wp:anchor distT="360045" distB="360045" distL="114300" distR="114300" simplePos="0" relativeHeight="251637248" behindDoc="0" locked="0" layoutInCell="1" allowOverlap="1" wp14:anchorId="7D48C559" wp14:editId="6BC7E941">
            <wp:simplePos x="0" y="0"/>
            <wp:positionH relativeFrom="margin">
              <wp:posOffset>359410</wp:posOffset>
            </wp:positionH>
            <wp:positionV relativeFrom="paragraph">
              <wp:posOffset>807002</wp:posOffset>
            </wp:positionV>
            <wp:extent cx="5039995" cy="3635375"/>
            <wp:effectExtent l="0" t="0" r="1905"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02.png"/>
                    <pic:cNvPicPr/>
                  </pic:nvPicPr>
                  <pic:blipFill>
                    <a:blip r:embed="rId60">
                      <a:extLst>
                        <a:ext uri="{28A0092B-C50C-407E-A947-70E740481C1C}">
                          <a14:useLocalDpi xmlns:a14="http://schemas.microsoft.com/office/drawing/2010/main" val="0"/>
                        </a:ext>
                      </a:extLst>
                    </a:blip>
                    <a:stretch>
                      <a:fillRect/>
                    </a:stretch>
                  </pic:blipFill>
                  <pic:spPr>
                    <a:xfrm>
                      <a:off x="0" y="0"/>
                      <a:ext cx="5039995" cy="3635375"/>
                    </a:xfrm>
                    <a:prstGeom prst="rect">
                      <a:avLst/>
                    </a:prstGeom>
                  </pic:spPr>
                </pic:pic>
              </a:graphicData>
            </a:graphic>
            <wp14:sizeRelH relativeFrom="page">
              <wp14:pctWidth>0</wp14:pctWidth>
            </wp14:sizeRelH>
            <wp14:sizeRelV relativeFrom="page">
              <wp14:pctHeight>0</wp14:pctHeight>
            </wp14:sizeRelV>
          </wp:anchor>
        </w:drawing>
      </w:r>
      <w:r w:rsidR="006D687A" w:rsidRPr="00D20E40">
        <w:t xml:space="preserve">Tal como podemos observar na </w:t>
      </w:r>
      <w:r w:rsidR="00584DE3" w:rsidRPr="00D20E40">
        <w:fldChar w:fldCharType="begin"/>
      </w:r>
      <w:r w:rsidR="00584DE3" w:rsidRPr="00D20E40">
        <w:instrText xml:space="preserve"> REF _Ref523933049 \h </w:instrText>
      </w:r>
      <w:r w:rsidR="00584DE3" w:rsidRPr="00D20E40">
        <w:fldChar w:fldCharType="separate"/>
      </w:r>
      <w:r w:rsidR="00584DE3" w:rsidRPr="00D20E40">
        <w:t xml:space="preserve">Figura </w:t>
      </w:r>
      <w:r w:rsidR="00584DE3" w:rsidRPr="00D20E40">
        <w:rPr>
          <w:noProof/>
        </w:rPr>
        <w:t>10</w:t>
      </w:r>
      <w:r w:rsidR="00584DE3" w:rsidRPr="00D20E40">
        <w:fldChar w:fldCharType="end"/>
      </w:r>
      <w:r w:rsidR="00584DE3" w:rsidRPr="00D20E40">
        <w:t xml:space="preserve">, </w:t>
      </w:r>
      <w:r w:rsidR="00CF43D3" w:rsidRPr="00D20E40">
        <w:t xml:space="preserve">este requisito funcional que interliga dois Cidadãos utilizadores do SINCRO Mobile, requer um conjunto de </w:t>
      </w:r>
      <w:r w:rsidR="00F544D5" w:rsidRPr="00D20E40">
        <w:t>ações a</w:t>
      </w:r>
      <w:r w:rsidR="00CF43D3" w:rsidRPr="00D20E40">
        <w:t xml:space="preserve"> desempenhar.</w:t>
      </w:r>
    </w:p>
    <w:p w:rsidR="00DA3DD3" w:rsidRPr="00D20E40" w:rsidRDefault="00DA3DD3" w:rsidP="00614971"/>
    <w:p w:rsidR="00062C52" w:rsidRPr="00D20E40" w:rsidRDefault="00CF43D3" w:rsidP="00614971">
      <w:r w:rsidRPr="00D20E40">
        <w:t xml:space="preserve">Assim, temos: </w:t>
      </w:r>
    </w:p>
    <w:p w:rsidR="00614971" w:rsidRPr="00D20E40" w:rsidRDefault="00614971" w:rsidP="002D4ACA">
      <w:pPr>
        <w:pStyle w:val="PargrafodaLista"/>
        <w:numPr>
          <w:ilvl w:val="0"/>
          <w:numId w:val="4"/>
        </w:numPr>
        <w:spacing w:after="200"/>
        <w:rPr>
          <w:rFonts w:cstheme="minorHAnsi"/>
        </w:rPr>
      </w:pPr>
      <w:r w:rsidRPr="00D20E40">
        <w:rPr>
          <w:rFonts w:cstheme="minorHAnsi"/>
        </w:rPr>
        <w:t>Envio do pedido de delegação por parte do Proprietário. Onde irá constar a respetiva matrícula e o Cidadão a quem delega a</w:t>
      </w:r>
      <w:r w:rsidRPr="00D20E40">
        <w:rPr>
          <w:rFonts w:cstheme="minorHAnsi"/>
          <w:spacing w:val="-15"/>
        </w:rPr>
        <w:t xml:space="preserve"> </w:t>
      </w:r>
      <w:r w:rsidRPr="00D20E40">
        <w:rPr>
          <w:rFonts w:cstheme="minorHAnsi"/>
        </w:rPr>
        <w:t>responsabilidade.</w:t>
      </w:r>
    </w:p>
    <w:p w:rsidR="00614971" w:rsidRPr="00D20E40" w:rsidRDefault="00614971" w:rsidP="002D4ACA">
      <w:pPr>
        <w:pStyle w:val="PargrafodaLista"/>
        <w:numPr>
          <w:ilvl w:val="0"/>
          <w:numId w:val="4"/>
        </w:numPr>
        <w:spacing w:after="200"/>
        <w:rPr>
          <w:rFonts w:cstheme="minorHAnsi"/>
        </w:rPr>
      </w:pPr>
      <w:r w:rsidRPr="00D20E40">
        <w:rPr>
          <w:rFonts w:cstheme="minorHAnsi"/>
        </w:rPr>
        <w:t>O</w:t>
      </w:r>
      <w:r w:rsidRPr="00D20E40">
        <w:rPr>
          <w:rFonts w:cstheme="minorHAnsi"/>
          <w:spacing w:val="-7"/>
        </w:rPr>
        <w:t xml:space="preserve"> </w:t>
      </w:r>
      <w:r w:rsidRPr="00D20E40">
        <w:rPr>
          <w:rFonts w:cstheme="minorHAnsi"/>
        </w:rPr>
        <w:t>Cidadão</w:t>
      </w:r>
      <w:r w:rsidRPr="00D20E40">
        <w:rPr>
          <w:rFonts w:cstheme="minorHAnsi"/>
          <w:spacing w:val="-7"/>
        </w:rPr>
        <w:t xml:space="preserve"> </w:t>
      </w:r>
      <w:r w:rsidRPr="00D20E40">
        <w:rPr>
          <w:rFonts w:cstheme="minorHAnsi"/>
        </w:rPr>
        <w:t>irá</w:t>
      </w:r>
      <w:r w:rsidRPr="00D20E40">
        <w:rPr>
          <w:rFonts w:cstheme="minorHAnsi"/>
          <w:spacing w:val="-7"/>
        </w:rPr>
        <w:t xml:space="preserve"> </w:t>
      </w:r>
      <w:r w:rsidRPr="00D20E40">
        <w:rPr>
          <w:rFonts w:cstheme="minorHAnsi"/>
        </w:rPr>
        <w:t>receber</w:t>
      </w:r>
      <w:r w:rsidRPr="00D20E40">
        <w:rPr>
          <w:rFonts w:cstheme="minorHAnsi"/>
          <w:spacing w:val="-6"/>
        </w:rPr>
        <w:t xml:space="preserve"> </w:t>
      </w:r>
      <w:r w:rsidRPr="00D20E40">
        <w:rPr>
          <w:rFonts w:cstheme="minorHAnsi"/>
        </w:rPr>
        <w:t>um</w:t>
      </w:r>
      <w:r w:rsidRPr="00D20E40">
        <w:rPr>
          <w:rFonts w:cstheme="minorHAnsi"/>
          <w:spacing w:val="-7"/>
        </w:rPr>
        <w:t xml:space="preserve"> </w:t>
      </w:r>
      <w:r w:rsidRPr="00D20E40">
        <w:rPr>
          <w:rFonts w:cstheme="minorHAnsi"/>
        </w:rPr>
        <w:t>pedido</w:t>
      </w:r>
      <w:r w:rsidRPr="00D20E40">
        <w:rPr>
          <w:rFonts w:cstheme="minorHAnsi"/>
          <w:spacing w:val="-7"/>
        </w:rPr>
        <w:t xml:space="preserve"> </w:t>
      </w:r>
      <w:r w:rsidRPr="00D20E40">
        <w:rPr>
          <w:rFonts w:cstheme="minorHAnsi"/>
        </w:rPr>
        <w:t>para</w:t>
      </w:r>
      <w:r w:rsidRPr="00D20E40">
        <w:rPr>
          <w:rFonts w:cstheme="minorHAnsi"/>
          <w:spacing w:val="-6"/>
        </w:rPr>
        <w:t xml:space="preserve"> </w:t>
      </w:r>
      <w:r w:rsidRPr="00D20E40">
        <w:rPr>
          <w:rFonts w:cstheme="minorHAnsi"/>
        </w:rPr>
        <w:t>aceitar</w:t>
      </w:r>
      <w:r w:rsidRPr="00D20E40">
        <w:rPr>
          <w:rFonts w:cstheme="minorHAnsi"/>
          <w:spacing w:val="-7"/>
        </w:rPr>
        <w:t xml:space="preserve"> </w:t>
      </w:r>
      <w:r w:rsidRPr="00D20E40">
        <w:rPr>
          <w:rFonts w:cstheme="minorHAnsi"/>
        </w:rPr>
        <w:t>a</w:t>
      </w:r>
      <w:r w:rsidRPr="00D20E40">
        <w:rPr>
          <w:rFonts w:cstheme="minorHAnsi"/>
          <w:spacing w:val="-7"/>
        </w:rPr>
        <w:t xml:space="preserve"> </w:t>
      </w:r>
      <w:r w:rsidRPr="00D20E40">
        <w:rPr>
          <w:rFonts w:cstheme="minorHAnsi"/>
        </w:rPr>
        <w:t>responsabilidade</w:t>
      </w:r>
      <w:r w:rsidRPr="00D20E40">
        <w:rPr>
          <w:rFonts w:cstheme="minorHAnsi"/>
          <w:spacing w:val="-6"/>
        </w:rPr>
        <w:t xml:space="preserve"> </w:t>
      </w:r>
      <w:r w:rsidRPr="00D20E40">
        <w:rPr>
          <w:rFonts w:cstheme="minorHAnsi"/>
        </w:rPr>
        <w:t>do</w:t>
      </w:r>
      <w:r w:rsidRPr="00D20E40">
        <w:rPr>
          <w:rFonts w:cstheme="minorHAnsi"/>
          <w:spacing w:val="-7"/>
        </w:rPr>
        <w:t xml:space="preserve"> </w:t>
      </w:r>
      <w:r w:rsidRPr="00D20E40">
        <w:rPr>
          <w:rFonts w:cstheme="minorHAnsi"/>
        </w:rPr>
        <w:t>veículo.</w:t>
      </w:r>
    </w:p>
    <w:p w:rsidR="00614971" w:rsidRPr="00D20E40" w:rsidRDefault="00614971" w:rsidP="002D4ACA">
      <w:pPr>
        <w:pStyle w:val="PargrafodaLista"/>
        <w:numPr>
          <w:ilvl w:val="0"/>
          <w:numId w:val="4"/>
        </w:numPr>
        <w:spacing w:after="200"/>
        <w:rPr>
          <w:rFonts w:cstheme="minorHAnsi"/>
        </w:rPr>
      </w:pPr>
      <w:r w:rsidRPr="00D20E40">
        <w:rPr>
          <w:rFonts w:cstheme="minorHAnsi"/>
        </w:rPr>
        <w:t>O Cidadão envia a decisão face à aceitação da</w:t>
      </w:r>
      <w:r w:rsidRPr="00D20E40">
        <w:rPr>
          <w:rFonts w:cstheme="minorHAnsi"/>
          <w:spacing w:val="-8"/>
        </w:rPr>
        <w:t xml:space="preserve"> </w:t>
      </w:r>
      <w:r w:rsidRPr="00D20E40">
        <w:rPr>
          <w:rFonts w:cstheme="minorHAnsi"/>
        </w:rPr>
        <w:t>responsabilidade.</w:t>
      </w:r>
    </w:p>
    <w:p w:rsidR="00614971" w:rsidRPr="00D20E40" w:rsidRDefault="00614971" w:rsidP="002D4ACA">
      <w:pPr>
        <w:pStyle w:val="PargrafodaLista"/>
        <w:numPr>
          <w:ilvl w:val="0"/>
          <w:numId w:val="4"/>
        </w:numPr>
        <w:spacing w:after="200"/>
        <w:rPr>
          <w:rFonts w:cstheme="minorHAnsi"/>
        </w:rPr>
      </w:pPr>
      <w:r w:rsidRPr="00D20E40">
        <w:rPr>
          <w:rFonts w:cstheme="minorHAnsi"/>
        </w:rPr>
        <w:t>Se o Cidadão aceitar a responsabilidade (3), deverá ser entregue ao proprietário uma notificação de sucesso. Caso contrário irá receber uma notificação de</w:t>
      </w:r>
      <w:r w:rsidRPr="00D20E40">
        <w:rPr>
          <w:rFonts w:cstheme="minorHAnsi"/>
          <w:spacing w:val="-3"/>
        </w:rPr>
        <w:t xml:space="preserve"> </w:t>
      </w:r>
      <w:r w:rsidRPr="00D20E40">
        <w:rPr>
          <w:rFonts w:cstheme="minorHAnsi"/>
        </w:rPr>
        <w:t>insucesso.</w:t>
      </w:r>
    </w:p>
    <w:p w:rsidR="00DA3DD3" w:rsidRPr="00D20E40" w:rsidRDefault="00614971" w:rsidP="00DA3DD3">
      <w:pPr>
        <w:pStyle w:val="PargrafodaLista"/>
        <w:numPr>
          <w:ilvl w:val="0"/>
          <w:numId w:val="4"/>
        </w:numPr>
        <w:spacing w:after="200"/>
        <w:rPr>
          <w:rFonts w:cstheme="minorHAnsi"/>
        </w:rPr>
      </w:pPr>
      <w:r w:rsidRPr="00D20E40">
        <w:rPr>
          <w:rFonts w:cstheme="minorHAnsi"/>
        </w:rPr>
        <w:t>Cidadão aceitar a responsabilidade (3), o mesmo irá receber uma notificação sobre o veículo e respetiva matrícula pelo qual é responsável. Caso contrário a notificação não terá</w:t>
      </w:r>
      <w:r w:rsidRPr="00D20E40">
        <w:rPr>
          <w:rFonts w:cstheme="minorHAnsi"/>
          <w:spacing w:val="-9"/>
        </w:rPr>
        <w:t xml:space="preserve"> </w:t>
      </w:r>
      <w:r w:rsidRPr="00D20E40">
        <w:rPr>
          <w:rFonts w:cstheme="minorHAnsi"/>
        </w:rPr>
        <w:t>efeito.</w:t>
      </w:r>
    </w:p>
    <w:p w:rsidR="00DA3DD3" w:rsidRPr="00D20E40" w:rsidRDefault="00DA3DD3" w:rsidP="00DA3DD3">
      <w:pPr>
        <w:spacing w:after="200"/>
        <w:rPr>
          <w:rFonts w:cstheme="minorHAnsi"/>
        </w:rPr>
      </w:pPr>
    </w:p>
    <w:p w:rsidR="00DA3DD3" w:rsidRPr="00D20E40" w:rsidRDefault="00DA3DD3" w:rsidP="00DA3DD3">
      <w:pPr>
        <w:spacing w:after="200"/>
        <w:rPr>
          <w:rFonts w:cstheme="minorHAnsi"/>
        </w:rPr>
      </w:pPr>
    </w:p>
    <w:p w:rsidR="00DA3DD3" w:rsidRPr="00D20E40" w:rsidRDefault="00DA3DD3" w:rsidP="00DA3DD3">
      <w:pPr>
        <w:spacing w:after="200"/>
        <w:rPr>
          <w:rFonts w:cstheme="minorHAnsi"/>
        </w:rPr>
      </w:pPr>
    </w:p>
    <w:p w:rsidR="00614971" w:rsidRPr="00D20E40" w:rsidRDefault="00614971" w:rsidP="00B04D00">
      <w:pPr>
        <w:pStyle w:val="Cabealho4"/>
        <w:numPr>
          <w:ilvl w:val="3"/>
          <w:numId w:val="9"/>
        </w:numPr>
        <w:rPr>
          <w:spacing w:val="-3"/>
        </w:rPr>
      </w:pPr>
      <w:bookmarkStart w:id="84" w:name="_Toc512888590"/>
      <w:bookmarkStart w:id="85" w:name="_Toc519522216"/>
      <w:r w:rsidRPr="00D20E40">
        <w:lastRenderedPageBreak/>
        <w:t>RF03 - Subscrever</w:t>
      </w:r>
      <w:r w:rsidRPr="00D20E40">
        <w:rPr>
          <w:spacing w:val="-4"/>
        </w:rPr>
        <w:t xml:space="preserve"> </w:t>
      </w:r>
      <w:r w:rsidRPr="00D20E40">
        <w:rPr>
          <w:spacing w:val="-3"/>
        </w:rPr>
        <w:t>Veículo</w:t>
      </w:r>
      <w:bookmarkEnd w:id="84"/>
      <w:bookmarkEnd w:id="85"/>
    </w:p>
    <w:p w:rsidR="00E91560" w:rsidRPr="00D20E40" w:rsidRDefault="00E91560" w:rsidP="00E91560"/>
    <w:p w:rsidR="00614971" w:rsidRPr="00D20E40" w:rsidRDefault="00753D91" w:rsidP="00614971">
      <w:r w:rsidRPr="00D20E40">
        <w:t xml:space="preserve">Subscrever o </w:t>
      </w:r>
      <w:r w:rsidR="00E91560" w:rsidRPr="00D20E40">
        <w:t>Veículo</w:t>
      </w:r>
      <w:r w:rsidRPr="00D20E40">
        <w:t>, trata</w:t>
      </w:r>
      <w:r w:rsidR="00E91560" w:rsidRPr="00D20E40">
        <w:t>-se de outro requisito funcional designado por RF03, em que</w:t>
      </w:r>
      <w:r w:rsidR="00614971" w:rsidRPr="00D20E40">
        <w:rPr>
          <w:spacing w:val="-5"/>
        </w:rPr>
        <w:t xml:space="preserve"> </w:t>
      </w:r>
      <w:r w:rsidR="00614971" w:rsidRPr="00D20E40">
        <w:t>o</w:t>
      </w:r>
      <w:r w:rsidR="00614971" w:rsidRPr="00D20E40">
        <w:rPr>
          <w:spacing w:val="-5"/>
        </w:rPr>
        <w:t xml:space="preserve"> </w:t>
      </w:r>
      <w:r w:rsidR="00614971" w:rsidRPr="00D20E40">
        <w:t>utilizador</w:t>
      </w:r>
      <w:r w:rsidR="00636529" w:rsidRPr="00D20E40">
        <w:t>, após registado</w:t>
      </w:r>
      <w:r w:rsidR="00650493" w:rsidRPr="00D20E40">
        <w:t xml:space="preserve"> no </w:t>
      </w:r>
      <w:r w:rsidR="009609A4" w:rsidRPr="00D20E40">
        <w:t xml:space="preserve">sistema, </w:t>
      </w:r>
      <w:r w:rsidR="009609A4" w:rsidRPr="00D20E40">
        <w:rPr>
          <w:spacing w:val="-5"/>
        </w:rPr>
        <w:t>poderá</w:t>
      </w:r>
      <w:r w:rsidR="00614971" w:rsidRPr="00D20E40">
        <w:rPr>
          <w:spacing w:val="-5"/>
        </w:rPr>
        <w:t xml:space="preserve"> </w:t>
      </w:r>
      <w:r w:rsidR="00614971" w:rsidRPr="00D20E40">
        <w:t>subscrever</w:t>
      </w:r>
      <w:r w:rsidR="00614971" w:rsidRPr="00D20E40">
        <w:rPr>
          <w:spacing w:val="-5"/>
        </w:rPr>
        <w:t xml:space="preserve"> </w:t>
      </w:r>
      <w:r w:rsidR="00614971" w:rsidRPr="00D20E40">
        <w:t>as</w:t>
      </w:r>
      <w:r w:rsidR="00614971" w:rsidRPr="00D20E40">
        <w:rPr>
          <w:spacing w:val="-5"/>
        </w:rPr>
        <w:t xml:space="preserve"> </w:t>
      </w:r>
      <w:r w:rsidR="00614971" w:rsidRPr="00D20E40">
        <w:t>suas</w:t>
      </w:r>
      <w:r w:rsidR="00614971" w:rsidRPr="00D20E40">
        <w:rPr>
          <w:spacing w:val="-5"/>
        </w:rPr>
        <w:t xml:space="preserve"> </w:t>
      </w:r>
      <w:r w:rsidR="00614971" w:rsidRPr="00D20E40">
        <w:t>viaturas,</w:t>
      </w:r>
      <w:r w:rsidR="00614971" w:rsidRPr="00D20E40">
        <w:rPr>
          <w:spacing w:val="-5"/>
        </w:rPr>
        <w:t xml:space="preserve"> </w:t>
      </w:r>
      <w:r w:rsidR="00614971" w:rsidRPr="00D20E40">
        <w:t>bem</w:t>
      </w:r>
      <w:r w:rsidR="00614971" w:rsidRPr="00D20E40">
        <w:rPr>
          <w:spacing w:val="-5"/>
        </w:rPr>
        <w:t xml:space="preserve"> </w:t>
      </w:r>
      <w:r w:rsidR="00614971" w:rsidRPr="00D20E40">
        <w:t xml:space="preserve">como viaturas delegadas por outros utilizadores. </w:t>
      </w:r>
      <w:r w:rsidR="00E91560" w:rsidRPr="00D20E40">
        <w:t>Desta forma, o utilizador passa a s</w:t>
      </w:r>
      <w:r w:rsidR="00614971" w:rsidRPr="00D20E40">
        <w:t>er o responsável por quaisquer futuros</w:t>
      </w:r>
      <w:r w:rsidR="00614971" w:rsidRPr="00D20E40">
        <w:rPr>
          <w:spacing w:val="-3"/>
        </w:rPr>
        <w:t xml:space="preserve"> </w:t>
      </w:r>
      <w:r w:rsidR="00614971" w:rsidRPr="00D20E40">
        <w:t xml:space="preserve">eventos. </w:t>
      </w:r>
    </w:p>
    <w:p w:rsidR="00463595" w:rsidRPr="00D20E40" w:rsidRDefault="002B5928" w:rsidP="00614971">
      <w:r w:rsidRPr="00D20E40">
        <w:rPr>
          <w:noProof/>
        </w:rPr>
        <mc:AlternateContent>
          <mc:Choice Requires="wps">
            <w:drawing>
              <wp:anchor distT="0" distB="0" distL="114300" distR="114300" simplePos="0" relativeHeight="251666944" behindDoc="0" locked="0" layoutInCell="1" allowOverlap="1" wp14:anchorId="22C03775" wp14:editId="431C5A59">
                <wp:simplePos x="0" y="0"/>
                <wp:positionH relativeFrom="column">
                  <wp:posOffset>635</wp:posOffset>
                </wp:positionH>
                <wp:positionV relativeFrom="paragraph">
                  <wp:posOffset>3763010</wp:posOffset>
                </wp:positionV>
                <wp:extent cx="5759450" cy="635"/>
                <wp:effectExtent l="0" t="0" r="6350" b="12065"/>
                <wp:wrapTopAndBottom/>
                <wp:docPr id="69" name="Caixa de Texto 6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064AC0" w:rsidRPr="00CC377F" w:rsidRDefault="00064AC0" w:rsidP="002B5928">
                            <w:pPr>
                              <w:pStyle w:val="Legenda"/>
                              <w:jc w:val="center"/>
                              <w:rPr>
                                <w:noProof/>
                                <w:szCs w:val="20"/>
                              </w:rPr>
                            </w:pPr>
                            <w:bookmarkStart w:id="86" w:name="_Toc523954504"/>
                            <w:r>
                              <w:t xml:space="preserve">Figura </w:t>
                            </w:r>
                            <w:r>
                              <w:fldChar w:fldCharType="begin"/>
                            </w:r>
                            <w:r>
                              <w:instrText xml:space="preserve"> SEQ Figura \* ARABIC </w:instrText>
                            </w:r>
                            <w:r>
                              <w:fldChar w:fldCharType="separate"/>
                            </w:r>
                            <w:r w:rsidR="00C931C2">
                              <w:rPr>
                                <w:noProof/>
                              </w:rPr>
                              <w:t>11</w:t>
                            </w:r>
                            <w:r>
                              <w:fldChar w:fldCharType="end"/>
                            </w:r>
                            <w:r>
                              <w:t xml:space="preserve"> - DIAGRAMA DE SEQUÊNCIA RF03</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03775" id="Caixa de Texto 69" o:spid="_x0000_s1036" type="#_x0000_t202" style="position:absolute;left:0;text-align:left;margin-left:.05pt;margin-top:296.3pt;width:453.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" stroked="f">
                <v:textbox style="mso-fit-shape-to-text:t" inset="0,0,0,0">
                  <w:txbxContent>
                    <w:p w:rsidR="00064AC0" w:rsidRPr="00CC377F" w:rsidRDefault="00064AC0" w:rsidP="002B5928">
                      <w:pPr>
                        <w:pStyle w:val="Legenda"/>
                        <w:jc w:val="center"/>
                        <w:rPr>
                          <w:noProof/>
                          <w:szCs w:val="20"/>
                        </w:rPr>
                      </w:pPr>
                      <w:bookmarkStart w:id="87" w:name="_Toc523954504"/>
                      <w:r>
                        <w:t xml:space="preserve">Figura </w:t>
                      </w:r>
                      <w:r>
                        <w:fldChar w:fldCharType="begin"/>
                      </w:r>
                      <w:r>
                        <w:instrText xml:space="preserve"> SEQ Figura \* ARABIC </w:instrText>
                      </w:r>
                      <w:r>
                        <w:fldChar w:fldCharType="separate"/>
                      </w:r>
                      <w:r w:rsidR="00C931C2">
                        <w:rPr>
                          <w:noProof/>
                        </w:rPr>
                        <w:t>11</w:t>
                      </w:r>
                      <w:r>
                        <w:fldChar w:fldCharType="end"/>
                      </w:r>
                      <w:r>
                        <w:t xml:space="preserve"> - DIAGRAMA DE SEQUÊNCIA RF03</w:t>
                      </w:r>
                      <w:bookmarkEnd w:id="87"/>
                    </w:p>
                  </w:txbxContent>
                </v:textbox>
                <w10:wrap type="topAndBottom"/>
              </v:shape>
            </w:pict>
          </mc:Fallback>
        </mc:AlternateContent>
      </w:r>
      <w:r w:rsidRPr="00D20E40">
        <w:rPr>
          <w:noProof/>
        </w:rPr>
        <w:drawing>
          <wp:anchor distT="360045" distB="360045" distL="114300" distR="114300" simplePos="0" relativeHeight="251638272" behindDoc="0" locked="0" layoutInCell="1" allowOverlap="1" wp14:anchorId="084DB1AC" wp14:editId="27A5B833">
            <wp:simplePos x="0" y="0"/>
            <wp:positionH relativeFrom="margin">
              <wp:posOffset>635</wp:posOffset>
            </wp:positionH>
            <wp:positionV relativeFrom="paragraph">
              <wp:posOffset>808957</wp:posOffset>
            </wp:positionV>
            <wp:extent cx="5760000" cy="28980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f03.png"/>
                    <pic:cNvPicPr/>
                  </pic:nvPicPr>
                  <pic:blipFill>
                    <a:blip r:embed="rId61">
                      <a:extLst>
                        <a:ext uri="{28A0092B-C50C-407E-A947-70E740481C1C}">
                          <a14:useLocalDpi xmlns:a14="http://schemas.microsoft.com/office/drawing/2010/main" val="0"/>
                        </a:ext>
                      </a:extLst>
                    </a:blip>
                    <a:stretch>
                      <a:fillRect/>
                    </a:stretch>
                  </pic:blipFill>
                  <pic:spPr>
                    <a:xfrm>
                      <a:off x="0" y="0"/>
                      <a:ext cx="5760000" cy="2898000"/>
                    </a:xfrm>
                    <a:prstGeom prst="rect">
                      <a:avLst/>
                    </a:prstGeom>
                  </pic:spPr>
                </pic:pic>
              </a:graphicData>
            </a:graphic>
            <wp14:sizeRelH relativeFrom="page">
              <wp14:pctWidth>0</wp14:pctWidth>
            </wp14:sizeRelH>
            <wp14:sizeRelV relativeFrom="page">
              <wp14:pctHeight>0</wp14:pctHeight>
            </wp14:sizeRelV>
          </wp:anchor>
        </w:drawing>
      </w:r>
      <w:r w:rsidR="00E91560" w:rsidRPr="00D20E40">
        <w:t xml:space="preserve">Na figura seguinte consta a </w:t>
      </w:r>
      <w:r w:rsidR="00C931C2" w:rsidRPr="00D20E40">
        <w:t>sequência</w:t>
      </w:r>
      <w:r w:rsidR="00E91560" w:rsidRPr="00D20E40">
        <w:t xml:space="preserve"> entre </w:t>
      </w:r>
      <w:r w:rsidR="001500C4" w:rsidRPr="00D20E40">
        <w:t>o envio da matrícula pretendida</w:t>
      </w:r>
      <w:r w:rsidR="00743EFB" w:rsidRPr="00D20E40">
        <w:t>,</w:t>
      </w:r>
      <w:r w:rsidR="00E91560" w:rsidRPr="00D20E40">
        <w:t xml:space="preserve"> por parte do utilizador</w:t>
      </w:r>
      <w:r w:rsidR="00312068" w:rsidRPr="00D20E40">
        <w:t>,</w:t>
      </w:r>
      <w:r w:rsidR="00E91560" w:rsidRPr="00D20E40">
        <w:t xml:space="preserve"> até ao momento em que o cidadão </w:t>
      </w:r>
      <w:r w:rsidR="00EB3719" w:rsidRPr="00D20E40">
        <w:t xml:space="preserve">é </w:t>
      </w:r>
      <w:r w:rsidR="00CD4521" w:rsidRPr="00D20E40">
        <w:t>atualizado</w:t>
      </w:r>
      <w:r w:rsidR="00EB3719" w:rsidRPr="00D20E40">
        <w:t xml:space="preserve"> </w:t>
      </w:r>
      <w:r w:rsidR="00D92939" w:rsidRPr="00D20E40">
        <w:t>com o registo do veículo.</w:t>
      </w:r>
    </w:p>
    <w:p w:rsidR="002B5928" w:rsidRPr="00D20E40" w:rsidRDefault="002B5928" w:rsidP="00614971"/>
    <w:p w:rsidR="00463595" w:rsidRPr="00D20E40" w:rsidRDefault="00E91560" w:rsidP="00614971">
      <w:r w:rsidRPr="00D20E40">
        <w:t>A sequência envolve os seguintes passos:</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Envio da matrícula e dados que possam identificar o veículo a</w:t>
      </w:r>
      <w:r w:rsidRPr="00D20E40">
        <w:rPr>
          <w:rFonts w:cstheme="minorHAnsi"/>
          <w:spacing w:val="-29"/>
          <w:szCs w:val="24"/>
        </w:rPr>
        <w:t xml:space="preserve"> </w:t>
      </w:r>
      <w:r w:rsidRPr="00D20E40">
        <w:rPr>
          <w:rFonts w:cstheme="minorHAnsi"/>
          <w:szCs w:val="24"/>
        </w:rPr>
        <w:t>subscrever.</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Informação é enviada para o sistema SINCRO</w:t>
      </w:r>
      <w:r w:rsidR="003F52EF" w:rsidRPr="00D20E40">
        <w:rPr>
          <w:rFonts w:cstheme="minorHAnsi"/>
          <w:szCs w:val="24"/>
        </w:rPr>
        <w:t xml:space="preserve"> </w:t>
      </w:r>
      <w:r w:rsidRPr="00D20E40">
        <w:rPr>
          <w:rFonts w:cstheme="minorHAnsi"/>
          <w:szCs w:val="24"/>
        </w:rPr>
        <w:t>onde irá ser verificada a autenticidade do</w:t>
      </w:r>
      <w:r w:rsidRPr="00D20E40">
        <w:rPr>
          <w:rFonts w:cstheme="minorHAnsi"/>
          <w:spacing w:val="-3"/>
          <w:szCs w:val="24"/>
        </w:rPr>
        <w:t xml:space="preserve"> </w:t>
      </w:r>
      <w:r w:rsidRPr="00D20E40">
        <w:rPr>
          <w:rFonts w:cstheme="minorHAnsi"/>
          <w:szCs w:val="24"/>
        </w:rPr>
        <w:t>proprietário.</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Lista de veículos do Cidadão é atualizada com base no resultado do passo anterior</w:t>
      </w:r>
      <w:r w:rsidRPr="00D20E40">
        <w:rPr>
          <w:rFonts w:cstheme="minorHAnsi"/>
          <w:spacing w:val="-2"/>
          <w:szCs w:val="24"/>
        </w:rPr>
        <w:t xml:space="preserve"> </w:t>
      </w:r>
      <w:r w:rsidRPr="00D20E40">
        <w:rPr>
          <w:rFonts w:cstheme="minorHAnsi"/>
          <w:szCs w:val="24"/>
        </w:rPr>
        <w:t>(2).</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Cidadão é notificado com o resultado da</w:t>
      </w:r>
      <w:r w:rsidRPr="00D20E40">
        <w:rPr>
          <w:rFonts w:cstheme="minorHAnsi"/>
          <w:spacing w:val="-10"/>
          <w:szCs w:val="24"/>
        </w:rPr>
        <w:t xml:space="preserve"> </w:t>
      </w:r>
      <w:r w:rsidRPr="00D20E40">
        <w:rPr>
          <w:rFonts w:cstheme="minorHAnsi"/>
          <w:szCs w:val="24"/>
        </w:rPr>
        <w:t>operação.</w:t>
      </w:r>
    </w:p>
    <w:p w:rsidR="00614971" w:rsidRPr="00D20E40" w:rsidRDefault="00614971" w:rsidP="00614971">
      <w:pPr>
        <w:rPr>
          <w:rFonts w:cstheme="minorHAnsi"/>
        </w:rPr>
      </w:pPr>
    </w:p>
    <w:p w:rsidR="00614971" w:rsidRPr="00D20E40" w:rsidRDefault="00614971" w:rsidP="00614971">
      <w:r w:rsidRPr="00D20E40">
        <w:br w:type="page"/>
      </w:r>
    </w:p>
    <w:p w:rsidR="00614971" w:rsidRPr="00D20E40" w:rsidRDefault="00614971" w:rsidP="00B04D00">
      <w:pPr>
        <w:pStyle w:val="Cabealho4"/>
        <w:numPr>
          <w:ilvl w:val="3"/>
          <w:numId w:val="9"/>
        </w:numPr>
      </w:pPr>
      <w:bookmarkStart w:id="88" w:name="_Toc512888591"/>
      <w:bookmarkStart w:id="89" w:name="_Toc519522217"/>
      <w:r w:rsidRPr="00D20E40">
        <w:lastRenderedPageBreak/>
        <w:t>RF04 - Histórico de</w:t>
      </w:r>
      <w:r w:rsidRPr="00D20E40">
        <w:rPr>
          <w:spacing w:val="-6"/>
        </w:rPr>
        <w:t xml:space="preserve"> </w:t>
      </w:r>
      <w:r w:rsidRPr="00D20E40">
        <w:t>Contraordenações</w:t>
      </w:r>
      <w:bookmarkEnd w:id="88"/>
      <w:bookmarkEnd w:id="89"/>
    </w:p>
    <w:p w:rsidR="00463595" w:rsidRPr="00D20E40" w:rsidRDefault="00463595" w:rsidP="00463595"/>
    <w:p w:rsidR="00614971" w:rsidRPr="00D20E40" w:rsidRDefault="009A3708" w:rsidP="00614971">
      <w:pPr>
        <w:rPr>
          <w:b/>
          <w:sz w:val="16"/>
        </w:rPr>
      </w:pPr>
      <w:r w:rsidRPr="00D20E40">
        <w:t xml:space="preserve">Através do requisito funcional RF04, Histórico de Contraordenações é </w:t>
      </w:r>
      <w:r w:rsidR="00614971" w:rsidRPr="00D20E40">
        <w:t>disponibilizada uma lista de contraordenações com os últimos eventos ocorridos.</w:t>
      </w:r>
      <w:r w:rsidR="00614971" w:rsidRPr="00D20E40">
        <w:rPr>
          <w:spacing w:val="-16"/>
        </w:rPr>
        <w:t xml:space="preserve"> </w:t>
      </w:r>
      <w:r w:rsidR="00614971" w:rsidRPr="00D20E40">
        <w:t>O</w:t>
      </w:r>
      <w:r w:rsidR="00614971" w:rsidRPr="00D20E40">
        <w:rPr>
          <w:spacing w:val="-15"/>
        </w:rPr>
        <w:t xml:space="preserve"> </w:t>
      </w:r>
      <w:r w:rsidR="00614971" w:rsidRPr="00D20E40">
        <w:t>utilizador</w:t>
      </w:r>
      <w:r w:rsidR="00614971" w:rsidRPr="00D20E40">
        <w:rPr>
          <w:spacing w:val="-15"/>
        </w:rPr>
        <w:t xml:space="preserve"> </w:t>
      </w:r>
      <w:r w:rsidR="00614971" w:rsidRPr="00D20E40">
        <w:t>poderá</w:t>
      </w:r>
      <w:r w:rsidR="00614971" w:rsidRPr="00D20E40">
        <w:rPr>
          <w:spacing w:val="-16"/>
        </w:rPr>
        <w:t xml:space="preserve"> </w:t>
      </w:r>
      <w:r w:rsidR="00614971" w:rsidRPr="00D20E40">
        <w:t>visualizar</w:t>
      </w:r>
      <w:r w:rsidR="00614971" w:rsidRPr="00D20E40">
        <w:rPr>
          <w:spacing w:val="-15"/>
        </w:rPr>
        <w:t xml:space="preserve"> </w:t>
      </w:r>
      <w:r w:rsidR="00614971" w:rsidRPr="00D20E40">
        <w:t>os</w:t>
      </w:r>
      <w:r w:rsidR="00614971" w:rsidRPr="00D20E40">
        <w:rPr>
          <w:spacing w:val="-15"/>
        </w:rPr>
        <w:t xml:space="preserve"> </w:t>
      </w:r>
      <w:r w:rsidR="00614971" w:rsidRPr="00D20E40">
        <w:t>eventos</w:t>
      </w:r>
      <w:r w:rsidR="00614971" w:rsidRPr="00D20E40">
        <w:rPr>
          <w:spacing w:val="-16"/>
        </w:rPr>
        <w:t xml:space="preserve"> </w:t>
      </w:r>
      <w:r w:rsidR="00614971" w:rsidRPr="00D20E40">
        <w:t>de</w:t>
      </w:r>
      <w:r w:rsidR="00614971" w:rsidRPr="00D20E40">
        <w:rPr>
          <w:spacing w:val="-15"/>
        </w:rPr>
        <w:t xml:space="preserve"> </w:t>
      </w:r>
      <w:r w:rsidR="00614971" w:rsidRPr="00D20E40">
        <w:t>contraordenação</w:t>
      </w:r>
      <w:r w:rsidR="00614971" w:rsidRPr="00D20E40">
        <w:rPr>
          <w:spacing w:val="-15"/>
        </w:rPr>
        <w:t xml:space="preserve"> </w:t>
      </w:r>
      <w:r w:rsidR="00614971" w:rsidRPr="00D20E40">
        <w:t>e</w:t>
      </w:r>
      <w:r w:rsidR="00614971" w:rsidRPr="00D20E40">
        <w:rPr>
          <w:spacing w:val="-16"/>
        </w:rPr>
        <w:t xml:space="preserve"> </w:t>
      </w:r>
      <w:r w:rsidR="00614971" w:rsidRPr="00D20E40">
        <w:t>aceder à sua</w:t>
      </w:r>
      <w:r w:rsidR="00614971" w:rsidRPr="00D20E40">
        <w:rPr>
          <w:spacing w:val="-3"/>
        </w:rPr>
        <w:t xml:space="preserve"> </w:t>
      </w:r>
      <w:r w:rsidR="00614971" w:rsidRPr="00D20E40">
        <w:t>informação.</w:t>
      </w:r>
      <w:r w:rsidR="00614971" w:rsidRPr="00D20E40">
        <w:rPr>
          <w:b/>
          <w:sz w:val="16"/>
        </w:rPr>
        <w:t xml:space="preserve"> </w:t>
      </w:r>
    </w:p>
    <w:p w:rsidR="00A24B00" w:rsidRPr="00D20E40" w:rsidRDefault="001A3895" w:rsidP="001A3895">
      <w:r w:rsidRPr="00D20E40">
        <w:rPr>
          <w:noProof/>
        </w:rPr>
        <mc:AlternateContent>
          <mc:Choice Requires="wps">
            <w:drawing>
              <wp:anchor distT="0" distB="0" distL="114300" distR="114300" simplePos="0" relativeHeight="251667968" behindDoc="0" locked="0" layoutInCell="1" allowOverlap="1" wp14:anchorId="323FC35C" wp14:editId="53366787">
                <wp:simplePos x="0" y="0"/>
                <wp:positionH relativeFrom="column">
                  <wp:posOffset>635</wp:posOffset>
                </wp:positionH>
                <wp:positionV relativeFrom="paragraph">
                  <wp:posOffset>4880610</wp:posOffset>
                </wp:positionV>
                <wp:extent cx="5759450" cy="635"/>
                <wp:effectExtent l="0" t="0" r="6350" b="12065"/>
                <wp:wrapTopAndBottom/>
                <wp:docPr id="70" name="Caixa de Texto 7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064AC0" w:rsidRPr="005D648C" w:rsidRDefault="00064AC0" w:rsidP="001A3895">
                            <w:pPr>
                              <w:pStyle w:val="Legenda"/>
                              <w:jc w:val="center"/>
                              <w:rPr>
                                <w:noProof/>
                                <w:szCs w:val="20"/>
                              </w:rPr>
                            </w:pPr>
                            <w:bookmarkStart w:id="90" w:name="_Ref523933036"/>
                            <w:bookmarkStart w:id="91" w:name="_Toc523954505"/>
                            <w:r>
                              <w:t xml:space="preserve">Figura </w:t>
                            </w:r>
                            <w:r>
                              <w:fldChar w:fldCharType="begin"/>
                            </w:r>
                            <w:r>
                              <w:instrText xml:space="preserve"> SEQ Figura \* ARABIC </w:instrText>
                            </w:r>
                            <w:r>
                              <w:fldChar w:fldCharType="separate"/>
                            </w:r>
                            <w:r w:rsidR="00C931C2">
                              <w:rPr>
                                <w:noProof/>
                              </w:rPr>
                              <w:t>12</w:t>
                            </w:r>
                            <w:r>
                              <w:fldChar w:fldCharType="end"/>
                            </w:r>
                            <w:bookmarkEnd w:id="90"/>
                            <w:r>
                              <w:t xml:space="preserve"> - DIAGRAMA DE SEQUÊNCIA RF04</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FC35C" id="Caixa de Texto 70" o:spid="_x0000_s1037" type="#_x0000_t202" style="position:absolute;left:0;text-align:left;margin-left:.05pt;margin-top:384.3pt;width:453.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" stroked="f">
                <v:textbox style="mso-fit-shape-to-text:t" inset="0,0,0,0">
                  <w:txbxContent>
                    <w:p w:rsidR="00064AC0" w:rsidRPr="005D648C" w:rsidRDefault="00064AC0" w:rsidP="001A3895">
                      <w:pPr>
                        <w:pStyle w:val="Legenda"/>
                        <w:jc w:val="center"/>
                        <w:rPr>
                          <w:noProof/>
                          <w:szCs w:val="20"/>
                        </w:rPr>
                      </w:pPr>
                      <w:bookmarkStart w:id="92" w:name="_Ref523933036"/>
                      <w:bookmarkStart w:id="93" w:name="_Toc523954505"/>
                      <w:r>
                        <w:t xml:space="preserve">Figura </w:t>
                      </w:r>
                      <w:r>
                        <w:fldChar w:fldCharType="begin"/>
                      </w:r>
                      <w:r>
                        <w:instrText xml:space="preserve"> SEQ Figura \* ARABIC </w:instrText>
                      </w:r>
                      <w:r>
                        <w:fldChar w:fldCharType="separate"/>
                      </w:r>
                      <w:r w:rsidR="00C931C2">
                        <w:rPr>
                          <w:noProof/>
                        </w:rPr>
                        <w:t>12</w:t>
                      </w:r>
                      <w:r>
                        <w:fldChar w:fldCharType="end"/>
                      </w:r>
                      <w:bookmarkEnd w:id="92"/>
                      <w:r>
                        <w:t xml:space="preserve"> - DIAGRAMA DE SEQUÊNCIA RF04</w:t>
                      </w:r>
                      <w:bookmarkEnd w:id="93"/>
                    </w:p>
                  </w:txbxContent>
                </v:textbox>
                <w10:wrap type="topAndBottom"/>
              </v:shape>
            </w:pict>
          </mc:Fallback>
        </mc:AlternateContent>
      </w:r>
      <w:r w:rsidRPr="00D20E40">
        <w:rPr>
          <w:b/>
          <w:noProof/>
          <w:sz w:val="16"/>
        </w:rPr>
        <w:drawing>
          <wp:anchor distT="360045" distB="360045" distL="114300" distR="114300" simplePos="0" relativeHeight="251639296" behindDoc="0" locked="0" layoutInCell="1" allowOverlap="1" wp14:anchorId="1AE29676" wp14:editId="01B2FBD9">
            <wp:simplePos x="0" y="0"/>
            <wp:positionH relativeFrom="margin">
              <wp:posOffset>635</wp:posOffset>
            </wp:positionH>
            <wp:positionV relativeFrom="paragraph">
              <wp:posOffset>807052</wp:posOffset>
            </wp:positionV>
            <wp:extent cx="5760000" cy="401760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04.png"/>
                    <pic:cNvPicPr/>
                  </pic:nvPicPr>
                  <pic:blipFill>
                    <a:blip r:embed="rId62">
                      <a:extLst>
                        <a:ext uri="{28A0092B-C50C-407E-A947-70E740481C1C}">
                          <a14:useLocalDpi xmlns:a14="http://schemas.microsoft.com/office/drawing/2010/main" val="0"/>
                        </a:ext>
                      </a:extLst>
                    </a:blip>
                    <a:stretch>
                      <a:fillRect/>
                    </a:stretch>
                  </pic:blipFill>
                  <pic:spPr>
                    <a:xfrm>
                      <a:off x="0" y="0"/>
                      <a:ext cx="5760000" cy="4017600"/>
                    </a:xfrm>
                    <a:prstGeom prst="rect">
                      <a:avLst/>
                    </a:prstGeom>
                  </pic:spPr>
                </pic:pic>
              </a:graphicData>
            </a:graphic>
            <wp14:sizeRelH relativeFrom="page">
              <wp14:pctWidth>0</wp14:pctWidth>
            </wp14:sizeRelH>
            <wp14:sizeRelV relativeFrom="page">
              <wp14:pctHeight>0</wp14:pctHeight>
            </wp14:sizeRelV>
          </wp:anchor>
        </w:drawing>
      </w:r>
      <w:r w:rsidR="009A3708" w:rsidRPr="00D20E40">
        <w:t xml:space="preserve">A </w:t>
      </w:r>
      <w:r w:rsidR="00BE0C61" w:rsidRPr="00D20E40">
        <w:fldChar w:fldCharType="begin"/>
      </w:r>
      <w:r w:rsidR="00BE0C61" w:rsidRPr="00D20E40">
        <w:instrText xml:space="preserve"> REF _Ref523933036 \h </w:instrText>
      </w:r>
      <w:r w:rsidR="00BE0C61" w:rsidRPr="00D20E40">
        <w:fldChar w:fldCharType="separate"/>
      </w:r>
      <w:r w:rsidR="00BE0C61" w:rsidRPr="00D20E40">
        <w:t xml:space="preserve">Figura </w:t>
      </w:r>
      <w:r w:rsidR="00BE0C61" w:rsidRPr="00D20E40">
        <w:rPr>
          <w:noProof/>
        </w:rPr>
        <w:t>12</w:t>
      </w:r>
      <w:r w:rsidR="00BE0C61" w:rsidRPr="00D20E40">
        <w:fldChar w:fldCharType="end"/>
      </w:r>
      <w:r w:rsidR="00BE0C61" w:rsidRPr="00D20E40">
        <w:t xml:space="preserve"> </w:t>
      </w:r>
      <w:r w:rsidR="009A3708" w:rsidRPr="00D20E40">
        <w:t xml:space="preserve">apresenta o diagrama de sequência dos passos </w:t>
      </w:r>
      <w:r w:rsidR="00F64789" w:rsidRPr="00D20E40">
        <w:t xml:space="preserve">necessários </w:t>
      </w:r>
      <w:r w:rsidR="006353BE" w:rsidRPr="00D20E40">
        <w:t>a efetuar para a concretização do requisito funcional.</w:t>
      </w:r>
    </w:p>
    <w:p w:rsidR="001A3895" w:rsidRPr="00D20E40" w:rsidRDefault="001A3895" w:rsidP="001A3895"/>
    <w:p w:rsidR="00614971" w:rsidRPr="00D20E40" w:rsidRDefault="00335814" w:rsidP="00335814">
      <w:r w:rsidRPr="00D20E40">
        <w:t>Os passos são os seguintes:</w:t>
      </w:r>
    </w:p>
    <w:p w:rsidR="00614971" w:rsidRPr="00D20E40" w:rsidRDefault="00614971" w:rsidP="002D4ACA">
      <w:pPr>
        <w:pStyle w:val="PargrafodaLista"/>
        <w:numPr>
          <w:ilvl w:val="0"/>
          <w:numId w:val="6"/>
        </w:numPr>
        <w:tabs>
          <w:tab w:val="left" w:pos="696"/>
        </w:tabs>
        <w:spacing w:after="200"/>
        <w:rPr>
          <w:rFonts w:cstheme="minorHAnsi"/>
          <w:szCs w:val="24"/>
        </w:rPr>
      </w:pPr>
      <w:r w:rsidRPr="00D20E40">
        <w:rPr>
          <w:rFonts w:cstheme="minorHAnsi"/>
          <w:szCs w:val="24"/>
        </w:rPr>
        <w:t>Pedido de histórico do</w:t>
      </w:r>
      <w:r w:rsidRPr="00D20E40">
        <w:rPr>
          <w:rFonts w:cstheme="minorHAnsi"/>
          <w:spacing w:val="-5"/>
          <w:szCs w:val="24"/>
        </w:rPr>
        <w:t xml:space="preserve"> </w:t>
      </w:r>
      <w:r w:rsidRPr="00D20E40">
        <w:rPr>
          <w:rFonts w:cstheme="minorHAnsi"/>
          <w:szCs w:val="24"/>
        </w:rPr>
        <w:t xml:space="preserve">Cidadão. </w:t>
      </w:r>
    </w:p>
    <w:p w:rsidR="00614971" w:rsidRPr="00D20E40" w:rsidRDefault="00614971" w:rsidP="002D4ACA">
      <w:pPr>
        <w:pStyle w:val="PargrafodaLista"/>
        <w:numPr>
          <w:ilvl w:val="0"/>
          <w:numId w:val="6"/>
        </w:numPr>
        <w:tabs>
          <w:tab w:val="left" w:pos="696"/>
        </w:tabs>
        <w:spacing w:before="88" w:after="200"/>
        <w:rPr>
          <w:rFonts w:cstheme="minorHAnsi"/>
          <w:szCs w:val="24"/>
        </w:rPr>
      </w:pPr>
      <w:r w:rsidRPr="00D20E40">
        <w:rPr>
          <w:rFonts w:cstheme="minorHAnsi"/>
          <w:szCs w:val="24"/>
        </w:rPr>
        <w:t xml:space="preserve">Envio do pedido (1) para o sistema SINCRO. </w:t>
      </w:r>
    </w:p>
    <w:p w:rsidR="00614971" w:rsidRPr="00D20E40" w:rsidRDefault="00614971" w:rsidP="002D4ACA">
      <w:pPr>
        <w:pStyle w:val="PargrafodaLista"/>
        <w:numPr>
          <w:ilvl w:val="0"/>
          <w:numId w:val="6"/>
        </w:numPr>
        <w:tabs>
          <w:tab w:val="left" w:pos="696"/>
        </w:tabs>
        <w:spacing w:before="87" w:after="200"/>
        <w:rPr>
          <w:rFonts w:cstheme="minorHAnsi"/>
          <w:szCs w:val="24"/>
        </w:rPr>
      </w:pPr>
      <w:r w:rsidRPr="00D20E40">
        <w:rPr>
          <w:rFonts w:cstheme="minorHAnsi"/>
          <w:szCs w:val="24"/>
        </w:rPr>
        <w:t>É devolvido ao SINCRO Mobile</w:t>
      </w:r>
      <w:r w:rsidR="00411C9E" w:rsidRPr="00D20E40">
        <w:rPr>
          <w:rFonts w:cstheme="minorHAnsi"/>
          <w:szCs w:val="24"/>
        </w:rPr>
        <w:t xml:space="preserve"> </w:t>
      </w:r>
      <w:r w:rsidRPr="00D20E40">
        <w:rPr>
          <w:rFonts w:cstheme="minorHAnsi"/>
          <w:szCs w:val="24"/>
        </w:rPr>
        <w:t>o histórico do</w:t>
      </w:r>
      <w:r w:rsidRPr="00D20E40">
        <w:rPr>
          <w:rFonts w:cstheme="minorHAnsi"/>
          <w:spacing w:val="-4"/>
          <w:szCs w:val="24"/>
        </w:rPr>
        <w:t xml:space="preserve"> </w:t>
      </w:r>
      <w:r w:rsidRPr="00D20E40">
        <w:rPr>
          <w:rFonts w:cstheme="minorHAnsi"/>
          <w:szCs w:val="24"/>
        </w:rPr>
        <w:t xml:space="preserve">Cidadão. </w:t>
      </w:r>
    </w:p>
    <w:p w:rsidR="00614971" w:rsidRPr="00D20E40" w:rsidRDefault="00614971" w:rsidP="002D4ACA">
      <w:pPr>
        <w:pStyle w:val="PargrafodaLista"/>
        <w:numPr>
          <w:ilvl w:val="0"/>
          <w:numId w:val="6"/>
        </w:numPr>
        <w:tabs>
          <w:tab w:val="left" w:pos="696"/>
        </w:tabs>
        <w:spacing w:before="150" w:after="200"/>
        <w:rPr>
          <w:rFonts w:cstheme="minorHAnsi"/>
          <w:szCs w:val="24"/>
        </w:rPr>
      </w:pPr>
      <w:r w:rsidRPr="00D20E40">
        <w:rPr>
          <w:rFonts w:cstheme="minorHAnsi"/>
          <w:szCs w:val="24"/>
        </w:rPr>
        <w:t>Cidadão recebe histórico de</w:t>
      </w:r>
      <w:r w:rsidRPr="00D20E40">
        <w:rPr>
          <w:rFonts w:cstheme="minorHAnsi"/>
          <w:spacing w:val="-5"/>
          <w:szCs w:val="24"/>
        </w:rPr>
        <w:t xml:space="preserve"> </w:t>
      </w:r>
      <w:r w:rsidRPr="00D20E40">
        <w:rPr>
          <w:rFonts w:cstheme="minorHAnsi"/>
          <w:szCs w:val="24"/>
        </w:rPr>
        <w:t>contraordenações.</w:t>
      </w:r>
    </w:p>
    <w:p w:rsidR="00614971" w:rsidRPr="00D20E40" w:rsidRDefault="00614971" w:rsidP="00614971">
      <w:r w:rsidRPr="00D20E40">
        <w:br w:type="page"/>
      </w:r>
    </w:p>
    <w:p w:rsidR="00614971" w:rsidRPr="00D20E40" w:rsidRDefault="00614971" w:rsidP="00B04D00">
      <w:pPr>
        <w:pStyle w:val="Cabealho4"/>
        <w:numPr>
          <w:ilvl w:val="3"/>
          <w:numId w:val="9"/>
        </w:numPr>
      </w:pPr>
      <w:bookmarkStart w:id="94" w:name="_Toc512888592"/>
      <w:bookmarkStart w:id="95" w:name="_Toc519522218"/>
      <w:r w:rsidRPr="00D20E40">
        <w:lastRenderedPageBreak/>
        <w:t>RF05 - Registar</w:t>
      </w:r>
      <w:r w:rsidRPr="00D20E40">
        <w:rPr>
          <w:spacing w:val="-4"/>
        </w:rPr>
        <w:t xml:space="preserve"> </w:t>
      </w:r>
      <w:r w:rsidRPr="00D20E40">
        <w:t>Cidadão</w:t>
      </w:r>
      <w:bookmarkEnd w:id="94"/>
      <w:bookmarkEnd w:id="95"/>
    </w:p>
    <w:p w:rsidR="00463595" w:rsidRPr="00D20E40" w:rsidRDefault="00463595" w:rsidP="00463595"/>
    <w:p w:rsidR="00614971" w:rsidRPr="00D20E40" w:rsidRDefault="00614971" w:rsidP="00614971">
      <w:r w:rsidRPr="00D20E40">
        <w:t>Para ter acesso a quaisquer funcionalidades é necessário o cidadão se registar no sistema através do seu cartão de cidadão e do seu contacto telefónico de forma a ser identificável pelo sistema.</w:t>
      </w:r>
      <w:r w:rsidR="0022570B" w:rsidRPr="00D20E40">
        <w:t xml:space="preserve"> O requisito funcional RF05 é responsável por permitir o registo do Cidadão na utilização da aplicação.</w:t>
      </w:r>
    </w:p>
    <w:p w:rsidR="00C409AB" w:rsidRPr="00D20E40" w:rsidRDefault="00274B1F" w:rsidP="00614971">
      <w:r w:rsidRPr="00D20E40">
        <w:rPr>
          <w:noProof/>
        </w:rPr>
        <mc:AlternateContent>
          <mc:Choice Requires="wps">
            <w:drawing>
              <wp:anchor distT="0" distB="0" distL="114300" distR="114300" simplePos="0" relativeHeight="251668992" behindDoc="0" locked="0" layoutInCell="1" allowOverlap="1" wp14:anchorId="2C5BE9FD" wp14:editId="5D2C503F">
                <wp:simplePos x="0" y="0"/>
                <wp:positionH relativeFrom="column">
                  <wp:posOffset>635</wp:posOffset>
                </wp:positionH>
                <wp:positionV relativeFrom="paragraph">
                  <wp:posOffset>4678045</wp:posOffset>
                </wp:positionV>
                <wp:extent cx="5759450" cy="635"/>
                <wp:effectExtent l="0" t="0" r="6350" b="12065"/>
                <wp:wrapTopAndBottom/>
                <wp:docPr id="72" name="Caixa de Texto 7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064AC0" w:rsidRPr="00BC4CE0" w:rsidRDefault="00064AC0" w:rsidP="00274B1F">
                            <w:pPr>
                              <w:pStyle w:val="Legenda"/>
                              <w:jc w:val="center"/>
                              <w:rPr>
                                <w:noProof/>
                                <w:szCs w:val="20"/>
                              </w:rPr>
                            </w:pPr>
                            <w:bookmarkStart w:id="96" w:name="_Ref523933139"/>
                            <w:bookmarkStart w:id="97" w:name="_Toc523954506"/>
                            <w:r>
                              <w:t xml:space="preserve">Figura </w:t>
                            </w:r>
                            <w:r>
                              <w:fldChar w:fldCharType="begin"/>
                            </w:r>
                            <w:r>
                              <w:instrText xml:space="preserve"> SEQ Figura \* ARABIC </w:instrText>
                            </w:r>
                            <w:r>
                              <w:fldChar w:fldCharType="separate"/>
                            </w:r>
                            <w:r w:rsidR="00C931C2">
                              <w:rPr>
                                <w:noProof/>
                              </w:rPr>
                              <w:t>13</w:t>
                            </w:r>
                            <w:r>
                              <w:fldChar w:fldCharType="end"/>
                            </w:r>
                            <w:bookmarkEnd w:id="96"/>
                            <w:r>
                              <w:t xml:space="preserve"> - DIAGRAMA DE SEQUÊNCIA RF05</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BE9FD" id="Caixa de Texto 72" o:spid="_x0000_s1038" type="#_x0000_t202" style="position:absolute;left:0;text-align:left;margin-left:.05pt;margin-top:368.35pt;width:453.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" stroked="f">
                <v:textbox style="mso-fit-shape-to-text:t" inset="0,0,0,0">
                  <w:txbxContent>
                    <w:p w:rsidR="00064AC0" w:rsidRPr="00BC4CE0" w:rsidRDefault="00064AC0" w:rsidP="00274B1F">
                      <w:pPr>
                        <w:pStyle w:val="Legenda"/>
                        <w:jc w:val="center"/>
                        <w:rPr>
                          <w:noProof/>
                          <w:szCs w:val="20"/>
                        </w:rPr>
                      </w:pPr>
                      <w:bookmarkStart w:id="98" w:name="_Ref523933139"/>
                      <w:bookmarkStart w:id="99" w:name="_Toc523954506"/>
                      <w:r>
                        <w:t xml:space="preserve">Figura </w:t>
                      </w:r>
                      <w:r>
                        <w:fldChar w:fldCharType="begin"/>
                      </w:r>
                      <w:r>
                        <w:instrText xml:space="preserve"> SEQ Figura \* ARABIC </w:instrText>
                      </w:r>
                      <w:r>
                        <w:fldChar w:fldCharType="separate"/>
                      </w:r>
                      <w:r w:rsidR="00C931C2">
                        <w:rPr>
                          <w:noProof/>
                        </w:rPr>
                        <w:t>13</w:t>
                      </w:r>
                      <w:r>
                        <w:fldChar w:fldCharType="end"/>
                      </w:r>
                      <w:bookmarkEnd w:id="98"/>
                      <w:r>
                        <w:t xml:space="preserve"> - DIAGRAMA DE SEQUÊNCIA RF05</w:t>
                      </w:r>
                      <w:bookmarkEnd w:id="99"/>
                    </w:p>
                  </w:txbxContent>
                </v:textbox>
                <w10:wrap type="topAndBottom"/>
              </v:shape>
            </w:pict>
          </mc:Fallback>
        </mc:AlternateContent>
      </w:r>
      <w:r w:rsidRPr="00D20E40">
        <w:rPr>
          <w:b/>
          <w:noProof/>
          <w:sz w:val="16"/>
        </w:rPr>
        <w:drawing>
          <wp:anchor distT="360045" distB="360045" distL="114300" distR="114300" simplePos="0" relativeHeight="251640320" behindDoc="0" locked="0" layoutInCell="1" allowOverlap="1" wp14:anchorId="60DF6EBC" wp14:editId="76A81768">
            <wp:simplePos x="0" y="0"/>
            <wp:positionH relativeFrom="margin">
              <wp:posOffset>635</wp:posOffset>
            </wp:positionH>
            <wp:positionV relativeFrom="paragraph">
              <wp:posOffset>809592</wp:posOffset>
            </wp:positionV>
            <wp:extent cx="5759450" cy="3811905"/>
            <wp:effectExtent l="0" t="0" r="635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f05.png"/>
                    <pic:cNvPicPr/>
                  </pic:nvPicPr>
                  <pic:blipFill>
                    <a:blip r:embed="rId63">
                      <a:extLst>
                        <a:ext uri="{28A0092B-C50C-407E-A947-70E740481C1C}">
                          <a14:useLocalDpi xmlns:a14="http://schemas.microsoft.com/office/drawing/2010/main" val="0"/>
                        </a:ext>
                      </a:extLst>
                    </a:blip>
                    <a:stretch>
                      <a:fillRect/>
                    </a:stretch>
                  </pic:blipFill>
                  <pic:spPr>
                    <a:xfrm>
                      <a:off x="0" y="0"/>
                      <a:ext cx="5759450" cy="3811905"/>
                    </a:xfrm>
                    <a:prstGeom prst="rect">
                      <a:avLst/>
                    </a:prstGeom>
                  </pic:spPr>
                </pic:pic>
              </a:graphicData>
            </a:graphic>
            <wp14:sizeRelH relativeFrom="page">
              <wp14:pctWidth>0</wp14:pctWidth>
            </wp14:sizeRelH>
            <wp14:sizeRelV relativeFrom="page">
              <wp14:pctHeight>0</wp14:pctHeight>
            </wp14:sizeRelV>
          </wp:anchor>
        </w:drawing>
      </w:r>
      <w:r w:rsidR="003C3E06" w:rsidRPr="00D20E40">
        <w:t xml:space="preserve">A figura apresentada, </w:t>
      </w:r>
      <w:r w:rsidRPr="00D20E40">
        <w:fldChar w:fldCharType="begin"/>
      </w:r>
      <w:r w:rsidRPr="00D20E40">
        <w:instrText xml:space="preserve"> REF _Ref523933139 \h </w:instrText>
      </w:r>
      <w:r w:rsidRPr="00D20E40">
        <w:fldChar w:fldCharType="separate"/>
      </w:r>
      <w:r w:rsidRPr="00D20E40">
        <w:t xml:space="preserve">Figura </w:t>
      </w:r>
      <w:r w:rsidRPr="00D20E40">
        <w:rPr>
          <w:noProof/>
        </w:rPr>
        <w:t>13</w:t>
      </w:r>
      <w:r w:rsidRPr="00D20E40">
        <w:fldChar w:fldCharType="end"/>
      </w:r>
      <w:r w:rsidRPr="00D20E40">
        <w:t xml:space="preserve">, </w:t>
      </w:r>
      <w:r w:rsidR="00BB7053" w:rsidRPr="00D20E40">
        <w:t>oferece</w:t>
      </w:r>
      <w:r w:rsidR="003C3E06" w:rsidRPr="00D20E40">
        <w:t xml:space="preserve"> a sequência de ações a realizar para possibilitar o registo do utilizador. </w:t>
      </w:r>
    </w:p>
    <w:p w:rsidR="00E34D10" w:rsidRPr="00D20E40" w:rsidRDefault="00E34D10" w:rsidP="003C3E06">
      <w:pPr>
        <w:rPr>
          <w:b/>
          <w:sz w:val="16"/>
        </w:rPr>
      </w:pPr>
    </w:p>
    <w:p w:rsidR="003C3E06" w:rsidRPr="00D20E40" w:rsidRDefault="003C3E06" w:rsidP="003C3E06">
      <w:r w:rsidRPr="00D20E40">
        <w:t>As ações apresentadas estão descritas da seguinte forma:</w:t>
      </w:r>
    </w:p>
    <w:p w:rsidR="00614971" w:rsidRPr="00D20E40" w:rsidRDefault="00614971" w:rsidP="002D4ACA">
      <w:pPr>
        <w:pStyle w:val="PargrafodaLista"/>
        <w:numPr>
          <w:ilvl w:val="0"/>
          <w:numId w:val="7"/>
        </w:numPr>
        <w:tabs>
          <w:tab w:val="left" w:pos="1093"/>
        </w:tabs>
        <w:spacing w:after="200"/>
        <w:rPr>
          <w:szCs w:val="24"/>
        </w:rPr>
      </w:pPr>
      <w:r w:rsidRPr="00D20E40">
        <w:rPr>
          <w:szCs w:val="24"/>
        </w:rPr>
        <w:t>Envio</w:t>
      </w:r>
      <w:r w:rsidRPr="00D20E40">
        <w:rPr>
          <w:spacing w:val="-19"/>
          <w:szCs w:val="24"/>
        </w:rPr>
        <w:t xml:space="preserve"> </w:t>
      </w:r>
      <w:r w:rsidRPr="00D20E40">
        <w:rPr>
          <w:szCs w:val="24"/>
        </w:rPr>
        <w:t>dos</w:t>
      </w:r>
      <w:r w:rsidRPr="00D20E40">
        <w:rPr>
          <w:spacing w:val="-19"/>
          <w:szCs w:val="24"/>
        </w:rPr>
        <w:t xml:space="preserve"> </w:t>
      </w:r>
      <w:r w:rsidRPr="00D20E40">
        <w:rPr>
          <w:szCs w:val="24"/>
        </w:rPr>
        <w:t>dados</w:t>
      </w:r>
      <w:r w:rsidRPr="00D20E40">
        <w:rPr>
          <w:spacing w:val="-19"/>
          <w:szCs w:val="24"/>
        </w:rPr>
        <w:t xml:space="preserve"> </w:t>
      </w:r>
      <w:r w:rsidRPr="00D20E40">
        <w:rPr>
          <w:szCs w:val="24"/>
        </w:rPr>
        <w:t>do</w:t>
      </w:r>
      <w:r w:rsidRPr="00D20E40">
        <w:rPr>
          <w:spacing w:val="-19"/>
          <w:szCs w:val="24"/>
        </w:rPr>
        <w:t xml:space="preserve"> </w:t>
      </w:r>
      <w:r w:rsidRPr="00D20E40">
        <w:rPr>
          <w:szCs w:val="24"/>
        </w:rPr>
        <w:t>Cidadão</w:t>
      </w:r>
      <w:r w:rsidRPr="00D20E40">
        <w:rPr>
          <w:spacing w:val="-19"/>
          <w:szCs w:val="24"/>
        </w:rPr>
        <w:t xml:space="preserve"> </w:t>
      </w:r>
      <w:r w:rsidRPr="00D20E40">
        <w:rPr>
          <w:szCs w:val="24"/>
        </w:rPr>
        <w:t>(nome,</w:t>
      </w:r>
      <w:r w:rsidRPr="00D20E40">
        <w:rPr>
          <w:spacing w:val="-19"/>
          <w:szCs w:val="24"/>
        </w:rPr>
        <w:t xml:space="preserve"> </w:t>
      </w:r>
      <w:r w:rsidRPr="00D20E40">
        <w:rPr>
          <w:szCs w:val="24"/>
        </w:rPr>
        <w:t>cartão</w:t>
      </w:r>
      <w:r w:rsidRPr="00D20E40">
        <w:rPr>
          <w:spacing w:val="-19"/>
          <w:szCs w:val="24"/>
        </w:rPr>
        <w:t xml:space="preserve"> </w:t>
      </w:r>
      <w:r w:rsidRPr="00D20E40">
        <w:rPr>
          <w:szCs w:val="24"/>
        </w:rPr>
        <w:t>de</w:t>
      </w:r>
      <w:r w:rsidRPr="00D20E40">
        <w:rPr>
          <w:spacing w:val="-19"/>
          <w:szCs w:val="24"/>
        </w:rPr>
        <w:t xml:space="preserve"> </w:t>
      </w:r>
      <w:r w:rsidRPr="00D20E40">
        <w:rPr>
          <w:szCs w:val="24"/>
        </w:rPr>
        <w:t>cidadão,</w:t>
      </w:r>
      <w:r w:rsidRPr="00D20E40">
        <w:rPr>
          <w:spacing w:val="-18"/>
          <w:szCs w:val="24"/>
        </w:rPr>
        <w:t xml:space="preserve"> </w:t>
      </w:r>
      <w:r w:rsidRPr="00D20E40">
        <w:rPr>
          <w:szCs w:val="24"/>
        </w:rPr>
        <w:t>morada,</w:t>
      </w:r>
      <w:r w:rsidRPr="00D20E40">
        <w:rPr>
          <w:spacing w:val="-19"/>
          <w:szCs w:val="24"/>
        </w:rPr>
        <w:t xml:space="preserve"> </w:t>
      </w:r>
      <w:r w:rsidRPr="00D20E40">
        <w:rPr>
          <w:szCs w:val="24"/>
        </w:rPr>
        <w:t>número,</w:t>
      </w:r>
      <w:r w:rsidRPr="00D20E40">
        <w:rPr>
          <w:spacing w:val="-19"/>
          <w:szCs w:val="24"/>
        </w:rPr>
        <w:t xml:space="preserve"> </w:t>
      </w:r>
      <w:r w:rsidRPr="00D20E40">
        <w:rPr>
          <w:i/>
          <w:szCs w:val="24"/>
        </w:rPr>
        <w:t>etc</w:t>
      </w:r>
      <w:r w:rsidRPr="00D20E40">
        <w:rPr>
          <w:szCs w:val="24"/>
        </w:rPr>
        <w:t>).</w:t>
      </w:r>
    </w:p>
    <w:p w:rsidR="00614971" w:rsidRPr="00D20E40" w:rsidRDefault="00614971" w:rsidP="002D4ACA">
      <w:pPr>
        <w:pStyle w:val="PargrafodaLista"/>
        <w:numPr>
          <w:ilvl w:val="0"/>
          <w:numId w:val="7"/>
        </w:numPr>
        <w:tabs>
          <w:tab w:val="left" w:pos="1093"/>
        </w:tabs>
        <w:spacing w:before="150" w:after="200"/>
        <w:rPr>
          <w:szCs w:val="24"/>
        </w:rPr>
      </w:pPr>
      <w:r w:rsidRPr="00D20E40">
        <w:rPr>
          <w:szCs w:val="24"/>
        </w:rPr>
        <w:t>Verificação da validade da identidade do</w:t>
      </w:r>
      <w:r w:rsidRPr="00D20E40">
        <w:rPr>
          <w:spacing w:val="-11"/>
          <w:szCs w:val="24"/>
        </w:rPr>
        <w:t xml:space="preserve"> </w:t>
      </w:r>
      <w:r w:rsidRPr="00D20E40">
        <w:rPr>
          <w:szCs w:val="24"/>
        </w:rPr>
        <w:t xml:space="preserve">Cidadão. </w:t>
      </w:r>
    </w:p>
    <w:p w:rsidR="00614971" w:rsidRPr="00D20E40" w:rsidRDefault="00614971" w:rsidP="002D4ACA">
      <w:pPr>
        <w:pStyle w:val="PargrafodaLista"/>
        <w:numPr>
          <w:ilvl w:val="0"/>
          <w:numId w:val="7"/>
        </w:numPr>
        <w:tabs>
          <w:tab w:val="left" w:pos="1093"/>
        </w:tabs>
        <w:spacing w:before="88" w:after="200"/>
        <w:ind w:right="773"/>
        <w:rPr>
          <w:szCs w:val="24"/>
        </w:rPr>
      </w:pPr>
      <w:r w:rsidRPr="00D20E40">
        <w:rPr>
          <w:szCs w:val="24"/>
        </w:rPr>
        <w:t>Se a identidade for verificada com sucesso pelo sistema SINCRO é adicionado um novo utilizador. Em caso de insucesso não ocorre alteração nenhuma.</w:t>
      </w:r>
    </w:p>
    <w:p w:rsidR="00614971" w:rsidRPr="00D20E40" w:rsidRDefault="00614971" w:rsidP="00614971">
      <w:pPr>
        <w:pStyle w:val="PargrafodaLista"/>
        <w:numPr>
          <w:ilvl w:val="0"/>
          <w:numId w:val="7"/>
        </w:numPr>
        <w:tabs>
          <w:tab w:val="left" w:pos="1093"/>
        </w:tabs>
        <w:spacing w:before="83" w:after="200"/>
        <w:ind w:right="774"/>
        <w:rPr>
          <w:szCs w:val="24"/>
        </w:rPr>
      </w:pPr>
      <w:r w:rsidRPr="00D20E40">
        <w:rPr>
          <w:szCs w:val="24"/>
        </w:rPr>
        <w:t>Cidadão</w:t>
      </w:r>
      <w:r w:rsidRPr="00D20E40">
        <w:rPr>
          <w:spacing w:val="-18"/>
          <w:szCs w:val="24"/>
        </w:rPr>
        <w:t xml:space="preserve"> </w:t>
      </w:r>
      <w:r w:rsidRPr="00D20E40">
        <w:rPr>
          <w:szCs w:val="24"/>
        </w:rPr>
        <w:t>recebe</w:t>
      </w:r>
      <w:r w:rsidRPr="00D20E40">
        <w:rPr>
          <w:spacing w:val="-18"/>
          <w:szCs w:val="24"/>
        </w:rPr>
        <w:t xml:space="preserve"> </w:t>
      </w:r>
      <w:r w:rsidRPr="00D20E40">
        <w:rPr>
          <w:szCs w:val="24"/>
        </w:rPr>
        <w:t>confirmação</w:t>
      </w:r>
      <w:r w:rsidRPr="00D20E40">
        <w:rPr>
          <w:spacing w:val="-17"/>
          <w:szCs w:val="24"/>
        </w:rPr>
        <w:t xml:space="preserve"> </w:t>
      </w:r>
      <w:r w:rsidRPr="00D20E40">
        <w:rPr>
          <w:szCs w:val="24"/>
        </w:rPr>
        <w:t>do</w:t>
      </w:r>
      <w:r w:rsidRPr="00D20E40">
        <w:rPr>
          <w:spacing w:val="-18"/>
          <w:szCs w:val="24"/>
        </w:rPr>
        <w:t xml:space="preserve"> </w:t>
      </w:r>
      <w:r w:rsidRPr="00D20E40">
        <w:rPr>
          <w:szCs w:val="24"/>
        </w:rPr>
        <w:t>seu</w:t>
      </w:r>
      <w:r w:rsidRPr="00D20E40">
        <w:rPr>
          <w:spacing w:val="-17"/>
          <w:szCs w:val="24"/>
        </w:rPr>
        <w:t xml:space="preserve"> </w:t>
      </w:r>
      <w:r w:rsidRPr="00D20E40">
        <w:rPr>
          <w:szCs w:val="24"/>
        </w:rPr>
        <w:t>registo.</w:t>
      </w:r>
      <w:r w:rsidRPr="00D20E40">
        <w:rPr>
          <w:spacing w:val="-18"/>
          <w:szCs w:val="24"/>
        </w:rPr>
        <w:t xml:space="preserve"> </w:t>
      </w:r>
      <w:r w:rsidRPr="00D20E40">
        <w:rPr>
          <w:szCs w:val="24"/>
        </w:rPr>
        <w:t>Caso</w:t>
      </w:r>
      <w:r w:rsidRPr="00D20E40">
        <w:rPr>
          <w:spacing w:val="-17"/>
          <w:szCs w:val="24"/>
        </w:rPr>
        <w:t xml:space="preserve"> </w:t>
      </w:r>
      <w:r w:rsidRPr="00D20E40">
        <w:rPr>
          <w:szCs w:val="24"/>
        </w:rPr>
        <w:t>o</w:t>
      </w:r>
      <w:r w:rsidRPr="00D20E40">
        <w:rPr>
          <w:spacing w:val="-18"/>
          <w:szCs w:val="24"/>
        </w:rPr>
        <w:t xml:space="preserve"> </w:t>
      </w:r>
      <w:r w:rsidRPr="00D20E40">
        <w:rPr>
          <w:szCs w:val="24"/>
        </w:rPr>
        <w:t>passo</w:t>
      </w:r>
      <w:r w:rsidRPr="00D20E40">
        <w:rPr>
          <w:spacing w:val="-17"/>
          <w:szCs w:val="24"/>
        </w:rPr>
        <w:t xml:space="preserve"> </w:t>
      </w:r>
      <w:r w:rsidRPr="00D20E40">
        <w:rPr>
          <w:szCs w:val="24"/>
        </w:rPr>
        <w:t>(3)</w:t>
      </w:r>
      <w:r w:rsidRPr="00D20E40">
        <w:rPr>
          <w:spacing w:val="-18"/>
          <w:szCs w:val="24"/>
        </w:rPr>
        <w:t xml:space="preserve"> </w:t>
      </w:r>
      <w:r w:rsidRPr="00D20E40">
        <w:rPr>
          <w:szCs w:val="24"/>
        </w:rPr>
        <w:t>tenha</w:t>
      </w:r>
      <w:r w:rsidRPr="00D20E40">
        <w:rPr>
          <w:spacing w:val="-17"/>
          <w:szCs w:val="24"/>
        </w:rPr>
        <w:t xml:space="preserve"> </w:t>
      </w:r>
      <w:r w:rsidRPr="00D20E40">
        <w:rPr>
          <w:szCs w:val="24"/>
        </w:rPr>
        <w:t>resultado em insucesso, o seu registo é</w:t>
      </w:r>
      <w:r w:rsidRPr="00D20E40">
        <w:rPr>
          <w:spacing w:val="-7"/>
          <w:szCs w:val="24"/>
        </w:rPr>
        <w:t xml:space="preserve"> </w:t>
      </w:r>
      <w:r w:rsidRPr="00D20E40">
        <w:rPr>
          <w:szCs w:val="24"/>
        </w:rPr>
        <w:t>rejeitado.</w:t>
      </w:r>
    </w:p>
    <w:p w:rsidR="00994576" w:rsidRPr="00D20E40" w:rsidRDefault="00614971" w:rsidP="00B04D00">
      <w:pPr>
        <w:pStyle w:val="Cabealho4"/>
        <w:numPr>
          <w:ilvl w:val="3"/>
          <w:numId w:val="9"/>
        </w:numPr>
      </w:pPr>
      <w:bookmarkStart w:id="100" w:name="_Toc512888593"/>
      <w:bookmarkStart w:id="101" w:name="_Toc519522219"/>
      <w:r w:rsidRPr="00D20E40">
        <w:lastRenderedPageBreak/>
        <w:t>RF06 - Pagamento de</w:t>
      </w:r>
      <w:r w:rsidRPr="00D20E40">
        <w:rPr>
          <w:spacing w:val="-7"/>
        </w:rPr>
        <w:t xml:space="preserve"> </w:t>
      </w:r>
      <w:r w:rsidRPr="00D20E40">
        <w:t>Contraordenações</w:t>
      </w:r>
      <w:bookmarkEnd w:id="100"/>
      <w:bookmarkEnd w:id="101"/>
    </w:p>
    <w:p w:rsidR="00C52AAF" w:rsidRPr="00D20E40" w:rsidRDefault="00C52AAF" w:rsidP="00C52AAF"/>
    <w:p w:rsidR="008A0830" w:rsidRPr="00D20E40" w:rsidRDefault="00C52AAF" w:rsidP="00614971">
      <w:r w:rsidRPr="00D20E40">
        <w:t xml:space="preserve">De forma a facilitar o Cidadão no processo de pagamento de eventos de contraordenação </w:t>
      </w:r>
      <w:r w:rsidR="0098718C" w:rsidRPr="00D20E40">
        <w:t>sugere-se</w:t>
      </w:r>
      <w:r w:rsidR="00D3446F" w:rsidRPr="00D20E40">
        <w:t xml:space="preserve"> </w:t>
      </w:r>
      <w:r w:rsidRPr="00D20E40">
        <w:t>o requisito funcional RF06, Pagamento de Contraordenaç</w:t>
      </w:r>
      <w:r w:rsidR="0098718C" w:rsidRPr="00D20E40">
        <w:t>ões.</w:t>
      </w:r>
      <w:r w:rsidRPr="00D20E40">
        <w:t xml:space="preserve"> Este requisito disponibiliza</w:t>
      </w:r>
      <w:r w:rsidR="00614971" w:rsidRPr="00D20E40">
        <w:t xml:space="preserve"> para qualquer contraordenação a possibilidade de pagamen</w:t>
      </w:r>
      <w:r w:rsidR="0098718C" w:rsidRPr="00D20E40">
        <w:t>to do</w:t>
      </w:r>
      <w:r w:rsidR="00DA1E93" w:rsidRPr="00D20E40">
        <w:t xml:space="preserve"> seu valor</w:t>
      </w:r>
      <w:r w:rsidR="0098718C" w:rsidRPr="00D20E40">
        <w:t>. No entanto</w:t>
      </w:r>
      <w:r w:rsidR="00404F30" w:rsidRPr="00D20E40">
        <w:t>,</w:t>
      </w:r>
      <w:r w:rsidR="0098718C" w:rsidRPr="00D20E40">
        <w:t xml:space="preserve"> </w:t>
      </w:r>
      <w:r w:rsidR="00404F30" w:rsidRPr="00D20E40">
        <w:t>este requisito funcional não foi realizado, porém, encontra-se no capítulo 3, Implementação do Sistema SINCRO Mobile, o subcapítulo Pagamento de Contraordenações, relativo as diversas forma</w:t>
      </w:r>
      <w:r w:rsidR="008F7780" w:rsidRPr="00D20E40">
        <w:t>s</w:t>
      </w:r>
      <w:r w:rsidR="00404F30" w:rsidRPr="00D20E40">
        <w:t xml:space="preserve"> de pagamento atualmente utilizadas</w:t>
      </w:r>
      <w:r w:rsidR="000E1BD3" w:rsidRPr="00D20E40">
        <w:t xml:space="preserve"> e como poderiam vir a ser implementadas no presente projeto.</w:t>
      </w:r>
    </w:p>
    <w:p w:rsidR="00C30B15" w:rsidRPr="00D20E40" w:rsidRDefault="00857700" w:rsidP="00610F13">
      <w:r w:rsidRPr="00D20E40">
        <w:rPr>
          <w:noProof/>
        </w:rPr>
        <mc:AlternateContent>
          <mc:Choice Requires="wps">
            <w:drawing>
              <wp:anchor distT="0" distB="0" distL="114300" distR="114300" simplePos="0" relativeHeight="251670016" behindDoc="0" locked="0" layoutInCell="1" allowOverlap="1" wp14:anchorId="6AC291AD" wp14:editId="455B940E">
                <wp:simplePos x="0" y="0"/>
                <wp:positionH relativeFrom="column">
                  <wp:posOffset>2540</wp:posOffset>
                </wp:positionH>
                <wp:positionV relativeFrom="paragraph">
                  <wp:posOffset>5494655</wp:posOffset>
                </wp:positionV>
                <wp:extent cx="5759450" cy="635"/>
                <wp:effectExtent l="0" t="0" r="6350" b="12065"/>
                <wp:wrapTopAndBottom/>
                <wp:docPr id="73" name="Caixa de Texto 7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064AC0" w:rsidRPr="00B50185" w:rsidRDefault="00064AC0" w:rsidP="00857700">
                            <w:pPr>
                              <w:pStyle w:val="Legenda"/>
                              <w:jc w:val="center"/>
                              <w:rPr>
                                <w:noProof/>
                                <w:szCs w:val="20"/>
                              </w:rPr>
                            </w:pPr>
                            <w:bookmarkStart w:id="102" w:name="_Ref523933279"/>
                            <w:bookmarkStart w:id="103" w:name="_Toc523954507"/>
                            <w:r>
                              <w:t xml:space="preserve">Figura </w:t>
                            </w:r>
                            <w:r>
                              <w:fldChar w:fldCharType="begin"/>
                            </w:r>
                            <w:r>
                              <w:instrText xml:space="preserve"> SEQ Figura \* ARABIC </w:instrText>
                            </w:r>
                            <w:r>
                              <w:fldChar w:fldCharType="separate"/>
                            </w:r>
                            <w:r w:rsidR="00C931C2">
                              <w:rPr>
                                <w:noProof/>
                              </w:rPr>
                              <w:t>14</w:t>
                            </w:r>
                            <w:r>
                              <w:fldChar w:fldCharType="end"/>
                            </w:r>
                            <w:bookmarkEnd w:id="102"/>
                            <w:r>
                              <w:t xml:space="preserve"> - DIAGRAMA DE SEQUÊNCIA RF06</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291AD" id="Caixa de Texto 73" o:spid="_x0000_s1039" type="#_x0000_t202" style="position:absolute;left:0;text-align:left;margin-left:.2pt;margin-top:432.65pt;width:453.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" stroked="f">
                <v:textbox style="mso-fit-shape-to-text:t" inset="0,0,0,0">
                  <w:txbxContent>
                    <w:p w:rsidR="00064AC0" w:rsidRPr="00B50185" w:rsidRDefault="00064AC0" w:rsidP="00857700">
                      <w:pPr>
                        <w:pStyle w:val="Legenda"/>
                        <w:jc w:val="center"/>
                        <w:rPr>
                          <w:noProof/>
                          <w:szCs w:val="20"/>
                        </w:rPr>
                      </w:pPr>
                      <w:bookmarkStart w:id="104" w:name="_Ref523933279"/>
                      <w:bookmarkStart w:id="105" w:name="_Toc523954507"/>
                      <w:r>
                        <w:t xml:space="preserve">Figura </w:t>
                      </w:r>
                      <w:r>
                        <w:fldChar w:fldCharType="begin"/>
                      </w:r>
                      <w:r>
                        <w:instrText xml:space="preserve"> SEQ Figura \* ARABIC </w:instrText>
                      </w:r>
                      <w:r>
                        <w:fldChar w:fldCharType="separate"/>
                      </w:r>
                      <w:r w:rsidR="00C931C2">
                        <w:rPr>
                          <w:noProof/>
                        </w:rPr>
                        <w:t>14</w:t>
                      </w:r>
                      <w:r>
                        <w:fldChar w:fldCharType="end"/>
                      </w:r>
                      <w:bookmarkEnd w:id="104"/>
                      <w:r>
                        <w:t xml:space="preserve"> - DIAGRAMA DE SEQUÊNCIA RF06</w:t>
                      </w:r>
                      <w:bookmarkEnd w:id="105"/>
                    </w:p>
                  </w:txbxContent>
                </v:textbox>
                <w10:wrap type="topAndBottom"/>
              </v:shape>
            </w:pict>
          </mc:Fallback>
        </mc:AlternateContent>
      </w:r>
      <w:r w:rsidRPr="00D20E40">
        <w:rPr>
          <w:noProof/>
        </w:rPr>
        <w:drawing>
          <wp:anchor distT="360045" distB="360045" distL="114300" distR="114300" simplePos="0" relativeHeight="251641344" behindDoc="0" locked="0" layoutInCell="1" allowOverlap="1" wp14:anchorId="09D149D6" wp14:editId="3D0A4A5E">
            <wp:simplePos x="0" y="0"/>
            <wp:positionH relativeFrom="margin">
              <wp:posOffset>2540</wp:posOffset>
            </wp:positionH>
            <wp:positionV relativeFrom="paragraph">
              <wp:posOffset>808957</wp:posOffset>
            </wp:positionV>
            <wp:extent cx="5760000" cy="4629600"/>
            <wp:effectExtent l="0" t="0" r="0" b="635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06.png"/>
                    <pic:cNvPicPr/>
                  </pic:nvPicPr>
                  <pic:blipFill>
                    <a:blip r:embed="rId64">
                      <a:extLst>
                        <a:ext uri="{28A0092B-C50C-407E-A947-70E740481C1C}">
                          <a14:useLocalDpi xmlns:a14="http://schemas.microsoft.com/office/drawing/2010/main" val="0"/>
                        </a:ext>
                      </a:extLst>
                    </a:blip>
                    <a:stretch>
                      <a:fillRect/>
                    </a:stretch>
                  </pic:blipFill>
                  <pic:spPr>
                    <a:xfrm>
                      <a:off x="0" y="0"/>
                      <a:ext cx="5760000" cy="4629600"/>
                    </a:xfrm>
                    <a:prstGeom prst="rect">
                      <a:avLst/>
                    </a:prstGeom>
                  </pic:spPr>
                </pic:pic>
              </a:graphicData>
            </a:graphic>
            <wp14:sizeRelH relativeFrom="page">
              <wp14:pctWidth>0</wp14:pctWidth>
            </wp14:sizeRelH>
            <wp14:sizeRelV relativeFrom="page">
              <wp14:pctHeight>0</wp14:pctHeight>
            </wp14:sizeRelV>
          </wp:anchor>
        </w:drawing>
      </w:r>
      <w:r w:rsidR="008A0830" w:rsidRPr="00D20E40">
        <w:t xml:space="preserve">Na </w:t>
      </w:r>
      <w:r w:rsidR="0003023A" w:rsidRPr="00D20E40">
        <w:fldChar w:fldCharType="begin"/>
      </w:r>
      <w:r w:rsidR="0003023A" w:rsidRPr="00D20E40">
        <w:instrText xml:space="preserve"> REF _Ref523933279 \h </w:instrText>
      </w:r>
      <w:r w:rsidR="0003023A" w:rsidRPr="00D20E40">
        <w:fldChar w:fldCharType="separate"/>
      </w:r>
      <w:r w:rsidR="0003023A" w:rsidRPr="00D20E40">
        <w:t xml:space="preserve">Figura </w:t>
      </w:r>
      <w:r w:rsidR="0003023A" w:rsidRPr="00D20E40">
        <w:rPr>
          <w:noProof/>
        </w:rPr>
        <w:t>14</w:t>
      </w:r>
      <w:r w:rsidR="0003023A" w:rsidRPr="00D20E40">
        <w:fldChar w:fldCharType="end"/>
      </w:r>
      <w:r w:rsidR="008A0830" w:rsidRPr="00D20E40">
        <w:t xml:space="preserve"> con</w:t>
      </w:r>
      <w:r w:rsidR="00C30B15" w:rsidRPr="00D20E40">
        <w:t>s</w:t>
      </w:r>
      <w:r w:rsidR="008A0830" w:rsidRPr="00D20E40">
        <w:t xml:space="preserve">ta o diagrama de sequência dos passos a desempenhar para possibilitar o pagamento de contraordenações. </w:t>
      </w:r>
    </w:p>
    <w:p w:rsidR="00610F13" w:rsidRPr="00D20E40" w:rsidRDefault="00610F13" w:rsidP="00610F13"/>
    <w:p w:rsidR="00610F13" w:rsidRPr="00D20E40" w:rsidRDefault="00610F13" w:rsidP="00610F13"/>
    <w:p w:rsidR="00C30B15" w:rsidRPr="00D20E40" w:rsidRDefault="00C30B15" w:rsidP="00C30B15">
      <w:r w:rsidRPr="00D20E40">
        <w:lastRenderedPageBreak/>
        <w:t xml:space="preserve">A sequência apresentada na figura está descrita na lista abaixo: </w:t>
      </w:r>
    </w:p>
    <w:p w:rsidR="00C30B15" w:rsidRPr="00D20E40" w:rsidRDefault="00C30B15" w:rsidP="00C30B15">
      <w:pPr>
        <w:pStyle w:val="PargrafodaLista"/>
        <w:numPr>
          <w:ilvl w:val="0"/>
          <w:numId w:val="27"/>
        </w:numPr>
        <w:tabs>
          <w:tab w:val="left" w:pos="696"/>
        </w:tabs>
        <w:spacing w:before="150" w:after="200" w:line="276" w:lineRule="auto"/>
        <w:ind w:right="1174"/>
        <w:rPr>
          <w:szCs w:val="24"/>
        </w:rPr>
      </w:pPr>
      <w:r w:rsidRPr="00D20E40">
        <w:rPr>
          <w:szCs w:val="24"/>
        </w:rPr>
        <w:t>Envio do pedido de</w:t>
      </w:r>
      <w:r w:rsidRPr="00D20E40">
        <w:rPr>
          <w:spacing w:val="-5"/>
          <w:szCs w:val="24"/>
        </w:rPr>
        <w:t xml:space="preserve"> </w:t>
      </w:r>
      <w:r w:rsidRPr="00D20E40">
        <w:rPr>
          <w:szCs w:val="24"/>
        </w:rPr>
        <w:t>pagamento.</w:t>
      </w:r>
    </w:p>
    <w:p w:rsidR="00614971" w:rsidRPr="00D20E40" w:rsidRDefault="00614971" w:rsidP="00C30B15">
      <w:pPr>
        <w:pStyle w:val="PargrafodaLista"/>
        <w:numPr>
          <w:ilvl w:val="0"/>
          <w:numId w:val="27"/>
        </w:numPr>
        <w:tabs>
          <w:tab w:val="left" w:pos="696"/>
        </w:tabs>
        <w:spacing w:before="150" w:after="200" w:line="276" w:lineRule="auto"/>
        <w:ind w:right="1174"/>
        <w:rPr>
          <w:szCs w:val="24"/>
        </w:rPr>
      </w:pPr>
      <w:r w:rsidRPr="00D20E40">
        <w:rPr>
          <w:szCs w:val="24"/>
        </w:rPr>
        <w:t xml:space="preserve">São disponibilizadas as formas de pagamento que o Cidadão poderá escolher. </w:t>
      </w:r>
    </w:p>
    <w:p w:rsidR="00614971" w:rsidRPr="00D20E40" w:rsidRDefault="00614971" w:rsidP="00C30B15">
      <w:pPr>
        <w:pStyle w:val="PargrafodaLista"/>
        <w:numPr>
          <w:ilvl w:val="0"/>
          <w:numId w:val="27"/>
        </w:numPr>
        <w:tabs>
          <w:tab w:val="left" w:pos="696"/>
        </w:tabs>
        <w:spacing w:before="82" w:after="200" w:line="276" w:lineRule="auto"/>
        <w:rPr>
          <w:szCs w:val="24"/>
        </w:rPr>
      </w:pPr>
      <w:r w:rsidRPr="00D20E40">
        <w:rPr>
          <w:szCs w:val="24"/>
        </w:rPr>
        <w:t>É confirmado o método de</w:t>
      </w:r>
      <w:r w:rsidRPr="00D20E40">
        <w:rPr>
          <w:spacing w:val="-6"/>
          <w:szCs w:val="24"/>
        </w:rPr>
        <w:t xml:space="preserve"> </w:t>
      </w:r>
      <w:r w:rsidRPr="00D20E40">
        <w:rPr>
          <w:szCs w:val="24"/>
        </w:rPr>
        <w:t xml:space="preserve">pagamento. </w:t>
      </w:r>
    </w:p>
    <w:p w:rsidR="00614971" w:rsidRPr="00D20E40" w:rsidRDefault="00614971" w:rsidP="00C30B15">
      <w:pPr>
        <w:pStyle w:val="PargrafodaLista"/>
        <w:numPr>
          <w:ilvl w:val="0"/>
          <w:numId w:val="27"/>
        </w:numPr>
        <w:tabs>
          <w:tab w:val="left" w:pos="696"/>
        </w:tabs>
        <w:spacing w:before="150" w:after="200" w:line="276" w:lineRule="auto"/>
        <w:ind w:right="1175"/>
        <w:rPr>
          <w:szCs w:val="24"/>
        </w:rPr>
      </w:pPr>
      <w:r w:rsidRPr="00D20E40">
        <w:rPr>
          <w:szCs w:val="24"/>
        </w:rPr>
        <w:t>Envio do formulário de pagamento. No qual o utilizador poderá verificar os valores de pagamento e a respetiva contraordenação que pretende</w:t>
      </w:r>
      <w:r w:rsidRPr="00D20E40">
        <w:rPr>
          <w:spacing w:val="-30"/>
          <w:szCs w:val="24"/>
        </w:rPr>
        <w:t xml:space="preserve"> </w:t>
      </w:r>
      <w:r w:rsidRPr="00D20E40">
        <w:rPr>
          <w:spacing w:val="-3"/>
          <w:szCs w:val="24"/>
        </w:rPr>
        <w:t>saldar.</w:t>
      </w:r>
      <w:r w:rsidRPr="00D20E40">
        <w:rPr>
          <w:szCs w:val="24"/>
        </w:rPr>
        <w:t xml:space="preserve"> </w:t>
      </w:r>
    </w:p>
    <w:p w:rsidR="00614971" w:rsidRPr="00D20E40" w:rsidRDefault="00614971" w:rsidP="00C30B15">
      <w:pPr>
        <w:pStyle w:val="PargrafodaLista"/>
        <w:numPr>
          <w:ilvl w:val="0"/>
          <w:numId w:val="27"/>
        </w:numPr>
        <w:tabs>
          <w:tab w:val="left" w:pos="696"/>
        </w:tabs>
        <w:spacing w:before="82" w:after="200" w:line="276" w:lineRule="auto"/>
        <w:rPr>
          <w:szCs w:val="24"/>
        </w:rPr>
      </w:pPr>
      <w:r w:rsidRPr="00D20E40">
        <w:rPr>
          <w:szCs w:val="24"/>
        </w:rPr>
        <w:t>Confirmação de pagamento é</w:t>
      </w:r>
      <w:r w:rsidRPr="00D20E40">
        <w:rPr>
          <w:spacing w:val="-6"/>
          <w:szCs w:val="24"/>
        </w:rPr>
        <w:t xml:space="preserve"> </w:t>
      </w:r>
      <w:r w:rsidRPr="00D20E40">
        <w:rPr>
          <w:szCs w:val="24"/>
        </w:rPr>
        <w:t xml:space="preserve">enviada. </w:t>
      </w:r>
    </w:p>
    <w:p w:rsidR="00614971" w:rsidRPr="00D20E40" w:rsidRDefault="00614971" w:rsidP="00C30B15">
      <w:pPr>
        <w:pStyle w:val="PargrafodaLista"/>
        <w:numPr>
          <w:ilvl w:val="0"/>
          <w:numId w:val="27"/>
        </w:numPr>
        <w:tabs>
          <w:tab w:val="left" w:pos="696"/>
        </w:tabs>
        <w:spacing w:before="88" w:after="200" w:line="276" w:lineRule="auto"/>
        <w:rPr>
          <w:szCs w:val="24"/>
        </w:rPr>
      </w:pPr>
      <w:r w:rsidRPr="00D20E40">
        <w:rPr>
          <w:szCs w:val="24"/>
        </w:rPr>
        <w:t xml:space="preserve">Transação monetária é feita através do sistema SINCRO. </w:t>
      </w:r>
    </w:p>
    <w:p w:rsidR="00614971" w:rsidRPr="00D20E40" w:rsidRDefault="00614971" w:rsidP="00C30B15">
      <w:pPr>
        <w:pStyle w:val="PargrafodaLista"/>
        <w:numPr>
          <w:ilvl w:val="0"/>
          <w:numId w:val="27"/>
        </w:numPr>
        <w:tabs>
          <w:tab w:val="left" w:pos="696"/>
        </w:tabs>
        <w:spacing w:before="150" w:after="200" w:line="276" w:lineRule="auto"/>
        <w:rPr>
          <w:szCs w:val="24"/>
        </w:rPr>
      </w:pPr>
      <w:r w:rsidRPr="00D20E40">
        <w:rPr>
          <w:szCs w:val="24"/>
        </w:rPr>
        <w:t>Confirmação é enviada em caso de sucesso da transação</w:t>
      </w:r>
      <w:r w:rsidRPr="00D20E40">
        <w:rPr>
          <w:spacing w:val="-14"/>
          <w:szCs w:val="24"/>
        </w:rPr>
        <w:t xml:space="preserve"> </w:t>
      </w:r>
      <w:r w:rsidRPr="00D20E40">
        <w:rPr>
          <w:szCs w:val="24"/>
        </w:rPr>
        <w:t>(6).</w:t>
      </w:r>
    </w:p>
    <w:p w:rsidR="008A0830" w:rsidRPr="00D20E40" w:rsidRDefault="00614971" w:rsidP="008D3105">
      <w:pPr>
        <w:pStyle w:val="PargrafodaLista"/>
        <w:numPr>
          <w:ilvl w:val="0"/>
          <w:numId w:val="27"/>
        </w:numPr>
        <w:tabs>
          <w:tab w:val="left" w:pos="696"/>
        </w:tabs>
        <w:spacing w:before="150" w:after="200" w:line="276" w:lineRule="auto"/>
        <w:rPr>
          <w:szCs w:val="24"/>
        </w:rPr>
      </w:pPr>
      <w:r w:rsidRPr="00D20E40">
        <w:rPr>
          <w:szCs w:val="24"/>
        </w:rPr>
        <w:t>Cidadão é notificado com o resultado do pagamento da</w:t>
      </w:r>
      <w:r w:rsidRPr="00D20E40">
        <w:rPr>
          <w:spacing w:val="-16"/>
          <w:szCs w:val="24"/>
        </w:rPr>
        <w:t xml:space="preserve"> </w:t>
      </w:r>
      <w:r w:rsidR="00134374" w:rsidRPr="00D20E40">
        <w:rPr>
          <w:szCs w:val="24"/>
        </w:rPr>
        <w:t>contraordenação.</w:t>
      </w:r>
    </w:p>
    <w:p w:rsidR="008D3105" w:rsidRPr="00D20E40" w:rsidRDefault="008D3105" w:rsidP="008D3105">
      <w:pPr>
        <w:tabs>
          <w:tab w:val="left" w:pos="696"/>
        </w:tabs>
        <w:spacing w:before="150" w:after="200" w:line="276" w:lineRule="auto"/>
        <w:ind w:left="360"/>
        <w:rPr>
          <w:szCs w:val="24"/>
        </w:rPr>
      </w:pPr>
    </w:p>
    <w:p w:rsidR="009E3EA4" w:rsidRPr="00D20E40" w:rsidRDefault="00614971" w:rsidP="00B04D00">
      <w:pPr>
        <w:pStyle w:val="Cabealho3"/>
        <w:numPr>
          <w:ilvl w:val="2"/>
          <w:numId w:val="9"/>
        </w:numPr>
      </w:pPr>
      <w:bookmarkStart w:id="106" w:name="_Toc512888594"/>
      <w:bookmarkStart w:id="107" w:name="_Toc519522220"/>
      <w:bookmarkStart w:id="108" w:name="_Toc523954738"/>
      <w:r w:rsidRPr="00D20E40">
        <w:t>Requisitos Não Funcionais</w:t>
      </w:r>
      <w:bookmarkEnd w:id="106"/>
      <w:bookmarkEnd w:id="107"/>
      <w:bookmarkEnd w:id="108"/>
    </w:p>
    <w:p w:rsidR="00C72F9E" w:rsidRPr="00D20E40" w:rsidRDefault="00C72F9E" w:rsidP="00C72F9E"/>
    <w:p w:rsidR="00E74831" w:rsidRPr="00D20E40" w:rsidRDefault="00E74831" w:rsidP="00C72F9E">
      <w:pPr>
        <w:rPr>
          <w:rFonts w:eastAsia="Times New Roman" w:cs="Times New Roman"/>
          <w:szCs w:val="24"/>
          <w:lang w:eastAsia="pt-PT" w:bidi="ar-SA"/>
        </w:rPr>
      </w:pPr>
      <w:r w:rsidRPr="00D20E40">
        <w:t>No capítulo Requisitos Não Funcionais são abor</w:t>
      </w:r>
      <w:r w:rsidR="00EE59BD" w:rsidRPr="00D20E40">
        <w:t xml:space="preserve">dados requisitos relacionados ao </w:t>
      </w:r>
      <w:r w:rsidR="00EE59BD" w:rsidRPr="00D20E40">
        <w:rPr>
          <w:rFonts w:eastAsia="Times New Roman"/>
          <w:shd w:val="clear" w:color="auto" w:fill="FFFFFF"/>
          <w:lang w:eastAsia="pt-PT" w:bidi="ar-SA"/>
        </w:rPr>
        <w:t>desempenho, usabilidade, confiabilidade, segurança, disponibilidade, manutenção e tecnologias envolvidas</w:t>
      </w:r>
      <w:r w:rsidR="009F3DC6" w:rsidRPr="00D20E40">
        <w:rPr>
          <w:rFonts w:eastAsia="Times New Roman" w:cs="Times New Roman"/>
          <w:szCs w:val="24"/>
          <w:lang w:eastAsia="pt-PT" w:bidi="ar-SA"/>
        </w:rPr>
        <w:t xml:space="preserve"> no desenvolvimento do sistema informático SINCRO Mobile.</w:t>
      </w:r>
    </w:p>
    <w:p w:rsidR="00614971" w:rsidRPr="00D20E40" w:rsidRDefault="00614971" w:rsidP="009E3EA4">
      <w:r w:rsidRPr="00D20E40">
        <w:rPr>
          <w:spacing w:val="-6"/>
        </w:rPr>
        <w:t>Todas</w:t>
      </w:r>
      <w:r w:rsidRPr="00D20E40">
        <w:rPr>
          <w:spacing w:val="-17"/>
        </w:rPr>
        <w:t xml:space="preserve"> </w:t>
      </w:r>
      <w:r w:rsidRPr="00D20E40">
        <w:t>as</w:t>
      </w:r>
      <w:r w:rsidRPr="00D20E40">
        <w:rPr>
          <w:spacing w:val="-16"/>
        </w:rPr>
        <w:t xml:space="preserve"> </w:t>
      </w:r>
      <w:r w:rsidRPr="00D20E40">
        <w:t>garantias</w:t>
      </w:r>
      <w:r w:rsidRPr="00D20E40">
        <w:rPr>
          <w:spacing w:val="-16"/>
        </w:rPr>
        <w:t xml:space="preserve"> </w:t>
      </w:r>
      <w:r w:rsidRPr="00D20E40">
        <w:t>necessárias</w:t>
      </w:r>
      <w:r w:rsidRPr="00D20E40">
        <w:rPr>
          <w:spacing w:val="-17"/>
        </w:rPr>
        <w:t xml:space="preserve"> </w:t>
      </w:r>
      <w:r w:rsidRPr="00D20E40">
        <w:t>de</w:t>
      </w:r>
      <w:r w:rsidRPr="00D20E40">
        <w:rPr>
          <w:spacing w:val="-16"/>
        </w:rPr>
        <w:t xml:space="preserve"> </w:t>
      </w:r>
      <w:r w:rsidRPr="00D20E40">
        <w:t>realizar</w:t>
      </w:r>
      <w:r w:rsidRPr="00D20E40">
        <w:rPr>
          <w:spacing w:val="-16"/>
        </w:rPr>
        <w:t xml:space="preserve"> </w:t>
      </w:r>
      <w:r w:rsidRPr="00D20E40">
        <w:t>de</w:t>
      </w:r>
      <w:r w:rsidRPr="00D20E40">
        <w:rPr>
          <w:spacing w:val="-16"/>
        </w:rPr>
        <w:t xml:space="preserve"> </w:t>
      </w:r>
      <w:r w:rsidRPr="00D20E40">
        <w:t>forma</w:t>
      </w:r>
      <w:r w:rsidRPr="00D20E40">
        <w:rPr>
          <w:spacing w:val="-17"/>
        </w:rPr>
        <w:t xml:space="preserve"> </w:t>
      </w:r>
      <w:r w:rsidR="003474E5" w:rsidRPr="00D20E40">
        <w:t>proporcionar</w:t>
      </w:r>
      <w:r w:rsidRPr="00D20E40">
        <w:rPr>
          <w:spacing w:val="-16"/>
        </w:rPr>
        <w:t xml:space="preserve"> </w:t>
      </w:r>
      <w:r w:rsidRPr="00D20E40">
        <w:t>a</w:t>
      </w:r>
      <w:r w:rsidRPr="00D20E40">
        <w:rPr>
          <w:spacing w:val="-16"/>
        </w:rPr>
        <w:t xml:space="preserve"> </w:t>
      </w:r>
      <w:r w:rsidRPr="00D20E40">
        <w:t>implementação dos requisitos não funcionais são do nosso interesse. Contudo não nos comprometemos com a realização das</w:t>
      </w:r>
      <w:r w:rsidRPr="00D20E40">
        <w:rPr>
          <w:spacing w:val="-6"/>
        </w:rPr>
        <w:t xml:space="preserve"> </w:t>
      </w:r>
      <w:r w:rsidRPr="00D20E40">
        <w:t>mesmas.</w:t>
      </w:r>
      <w:bookmarkStart w:id="109" w:name="_Toc512888595"/>
    </w:p>
    <w:p w:rsidR="00BD38F5" w:rsidRPr="00D20E40" w:rsidRDefault="00BD38F5" w:rsidP="009E3EA4"/>
    <w:p w:rsidR="00614971" w:rsidRPr="00D20E40" w:rsidRDefault="00614971" w:rsidP="008A0830">
      <w:pPr>
        <w:pStyle w:val="Cabealho4"/>
      </w:pPr>
      <w:bookmarkStart w:id="110" w:name="_Toc519522221"/>
      <w:r w:rsidRPr="00D20E40">
        <w:t xml:space="preserve">RNF01 </w:t>
      </w:r>
      <w:r w:rsidR="00C72F9E" w:rsidRPr="00D20E40">
        <w:t>–</w:t>
      </w:r>
      <w:r w:rsidRPr="00D20E40">
        <w:rPr>
          <w:spacing w:val="-20"/>
        </w:rPr>
        <w:t xml:space="preserve"> </w:t>
      </w:r>
      <w:r w:rsidRPr="00D20E40">
        <w:t>Escalabilidade</w:t>
      </w:r>
      <w:bookmarkEnd w:id="109"/>
      <w:bookmarkEnd w:id="110"/>
    </w:p>
    <w:p w:rsidR="00C72F9E" w:rsidRPr="00D20E40" w:rsidRDefault="00C72F9E" w:rsidP="00C72F9E"/>
    <w:p w:rsidR="00614971" w:rsidRPr="00D20E40" w:rsidRDefault="00614971" w:rsidP="00614971">
      <w:r w:rsidRPr="00D20E40">
        <w:t xml:space="preserve">O sistema </w:t>
      </w:r>
      <w:r w:rsidR="00446D6E" w:rsidRPr="00D20E40">
        <w:t>foi</w:t>
      </w:r>
      <w:r w:rsidRPr="00D20E40">
        <w:t xml:space="preserve"> desenhado de forma a suportar múltiplos acessos por vários utilizadores. </w:t>
      </w:r>
      <w:r w:rsidR="000C18CC" w:rsidRPr="00D20E40">
        <w:t>Foram</w:t>
      </w:r>
      <w:r w:rsidRPr="00D20E40">
        <w:t xml:space="preserve"> utilizadas técnicas como o balanceamento de carga   e distribuição de operações</w:t>
      </w:r>
      <w:r w:rsidR="00D676AE" w:rsidRPr="00D20E40">
        <w:t>,</w:t>
      </w:r>
      <w:r w:rsidRPr="00D20E40">
        <w:t xml:space="preserve"> </w:t>
      </w:r>
      <w:r w:rsidR="00196D86" w:rsidRPr="00D20E40">
        <w:t xml:space="preserve">que </w:t>
      </w:r>
      <w:r w:rsidR="00F0070B" w:rsidRPr="00D20E40">
        <w:t xml:space="preserve">resultam </w:t>
      </w:r>
      <w:r w:rsidRPr="00D20E40">
        <w:t>num melhor desempenho do sistema.</w:t>
      </w:r>
    </w:p>
    <w:p w:rsidR="00614971" w:rsidRPr="00D20E40" w:rsidRDefault="00614971" w:rsidP="00614971">
      <w:pPr>
        <w:pStyle w:val="Corpodetexto"/>
        <w:spacing w:before="5"/>
        <w:rPr>
          <w:sz w:val="21"/>
          <w:lang w:val="pt-PT"/>
        </w:rPr>
      </w:pPr>
    </w:p>
    <w:p w:rsidR="00C72F9E" w:rsidRPr="00D20E40" w:rsidRDefault="00614971" w:rsidP="00C72F9E">
      <w:pPr>
        <w:pStyle w:val="Cabealho4"/>
        <w:numPr>
          <w:ilvl w:val="3"/>
          <w:numId w:val="9"/>
        </w:numPr>
      </w:pPr>
      <w:bookmarkStart w:id="111" w:name="4.2._RNF02_-_Segurança"/>
      <w:bookmarkStart w:id="112" w:name="_Toc512888596"/>
      <w:bookmarkStart w:id="113" w:name="_Toc519522222"/>
      <w:bookmarkEnd w:id="111"/>
      <w:r w:rsidRPr="00D20E40">
        <w:t xml:space="preserve">RNF02 </w:t>
      </w:r>
      <w:r w:rsidR="00C72F9E" w:rsidRPr="00D20E40">
        <w:t>–</w:t>
      </w:r>
      <w:r w:rsidRPr="00D20E40">
        <w:rPr>
          <w:spacing w:val="-3"/>
        </w:rPr>
        <w:t xml:space="preserve"> </w:t>
      </w:r>
      <w:r w:rsidRPr="00D20E40">
        <w:t>Segurança</w:t>
      </w:r>
      <w:bookmarkEnd w:id="112"/>
      <w:bookmarkEnd w:id="113"/>
    </w:p>
    <w:p w:rsidR="00944C62" w:rsidRPr="00D20E40" w:rsidRDefault="00944C62" w:rsidP="00944C62"/>
    <w:p w:rsidR="00E31611" w:rsidRPr="00D20E40" w:rsidRDefault="00614971" w:rsidP="00614971">
      <w:r w:rsidRPr="00D20E40">
        <w:t xml:space="preserve">Dada a importância deste tipo de informação apresentado na aplicação, </w:t>
      </w:r>
      <w:r w:rsidR="00DE5B36" w:rsidRPr="00D20E40">
        <w:t>devem ser</w:t>
      </w:r>
      <w:r w:rsidR="00D2540B" w:rsidRPr="00D20E40">
        <w:t xml:space="preserve"> usadas</w:t>
      </w:r>
      <w:r w:rsidRPr="00D20E40">
        <w:t xml:space="preserve"> formas de possibilita</w:t>
      </w:r>
      <w:r w:rsidR="00C617DA" w:rsidRPr="00D20E40">
        <w:t>r a máxima segurança no sistema informático.</w:t>
      </w:r>
      <w:r w:rsidR="00182994" w:rsidRPr="00D20E40">
        <w:t xml:space="preserve"> A </w:t>
      </w:r>
      <w:r w:rsidR="008A3C40" w:rsidRPr="00D20E40">
        <w:t xml:space="preserve">garantia de </w:t>
      </w:r>
      <w:r w:rsidR="00182994" w:rsidRPr="00D20E40">
        <w:t xml:space="preserve">confidencialidade </w:t>
      </w:r>
      <w:r w:rsidR="0085572D" w:rsidRPr="00D20E40">
        <w:t>de</w:t>
      </w:r>
      <w:r w:rsidR="00182994" w:rsidRPr="00D20E40">
        <w:t xml:space="preserve"> informação nos sistemas informáticos</w:t>
      </w:r>
      <w:r w:rsidR="003C636D" w:rsidRPr="00D20E40">
        <w:t xml:space="preserve"> é </w:t>
      </w:r>
      <w:r w:rsidR="005926A8" w:rsidRPr="00D20E40">
        <w:t>imprescindível</w:t>
      </w:r>
      <w:r w:rsidR="003C636D" w:rsidRPr="00D20E40">
        <w:t>, e, por consequente, a segurança</w:t>
      </w:r>
      <w:r w:rsidR="00182994" w:rsidRPr="00D20E40">
        <w:t xml:space="preserve"> deve ser </w:t>
      </w:r>
      <w:r w:rsidR="0075607C" w:rsidRPr="00D20E40">
        <w:t>tomada</w:t>
      </w:r>
      <w:r w:rsidR="00182994" w:rsidRPr="00D20E40">
        <w:t xml:space="preserve"> como um requisito obrigatório</w:t>
      </w:r>
      <w:r w:rsidR="0075607C" w:rsidRPr="00D20E40">
        <w:t>.</w:t>
      </w:r>
    </w:p>
    <w:p w:rsidR="00614971" w:rsidRPr="00D20E40" w:rsidRDefault="00614971" w:rsidP="00614971">
      <w:pPr>
        <w:pStyle w:val="Corpodetexto"/>
        <w:spacing w:before="3"/>
        <w:rPr>
          <w:rFonts w:ascii="Times New Roman" w:eastAsiaTheme="minorEastAsia" w:hAnsi="Times New Roman" w:cstheme="minorBidi"/>
          <w:lang w:val="pt-PT" w:eastAsia="ja-JP" w:bidi="pt-PT"/>
        </w:rPr>
      </w:pPr>
    </w:p>
    <w:p w:rsidR="00944C62" w:rsidRPr="00D20E40" w:rsidRDefault="00944C62" w:rsidP="00614971">
      <w:pPr>
        <w:pStyle w:val="Corpodetexto"/>
        <w:spacing w:before="3"/>
        <w:rPr>
          <w:sz w:val="21"/>
          <w:lang w:val="pt-PT"/>
        </w:rPr>
      </w:pPr>
    </w:p>
    <w:p w:rsidR="00940FB2" w:rsidRPr="00D20E40" w:rsidRDefault="00940FB2" w:rsidP="00614971">
      <w:pPr>
        <w:pStyle w:val="Corpodetexto"/>
        <w:spacing w:before="3"/>
        <w:rPr>
          <w:sz w:val="21"/>
          <w:lang w:val="pt-PT"/>
        </w:rPr>
      </w:pPr>
    </w:p>
    <w:p w:rsidR="00614971" w:rsidRPr="00D20E40" w:rsidRDefault="00614971" w:rsidP="00B04D00">
      <w:pPr>
        <w:pStyle w:val="Cabealho4"/>
        <w:numPr>
          <w:ilvl w:val="3"/>
          <w:numId w:val="9"/>
        </w:numPr>
      </w:pPr>
      <w:bookmarkStart w:id="114" w:name="4.3._RNF03_-_Tolerância_a_falhas"/>
      <w:bookmarkStart w:id="115" w:name="_Toc512888597"/>
      <w:bookmarkStart w:id="116" w:name="_Toc519522223"/>
      <w:bookmarkEnd w:id="114"/>
      <w:r w:rsidRPr="00D20E40">
        <w:lastRenderedPageBreak/>
        <w:t>RNF03 - Tolerância a</w:t>
      </w:r>
      <w:r w:rsidRPr="00D20E40">
        <w:rPr>
          <w:spacing w:val="-30"/>
        </w:rPr>
        <w:t xml:space="preserve"> </w:t>
      </w:r>
      <w:r w:rsidRPr="00D20E40">
        <w:t>falhas</w:t>
      </w:r>
      <w:bookmarkEnd w:id="115"/>
      <w:bookmarkEnd w:id="116"/>
    </w:p>
    <w:p w:rsidR="00C72F9E" w:rsidRPr="00D20E40" w:rsidRDefault="00C72F9E" w:rsidP="00C72F9E"/>
    <w:p w:rsidR="00614971" w:rsidRPr="00D20E40" w:rsidRDefault="00614971" w:rsidP="00614971">
      <w:r w:rsidRPr="00D20E40">
        <w:t xml:space="preserve">O </w:t>
      </w:r>
      <w:r w:rsidR="009968EC" w:rsidRPr="00D20E40">
        <w:t>utilizador</w:t>
      </w:r>
      <w:r w:rsidRPr="00D20E40">
        <w:t xml:space="preserve"> irá usar o nosso sistema para efetuar </w:t>
      </w:r>
      <w:r w:rsidR="00852FF8" w:rsidRPr="00D20E40">
        <w:t>operações sobre informação delicada</w:t>
      </w:r>
      <w:r w:rsidRPr="00D20E40">
        <w:t xml:space="preserve">. </w:t>
      </w:r>
      <w:r w:rsidR="006250AC" w:rsidRPr="00D20E40">
        <w:t>Foi</w:t>
      </w:r>
      <w:r w:rsidRPr="00D20E40">
        <w:t xml:space="preserve"> garantido o bom funcionamento da nossa aplicação e irá ser dado suporte para possíveis</w:t>
      </w:r>
      <w:r w:rsidRPr="00D20E40">
        <w:rPr>
          <w:spacing w:val="-13"/>
        </w:rPr>
        <w:t xml:space="preserve"> </w:t>
      </w:r>
      <w:r w:rsidRPr="00D20E40">
        <w:t>falhas.</w:t>
      </w:r>
      <w:r w:rsidR="00CD6D68" w:rsidRPr="00D20E40">
        <w:t xml:space="preserve"> Não poderá ser perdida informação durante os processos a executar pelo sistema informático, e, em caso de falha, possibilitar o restauro do estado anteriormente conhecido pelo utilizador.</w:t>
      </w:r>
    </w:p>
    <w:p w:rsidR="00614971" w:rsidRPr="00D20E40" w:rsidRDefault="00614971" w:rsidP="00614971"/>
    <w:p w:rsidR="00614971" w:rsidRPr="00D20E40" w:rsidRDefault="00614971" w:rsidP="00B04D00">
      <w:pPr>
        <w:pStyle w:val="Cabealho4"/>
        <w:numPr>
          <w:ilvl w:val="3"/>
          <w:numId w:val="9"/>
        </w:numPr>
      </w:pPr>
      <w:bookmarkStart w:id="117" w:name="4.4._RNF04_-_Rapidez_de_Entrega"/>
      <w:bookmarkStart w:id="118" w:name="_Toc512888598"/>
      <w:bookmarkStart w:id="119" w:name="_Toc519522224"/>
      <w:bookmarkEnd w:id="117"/>
      <w:r w:rsidRPr="00D20E40">
        <w:t>RNF04 - Rapidez de</w:t>
      </w:r>
      <w:r w:rsidRPr="00D20E40">
        <w:rPr>
          <w:spacing w:val="-6"/>
        </w:rPr>
        <w:t xml:space="preserve"> </w:t>
      </w:r>
      <w:r w:rsidRPr="00D20E40">
        <w:t>Entrega</w:t>
      </w:r>
      <w:bookmarkEnd w:id="118"/>
      <w:bookmarkEnd w:id="119"/>
    </w:p>
    <w:p w:rsidR="00C72F9E" w:rsidRPr="00D20E40" w:rsidRDefault="00C72F9E" w:rsidP="00C72F9E"/>
    <w:p w:rsidR="00614971" w:rsidRPr="00D20E40" w:rsidRDefault="00A265E5" w:rsidP="00614971">
      <w:r w:rsidRPr="00D20E40">
        <w:t xml:space="preserve">Como em qualquer sistema de entrega de informação, a rapidez de entrega da informação ao cliente é um requisito bastante importante. </w:t>
      </w:r>
      <w:r w:rsidR="00614971" w:rsidRPr="00D20E40">
        <w:t>Uma</w:t>
      </w:r>
      <w:r w:rsidR="00614971" w:rsidRPr="00D20E40">
        <w:rPr>
          <w:spacing w:val="-12"/>
        </w:rPr>
        <w:t xml:space="preserve"> </w:t>
      </w:r>
      <w:r w:rsidR="00614971" w:rsidRPr="00D20E40">
        <w:t>vez</w:t>
      </w:r>
      <w:r w:rsidR="00614971" w:rsidRPr="00D20E40">
        <w:rPr>
          <w:spacing w:val="-12"/>
        </w:rPr>
        <w:t xml:space="preserve"> </w:t>
      </w:r>
      <w:r w:rsidR="00614971" w:rsidRPr="00D20E40">
        <w:t>que</w:t>
      </w:r>
      <w:r w:rsidR="00614971" w:rsidRPr="00D20E40">
        <w:rPr>
          <w:spacing w:val="-12"/>
        </w:rPr>
        <w:t xml:space="preserve"> </w:t>
      </w:r>
      <w:r w:rsidR="00614971" w:rsidRPr="00D20E40">
        <w:t>o</w:t>
      </w:r>
      <w:r w:rsidR="00614971" w:rsidRPr="00D20E40">
        <w:rPr>
          <w:spacing w:val="-11"/>
        </w:rPr>
        <w:t xml:space="preserve"> </w:t>
      </w:r>
      <w:r w:rsidR="00614971" w:rsidRPr="00D20E40">
        <w:t>sistema</w:t>
      </w:r>
      <w:r w:rsidR="00614971" w:rsidRPr="00D20E40">
        <w:rPr>
          <w:spacing w:val="-12"/>
        </w:rPr>
        <w:t xml:space="preserve"> </w:t>
      </w:r>
      <w:r w:rsidR="009A5B2C" w:rsidRPr="00D20E40">
        <w:t>funciona</w:t>
      </w:r>
      <w:r w:rsidR="00614971" w:rsidRPr="00D20E40">
        <w:rPr>
          <w:spacing w:val="-12"/>
        </w:rPr>
        <w:t xml:space="preserve"> </w:t>
      </w:r>
      <w:r w:rsidR="00614971" w:rsidRPr="00D20E40">
        <w:t>todo</w:t>
      </w:r>
      <w:r w:rsidR="00614971" w:rsidRPr="00D20E40">
        <w:rPr>
          <w:spacing w:val="-11"/>
        </w:rPr>
        <w:t xml:space="preserve"> </w:t>
      </w:r>
      <w:r w:rsidR="00614971" w:rsidRPr="00D20E40">
        <w:t>através</w:t>
      </w:r>
      <w:r w:rsidR="00614971" w:rsidRPr="00D20E40">
        <w:rPr>
          <w:spacing w:val="-12"/>
        </w:rPr>
        <w:t xml:space="preserve"> </w:t>
      </w:r>
      <w:r w:rsidR="00614971" w:rsidRPr="00D20E40">
        <w:t>de</w:t>
      </w:r>
      <w:r w:rsidR="00614971" w:rsidRPr="00D20E40">
        <w:rPr>
          <w:spacing w:val="-12"/>
        </w:rPr>
        <w:t xml:space="preserve"> </w:t>
      </w:r>
      <w:r w:rsidR="00285607" w:rsidRPr="00D20E40">
        <w:t>meio</w:t>
      </w:r>
      <w:r w:rsidR="00614971" w:rsidRPr="00D20E40">
        <w:rPr>
          <w:spacing w:val="-11"/>
        </w:rPr>
        <w:t xml:space="preserve"> </w:t>
      </w:r>
      <w:r w:rsidR="00285607" w:rsidRPr="00D20E40">
        <w:t>informático</w:t>
      </w:r>
      <w:r w:rsidR="00614971" w:rsidRPr="00D20E40">
        <w:t>,</w:t>
      </w:r>
      <w:r w:rsidR="00614971" w:rsidRPr="00D20E40">
        <w:rPr>
          <w:spacing w:val="-12"/>
        </w:rPr>
        <w:t xml:space="preserve"> </w:t>
      </w:r>
      <w:r w:rsidR="00614971" w:rsidRPr="00D20E40">
        <w:t>vai</w:t>
      </w:r>
      <w:r w:rsidR="00614971" w:rsidRPr="00D20E40">
        <w:rPr>
          <w:spacing w:val="-12"/>
        </w:rPr>
        <w:t xml:space="preserve"> </w:t>
      </w:r>
      <w:r w:rsidR="00614971" w:rsidRPr="00D20E40">
        <w:t>ser possível</w:t>
      </w:r>
      <w:r w:rsidR="00614971" w:rsidRPr="00D20E40">
        <w:rPr>
          <w:spacing w:val="-17"/>
        </w:rPr>
        <w:t xml:space="preserve"> </w:t>
      </w:r>
      <w:r w:rsidR="00614971" w:rsidRPr="00D20E40">
        <w:t>uma</w:t>
      </w:r>
      <w:r w:rsidR="00614971" w:rsidRPr="00D20E40">
        <w:rPr>
          <w:spacing w:val="-16"/>
        </w:rPr>
        <w:t xml:space="preserve"> </w:t>
      </w:r>
      <w:r w:rsidR="00614971" w:rsidRPr="00D20E40">
        <w:t>entrega</w:t>
      </w:r>
      <w:r w:rsidR="00614971" w:rsidRPr="00D20E40">
        <w:rPr>
          <w:spacing w:val="-16"/>
        </w:rPr>
        <w:t xml:space="preserve"> </w:t>
      </w:r>
      <w:r w:rsidR="00614971" w:rsidRPr="00D20E40">
        <w:t>ao</w:t>
      </w:r>
      <w:r w:rsidR="00614971" w:rsidRPr="00D20E40">
        <w:rPr>
          <w:spacing w:val="-16"/>
        </w:rPr>
        <w:t xml:space="preserve"> </w:t>
      </w:r>
      <w:r w:rsidR="00614971" w:rsidRPr="00D20E40">
        <w:t>utilizador</w:t>
      </w:r>
      <w:r w:rsidR="00614971" w:rsidRPr="00D20E40">
        <w:rPr>
          <w:spacing w:val="-16"/>
        </w:rPr>
        <w:t xml:space="preserve"> </w:t>
      </w:r>
      <w:r w:rsidR="00614971" w:rsidRPr="00D20E40">
        <w:t>mais</w:t>
      </w:r>
      <w:r w:rsidR="00614971" w:rsidRPr="00D20E40">
        <w:rPr>
          <w:spacing w:val="-16"/>
        </w:rPr>
        <w:t xml:space="preserve"> </w:t>
      </w:r>
      <w:r w:rsidR="00614971" w:rsidRPr="00D20E40">
        <w:t>rápida,</w:t>
      </w:r>
      <w:r w:rsidR="00614971" w:rsidRPr="00D20E40">
        <w:rPr>
          <w:spacing w:val="-16"/>
        </w:rPr>
        <w:t xml:space="preserve"> </w:t>
      </w:r>
      <w:r w:rsidR="00614971" w:rsidRPr="00D20E40">
        <w:t>dos</w:t>
      </w:r>
      <w:r w:rsidR="00614971" w:rsidRPr="00D20E40">
        <w:rPr>
          <w:spacing w:val="-16"/>
        </w:rPr>
        <w:t xml:space="preserve"> </w:t>
      </w:r>
      <w:r w:rsidR="00614971" w:rsidRPr="00D20E40">
        <w:t>eventos</w:t>
      </w:r>
      <w:r w:rsidR="00614971" w:rsidRPr="00D20E40">
        <w:rPr>
          <w:spacing w:val="-16"/>
        </w:rPr>
        <w:t xml:space="preserve"> </w:t>
      </w:r>
      <w:r w:rsidR="00614971" w:rsidRPr="00D20E40">
        <w:t>de</w:t>
      </w:r>
      <w:r w:rsidR="00614971" w:rsidRPr="00D20E40">
        <w:rPr>
          <w:spacing w:val="-16"/>
        </w:rPr>
        <w:t xml:space="preserve"> </w:t>
      </w:r>
      <w:r w:rsidR="00614971" w:rsidRPr="00D20E40">
        <w:t>contraordenação.</w:t>
      </w:r>
    </w:p>
    <w:p w:rsidR="00614971" w:rsidRPr="00D20E40" w:rsidRDefault="00614971"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614971" w:rsidRPr="00D20E40" w:rsidRDefault="00614971" w:rsidP="00614971"/>
    <w:p w:rsidR="00E8221D" w:rsidRPr="00D20E40" w:rsidRDefault="00E8221D"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B503D3" w:rsidRPr="00D20E40" w:rsidRDefault="0050580A" w:rsidP="0050580A">
      <w:pPr>
        <w:spacing w:after="200" w:line="276" w:lineRule="auto"/>
      </w:pPr>
      <w:r w:rsidRPr="00D20E40">
        <w:br w:type="page"/>
      </w:r>
    </w:p>
    <w:p w:rsidR="00614971" w:rsidRPr="00D20E40" w:rsidRDefault="00212D2D" w:rsidP="00A00E0E">
      <w:pPr>
        <w:pStyle w:val="Ttulo1"/>
      </w:pPr>
      <w:bookmarkStart w:id="120" w:name="_Toc523954739"/>
      <w:r w:rsidRPr="00D20E40">
        <w:lastRenderedPageBreak/>
        <w:t>Implementação do Sistema Informático</w:t>
      </w:r>
      <w:bookmarkEnd w:id="120"/>
    </w:p>
    <w:p w:rsidR="00C72F9E" w:rsidRPr="00D20E40" w:rsidRDefault="00C72F9E" w:rsidP="00C72F9E"/>
    <w:p w:rsidR="001C1DA8" w:rsidRPr="00D20E40" w:rsidRDefault="00A00E0E" w:rsidP="00A00E0E">
      <w:pPr>
        <w:pStyle w:val="Cabealho2"/>
        <w:numPr>
          <w:ilvl w:val="1"/>
          <w:numId w:val="9"/>
        </w:numPr>
      </w:pPr>
      <w:r w:rsidRPr="00D20E40">
        <w:t xml:space="preserve"> </w:t>
      </w:r>
      <w:r w:rsidRPr="00D20E40">
        <w:tab/>
      </w:r>
      <w:bookmarkStart w:id="121" w:name="_Toc523954740"/>
      <w:r w:rsidR="007F0FBF" w:rsidRPr="00D20E40">
        <w:t>Detalhes da Implementação</w:t>
      </w:r>
      <w:bookmarkEnd w:id="121"/>
    </w:p>
    <w:p w:rsidR="004F62ED" w:rsidRPr="00D20E40" w:rsidRDefault="004F62ED" w:rsidP="004F62ED"/>
    <w:p w:rsidR="004F62ED" w:rsidRPr="00D20E40" w:rsidRDefault="004F62ED" w:rsidP="004F62ED">
      <w:r w:rsidRPr="00D20E40">
        <w:t>Neste capítulo irão ser abordados os vários detalhes da implementação do sistema informático SINCRO Mobile.  Os detalhes apresentados pretendem mostrar os problemas e possibilidades de implementação que surgiram ao longo do desenvolvimento do projeto. Nos mesmos</w:t>
      </w:r>
      <w:r w:rsidR="00E76AE7" w:rsidRPr="00D20E40">
        <w:t>,</w:t>
      </w:r>
      <w:r w:rsidRPr="00D20E40">
        <w:t xml:space="preserve"> irão constar as diversas opções disponíveis</w:t>
      </w:r>
      <w:r w:rsidR="00492660" w:rsidRPr="00D20E40">
        <w:t xml:space="preserve"> para solucionar os problemas </w:t>
      </w:r>
      <w:r w:rsidR="00B835AE" w:rsidRPr="00D20E40">
        <w:t>e</w:t>
      </w:r>
      <w:r w:rsidRPr="00D20E40">
        <w:t xml:space="preserve"> </w:t>
      </w:r>
      <w:r w:rsidR="00C000B2" w:rsidRPr="00D20E40">
        <w:t>respetivas soluções</w:t>
      </w:r>
      <w:r w:rsidRPr="00D20E40">
        <w:t xml:space="preserve">. Nem todas as </w:t>
      </w:r>
      <w:r w:rsidR="00F60CC0" w:rsidRPr="00D20E40">
        <w:t>decisões</w:t>
      </w:r>
      <w:r w:rsidRPr="00D20E40">
        <w:t xml:space="preserve"> finais</w:t>
      </w:r>
      <w:r w:rsidR="007F0772" w:rsidRPr="00D20E40">
        <w:t xml:space="preserve"> para solucionar os problemas</w:t>
      </w:r>
      <w:r w:rsidRPr="00D20E40">
        <w:t xml:space="preserve"> serão de todo as mais corretas em termos </w:t>
      </w:r>
      <w:r w:rsidR="00791011" w:rsidRPr="00D20E40">
        <w:t>de engenharia informática</w:t>
      </w:r>
      <w:r w:rsidRPr="00D20E40">
        <w:t xml:space="preserve">, contudo tentámos aproximar as nossas escolhas da </w:t>
      </w:r>
      <w:r w:rsidR="00C93BF0" w:rsidRPr="00D20E40">
        <w:t xml:space="preserve">tecnologia atual, bem como da </w:t>
      </w:r>
      <w:r w:rsidR="00A864B7" w:rsidRPr="00D20E40">
        <w:t>disposição</w:t>
      </w:r>
      <w:r w:rsidRPr="00D20E40">
        <w:t xml:space="preserve"> </w:t>
      </w:r>
      <w:r w:rsidR="00473840" w:rsidRPr="00D20E40">
        <w:t>do</w:t>
      </w:r>
      <w:r w:rsidR="00766184" w:rsidRPr="00D20E40">
        <w:t xml:space="preserve"> presente</w:t>
      </w:r>
      <w:r w:rsidRPr="00D20E40">
        <w:t xml:space="preserve"> projeto, tendo em conta as impossibilidades exteriores a n</w:t>
      </w:r>
      <w:r w:rsidR="00627DA6" w:rsidRPr="00D20E40">
        <w:t>ós.</w:t>
      </w:r>
    </w:p>
    <w:p w:rsidR="004F62ED" w:rsidRPr="00D20E40" w:rsidRDefault="004F62ED" w:rsidP="004F62ED"/>
    <w:p w:rsidR="001C1DA8" w:rsidRPr="00D20E40" w:rsidRDefault="001C1DA8" w:rsidP="00B04D00">
      <w:pPr>
        <w:pStyle w:val="Cabealho3"/>
        <w:numPr>
          <w:ilvl w:val="2"/>
          <w:numId w:val="9"/>
        </w:numPr>
      </w:pPr>
      <w:bookmarkStart w:id="122" w:name="_Toc523954741"/>
      <w:r w:rsidRPr="00D20E40">
        <w:t>Aspetos importantes da autenticação</w:t>
      </w:r>
      <w:bookmarkEnd w:id="122"/>
    </w:p>
    <w:p w:rsidR="00C72F9E" w:rsidRPr="00D20E40" w:rsidRDefault="00C72F9E" w:rsidP="00C72F9E"/>
    <w:p w:rsidR="001C1DA8" w:rsidRPr="00D20E40" w:rsidRDefault="001C1DA8" w:rsidP="001C1DA8">
      <w:r w:rsidRPr="00D20E40">
        <w:t xml:space="preserve">A autenticação utilizada no projeto baseia-se no protocolo </w:t>
      </w:r>
      <w:r w:rsidRPr="00D20E40">
        <w:rPr>
          <w:i/>
        </w:rPr>
        <w:t>OAuth</w:t>
      </w:r>
      <w:r w:rsidRPr="00D20E40">
        <w:t xml:space="preserve">, seguindo o fluxo de </w:t>
      </w:r>
      <w:r w:rsidRPr="00D20E40">
        <w:rPr>
          <w:i/>
        </w:rPr>
        <w:t>resource owner</w:t>
      </w:r>
      <w:r w:rsidRPr="00D20E40">
        <w:t xml:space="preserve"> </w:t>
      </w:r>
      <w:r w:rsidRPr="00D20E40">
        <w:rPr>
          <w:i/>
        </w:rPr>
        <w:t>password credentials Grant flow</w:t>
      </w:r>
      <w:r w:rsidRPr="00D20E40">
        <w:t xml:space="preserve"> como representado na figura anterior.</w:t>
      </w:r>
    </w:p>
    <w:p w:rsidR="00EA30D1" w:rsidRPr="00D20E40" w:rsidRDefault="00DD351F" w:rsidP="001C1DA8">
      <w:r w:rsidRPr="00D20E40">
        <w:rPr>
          <w:noProof/>
        </w:rPr>
        <mc:AlternateContent>
          <mc:Choice Requires="wps">
            <w:drawing>
              <wp:anchor distT="0" distB="0" distL="114300" distR="114300" simplePos="0" relativeHeight="251671040" behindDoc="0" locked="0" layoutInCell="1" allowOverlap="1" wp14:anchorId="728B3408" wp14:editId="6157FEC1">
                <wp:simplePos x="0" y="0"/>
                <wp:positionH relativeFrom="column">
                  <wp:posOffset>194310</wp:posOffset>
                </wp:positionH>
                <wp:positionV relativeFrom="paragraph">
                  <wp:posOffset>3945890</wp:posOffset>
                </wp:positionV>
                <wp:extent cx="5370830" cy="635"/>
                <wp:effectExtent l="0" t="0" r="1270" b="12065"/>
                <wp:wrapTopAndBottom/>
                <wp:docPr id="74" name="Caixa de Texto 74"/>
                <wp:cNvGraphicFramePr/>
                <a:graphic xmlns:a="http://schemas.openxmlformats.org/drawingml/2006/main">
                  <a:graphicData uri="http://schemas.microsoft.com/office/word/2010/wordprocessingShape">
                    <wps:wsp>
                      <wps:cNvSpPr txBox="1"/>
                      <wps:spPr>
                        <a:xfrm>
                          <a:off x="0" y="0"/>
                          <a:ext cx="5370830" cy="635"/>
                        </a:xfrm>
                        <a:prstGeom prst="rect">
                          <a:avLst/>
                        </a:prstGeom>
                        <a:solidFill>
                          <a:prstClr val="white"/>
                        </a:solidFill>
                        <a:ln>
                          <a:noFill/>
                        </a:ln>
                      </wps:spPr>
                      <wps:txbx>
                        <w:txbxContent>
                          <w:p w:rsidR="00064AC0" w:rsidRPr="00D07851" w:rsidRDefault="00064AC0" w:rsidP="00DD351F">
                            <w:pPr>
                              <w:pStyle w:val="Legenda"/>
                              <w:jc w:val="center"/>
                              <w:rPr>
                                <w:noProof/>
                                <w:szCs w:val="20"/>
                              </w:rPr>
                            </w:pPr>
                            <w:bookmarkStart w:id="123" w:name="_Ref523933437"/>
                            <w:bookmarkStart w:id="124" w:name="_Toc523954508"/>
                            <w:r>
                              <w:t xml:space="preserve">Figura </w:t>
                            </w:r>
                            <w:r>
                              <w:fldChar w:fldCharType="begin"/>
                            </w:r>
                            <w:r>
                              <w:instrText xml:space="preserve"> SEQ Figura \* ARABIC </w:instrText>
                            </w:r>
                            <w:r>
                              <w:fldChar w:fldCharType="separate"/>
                            </w:r>
                            <w:r w:rsidR="00C931C2">
                              <w:rPr>
                                <w:noProof/>
                              </w:rPr>
                              <w:t>15</w:t>
                            </w:r>
                            <w:r>
                              <w:fldChar w:fldCharType="end"/>
                            </w:r>
                            <w:bookmarkEnd w:id="123"/>
                            <w:r>
                              <w:t xml:space="preserve"> - FLUXO DE AUTENTICAÇÃO AUTH0</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B3408" id="Caixa de Texto 74" o:spid="_x0000_s1040" type="#_x0000_t202" style="position:absolute;left:0;text-align:left;margin-left:15.3pt;margin-top:310.7pt;width:422.9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" stroked="f">
                <v:textbox style="mso-fit-shape-to-text:t" inset="0,0,0,0">
                  <w:txbxContent>
                    <w:p w:rsidR="00064AC0" w:rsidRPr="00D07851" w:rsidRDefault="00064AC0" w:rsidP="00DD351F">
                      <w:pPr>
                        <w:pStyle w:val="Legenda"/>
                        <w:jc w:val="center"/>
                        <w:rPr>
                          <w:noProof/>
                          <w:szCs w:val="20"/>
                        </w:rPr>
                      </w:pPr>
                      <w:bookmarkStart w:id="125" w:name="_Ref523933437"/>
                      <w:bookmarkStart w:id="126" w:name="_Toc523954508"/>
                      <w:r>
                        <w:t xml:space="preserve">Figura </w:t>
                      </w:r>
                      <w:r>
                        <w:fldChar w:fldCharType="begin"/>
                      </w:r>
                      <w:r>
                        <w:instrText xml:space="preserve"> SEQ Figura \* ARABIC </w:instrText>
                      </w:r>
                      <w:r>
                        <w:fldChar w:fldCharType="separate"/>
                      </w:r>
                      <w:r w:rsidR="00C931C2">
                        <w:rPr>
                          <w:noProof/>
                        </w:rPr>
                        <w:t>15</w:t>
                      </w:r>
                      <w:r>
                        <w:fldChar w:fldCharType="end"/>
                      </w:r>
                      <w:bookmarkEnd w:id="125"/>
                      <w:r>
                        <w:t xml:space="preserve"> - FLUXO DE AUTENTICAÇÃO AUTH0</w:t>
                      </w:r>
                      <w:bookmarkEnd w:id="126"/>
                    </w:p>
                  </w:txbxContent>
                </v:textbox>
                <w10:wrap type="topAndBottom"/>
              </v:shape>
            </w:pict>
          </mc:Fallback>
        </mc:AlternateContent>
      </w:r>
      <w:r w:rsidRPr="00D20E40">
        <w:rPr>
          <w:noProof/>
        </w:rPr>
        <w:drawing>
          <wp:anchor distT="360045" distB="360045" distL="114300" distR="114300" simplePos="0" relativeHeight="251643392" behindDoc="0" locked="0" layoutInCell="1" allowOverlap="1">
            <wp:simplePos x="0" y="0"/>
            <wp:positionH relativeFrom="margin">
              <wp:align>center</wp:align>
            </wp:positionH>
            <wp:positionV relativeFrom="paragraph">
              <wp:posOffset>1858645</wp:posOffset>
            </wp:positionV>
            <wp:extent cx="5370830" cy="2030095"/>
            <wp:effectExtent l="0" t="0" r="1270" b="190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2.png"/>
                    <pic:cNvPicPr/>
                  </pic:nvPicPr>
                  <pic:blipFill>
                    <a:blip r:embed="rId65">
                      <a:extLst>
                        <a:ext uri="{28A0092B-C50C-407E-A947-70E740481C1C}">
                          <a14:useLocalDpi xmlns:a14="http://schemas.microsoft.com/office/drawing/2010/main" val="0"/>
                        </a:ext>
                      </a:extLst>
                    </a:blip>
                    <a:stretch>
                      <a:fillRect/>
                    </a:stretch>
                  </pic:blipFill>
                  <pic:spPr>
                    <a:xfrm>
                      <a:off x="0" y="0"/>
                      <a:ext cx="5370830" cy="2030095"/>
                    </a:xfrm>
                    <a:prstGeom prst="rect">
                      <a:avLst/>
                    </a:prstGeom>
                  </pic:spPr>
                </pic:pic>
              </a:graphicData>
            </a:graphic>
            <wp14:sizeRelH relativeFrom="page">
              <wp14:pctWidth>0</wp14:pctWidth>
            </wp14:sizeRelH>
            <wp14:sizeRelV relativeFrom="page">
              <wp14:pctHeight>0</wp14:pctHeight>
            </wp14:sizeRelV>
          </wp:anchor>
        </w:drawing>
      </w:r>
      <w:r w:rsidR="001C1DA8" w:rsidRPr="00D20E40">
        <w:t xml:space="preserve">Este é um fluxo que não utiliza redirecções para uma página referente ao provedor de identidade (Google, Github, Facebook, </w:t>
      </w:r>
      <w:r w:rsidR="001C1DA8" w:rsidRPr="00D20E40">
        <w:rPr>
          <w:u w:val="single"/>
        </w:rPr>
        <w:t>Auth0</w:t>
      </w:r>
      <w:r w:rsidR="001C1DA8" w:rsidRPr="00D20E40">
        <w:t>) tornando-se assim ligeiramente mais simples, pois não são lançadas janelas de um browser den</w:t>
      </w:r>
      <w:r w:rsidR="009E409D" w:rsidRPr="00D20E40">
        <w:t>tro da aplicação para realizar a autenticação do utilizador</w:t>
      </w:r>
      <w:r w:rsidR="001C1DA8" w:rsidRPr="00D20E40">
        <w:t>. Ainda assim esta solução não é a mais flexível pois não permite a disponibilização de vários provedores de identidade, tornando a aplicação mais d</w:t>
      </w:r>
      <w:r w:rsidR="00064AC0">
        <w:t xml:space="preserve">ependente do serviço escolhido, Auth0 </w:t>
      </w:r>
      <w:sdt>
        <w:sdtPr>
          <w:id w:val="-311639067"/>
          <w:citation/>
        </w:sdtPr>
        <w:sdtEndPr/>
        <w:sdtContent>
          <w:r w:rsidR="00064AC0">
            <w:fldChar w:fldCharType="begin"/>
          </w:r>
          <w:r w:rsidR="00064AC0" w:rsidRPr="00064AC0">
            <w:instrText xml:space="preserve"> CITATION Aut13 \l 1033 </w:instrText>
          </w:r>
          <w:r w:rsidR="00064AC0">
            <w:fldChar w:fldCharType="separate"/>
          </w:r>
          <w:r w:rsidR="00064AC0" w:rsidRPr="00064AC0">
            <w:rPr>
              <w:noProof/>
            </w:rPr>
            <w:t>(Auth0, 2013)</w:t>
          </w:r>
          <w:r w:rsidR="00064AC0">
            <w:fldChar w:fldCharType="end"/>
          </w:r>
        </w:sdtContent>
      </w:sdt>
      <w:r w:rsidR="001C1DA8" w:rsidRPr="00D20E40">
        <w:t>.</w:t>
      </w:r>
      <w:r w:rsidR="00EA30D1" w:rsidRPr="00D20E40">
        <w:t xml:space="preserve"> </w:t>
      </w:r>
    </w:p>
    <w:p w:rsidR="005A645B" w:rsidRPr="00D20E40" w:rsidRDefault="00FA1E2F" w:rsidP="001C1DA8">
      <w:r w:rsidRPr="00D20E40">
        <w:lastRenderedPageBreak/>
        <w:t xml:space="preserve">Na </w:t>
      </w:r>
      <w:r w:rsidR="00DD351F" w:rsidRPr="00D20E40">
        <w:fldChar w:fldCharType="begin"/>
      </w:r>
      <w:r w:rsidR="00DD351F" w:rsidRPr="00D20E40">
        <w:instrText xml:space="preserve"> REF _Ref523933437 \h </w:instrText>
      </w:r>
      <w:r w:rsidR="00DD351F" w:rsidRPr="00D20E40">
        <w:fldChar w:fldCharType="separate"/>
      </w:r>
      <w:r w:rsidR="00DD351F" w:rsidRPr="00D20E40">
        <w:t xml:space="preserve">Figura </w:t>
      </w:r>
      <w:r w:rsidR="00DD351F" w:rsidRPr="00D20E40">
        <w:rPr>
          <w:noProof/>
        </w:rPr>
        <w:t>15</w:t>
      </w:r>
      <w:r w:rsidR="00DD351F" w:rsidRPr="00D20E40">
        <w:fldChar w:fldCharType="end"/>
      </w:r>
      <w:r w:rsidR="00FF5DB5">
        <w:t xml:space="preserve"> </w:t>
      </w:r>
      <w:sdt>
        <w:sdtPr>
          <w:id w:val="-2062625180"/>
          <w:citation/>
        </w:sdtPr>
        <w:sdtEndPr/>
        <w:sdtContent>
          <w:r w:rsidR="00064AC0">
            <w:fldChar w:fldCharType="begin"/>
          </w:r>
          <w:r w:rsidR="00064AC0">
            <w:rPr>
              <w:lang w:val="en-US"/>
            </w:rPr>
            <w:instrText xml:space="preserve"> CITATION Aut13 \l 1033 </w:instrText>
          </w:r>
          <w:r w:rsidR="00064AC0">
            <w:fldChar w:fldCharType="separate"/>
          </w:r>
          <w:r w:rsidR="00064AC0">
            <w:rPr>
              <w:noProof/>
              <w:lang w:val="en-US"/>
            </w:rPr>
            <w:t>(Auth0, 2013)</w:t>
          </w:r>
          <w:r w:rsidR="00064AC0">
            <w:fldChar w:fldCharType="end"/>
          </w:r>
        </w:sdtContent>
      </w:sdt>
      <w:r w:rsidR="007556CB">
        <w:t xml:space="preserve"> </w:t>
      </w:r>
      <w:r w:rsidRPr="00D20E40">
        <w:t xml:space="preserve">está presente o fluxo de autenticação </w:t>
      </w:r>
      <w:r w:rsidR="00BE585E" w:rsidRPr="00D20E40">
        <w:t>proposto pela entidade Auth0.</w:t>
      </w:r>
    </w:p>
    <w:p w:rsidR="00C72F9E" w:rsidRPr="00D20E40" w:rsidRDefault="00EA30D1" w:rsidP="001C1DA8">
      <w:r w:rsidRPr="00D20E40">
        <w:t xml:space="preserve">Posto isto neste fluxo é feita uma troca dos dados do utilizador pelo </w:t>
      </w:r>
      <w:r w:rsidRPr="00D20E40">
        <w:rPr>
          <w:i/>
        </w:rPr>
        <w:t>Access Token</w:t>
      </w:r>
      <w:r w:rsidRPr="00D20E40">
        <w:t xml:space="preserve">, e essa é de facto a vantagem principal deste fluxo, ou seja, a aplicação consegue assim tirar partido das restantes vantagens do protocolo </w:t>
      </w:r>
      <w:r w:rsidRPr="00D20E40">
        <w:rPr>
          <w:i/>
        </w:rPr>
        <w:t>OAuth</w:t>
      </w:r>
      <w:r w:rsidRPr="00D20E40">
        <w:t xml:space="preserve">, como o facto de não ter de guardar os dados do utilizador, mas sim o </w:t>
      </w:r>
      <w:r w:rsidRPr="00D20E40">
        <w:rPr>
          <w:i/>
        </w:rPr>
        <w:t>access token</w:t>
      </w:r>
      <w:r w:rsidRPr="00D20E40">
        <w:t xml:space="preserve"> garantindo uma melhoria da segurança.</w:t>
      </w:r>
      <w:r w:rsidR="00643A76" w:rsidRPr="00D20E40">
        <w:t xml:space="preserve"> </w:t>
      </w:r>
    </w:p>
    <w:p w:rsidR="00D23111" w:rsidRPr="00D20E40" w:rsidRDefault="00D77B5A" w:rsidP="001C1DA8">
      <w:r w:rsidRPr="00D20E40">
        <w:rPr>
          <w:noProof/>
        </w:rPr>
        <mc:AlternateContent>
          <mc:Choice Requires="wps">
            <w:drawing>
              <wp:anchor distT="0" distB="0" distL="114300" distR="114300" simplePos="0" relativeHeight="251672064" behindDoc="0" locked="0" layoutInCell="1" allowOverlap="1" wp14:anchorId="2963BD66" wp14:editId="7265BDC4">
                <wp:simplePos x="0" y="0"/>
                <wp:positionH relativeFrom="column">
                  <wp:posOffset>537210</wp:posOffset>
                </wp:positionH>
                <wp:positionV relativeFrom="paragraph">
                  <wp:posOffset>3641725</wp:posOffset>
                </wp:positionV>
                <wp:extent cx="4679950" cy="635"/>
                <wp:effectExtent l="0" t="0" r="6350" b="12065"/>
                <wp:wrapTopAndBottom/>
                <wp:docPr id="75" name="Caixa de Texto 7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064AC0" w:rsidRPr="003425FE" w:rsidRDefault="00064AC0" w:rsidP="00D77B5A">
                            <w:pPr>
                              <w:pStyle w:val="Legenda"/>
                              <w:jc w:val="center"/>
                              <w:rPr>
                                <w:noProof/>
                                <w:szCs w:val="20"/>
                              </w:rPr>
                            </w:pPr>
                            <w:bookmarkStart w:id="127" w:name="_Ref523933871"/>
                            <w:bookmarkStart w:id="128" w:name="_Toc523954509"/>
                            <w:r>
                              <w:t xml:space="preserve">Figura </w:t>
                            </w:r>
                            <w:r>
                              <w:fldChar w:fldCharType="begin"/>
                            </w:r>
                            <w:r>
                              <w:instrText xml:space="preserve"> SEQ Figura \* ARABIC </w:instrText>
                            </w:r>
                            <w:r>
                              <w:fldChar w:fldCharType="separate"/>
                            </w:r>
                            <w:r w:rsidR="00C931C2">
                              <w:rPr>
                                <w:noProof/>
                              </w:rPr>
                              <w:t>16</w:t>
                            </w:r>
                            <w:r>
                              <w:fldChar w:fldCharType="end"/>
                            </w:r>
                            <w:bookmarkEnd w:id="127"/>
                            <w:r>
                              <w:t xml:space="preserve"> - DIAGRAMA DE CASOS DE USO</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3BD66" id="Caixa de Texto 75" o:spid="_x0000_s1041" type="#_x0000_t202" style="position:absolute;left:0;text-align:left;margin-left:42.3pt;margin-top:286.75pt;width:368.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" stroked="f">
                <v:textbox style="mso-fit-shape-to-text:t" inset="0,0,0,0">
                  <w:txbxContent>
                    <w:p w:rsidR="00064AC0" w:rsidRPr="003425FE" w:rsidRDefault="00064AC0" w:rsidP="00D77B5A">
                      <w:pPr>
                        <w:pStyle w:val="Legenda"/>
                        <w:jc w:val="center"/>
                        <w:rPr>
                          <w:noProof/>
                          <w:szCs w:val="20"/>
                        </w:rPr>
                      </w:pPr>
                      <w:bookmarkStart w:id="129" w:name="_Ref523933871"/>
                      <w:bookmarkStart w:id="130" w:name="_Toc523954509"/>
                      <w:r>
                        <w:t xml:space="preserve">Figura </w:t>
                      </w:r>
                      <w:r>
                        <w:fldChar w:fldCharType="begin"/>
                      </w:r>
                      <w:r>
                        <w:instrText xml:space="preserve"> SEQ Figura \* ARABIC </w:instrText>
                      </w:r>
                      <w:r>
                        <w:fldChar w:fldCharType="separate"/>
                      </w:r>
                      <w:r w:rsidR="00C931C2">
                        <w:rPr>
                          <w:noProof/>
                        </w:rPr>
                        <w:t>16</w:t>
                      </w:r>
                      <w:r>
                        <w:fldChar w:fldCharType="end"/>
                      </w:r>
                      <w:bookmarkEnd w:id="129"/>
                      <w:r>
                        <w:t xml:space="preserve"> - DIAGRAMA DE CASOS DE USO</w:t>
                      </w:r>
                      <w:bookmarkEnd w:id="130"/>
                    </w:p>
                  </w:txbxContent>
                </v:textbox>
                <w10:wrap type="topAndBottom"/>
              </v:shape>
            </w:pict>
          </mc:Fallback>
        </mc:AlternateContent>
      </w:r>
      <w:r w:rsidRPr="00D20E40">
        <w:rPr>
          <w:noProof/>
        </w:rPr>
        <w:drawing>
          <wp:anchor distT="360045" distB="360045" distL="114300" distR="114300" simplePos="0" relativeHeight="251642368" behindDoc="0" locked="0" layoutInCell="1" allowOverlap="1">
            <wp:simplePos x="0" y="0"/>
            <wp:positionH relativeFrom="margin">
              <wp:align>center</wp:align>
            </wp:positionH>
            <wp:positionV relativeFrom="paragraph">
              <wp:posOffset>798374</wp:posOffset>
            </wp:positionV>
            <wp:extent cx="4680000" cy="2786400"/>
            <wp:effectExtent l="0" t="0" r="6350" b="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1.png"/>
                    <pic:cNvPicPr/>
                  </pic:nvPicPr>
                  <pic:blipFill>
                    <a:blip r:embed="rId66">
                      <a:extLst>
                        <a:ext uri="{28A0092B-C50C-407E-A947-70E740481C1C}">
                          <a14:useLocalDpi xmlns:a14="http://schemas.microsoft.com/office/drawing/2010/main" val="0"/>
                        </a:ext>
                      </a:extLst>
                    </a:blip>
                    <a:stretch>
                      <a:fillRect/>
                    </a:stretch>
                  </pic:blipFill>
                  <pic:spPr>
                    <a:xfrm>
                      <a:off x="0" y="0"/>
                      <a:ext cx="4680000" cy="2786400"/>
                    </a:xfrm>
                    <a:prstGeom prst="rect">
                      <a:avLst/>
                    </a:prstGeom>
                  </pic:spPr>
                </pic:pic>
              </a:graphicData>
            </a:graphic>
            <wp14:sizeRelH relativeFrom="page">
              <wp14:pctWidth>0</wp14:pctWidth>
            </wp14:sizeRelH>
            <wp14:sizeRelV relativeFrom="page">
              <wp14:pctHeight>0</wp14:pctHeight>
            </wp14:sizeRelV>
          </wp:anchor>
        </w:drawing>
      </w:r>
      <w:r w:rsidR="00D90588" w:rsidRPr="00D20E40">
        <w:t xml:space="preserve">Apresentamos na </w:t>
      </w:r>
      <w:r w:rsidRPr="00D20E40">
        <w:fldChar w:fldCharType="begin"/>
      </w:r>
      <w:r w:rsidRPr="00D20E40">
        <w:instrText xml:space="preserve"> REF _Ref523933871 \h </w:instrText>
      </w:r>
      <w:r w:rsidRPr="00D20E40">
        <w:fldChar w:fldCharType="separate"/>
      </w:r>
      <w:r w:rsidRPr="00D20E40">
        <w:t xml:space="preserve">Figura </w:t>
      </w:r>
      <w:r w:rsidRPr="00D20E40">
        <w:rPr>
          <w:noProof/>
        </w:rPr>
        <w:t>16</w:t>
      </w:r>
      <w:r w:rsidRPr="00D20E40">
        <w:fldChar w:fldCharType="end"/>
      </w:r>
      <w:r w:rsidRPr="00D20E40">
        <w:t xml:space="preserve"> </w:t>
      </w:r>
      <w:r w:rsidR="00D90588" w:rsidRPr="00D20E40">
        <w:t xml:space="preserve">o diagrama de casos de uso de forma a efetuar o processo de autenticação/autorização através do protocolo </w:t>
      </w:r>
      <w:r w:rsidR="00D90588" w:rsidRPr="00C931C2">
        <w:rPr>
          <w:i/>
        </w:rPr>
        <w:t>OAuth</w:t>
      </w:r>
      <w:r w:rsidR="00D90588" w:rsidRPr="00D20E40">
        <w:t>.</w:t>
      </w:r>
    </w:p>
    <w:p w:rsidR="00234CC9" w:rsidRPr="00D20E40" w:rsidRDefault="00385343" w:rsidP="001C1DA8">
      <w:r w:rsidRPr="00D20E40">
        <w:rPr>
          <w:noProof/>
        </w:rPr>
        <mc:AlternateContent>
          <mc:Choice Requires="wps">
            <w:drawing>
              <wp:anchor distT="0" distB="0" distL="114300" distR="114300" simplePos="0" relativeHeight="251673088" behindDoc="0" locked="0" layoutInCell="1" allowOverlap="1" wp14:anchorId="28946395" wp14:editId="5FBD1109">
                <wp:simplePos x="0" y="0"/>
                <wp:positionH relativeFrom="column">
                  <wp:posOffset>540385</wp:posOffset>
                </wp:positionH>
                <wp:positionV relativeFrom="paragraph">
                  <wp:posOffset>7011670</wp:posOffset>
                </wp:positionV>
                <wp:extent cx="4679950" cy="635"/>
                <wp:effectExtent l="0" t="0" r="6350" b="12065"/>
                <wp:wrapTopAndBottom/>
                <wp:docPr id="76" name="Caixa de Texto 7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064AC0" w:rsidRPr="006364D2" w:rsidRDefault="00064AC0" w:rsidP="00385343">
                            <w:pPr>
                              <w:pStyle w:val="Legenda"/>
                              <w:jc w:val="center"/>
                              <w:rPr>
                                <w:noProof/>
                                <w:szCs w:val="20"/>
                              </w:rPr>
                            </w:pPr>
                            <w:bookmarkStart w:id="131" w:name="_Ref523933970"/>
                            <w:bookmarkStart w:id="132" w:name="_Toc523954510"/>
                            <w:r>
                              <w:t xml:space="preserve">Figura </w:t>
                            </w:r>
                            <w:r>
                              <w:fldChar w:fldCharType="begin"/>
                            </w:r>
                            <w:r>
                              <w:instrText xml:space="preserve"> SEQ Figura \* ARABIC </w:instrText>
                            </w:r>
                            <w:r>
                              <w:fldChar w:fldCharType="separate"/>
                            </w:r>
                            <w:r w:rsidR="00C931C2">
                              <w:rPr>
                                <w:noProof/>
                              </w:rPr>
                              <w:t>17</w:t>
                            </w:r>
                            <w:r>
                              <w:fldChar w:fldCharType="end"/>
                            </w:r>
                            <w:bookmarkEnd w:id="131"/>
                            <w:r>
                              <w:t xml:space="preserve"> - FLUXO DE AUTENTICAÇÃO GRA</w:t>
                            </w:r>
                            <w:r>
                              <w:rPr>
                                <w:noProof/>
                              </w:rPr>
                              <w:t>NT FLOW</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46395" id="Caixa de Texto 76" o:spid="_x0000_s1042" type="#_x0000_t202" style="position:absolute;left:0;text-align:left;margin-left:42.55pt;margin-top:552.1pt;width:368.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" stroked="f">
                <v:textbox style="mso-fit-shape-to-text:t" inset="0,0,0,0">
                  <w:txbxContent>
                    <w:p w:rsidR="00064AC0" w:rsidRPr="006364D2" w:rsidRDefault="00064AC0" w:rsidP="00385343">
                      <w:pPr>
                        <w:pStyle w:val="Legenda"/>
                        <w:jc w:val="center"/>
                        <w:rPr>
                          <w:noProof/>
                          <w:szCs w:val="20"/>
                        </w:rPr>
                      </w:pPr>
                      <w:bookmarkStart w:id="133" w:name="_Ref523933970"/>
                      <w:bookmarkStart w:id="134" w:name="_Toc523954510"/>
                      <w:r>
                        <w:t xml:space="preserve">Figura </w:t>
                      </w:r>
                      <w:r>
                        <w:fldChar w:fldCharType="begin"/>
                      </w:r>
                      <w:r>
                        <w:instrText xml:space="preserve"> SEQ Figura \* ARABIC </w:instrText>
                      </w:r>
                      <w:r>
                        <w:fldChar w:fldCharType="separate"/>
                      </w:r>
                      <w:r w:rsidR="00C931C2">
                        <w:rPr>
                          <w:noProof/>
                        </w:rPr>
                        <w:t>17</w:t>
                      </w:r>
                      <w:r>
                        <w:fldChar w:fldCharType="end"/>
                      </w:r>
                      <w:bookmarkEnd w:id="133"/>
                      <w:r>
                        <w:t xml:space="preserve"> - FLUXO DE AUTENTICAÇÃO GRA</w:t>
                      </w:r>
                      <w:r>
                        <w:rPr>
                          <w:noProof/>
                        </w:rPr>
                        <w:t>NT FLOW</w:t>
                      </w:r>
                      <w:bookmarkEnd w:id="134"/>
                    </w:p>
                  </w:txbxContent>
                </v:textbox>
                <w10:wrap type="topAndBottom"/>
              </v:shape>
            </w:pict>
          </mc:Fallback>
        </mc:AlternateContent>
      </w:r>
      <w:r w:rsidR="00C01195" w:rsidRPr="00D20E40">
        <w:rPr>
          <w:noProof/>
        </w:rPr>
        <w:drawing>
          <wp:anchor distT="360045" distB="360045" distL="114300" distR="114300" simplePos="0" relativeHeight="251644416" behindDoc="0" locked="0" layoutInCell="1" allowOverlap="1">
            <wp:simplePos x="0" y="0"/>
            <wp:positionH relativeFrom="margin">
              <wp:posOffset>540385</wp:posOffset>
            </wp:positionH>
            <wp:positionV relativeFrom="paragraph">
              <wp:posOffset>4480560</wp:posOffset>
            </wp:positionV>
            <wp:extent cx="4679950" cy="2631440"/>
            <wp:effectExtent l="0" t="0" r="0"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3.png"/>
                    <pic:cNvPicPr/>
                  </pic:nvPicPr>
                  <pic:blipFill>
                    <a:blip r:embed="rId67">
                      <a:extLst>
                        <a:ext uri="{28A0092B-C50C-407E-A947-70E740481C1C}">
                          <a14:useLocalDpi xmlns:a14="http://schemas.microsoft.com/office/drawing/2010/main" val="0"/>
                        </a:ext>
                      </a:extLst>
                    </a:blip>
                    <a:stretch>
                      <a:fillRect/>
                    </a:stretch>
                  </pic:blipFill>
                  <pic:spPr>
                    <a:xfrm>
                      <a:off x="0" y="0"/>
                      <a:ext cx="4679950" cy="2631440"/>
                    </a:xfrm>
                    <a:prstGeom prst="rect">
                      <a:avLst/>
                    </a:prstGeom>
                  </pic:spPr>
                </pic:pic>
              </a:graphicData>
            </a:graphic>
            <wp14:sizeRelH relativeFrom="page">
              <wp14:pctWidth>0</wp14:pctWidth>
            </wp14:sizeRelH>
            <wp14:sizeRelV relativeFrom="page">
              <wp14:pctHeight>0</wp14:pctHeight>
            </wp14:sizeRelV>
          </wp:anchor>
        </w:drawing>
      </w:r>
      <w:r w:rsidR="00D23111" w:rsidRPr="00D20E40">
        <w:t xml:space="preserve">Na </w:t>
      </w:r>
      <w:r w:rsidR="00A256BA" w:rsidRPr="00D20E40">
        <w:fldChar w:fldCharType="begin"/>
      </w:r>
      <w:r w:rsidR="00A256BA" w:rsidRPr="00D20E40">
        <w:instrText xml:space="preserve"> REF _Ref523933970 \h </w:instrText>
      </w:r>
      <w:r w:rsidR="00A256BA" w:rsidRPr="00D20E40">
        <w:fldChar w:fldCharType="separate"/>
      </w:r>
      <w:r w:rsidR="00A256BA" w:rsidRPr="00D20E40">
        <w:t xml:space="preserve">Figura </w:t>
      </w:r>
      <w:r w:rsidR="00A256BA" w:rsidRPr="00D20E40">
        <w:rPr>
          <w:noProof/>
        </w:rPr>
        <w:t>17</w:t>
      </w:r>
      <w:r w:rsidR="00A256BA" w:rsidRPr="00D20E40">
        <w:fldChar w:fldCharType="end"/>
      </w:r>
      <w:r w:rsidR="00A256BA" w:rsidRPr="00D20E40">
        <w:t xml:space="preserve"> </w:t>
      </w:r>
      <w:r w:rsidR="00D23111" w:rsidRPr="00D20E40">
        <w:t xml:space="preserve">está presente o fluxo </w:t>
      </w:r>
      <w:r w:rsidR="00D23111" w:rsidRPr="00D20E40">
        <w:rPr>
          <w:i/>
        </w:rPr>
        <w:t>Grant Flow</w:t>
      </w:r>
      <w:r w:rsidR="00D23111" w:rsidRPr="00D20E40">
        <w:t>, apresentado pela comunidade Java</w:t>
      </w:r>
      <w:sdt>
        <w:sdtPr>
          <w:id w:val="-908688056"/>
          <w:citation/>
        </w:sdtPr>
        <w:sdtEndPr/>
        <w:sdtContent>
          <w:r w:rsidR="00D23111" w:rsidRPr="00D20E40">
            <w:fldChar w:fldCharType="begin"/>
          </w:r>
          <w:r w:rsidR="00D23111" w:rsidRPr="00D20E40">
            <w:instrText xml:space="preserve"> CITATION Ora1 \l 1033 </w:instrText>
          </w:r>
          <w:r w:rsidR="00D23111" w:rsidRPr="00D20E40">
            <w:fldChar w:fldCharType="separate"/>
          </w:r>
          <w:r w:rsidR="00D23111" w:rsidRPr="00D20E40">
            <w:rPr>
              <w:noProof/>
            </w:rPr>
            <w:t xml:space="preserve"> (Oracle Corporation, n.d.)</w:t>
          </w:r>
          <w:r w:rsidR="00D23111" w:rsidRPr="00D20E40">
            <w:fldChar w:fldCharType="end"/>
          </w:r>
        </w:sdtContent>
      </w:sdt>
      <w:r w:rsidR="00D23111" w:rsidRPr="00D20E40">
        <w:t xml:space="preserve">, para realização do protocolo de autenticação/autorização OAuth. </w:t>
      </w:r>
    </w:p>
    <w:p w:rsidR="001C1DA8" w:rsidRPr="00D20E40" w:rsidRDefault="001C1DA8" w:rsidP="00B04D00">
      <w:pPr>
        <w:pStyle w:val="Cabealho4"/>
        <w:numPr>
          <w:ilvl w:val="3"/>
          <w:numId w:val="9"/>
        </w:numPr>
      </w:pPr>
      <w:r w:rsidRPr="00D20E40">
        <w:lastRenderedPageBreak/>
        <w:t>Desvantagens/Problemas</w:t>
      </w:r>
    </w:p>
    <w:p w:rsidR="00C72F9E" w:rsidRPr="00D20E40" w:rsidRDefault="00C72F9E" w:rsidP="00C72F9E"/>
    <w:p w:rsidR="001C1DA8" w:rsidRPr="00D20E40" w:rsidRDefault="001C1DA8" w:rsidP="001C1DA8">
      <w:r w:rsidRPr="00D20E40">
        <w:t xml:space="preserve">Na autenticação do </w:t>
      </w:r>
      <w:r w:rsidR="00EA30D1" w:rsidRPr="00D20E40">
        <w:t>SINCRO</w:t>
      </w:r>
      <w:r w:rsidRPr="00D20E40">
        <w:t xml:space="preserve"> Mobile não existe possibilidade de garantir a identidade fiscal do cidadão, havendo assim a possibilidade do utilizador se registar com um NIF diferente do seu.</w:t>
      </w:r>
    </w:p>
    <w:p w:rsidR="001C1DA8" w:rsidRPr="00D20E40" w:rsidRDefault="001C1DA8" w:rsidP="001C1DA8">
      <w:r w:rsidRPr="00D20E40">
        <w:t>Neste momento não teríamos possibilidade de realizar essa verificação pois esses dados apenas podem ser validados através do portal das finanças ou da autenticação do cartão de cidadão.</w:t>
      </w:r>
    </w:p>
    <w:p w:rsidR="00CD0C4F" w:rsidRPr="00D20E40" w:rsidRDefault="00643A76" w:rsidP="001C1DA8">
      <w:r w:rsidRPr="00D20E40">
        <w:t xml:space="preserve">A desvantagem da autenticação segundo o fluxo de </w:t>
      </w:r>
      <w:r w:rsidRPr="00D20E40">
        <w:rPr>
          <w:i/>
        </w:rPr>
        <w:t>resource owner</w:t>
      </w:r>
      <w:r w:rsidRPr="00D20E40">
        <w:t xml:space="preserve"> </w:t>
      </w:r>
      <w:r w:rsidRPr="00D20E40">
        <w:rPr>
          <w:i/>
        </w:rPr>
        <w:t xml:space="preserve">password credentials Grant flow </w:t>
      </w:r>
      <w:r w:rsidRPr="00D20E40">
        <w:t xml:space="preserve">é que uma aplicação de terceiros que se baseie na utilização de um serviço externo não deve pedir diretamente os dados ao utilizador, mas sim lançar uma janela ao provedor de identidade e receber por </w:t>
      </w:r>
      <w:r w:rsidRPr="00D20E40">
        <w:rPr>
          <w:i/>
        </w:rPr>
        <w:t>callback</w:t>
      </w:r>
      <w:r w:rsidRPr="00D20E40">
        <w:t xml:space="preserve"> o </w:t>
      </w:r>
      <w:r w:rsidRPr="00D20E40">
        <w:rPr>
          <w:i/>
        </w:rPr>
        <w:t>access token.</w:t>
      </w:r>
      <w:r w:rsidRPr="00D20E40">
        <w:t xml:space="preserve"> No caso particular do SINCRO Mobile isto não se aplica porque a aplicação pertence ao nosso sistema, e dessa maneira torna razoável o facto de serem pedidos os dados ao utilizador.</w:t>
      </w:r>
    </w:p>
    <w:p w:rsidR="00A54666" w:rsidRPr="00D20E40" w:rsidRDefault="00A54666" w:rsidP="001C1DA8"/>
    <w:p w:rsidR="001C1DA8" w:rsidRPr="00D20E40" w:rsidRDefault="001C1DA8" w:rsidP="00B04D00">
      <w:pPr>
        <w:pStyle w:val="Cabealho4"/>
        <w:numPr>
          <w:ilvl w:val="3"/>
          <w:numId w:val="9"/>
        </w:numPr>
      </w:pPr>
      <w:r w:rsidRPr="00D20E40">
        <w:t>Futuras Considerações</w:t>
      </w:r>
    </w:p>
    <w:p w:rsidR="00A54666" w:rsidRPr="00D20E40" w:rsidRDefault="00A54666" w:rsidP="00A54666"/>
    <w:p w:rsidR="001C1DA8" w:rsidRPr="00D20E40" w:rsidRDefault="001C1DA8" w:rsidP="001C1DA8">
      <w:r w:rsidRPr="00D20E40">
        <w:t xml:space="preserve">Para um futuro trabalho, seria de todo o interesse que fosse criada uma entidade que gerisse o projeto </w:t>
      </w:r>
      <w:r w:rsidR="00EA30D1" w:rsidRPr="00D20E40">
        <w:t>SINCRO</w:t>
      </w:r>
      <w:r w:rsidRPr="00D20E40">
        <w:t xml:space="preserve"> Mobile e que tivesse a autorização do governo para utilizar os métodos de autenticação anteriormente descritos que permitisse a validação do NIF do cidadão, oferecendo a garantia de que a sua identificação seja verídica.</w:t>
      </w:r>
    </w:p>
    <w:p w:rsidR="00423D0C" w:rsidRPr="00D20E40" w:rsidRDefault="00423D0C" w:rsidP="00423D0C"/>
    <w:p w:rsidR="001C1DA8" w:rsidRPr="00D20E40" w:rsidRDefault="00526FEE" w:rsidP="00F8353A">
      <w:pPr>
        <w:pStyle w:val="Cabealho3"/>
        <w:numPr>
          <w:ilvl w:val="2"/>
          <w:numId w:val="28"/>
        </w:numPr>
      </w:pPr>
      <w:bookmarkStart w:id="135" w:name="_Toc523954742"/>
      <w:r w:rsidRPr="00D20E40">
        <w:t>Pagamento de Contraordenações</w:t>
      </w:r>
      <w:bookmarkEnd w:id="135"/>
    </w:p>
    <w:p w:rsidR="00A54666" w:rsidRPr="00D20E40" w:rsidRDefault="00A54666" w:rsidP="00A54666"/>
    <w:p w:rsidR="00526FEE" w:rsidRPr="00D20E40" w:rsidRDefault="00526FEE" w:rsidP="00526FEE">
      <w:r w:rsidRPr="00D20E40">
        <w:t>Neste capítulo irão ser abordadas as diferentes formas de pagamento que podem ser disponibilizadas futuramente numa aplicação final. Dado que este projeto é apenas um protótipo de um possível sistema informático a ser integrado no sistema SINCRO, não sendo possível simular pagamentos, vamos apresentar as formas de pagamento utilizadas atualmente.</w:t>
      </w:r>
    </w:p>
    <w:p w:rsidR="00526FEE" w:rsidRPr="00D20E40" w:rsidRDefault="00526FEE" w:rsidP="00526FEE"/>
    <w:p w:rsidR="00526FEE" w:rsidRPr="00D20E40" w:rsidRDefault="00526FEE" w:rsidP="00B04D00">
      <w:pPr>
        <w:pStyle w:val="Cabealho4"/>
        <w:numPr>
          <w:ilvl w:val="3"/>
          <w:numId w:val="9"/>
        </w:numPr>
      </w:pPr>
      <w:r w:rsidRPr="00D20E40">
        <w:t>Formas de Pagamento</w:t>
      </w:r>
    </w:p>
    <w:p w:rsidR="00A54666" w:rsidRPr="00D20E40" w:rsidRDefault="00A54666" w:rsidP="00A54666"/>
    <w:p w:rsidR="00526FEE" w:rsidRPr="00D20E40" w:rsidRDefault="00526FEE" w:rsidP="00526FEE">
      <w:r w:rsidRPr="00D20E40">
        <w:t xml:space="preserve"> As formas de pagamento dividem-se em dois tipos distintos, estes são o pagamento online e o pagamento multibanco. Ambos com características muito diferentes relativamente à segurança e disponibilidade.</w:t>
      </w:r>
    </w:p>
    <w:p w:rsidR="00526FEE" w:rsidRPr="00D20E40" w:rsidRDefault="00526FEE" w:rsidP="00526FEE"/>
    <w:p w:rsidR="00526FEE" w:rsidRPr="00D20E40" w:rsidRDefault="00526FEE" w:rsidP="00526FEE">
      <w:pPr>
        <w:pStyle w:val="Cabealho5"/>
      </w:pPr>
      <w:r w:rsidRPr="00D20E40">
        <w:lastRenderedPageBreak/>
        <w:t>Pagamento Multibanco</w:t>
      </w:r>
    </w:p>
    <w:p w:rsidR="00A54666" w:rsidRPr="00D20E40" w:rsidRDefault="00A54666" w:rsidP="00A54666"/>
    <w:p w:rsidR="00526FEE" w:rsidRPr="00D20E40" w:rsidRDefault="00526FEE" w:rsidP="00526FEE">
      <w:r w:rsidRPr="00D20E40">
        <w:t xml:space="preserve">Este tipo de pagamento é o mais seguro. Uma vez que este processo </w:t>
      </w:r>
      <w:r w:rsidR="00ED1871" w:rsidRPr="00D20E40">
        <w:t>decorre</w:t>
      </w:r>
      <w:r w:rsidRPr="00D20E40">
        <w:t xml:space="preserve"> através de uma caixa de multibanco física, o utilizador não se compromete com pagamentos online que são menos seguros. </w:t>
      </w:r>
    </w:p>
    <w:p w:rsidR="007B29E2" w:rsidRPr="00D20E40" w:rsidRDefault="00682918" w:rsidP="00526FEE">
      <w:r w:rsidRPr="00D20E40">
        <w:rPr>
          <w:noProof/>
        </w:rPr>
        <mc:AlternateContent>
          <mc:Choice Requires="wps">
            <w:drawing>
              <wp:anchor distT="0" distB="0" distL="114300" distR="114300" simplePos="0" relativeHeight="251674112" behindDoc="0" locked="0" layoutInCell="1" allowOverlap="1" wp14:anchorId="10C70F76" wp14:editId="3FA8C8FB">
                <wp:simplePos x="0" y="0"/>
                <wp:positionH relativeFrom="column">
                  <wp:posOffset>911860</wp:posOffset>
                </wp:positionH>
                <wp:positionV relativeFrom="paragraph">
                  <wp:posOffset>3458210</wp:posOffset>
                </wp:positionV>
                <wp:extent cx="3930650" cy="635"/>
                <wp:effectExtent l="0" t="0" r="6350" b="12065"/>
                <wp:wrapTopAndBottom/>
                <wp:docPr id="77" name="Caixa de Texto 77"/>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rsidR="00064AC0" w:rsidRPr="00FD6C14" w:rsidRDefault="00064AC0" w:rsidP="00682918">
                            <w:pPr>
                              <w:pStyle w:val="Legenda"/>
                              <w:jc w:val="center"/>
                              <w:rPr>
                                <w:noProof/>
                                <w:szCs w:val="20"/>
                              </w:rPr>
                            </w:pPr>
                            <w:bookmarkStart w:id="136" w:name="_Ref523935415"/>
                            <w:bookmarkStart w:id="137" w:name="_Toc523954511"/>
                            <w:r>
                              <w:t xml:space="preserve">Figura </w:t>
                            </w:r>
                            <w:r>
                              <w:fldChar w:fldCharType="begin"/>
                            </w:r>
                            <w:r>
                              <w:instrText xml:space="preserve"> SEQ Figura \* ARABIC </w:instrText>
                            </w:r>
                            <w:r>
                              <w:fldChar w:fldCharType="separate"/>
                            </w:r>
                            <w:r w:rsidR="00C931C2">
                              <w:rPr>
                                <w:noProof/>
                              </w:rPr>
                              <w:t>18</w:t>
                            </w:r>
                            <w:r>
                              <w:fldChar w:fldCharType="end"/>
                            </w:r>
                            <w:bookmarkEnd w:id="136"/>
                            <w:r>
                              <w:t xml:space="preserve"> - FLUXO DE PAGAMENTO MULTIBANCO</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70F76" id="Caixa de Texto 77" o:spid="_x0000_s1043" type="#_x0000_t202" style="position:absolute;left:0;text-align:left;margin-left:71.8pt;margin-top:272.3pt;width:309.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" stroked="f">
                <v:textbox style="mso-fit-shape-to-text:t" inset="0,0,0,0">
                  <w:txbxContent>
                    <w:p w:rsidR="00064AC0" w:rsidRPr="00FD6C14" w:rsidRDefault="00064AC0" w:rsidP="00682918">
                      <w:pPr>
                        <w:pStyle w:val="Legenda"/>
                        <w:jc w:val="center"/>
                        <w:rPr>
                          <w:noProof/>
                          <w:szCs w:val="20"/>
                        </w:rPr>
                      </w:pPr>
                      <w:bookmarkStart w:id="138" w:name="_Ref523935415"/>
                      <w:bookmarkStart w:id="139" w:name="_Toc523954511"/>
                      <w:r>
                        <w:t xml:space="preserve">Figura </w:t>
                      </w:r>
                      <w:r>
                        <w:fldChar w:fldCharType="begin"/>
                      </w:r>
                      <w:r>
                        <w:instrText xml:space="preserve"> SEQ Figura \* ARABIC </w:instrText>
                      </w:r>
                      <w:r>
                        <w:fldChar w:fldCharType="separate"/>
                      </w:r>
                      <w:r w:rsidR="00C931C2">
                        <w:rPr>
                          <w:noProof/>
                        </w:rPr>
                        <w:t>18</w:t>
                      </w:r>
                      <w:r>
                        <w:fldChar w:fldCharType="end"/>
                      </w:r>
                      <w:bookmarkEnd w:id="138"/>
                      <w:r>
                        <w:t xml:space="preserve"> - FLUXO DE PAGAMENTO MULTIBANCO</w:t>
                      </w:r>
                      <w:bookmarkEnd w:id="139"/>
                    </w:p>
                  </w:txbxContent>
                </v:textbox>
                <w10:wrap type="topAndBottom"/>
              </v:shape>
            </w:pict>
          </mc:Fallback>
        </mc:AlternateContent>
      </w:r>
      <w:r w:rsidRPr="00D20E40">
        <w:rPr>
          <w:noProof/>
        </w:rPr>
        <w:drawing>
          <wp:anchor distT="360045" distB="360045" distL="114300" distR="114300" simplePos="0" relativeHeight="251645440" behindDoc="0" locked="0" layoutInCell="1" allowOverlap="1" wp14:anchorId="526F5C60" wp14:editId="1537BE99">
            <wp:simplePos x="0" y="0"/>
            <wp:positionH relativeFrom="margin">
              <wp:posOffset>911860</wp:posOffset>
            </wp:positionH>
            <wp:positionV relativeFrom="paragraph">
              <wp:posOffset>1061683</wp:posOffset>
            </wp:positionV>
            <wp:extent cx="3931200" cy="234000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amento Multibanco.png"/>
                    <pic:cNvPicPr/>
                  </pic:nvPicPr>
                  <pic:blipFill>
                    <a:blip r:embed="rId68">
                      <a:extLst>
                        <a:ext uri="{28A0092B-C50C-407E-A947-70E740481C1C}">
                          <a14:useLocalDpi xmlns:a14="http://schemas.microsoft.com/office/drawing/2010/main" val="0"/>
                        </a:ext>
                      </a:extLst>
                    </a:blip>
                    <a:stretch>
                      <a:fillRect/>
                    </a:stretch>
                  </pic:blipFill>
                  <pic:spPr>
                    <a:xfrm>
                      <a:off x="0" y="0"/>
                      <a:ext cx="3931200" cy="2340000"/>
                    </a:xfrm>
                    <a:prstGeom prst="rect">
                      <a:avLst/>
                    </a:prstGeom>
                  </pic:spPr>
                </pic:pic>
              </a:graphicData>
            </a:graphic>
            <wp14:sizeRelH relativeFrom="page">
              <wp14:pctWidth>0</wp14:pctWidth>
            </wp14:sizeRelH>
            <wp14:sizeRelV relativeFrom="page">
              <wp14:pctHeight>0</wp14:pctHeight>
            </wp14:sizeRelV>
          </wp:anchor>
        </w:drawing>
      </w:r>
      <w:r w:rsidR="00526FEE" w:rsidRPr="00D20E40">
        <w:t>Para possibilitar este tipo de pagamento, na aplicação móvel do SINCRO Mobile deverá ser concedida a mesm</w:t>
      </w:r>
      <w:r w:rsidR="000A50BA" w:rsidRPr="00D20E40">
        <w:t>a opção</w:t>
      </w:r>
      <w:r w:rsidR="00DD5C22" w:rsidRPr="00D20E40">
        <w:t>,</w:t>
      </w:r>
      <w:r w:rsidR="000A50BA" w:rsidRPr="00D20E40">
        <w:t xml:space="preserve"> como </w:t>
      </w:r>
      <w:r w:rsidR="006C664F" w:rsidRPr="00D20E40">
        <w:t>presente</w:t>
      </w:r>
      <w:r w:rsidR="000A50BA" w:rsidRPr="00D20E40">
        <w:t xml:space="preserve"> na </w:t>
      </w:r>
      <w:r w:rsidRPr="00D20E40">
        <w:fldChar w:fldCharType="begin"/>
      </w:r>
      <w:r w:rsidRPr="00D20E40">
        <w:instrText xml:space="preserve"> REF _Ref523935415 \h </w:instrText>
      </w:r>
      <w:r w:rsidRPr="00D20E40">
        <w:fldChar w:fldCharType="separate"/>
      </w:r>
      <w:r w:rsidRPr="00D20E40">
        <w:t xml:space="preserve">Figura </w:t>
      </w:r>
      <w:r w:rsidRPr="00D20E40">
        <w:rPr>
          <w:noProof/>
        </w:rPr>
        <w:t>18</w:t>
      </w:r>
      <w:r w:rsidRPr="00D20E40">
        <w:fldChar w:fldCharType="end"/>
      </w:r>
      <w:r w:rsidRPr="00D20E40">
        <w:t xml:space="preserve">, </w:t>
      </w:r>
      <w:r w:rsidR="00526FEE" w:rsidRPr="00D20E40">
        <w:t>que irá redirecionar para uma página com a entidade e referência referentes à conta bancária da empresa.</w:t>
      </w:r>
    </w:p>
    <w:p w:rsidR="007B29E2" w:rsidRPr="00D20E40" w:rsidRDefault="007B29E2" w:rsidP="00526FEE"/>
    <w:p w:rsidR="00526FEE" w:rsidRPr="00D20E40" w:rsidRDefault="00526FEE" w:rsidP="00526FEE">
      <w:pPr>
        <w:pStyle w:val="Cabealho5"/>
      </w:pPr>
      <w:r w:rsidRPr="00D20E40">
        <w:t>Pagamento Online</w:t>
      </w:r>
    </w:p>
    <w:p w:rsidR="00A54666" w:rsidRPr="00D20E40" w:rsidRDefault="00A54666" w:rsidP="00A54666"/>
    <w:p w:rsidR="00526FEE" w:rsidRPr="00D20E40" w:rsidRDefault="00526FEE" w:rsidP="00526FEE">
      <w:r w:rsidRPr="00D20E40">
        <w:t>Ao contrário do pagamento multibanco, como já referido, este tipo de pagamento é menos seguro uma fez que não é feito fisicamente, mas sim via internet. Contudo é um processo com uma acrescida disponibilidade e mais prático. É possível de efetuar este pagamento através da aplicação móvel com um simples clique, sem o utilizador necessitar de se deslocar fisicamente.</w:t>
      </w:r>
    </w:p>
    <w:p w:rsidR="00526FEE" w:rsidRPr="00D20E40" w:rsidRDefault="00526FEE" w:rsidP="00526FEE">
      <w:r w:rsidRPr="00D20E40">
        <w:t xml:space="preserve">Para ser possível disponibilizar pagamentos online é necessário ter uma conta de comerciante de internet, ou dito em inglês </w:t>
      </w:r>
      <w:r w:rsidRPr="00D20E40">
        <w:rPr>
          <w:i/>
        </w:rPr>
        <w:t>Internet Merchant Account</w:t>
      </w:r>
      <w:r w:rsidRPr="00D20E40">
        <w:t>. Esta conta é conseguida através de um acordo entre o comerciante que pretende ter o IMC, um banco comerciante e um processo de pagamento (</w:t>
      </w:r>
      <w:r w:rsidRPr="00D20E40">
        <w:rPr>
          <w:i/>
        </w:rPr>
        <w:t>Credit Card</w:t>
      </w:r>
      <w:r w:rsidRPr="00D20E40">
        <w:t xml:space="preserve">, </w:t>
      </w:r>
      <w:r w:rsidRPr="00D20E40">
        <w:rPr>
          <w:i/>
        </w:rPr>
        <w:t>VISA</w:t>
      </w:r>
      <w:r w:rsidRPr="00D20E40">
        <w:t xml:space="preserve">, </w:t>
      </w:r>
      <w:r w:rsidRPr="00D20E40">
        <w:rPr>
          <w:i/>
        </w:rPr>
        <w:t>etc</w:t>
      </w:r>
      <w:r w:rsidRPr="00D20E40">
        <w:t xml:space="preserve">). </w:t>
      </w:r>
    </w:p>
    <w:p w:rsidR="00526FEE" w:rsidRPr="00D20E40" w:rsidRDefault="001D3AD0" w:rsidP="00526FEE">
      <w:r w:rsidRPr="00D20E40">
        <w:rPr>
          <w:noProof/>
        </w:rPr>
        <w:lastRenderedPageBreak/>
        <mc:AlternateContent>
          <mc:Choice Requires="wps">
            <w:drawing>
              <wp:anchor distT="0" distB="0" distL="114300" distR="114300" simplePos="0" relativeHeight="251675136" behindDoc="0" locked="0" layoutInCell="1" allowOverlap="1" wp14:anchorId="7452291D" wp14:editId="0F00423B">
                <wp:simplePos x="0" y="0"/>
                <wp:positionH relativeFrom="column">
                  <wp:posOffset>911860</wp:posOffset>
                </wp:positionH>
                <wp:positionV relativeFrom="paragraph">
                  <wp:posOffset>3462655</wp:posOffset>
                </wp:positionV>
                <wp:extent cx="3930650" cy="635"/>
                <wp:effectExtent l="0" t="0" r="6350" b="12065"/>
                <wp:wrapTopAndBottom/>
                <wp:docPr id="78" name="Caixa de Texto 78"/>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rsidR="00064AC0" w:rsidRPr="000D01ED" w:rsidRDefault="00064AC0" w:rsidP="001D3AD0">
                            <w:pPr>
                              <w:pStyle w:val="Legenda"/>
                              <w:jc w:val="center"/>
                              <w:rPr>
                                <w:noProof/>
                                <w:szCs w:val="20"/>
                              </w:rPr>
                            </w:pPr>
                            <w:bookmarkStart w:id="140" w:name="_Ref523935655"/>
                            <w:bookmarkStart w:id="141" w:name="_Toc523954512"/>
                            <w:r>
                              <w:t xml:space="preserve">Figura </w:t>
                            </w:r>
                            <w:r>
                              <w:fldChar w:fldCharType="begin"/>
                            </w:r>
                            <w:r>
                              <w:instrText xml:space="preserve"> SEQ Figura \* ARABIC </w:instrText>
                            </w:r>
                            <w:r>
                              <w:fldChar w:fldCharType="separate"/>
                            </w:r>
                            <w:r w:rsidR="00C931C2">
                              <w:rPr>
                                <w:noProof/>
                              </w:rPr>
                              <w:t>19</w:t>
                            </w:r>
                            <w:r>
                              <w:fldChar w:fldCharType="end"/>
                            </w:r>
                            <w:bookmarkEnd w:id="140"/>
                            <w:r>
                              <w:t xml:space="preserve"> - FLUXO DE PAGAMENTO CREDIT CARD</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2291D" id="Caixa de Texto 78" o:spid="_x0000_s1044" type="#_x0000_t202" style="position:absolute;left:0;text-align:left;margin-left:71.8pt;margin-top:272.65pt;width:309.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" stroked="f">
                <v:textbox style="mso-fit-shape-to-text:t" inset="0,0,0,0">
                  <w:txbxContent>
                    <w:p w:rsidR="00064AC0" w:rsidRPr="000D01ED" w:rsidRDefault="00064AC0" w:rsidP="001D3AD0">
                      <w:pPr>
                        <w:pStyle w:val="Legenda"/>
                        <w:jc w:val="center"/>
                        <w:rPr>
                          <w:noProof/>
                          <w:szCs w:val="20"/>
                        </w:rPr>
                      </w:pPr>
                      <w:bookmarkStart w:id="142" w:name="_Ref523935655"/>
                      <w:bookmarkStart w:id="143" w:name="_Toc523954512"/>
                      <w:r>
                        <w:t xml:space="preserve">Figura </w:t>
                      </w:r>
                      <w:r>
                        <w:fldChar w:fldCharType="begin"/>
                      </w:r>
                      <w:r>
                        <w:instrText xml:space="preserve"> SEQ Figura \* ARABIC </w:instrText>
                      </w:r>
                      <w:r>
                        <w:fldChar w:fldCharType="separate"/>
                      </w:r>
                      <w:r w:rsidR="00C931C2">
                        <w:rPr>
                          <w:noProof/>
                        </w:rPr>
                        <w:t>19</w:t>
                      </w:r>
                      <w:r>
                        <w:fldChar w:fldCharType="end"/>
                      </w:r>
                      <w:bookmarkEnd w:id="142"/>
                      <w:r>
                        <w:t xml:space="preserve"> - FLUXO DE PAGAMENTO CREDIT CARD</w:t>
                      </w:r>
                      <w:bookmarkEnd w:id="143"/>
                    </w:p>
                  </w:txbxContent>
                </v:textbox>
                <w10:wrap type="topAndBottom"/>
              </v:shape>
            </w:pict>
          </mc:Fallback>
        </mc:AlternateContent>
      </w:r>
      <w:r w:rsidRPr="00D20E40">
        <w:rPr>
          <w:noProof/>
        </w:rPr>
        <w:drawing>
          <wp:anchor distT="360045" distB="360045" distL="114300" distR="114300" simplePos="0" relativeHeight="251646464" behindDoc="0" locked="0" layoutInCell="1" allowOverlap="1" wp14:anchorId="1697A064" wp14:editId="51F0E7A1">
            <wp:simplePos x="0" y="0"/>
            <wp:positionH relativeFrom="margin">
              <wp:posOffset>911860</wp:posOffset>
            </wp:positionH>
            <wp:positionV relativeFrom="margin">
              <wp:posOffset>1066128</wp:posOffset>
            </wp:positionV>
            <wp:extent cx="3931200" cy="2340000"/>
            <wp:effectExtent l="0" t="0" r="635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amento Cartão de Credito.png"/>
                    <pic:cNvPicPr/>
                  </pic:nvPicPr>
                  <pic:blipFill>
                    <a:blip r:embed="rId69">
                      <a:extLst>
                        <a:ext uri="{28A0092B-C50C-407E-A947-70E740481C1C}">
                          <a14:useLocalDpi xmlns:a14="http://schemas.microsoft.com/office/drawing/2010/main" val="0"/>
                        </a:ext>
                      </a:extLst>
                    </a:blip>
                    <a:stretch>
                      <a:fillRect/>
                    </a:stretch>
                  </pic:blipFill>
                  <pic:spPr>
                    <a:xfrm>
                      <a:off x="0" y="0"/>
                      <a:ext cx="3931200" cy="2340000"/>
                    </a:xfrm>
                    <a:prstGeom prst="rect">
                      <a:avLst/>
                    </a:prstGeom>
                  </pic:spPr>
                </pic:pic>
              </a:graphicData>
            </a:graphic>
            <wp14:sizeRelH relativeFrom="page">
              <wp14:pctWidth>0</wp14:pctWidth>
            </wp14:sizeRelH>
            <wp14:sizeRelV relativeFrom="page">
              <wp14:pctHeight>0</wp14:pctHeight>
            </wp14:sizeRelV>
          </wp:anchor>
        </w:drawing>
      </w:r>
      <w:r w:rsidR="00526FEE" w:rsidRPr="00D20E40">
        <w:t xml:space="preserve">Na </w:t>
      </w:r>
      <w:r w:rsidRPr="00D20E40">
        <w:fldChar w:fldCharType="begin"/>
      </w:r>
      <w:r w:rsidRPr="00D20E40">
        <w:instrText xml:space="preserve"> REF _Ref523935655 \h </w:instrText>
      </w:r>
      <w:r w:rsidRPr="00D20E40">
        <w:fldChar w:fldCharType="separate"/>
      </w:r>
      <w:r w:rsidRPr="00D20E40">
        <w:t xml:space="preserve">Figura </w:t>
      </w:r>
      <w:r w:rsidRPr="00D20E40">
        <w:rPr>
          <w:noProof/>
        </w:rPr>
        <w:t>19</w:t>
      </w:r>
      <w:r w:rsidRPr="00D20E40">
        <w:fldChar w:fldCharType="end"/>
      </w:r>
      <w:r w:rsidRPr="00D20E40">
        <w:t xml:space="preserve"> </w:t>
      </w:r>
      <w:r w:rsidR="00526FEE" w:rsidRPr="00D20E40">
        <w:t xml:space="preserve">é possível verificar </w:t>
      </w:r>
      <w:r w:rsidR="00875F2F" w:rsidRPr="00D20E40">
        <w:t>o processo de pagamento efetuado através de cartão de crédito</w:t>
      </w:r>
      <w:r w:rsidR="00526FEE" w:rsidRPr="00D20E40">
        <w:t>, juntamente com o segundo passo de pagamento no qual o utilizador precisa dos dados do cartão associado à conta bancária para efetuar o pagamento final.</w:t>
      </w:r>
    </w:p>
    <w:p w:rsidR="00D20E40" w:rsidRPr="00D20E40" w:rsidRDefault="00D20E40" w:rsidP="00195A3C">
      <w:pPr>
        <w:pStyle w:val="Cabealho5"/>
      </w:pPr>
    </w:p>
    <w:p w:rsidR="00526FEE" w:rsidRPr="00D20E40" w:rsidRDefault="00526FEE" w:rsidP="00195A3C">
      <w:pPr>
        <w:pStyle w:val="Cabealho5"/>
      </w:pPr>
      <w:r w:rsidRPr="00D20E40">
        <w:t>Pagamento Online sem Internet Merchant Account</w:t>
      </w:r>
    </w:p>
    <w:p w:rsidR="00A54666" w:rsidRPr="00D20E40" w:rsidRDefault="00A54666" w:rsidP="00A54666"/>
    <w:p w:rsidR="00526FEE" w:rsidRPr="00D20E40" w:rsidRDefault="00526FEE" w:rsidP="00526FEE">
      <w:r w:rsidRPr="00D20E40">
        <w:t xml:space="preserve">Em todo o caso, o comerciante poderá não ter necessidade de ter uma conta IMC. Existe outras opções de pagamento online que evitam o acordo anteriormente falado, como é o caso do </w:t>
      </w:r>
      <w:r w:rsidRPr="00D20E40">
        <w:rPr>
          <w:i/>
        </w:rPr>
        <w:t>Paypal</w:t>
      </w:r>
      <w:r w:rsidRPr="00D20E40">
        <w:t xml:space="preserve">. </w:t>
      </w:r>
    </w:p>
    <w:p w:rsidR="00A63576" w:rsidRPr="00D20E40" w:rsidRDefault="00526FEE" w:rsidP="00526FEE">
      <w:r w:rsidRPr="00D20E40">
        <w:t>Para adi</w:t>
      </w:r>
      <w:r w:rsidR="0024072E" w:rsidRPr="00D20E40">
        <w:t xml:space="preserve">cionar este método de pagamento </w:t>
      </w:r>
      <w:r w:rsidRPr="00D20E40">
        <w:t>basta registar o negócio pretend</w:t>
      </w:r>
      <w:r w:rsidR="0070333F" w:rsidRPr="00D20E40">
        <w:t xml:space="preserve">ido no site disponibilizado pela entidade que </w:t>
      </w:r>
      <w:r w:rsidR="00A645D8" w:rsidRPr="00D20E40">
        <w:t>realiza</w:t>
      </w:r>
      <w:r w:rsidR="0070333F" w:rsidRPr="00D20E40">
        <w:t xml:space="preserve"> este tipo de pagamento online. O registo é feito através </w:t>
      </w:r>
      <w:r w:rsidR="00525926" w:rsidRPr="00D20E40">
        <w:t>da confirmação</w:t>
      </w:r>
      <w:r w:rsidRPr="00D20E40">
        <w:t xml:space="preserve"> </w:t>
      </w:r>
      <w:r w:rsidR="0070333F" w:rsidRPr="00D20E40">
        <w:t>de</w:t>
      </w:r>
      <w:r w:rsidRPr="00D20E40">
        <w:t xml:space="preserve"> informações do negócio, conta bancária associada e outros fatores importantes para que torne este processo segur</w:t>
      </w:r>
      <w:r w:rsidR="00C5134C" w:rsidRPr="00D20E40">
        <w:t xml:space="preserve">o e autêntico. </w:t>
      </w:r>
    </w:p>
    <w:p w:rsidR="00526FEE" w:rsidRPr="00D20E40" w:rsidRDefault="006C664F" w:rsidP="00526FEE">
      <w:r w:rsidRPr="00D20E40">
        <w:t>A</w:t>
      </w:r>
      <w:r w:rsidR="00C5134C" w:rsidRPr="00D20E40">
        <w:t xml:space="preserve"> </w:t>
      </w:r>
      <w:r w:rsidR="00CC310D">
        <w:fldChar w:fldCharType="begin"/>
      </w:r>
      <w:r w:rsidR="00CC310D">
        <w:instrText xml:space="preserve"> REF _Ref523936020 \h </w:instrText>
      </w:r>
      <w:r w:rsidR="00CC310D">
        <w:fldChar w:fldCharType="separate"/>
      </w:r>
      <w:r w:rsidR="00CC310D">
        <w:t xml:space="preserve">Figura </w:t>
      </w:r>
      <w:r w:rsidR="00CC310D">
        <w:rPr>
          <w:noProof/>
        </w:rPr>
        <w:t>20</w:t>
      </w:r>
      <w:r w:rsidR="00CC310D">
        <w:fldChar w:fldCharType="end"/>
      </w:r>
      <w:r w:rsidR="00CC310D">
        <w:t xml:space="preserve"> </w:t>
      </w:r>
      <w:r w:rsidRPr="00D20E40">
        <w:t xml:space="preserve">apresenta </w:t>
      </w:r>
      <w:r w:rsidR="00526FEE" w:rsidRPr="00D20E40">
        <w:t>os passos do pagamento pelo qual o utilizador terá de passar para efetuar este método de pagamento.</w:t>
      </w:r>
      <w:r w:rsidR="00E4270F" w:rsidRPr="00D20E40">
        <w:t xml:space="preserve"> Neste processo de pagamento, é usual a utilização de uma conta de cliente, anteriormente registada na entidade do serviço</w:t>
      </w:r>
      <w:r w:rsidR="00562AC6" w:rsidRPr="00D20E40">
        <w:t xml:space="preserve"> de pagamento online</w:t>
      </w:r>
      <w:r w:rsidR="00E4270F" w:rsidRPr="00D20E40">
        <w:t xml:space="preserve">, como forma de segurança e autenticação para </w:t>
      </w:r>
      <w:r w:rsidR="00271E0C" w:rsidRPr="00D20E40">
        <w:t xml:space="preserve">realizar </w:t>
      </w:r>
      <w:r w:rsidR="00E4270F" w:rsidRPr="00D20E40">
        <w:t>pagamentos.</w:t>
      </w:r>
      <w:r w:rsidR="007D36C9" w:rsidRPr="00D20E40">
        <w:t xml:space="preserve"> Como possível de verificar no último passo, é sempre necessário realizar uma </w:t>
      </w:r>
      <w:r w:rsidR="00514F0A" w:rsidRPr="00D20E40">
        <w:t>última</w:t>
      </w:r>
      <w:r w:rsidR="00B61070" w:rsidRPr="00D20E40">
        <w:t xml:space="preserve"> confirmação do pagamento, onde</w:t>
      </w:r>
      <w:r w:rsidR="007D36C9" w:rsidRPr="00D20E40">
        <w:t xml:space="preserve"> consta o nome da respetiva </w:t>
      </w:r>
      <w:r w:rsidR="00E87658" w:rsidRPr="00D20E40">
        <w:t xml:space="preserve">entidade </w:t>
      </w:r>
      <w:r w:rsidR="003B3E34" w:rsidRPr="00D20E40">
        <w:t>comercial</w:t>
      </w:r>
      <w:r w:rsidR="00A63576" w:rsidRPr="00D20E40">
        <w:t xml:space="preserve"> </w:t>
      </w:r>
      <w:r w:rsidR="007D36C9" w:rsidRPr="00D20E40">
        <w:t>e detalhes do pagamento</w:t>
      </w:r>
      <w:r w:rsidR="00EE453B" w:rsidRPr="00D20E40">
        <w:t>,</w:t>
      </w:r>
      <w:r w:rsidR="007D36C9" w:rsidRPr="00D20E40">
        <w:t xml:space="preserve"> como valor e descrição.</w:t>
      </w:r>
      <w:r w:rsidR="00526FEE" w:rsidRPr="00D20E40">
        <w:tab/>
      </w:r>
    </w:p>
    <w:p w:rsidR="00526FEE" w:rsidRPr="00D20E40" w:rsidRDefault="00526FEE" w:rsidP="00526FEE"/>
    <w:p w:rsidR="006000ED" w:rsidRPr="00D20E40" w:rsidRDefault="00F3689A" w:rsidP="006000ED">
      <w:r>
        <w:rPr>
          <w:noProof/>
        </w:rPr>
        <w:lastRenderedPageBreak/>
        <mc:AlternateContent>
          <mc:Choice Requires="wps">
            <w:drawing>
              <wp:anchor distT="0" distB="0" distL="114300" distR="114300" simplePos="0" relativeHeight="251676160" behindDoc="0" locked="0" layoutInCell="1" allowOverlap="1" wp14:anchorId="357DFC81" wp14:editId="3D4CC185">
                <wp:simplePos x="0" y="0"/>
                <wp:positionH relativeFrom="column">
                  <wp:posOffset>181610</wp:posOffset>
                </wp:positionH>
                <wp:positionV relativeFrom="paragraph">
                  <wp:posOffset>2082800</wp:posOffset>
                </wp:positionV>
                <wp:extent cx="5396230" cy="635"/>
                <wp:effectExtent l="0" t="0" r="1270" b="12065"/>
                <wp:wrapTopAndBottom/>
                <wp:docPr id="79" name="Caixa de Texto 79"/>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064AC0" w:rsidRPr="00875701" w:rsidRDefault="00064AC0" w:rsidP="00F3689A">
                            <w:pPr>
                              <w:pStyle w:val="Legenda"/>
                              <w:jc w:val="center"/>
                              <w:rPr>
                                <w:noProof/>
                                <w:szCs w:val="20"/>
                              </w:rPr>
                            </w:pPr>
                            <w:bookmarkStart w:id="144" w:name="_Ref523936020"/>
                            <w:bookmarkStart w:id="145" w:name="_Toc523954513"/>
                            <w:r>
                              <w:t xml:space="preserve">Figura </w:t>
                            </w:r>
                            <w:r>
                              <w:fldChar w:fldCharType="begin"/>
                            </w:r>
                            <w:r>
                              <w:instrText xml:space="preserve"> SEQ Figura \* ARABIC </w:instrText>
                            </w:r>
                            <w:r>
                              <w:fldChar w:fldCharType="separate"/>
                            </w:r>
                            <w:r w:rsidR="00C931C2">
                              <w:rPr>
                                <w:noProof/>
                              </w:rPr>
                              <w:t>20</w:t>
                            </w:r>
                            <w:r>
                              <w:fldChar w:fldCharType="end"/>
                            </w:r>
                            <w:bookmarkEnd w:id="144"/>
                            <w:r>
                              <w:t xml:space="preserve"> - FLUXO DE PAGAMENTO PAYPAL</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DFC81" id="Caixa de Texto 79" o:spid="_x0000_s1045" type="#_x0000_t202" style="position:absolute;left:0;text-align:left;margin-left:14.3pt;margin-top:164pt;width:424.9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" stroked="f">
                <v:textbox style="mso-fit-shape-to-text:t" inset="0,0,0,0">
                  <w:txbxContent>
                    <w:p w:rsidR="00064AC0" w:rsidRPr="00875701" w:rsidRDefault="00064AC0" w:rsidP="00F3689A">
                      <w:pPr>
                        <w:pStyle w:val="Legenda"/>
                        <w:jc w:val="center"/>
                        <w:rPr>
                          <w:noProof/>
                          <w:szCs w:val="20"/>
                        </w:rPr>
                      </w:pPr>
                      <w:bookmarkStart w:id="146" w:name="_Ref523936020"/>
                      <w:bookmarkStart w:id="147" w:name="_Toc523954513"/>
                      <w:r>
                        <w:t xml:space="preserve">Figura </w:t>
                      </w:r>
                      <w:r>
                        <w:fldChar w:fldCharType="begin"/>
                      </w:r>
                      <w:r>
                        <w:instrText xml:space="preserve"> SEQ Figura \* ARABIC </w:instrText>
                      </w:r>
                      <w:r>
                        <w:fldChar w:fldCharType="separate"/>
                      </w:r>
                      <w:r w:rsidR="00C931C2">
                        <w:rPr>
                          <w:noProof/>
                        </w:rPr>
                        <w:t>20</w:t>
                      </w:r>
                      <w:r>
                        <w:fldChar w:fldCharType="end"/>
                      </w:r>
                      <w:bookmarkEnd w:id="146"/>
                      <w:r>
                        <w:t xml:space="preserve"> - FLUXO DE PAGAMENTO PAYPAL</w:t>
                      </w:r>
                      <w:bookmarkEnd w:id="147"/>
                    </w:p>
                  </w:txbxContent>
                </v:textbox>
                <w10:wrap type="topAndBottom"/>
              </v:shape>
            </w:pict>
          </mc:Fallback>
        </mc:AlternateContent>
      </w:r>
      <w:r w:rsidR="00A54666" w:rsidRPr="00D20E40">
        <w:rPr>
          <w:noProof/>
        </w:rPr>
        <w:drawing>
          <wp:anchor distT="360045" distB="360045" distL="114300" distR="114300" simplePos="0" relativeHeight="251647488" behindDoc="0" locked="0" layoutInCell="1" allowOverlap="1" wp14:anchorId="21F2FA62" wp14:editId="017C54DA">
            <wp:simplePos x="0" y="0"/>
            <wp:positionH relativeFrom="margin">
              <wp:align>center</wp:align>
            </wp:positionH>
            <wp:positionV relativeFrom="margin">
              <wp:posOffset>-94686</wp:posOffset>
            </wp:positionV>
            <wp:extent cx="5396400" cy="2120400"/>
            <wp:effectExtent l="0" t="0" r="1270" b="63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amento Paypal.png"/>
                    <pic:cNvPicPr/>
                  </pic:nvPicPr>
                  <pic:blipFill>
                    <a:blip r:embed="rId70">
                      <a:extLst>
                        <a:ext uri="{28A0092B-C50C-407E-A947-70E740481C1C}">
                          <a14:useLocalDpi xmlns:a14="http://schemas.microsoft.com/office/drawing/2010/main" val="0"/>
                        </a:ext>
                      </a:extLst>
                    </a:blip>
                    <a:stretch>
                      <a:fillRect/>
                    </a:stretch>
                  </pic:blipFill>
                  <pic:spPr>
                    <a:xfrm>
                      <a:off x="0" y="0"/>
                      <a:ext cx="5396400" cy="2120400"/>
                    </a:xfrm>
                    <a:prstGeom prst="rect">
                      <a:avLst/>
                    </a:prstGeom>
                  </pic:spPr>
                </pic:pic>
              </a:graphicData>
            </a:graphic>
            <wp14:sizeRelH relativeFrom="page">
              <wp14:pctWidth>0</wp14:pctWidth>
            </wp14:sizeRelH>
            <wp14:sizeRelV relativeFrom="page">
              <wp14:pctHeight>0</wp14:pctHeight>
            </wp14:sizeRelV>
          </wp:anchor>
        </w:drawing>
      </w:r>
    </w:p>
    <w:p w:rsidR="006000ED" w:rsidRPr="00D20E40" w:rsidRDefault="006000ED" w:rsidP="00B04D00">
      <w:pPr>
        <w:pStyle w:val="Cabealho3"/>
        <w:numPr>
          <w:ilvl w:val="2"/>
          <w:numId w:val="9"/>
        </w:numPr>
      </w:pPr>
      <w:bookmarkStart w:id="148" w:name="_Toc523954743"/>
      <w:r w:rsidRPr="00D20E40">
        <w:t>Verificação da matrícula</w:t>
      </w:r>
      <w:bookmarkEnd w:id="148"/>
    </w:p>
    <w:p w:rsidR="00A54666" w:rsidRPr="00D20E40" w:rsidRDefault="00A54666" w:rsidP="00A54666"/>
    <w:p w:rsidR="006000ED" w:rsidRPr="00D20E40" w:rsidRDefault="006000ED" w:rsidP="00B04D00">
      <w:pPr>
        <w:pStyle w:val="Cabealho4"/>
        <w:numPr>
          <w:ilvl w:val="3"/>
          <w:numId w:val="9"/>
        </w:numPr>
      </w:pPr>
      <w:r w:rsidRPr="00D20E40">
        <w:t xml:space="preserve">Implementação </w:t>
      </w:r>
    </w:p>
    <w:p w:rsidR="00A54666" w:rsidRPr="00D20E40" w:rsidRDefault="00A54666" w:rsidP="00A54666"/>
    <w:p w:rsidR="006000ED" w:rsidRDefault="00023789" w:rsidP="006000ED">
      <w:r>
        <w:rPr>
          <w:noProof/>
        </w:rPr>
        <mc:AlternateContent>
          <mc:Choice Requires="wps">
            <w:drawing>
              <wp:anchor distT="0" distB="0" distL="114300" distR="114300" simplePos="0" relativeHeight="251677184" behindDoc="0" locked="0" layoutInCell="1" allowOverlap="1" wp14:anchorId="56C75193" wp14:editId="37914F24">
                <wp:simplePos x="0" y="0"/>
                <wp:positionH relativeFrom="column">
                  <wp:posOffset>181610</wp:posOffset>
                </wp:positionH>
                <wp:positionV relativeFrom="paragraph">
                  <wp:posOffset>3492500</wp:posOffset>
                </wp:positionV>
                <wp:extent cx="5396230" cy="635"/>
                <wp:effectExtent l="0" t="0" r="1270" b="12065"/>
                <wp:wrapTopAndBottom/>
                <wp:docPr id="80" name="Caixa de Texto 80"/>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064AC0" w:rsidRPr="00784832" w:rsidRDefault="00064AC0" w:rsidP="00023789">
                            <w:pPr>
                              <w:pStyle w:val="Legenda"/>
                              <w:jc w:val="center"/>
                              <w:rPr>
                                <w:noProof/>
                                <w:szCs w:val="20"/>
                              </w:rPr>
                            </w:pPr>
                            <w:bookmarkStart w:id="149" w:name="_Ref523936406"/>
                            <w:bookmarkStart w:id="150" w:name="_Toc523954514"/>
                            <w:r>
                              <w:t xml:space="preserve">Figura </w:t>
                            </w:r>
                            <w:r>
                              <w:fldChar w:fldCharType="begin"/>
                            </w:r>
                            <w:r>
                              <w:instrText xml:space="preserve"> SEQ Figura \* ARABIC </w:instrText>
                            </w:r>
                            <w:r>
                              <w:fldChar w:fldCharType="separate"/>
                            </w:r>
                            <w:r w:rsidR="00C931C2">
                              <w:rPr>
                                <w:noProof/>
                              </w:rPr>
                              <w:t>21</w:t>
                            </w:r>
                            <w:r>
                              <w:fldChar w:fldCharType="end"/>
                            </w:r>
                            <w:bookmarkEnd w:id="149"/>
                            <w:r>
                              <w:t xml:space="preserve"> - ESQUEMA DE ACESSO À INFOR</w:t>
                            </w:r>
                            <w:r>
                              <w:rPr>
                                <w:noProof/>
                              </w:rPr>
                              <w:t>MAÇÃO DA MATRÍCULA</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75193" id="Caixa de Texto 80" o:spid="_x0000_s1046" type="#_x0000_t202" style="position:absolute;left:0;text-align:left;margin-left:14.3pt;margin-top:275pt;width:424.9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" stroked="f">
                <v:textbox style="mso-fit-shape-to-text:t" inset="0,0,0,0">
                  <w:txbxContent>
                    <w:p w:rsidR="00064AC0" w:rsidRPr="00784832" w:rsidRDefault="00064AC0" w:rsidP="00023789">
                      <w:pPr>
                        <w:pStyle w:val="Legenda"/>
                        <w:jc w:val="center"/>
                        <w:rPr>
                          <w:noProof/>
                          <w:szCs w:val="20"/>
                        </w:rPr>
                      </w:pPr>
                      <w:bookmarkStart w:id="151" w:name="_Ref523936406"/>
                      <w:bookmarkStart w:id="152" w:name="_Toc523954514"/>
                      <w:r>
                        <w:t xml:space="preserve">Figura </w:t>
                      </w:r>
                      <w:r>
                        <w:fldChar w:fldCharType="begin"/>
                      </w:r>
                      <w:r>
                        <w:instrText xml:space="preserve"> SEQ Figura \* ARABIC </w:instrText>
                      </w:r>
                      <w:r>
                        <w:fldChar w:fldCharType="separate"/>
                      </w:r>
                      <w:r w:rsidR="00C931C2">
                        <w:rPr>
                          <w:noProof/>
                        </w:rPr>
                        <w:t>21</w:t>
                      </w:r>
                      <w:r>
                        <w:fldChar w:fldCharType="end"/>
                      </w:r>
                      <w:bookmarkEnd w:id="151"/>
                      <w:r>
                        <w:t xml:space="preserve"> - ESQUEMA DE ACESSO À INFOR</w:t>
                      </w:r>
                      <w:r>
                        <w:rPr>
                          <w:noProof/>
                        </w:rPr>
                        <w:t>MAÇÃO DA MATRÍCULA</w:t>
                      </w:r>
                      <w:bookmarkEnd w:id="152"/>
                    </w:p>
                  </w:txbxContent>
                </v:textbox>
                <w10:wrap type="topAndBottom"/>
              </v:shape>
            </w:pict>
          </mc:Fallback>
        </mc:AlternateContent>
      </w:r>
      <w:r w:rsidRPr="00D20E40">
        <w:rPr>
          <w:noProof/>
        </w:rPr>
        <w:drawing>
          <wp:anchor distT="360045" distB="360045" distL="114300" distR="114300" simplePos="0" relativeHeight="251648512" behindDoc="0" locked="0" layoutInCell="1" allowOverlap="1" wp14:anchorId="4701386F" wp14:editId="14DECFF8">
            <wp:simplePos x="0" y="0"/>
            <wp:positionH relativeFrom="margin">
              <wp:posOffset>181610</wp:posOffset>
            </wp:positionH>
            <wp:positionV relativeFrom="paragraph">
              <wp:posOffset>1334098</wp:posOffset>
            </wp:positionV>
            <wp:extent cx="5396230" cy="2101850"/>
            <wp:effectExtent l="0" t="0" r="1270" b="635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te_simulater diagrama.png"/>
                    <pic:cNvPicPr/>
                  </pic:nvPicPr>
                  <pic:blipFill>
                    <a:blip r:embed="rId71">
                      <a:extLst>
                        <a:ext uri="{28A0092B-C50C-407E-A947-70E740481C1C}">
                          <a14:useLocalDpi xmlns:a14="http://schemas.microsoft.com/office/drawing/2010/main" val="0"/>
                        </a:ext>
                      </a:extLst>
                    </a:blip>
                    <a:stretch>
                      <a:fillRect/>
                    </a:stretch>
                  </pic:blipFill>
                  <pic:spPr>
                    <a:xfrm>
                      <a:off x="0" y="0"/>
                      <a:ext cx="5396230" cy="2101850"/>
                    </a:xfrm>
                    <a:prstGeom prst="rect">
                      <a:avLst/>
                    </a:prstGeom>
                  </pic:spPr>
                </pic:pic>
              </a:graphicData>
            </a:graphic>
            <wp14:sizeRelH relativeFrom="page">
              <wp14:pctWidth>0</wp14:pctWidth>
            </wp14:sizeRelH>
            <wp14:sizeRelV relativeFrom="page">
              <wp14:pctHeight>0</wp14:pctHeight>
            </wp14:sizeRelV>
          </wp:anchor>
        </w:drawing>
      </w:r>
      <w:r w:rsidR="006000ED" w:rsidRPr="00D20E40">
        <w:t xml:space="preserve">No âmbito do projeto, de forma a cumprir as funcionalidades apresentadas, </w:t>
      </w:r>
      <w:r w:rsidR="00245B40">
        <w:t>foi</w:t>
      </w:r>
      <w:r w:rsidR="006000ED" w:rsidRPr="00D20E40">
        <w:t xml:space="preserve"> indispensável trabalhar com informação privada dos Cidadãos, mais propriamente a informação referente às matrículas. Dado que não nos é permitido acesso à informação foi necessário a conceção de um si</w:t>
      </w:r>
      <w:r>
        <w:t>stema simulador de matrículas.</w:t>
      </w:r>
    </w:p>
    <w:p w:rsidR="00023789" w:rsidRPr="00D20E40" w:rsidRDefault="00023789" w:rsidP="006000ED"/>
    <w:p w:rsidR="006000ED" w:rsidRPr="00D20E40" w:rsidRDefault="006000ED" w:rsidP="006000ED">
      <w:r w:rsidRPr="00D20E40">
        <w:t>O sistema efetuado para simular a obtenção da informação das matrículas tem como arquitet</w:t>
      </w:r>
      <w:r w:rsidR="00C24C76">
        <w:t xml:space="preserve">ura a figura acima apresentada, </w:t>
      </w:r>
      <w:r w:rsidR="00C24C76">
        <w:fldChar w:fldCharType="begin"/>
      </w:r>
      <w:r w:rsidR="00C24C76">
        <w:instrText xml:space="preserve"> REF _Ref523936406 \h </w:instrText>
      </w:r>
      <w:r w:rsidR="00C24C76">
        <w:fldChar w:fldCharType="separate"/>
      </w:r>
      <w:r w:rsidR="00C24C76">
        <w:t xml:space="preserve">Figura </w:t>
      </w:r>
      <w:r w:rsidR="00C24C76">
        <w:rPr>
          <w:noProof/>
        </w:rPr>
        <w:t>21</w:t>
      </w:r>
      <w:r w:rsidR="00C24C76">
        <w:fldChar w:fldCharType="end"/>
      </w:r>
      <w:r w:rsidR="00C24C76">
        <w:t>.</w:t>
      </w:r>
    </w:p>
    <w:p w:rsidR="006000ED" w:rsidRPr="00D20E40" w:rsidRDefault="006000ED" w:rsidP="006000ED">
      <w:r w:rsidRPr="00D20E40">
        <w:t xml:space="preserve">O SINCRO Mobile </w:t>
      </w:r>
      <w:r w:rsidR="00642435">
        <w:t>comunica</w:t>
      </w:r>
      <w:r w:rsidRPr="00D20E40">
        <w:t xml:space="preserve"> diretamente com o simulador, fazendo um pedido ao mesmo com o NIF do qual pretende ter acesso à informação das matrículas. Ao ser feita a confirmação do </w:t>
      </w:r>
      <w:r w:rsidRPr="00D20E40">
        <w:lastRenderedPageBreak/>
        <w:t xml:space="preserve">NIF o Simulador de Matrículas </w:t>
      </w:r>
      <w:r w:rsidR="001A35CC">
        <w:t>envia</w:t>
      </w:r>
      <w:r w:rsidRPr="00D20E40">
        <w:t xml:space="preserve"> a informação de todas as matrículas presentes registadas em nome do Cidadão com o respetivo NIF enviado. As matrículas disponibilizadas pelo simulador são registadas previamente possibilitando a simulação desta operação.</w:t>
      </w:r>
    </w:p>
    <w:p w:rsidR="006000ED" w:rsidRPr="00D20E40" w:rsidRDefault="006000ED" w:rsidP="006000ED"/>
    <w:p w:rsidR="006000ED" w:rsidRPr="00D20E40" w:rsidRDefault="006000ED" w:rsidP="00B04D00">
      <w:pPr>
        <w:pStyle w:val="Cabealho4"/>
        <w:numPr>
          <w:ilvl w:val="3"/>
          <w:numId w:val="9"/>
        </w:numPr>
      </w:pPr>
      <w:r w:rsidRPr="00D20E40">
        <w:t>Problemas e Solução</w:t>
      </w:r>
    </w:p>
    <w:p w:rsidR="00A54666" w:rsidRPr="00D20E40" w:rsidRDefault="00A54666" w:rsidP="00A54666"/>
    <w:p w:rsidR="006000ED" w:rsidRPr="00D20E40" w:rsidRDefault="006000ED" w:rsidP="006000ED">
      <w:r w:rsidRPr="00D20E40">
        <w:t xml:space="preserve">Esta forma de obtenção de informação privada não será a mais correta, uma vez que não existe nenhuma preocupação quanto à segurança durante o processo de troca de dados entre os dois sistemas informáticos. </w:t>
      </w:r>
    </w:p>
    <w:p w:rsidR="006000ED" w:rsidRPr="00D20E40" w:rsidRDefault="006000ED" w:rsidP="006000ED">
      <w:r w:rsidRPr="00D20E40">
        <w:t xml:space="preserve">O Simulador de Matrículas deverá utilizar uma entidade </w:t>
      </w:r>
      <w:r w:rsidR="00B71F46">
        <w:t>de autenticação</w:t>
      </w:r>
      <w:r w:rsidR="00B36603">
        <w:t xml:space="preserve"> </w:t>
      </w:r>
      <w:r w:rsidRPr="00D20E40">
        <w:t>externa para registo de novas entidades que pretendam e sejam autorizadas pelo simulador a</w:t>
      </w:r>
      <w:r w:rsidR="00941B21">
        <w:t xml:space="preserve"> ter acesso</w:t>
      </w:r>
      <w:r w:rsidRPr="00D20E40">
        <w:t xml:space="preserve"> informação</w:t>
      </w:r>
      <w:r w:rsidR="00B63EC1">
        <w:t xml:space="preserve"> </w:t>
      </w:r>
      <w:r w:rsidR="00141536">
        <w:t>reservada</w:t>
      </w:r>
      <w:r w:rsidRPr="00D20E40">
        <w:t xml:space="preserve">. Através desta arquitetura deverá ser possível a autenticação dos sistemas previamente registados de forma a lhes ser garantido o acesso à informação reservada. Por sua vez, favorecendo a segurança do Simulador de Matrículas para acessos indesejados de entidades maliciosas. </w:t>
      </w:r>
    </w:p>
    <w:p w:rsidR="006000ED" w:rsidRPr="00D20E40" w:rsidRDefault="006000ED" w:rsidP="006000ED"/>
    <w:p w:rsidR="006000ED" w:rsidRPr="00D20E40" w:rsidRDefault="006000ED" w:rsidP="00B04D00">
      <w:pPr>
        <w:pStyle w:val="Cabealho4"/>
        <w:numPr>
          <w:ilvl w:val="3"/>
          <w:numId w:val="9"/>
        </w:numPr>
      </w:pPr>
      <w:r w:rsidRPr="00D20E40">
        <w:t>Atual Processo de Autorização a Recursos Priva</w:t>
      </w:r>
      <w:r w:rsidR="00A54666" w:rsidRPr="00D20E40">
        <w:t>dos</w:t>
      </w:r>
    </w:p>
    <w:p w:rsidR="00A54666" w:rsidRPr="00D20E40" w:rsidRDefault="00A54666" w:rsidP="00A54666"/>
    <w:p w:rsidR="006000ED" w:rsidRPr="00D20E40" w:rsidRDefault="006000ED" w:rsidP="006000ED">
      <w:r w:rsidRPr="00D20E40">
        <w:t xml:space="preserve">Com base na solução procurada para realizar a autorização no acesso a recursos privados, existe uma tecnologia de autorização que permite o acesso limitado por aplicações exteriores via </w:t>
      </w:r>
      <w:r w:rsidRPr="00D20E40">
        <w:rPr>
          <w:i/>
        </w:rPr>
        <w:t>HTTP</w:t>
      </w:r>
      <w:r w:rsidRPr="00D20E40">
        <w:t xml:space="preserve">. A tecnologia dá pelo nome de </w:t>
      </w:r>
      <w:r w:rsidRPr="00D20E40">
        <w:rPr>
          <w:i/>
        </w:rPr>
        <w:t>OAuth 2.0</w:t>
      </w:r>
      <w:r w:rsidR="00690C79">
        <w:rPr>
          <w:i/>
        </w:rPr>
        <w:t xml:space="preserve"> </w:t>
      </w:r>
      <w:sdt>
        <w:sdtPr>
          <w:rPr>
            <w:i/>
          </w:rPr>
          <w:id w:val="-853032315"/>
          <w:citation/>
        </w:sdtPr>
        <w:sdtEndPr/>
        <w:sdtContent>
          <w:r w:rsidR="00690C79">
            <w:rPr>
              <w:i/>
            </w:rPr>
            <w:fldChar w:fldCharType="begin"/>
          </w:r>
          <w:r w:rsidR="00690C79" w:rsidRPr="00690C79">
            <w:rPr>
              <w:i/>
            </w:rPr>
            <w:instrText xml:space="preserve"> CITATION EdD12 \l 1033 </w:instrText>
          </w:r>
          <w:r w:rsidR="00690C79">
            <w:rPr>
              <w:i/>
            </w:rPr>
            <w:fldChar w:fldCharType="separate"/>
          </w:r>
          <w:r w:rsidR="00690C79" w:rsidRPr="00690C79">
            <w:rPr>
              <w:noProof/>
            </w:rPr>
            <w:t>(Ed &amp; Microsoft, 2012)</w:t>
          </w:r>
          <w:r w:rsidR="00690C79">
            <w:rPr>
              <w:i/>
            </w:rPr>
            <w:fldChar w:fldCharType="end"/>
          </w:r>
        </w:sdtContent>
      </w:sdt>
      <w:r w:rsidRPr="00D20E40">
        <w:t xml:space="preserve"> e o seu foco principal é a simplicidade e promover fluxos específicos de autorização para aplicações </w:t>
      </w:r>
      <w:r w:rsidRPr="00D20E40">
        <w:rPr>
          <w:i/>
        </w:rPr>
        <w:t>web</w:t>
      </w:r>
      <w:r w:rsidRPr="00D20E40">
        <w:t xml:space="preserve">, </w:t>
      </w:r>
      <w:r w:rsidRPr="00D20E40">
        <w:rPr>
          <w:i/>
        </w:rPr>
        <w:t>desktop</w:t>
      </w:r>
      <w:r w:rsidRPr="00D20E40">
        <w:t xml:space="preserve">, entre outros. Na figura </w:t>
      </w:r>
      <w:r w:rsidR="00BA2988" w:rsidRPr="00D20E40">
        <w:t>seguinte</w:t>
      </w:r>
      <w:r w:rsidR="00ED7E76" w:rsidRPr="00D20E40">
        <w:t xml:space="preserve">, </w:t>
      </w:r>
      <w:r w:rsidR="00043C9A">
        <w:fldChar w:fldCharType="begin"/>
      </w:r>
      <w:r w:rsidR="00043C9A">
        <w:instrText xml:space="preserve"> REF _Ref523938249 \h </w:instrText>
      </w:r>
      <w:r w:rsidR="00043C9A">
        <w:fldChar w:fldCharType="separate"/>
      </w:r>
      <w:r w:rsidR="00043C9A">
        <w:t xml:space="preserve">Figura </w:t>
      </w:r>
      <w:r w:rsidR="00043C9A">
        <w:rPr>
          <w:noProof/>
        </w:rPr>
        <w:t>22</w:t>
      </w:r>
      <w:r w:rsidR="00043C9A">
        <w:fldChar w:fldCharType="end"/>
      </w:r>
      <w:r w:rsidR="00043C9A">
        <w:t xml:space="preserve"> </w:t>
      </w:r>
      <w:sdt>
        <w:sdtPr>
          <w:id w:val="1824314386"/>
          <w:citation/>
        </w:sdtPr>
        <w:sdtEndPr/>
        <w:sdtContent>
          <w:r w:rsidR="00690C79">
            <w:fldChar w:fldCharType="begin"/>
          </w:r>
          <w:r w:rsidR="00690C79" w:rsidRPr="00690C79">
            <w:instrText xml:space="preserve"> CITATION EdD12 \l 1033 </w:instrText>
          </w:r>
          <w:r w:rsidR="00690C79">
            <w:fldChar w:fldCharType="separate"/>
          </w:r>
          <w:r w:rsidR="00690C79" w:rsidRPr="00690C79">
            <w:rPr>
              <w:noProof/>
            </w:rPr>
            <w:t>(Ed &amp; Microsoft, 2012)</w:t>
          </w:r>
          <w:r w:rsidR="00690C79">
            <w:fldChar w:fldCharType="end"/>
          </w:r>
        </w:sdtContent>
      </w:sdt>
      <w:r w:rsidR="00ED7E76" w:rsidRPr="00D20E40">
        <w:t>,</w:t>
      </w:r>
      <w:r w:rsidRPr="00D20E40">
        <w:t xml:space="preserve"> é possível verificar o fluxo de comunicação entre os diferentes participantes de forma a garantir uma correta autorização de recursos privados. </w:t>
      </w:r>
    </w:p>
    <w:p w:rsidR="00563C47" w:rsidRPr="00D20E40" w:rsidRDefault="00563C47" w:rsidP="006000ED"/>
    <w:p w:rsidR="009F47AD" w:rsidRPr="00D20E40" w:rsidRDefault="00563C47" w:rsidP="006000ED">
      <w:r w:rsidRPr="00D20E40">
        <w:lastRenderedPageBreak/>
        <w:br/>
      </w:r>
      <w:r w:rsidR="00F91C4D">
        <w:rPr>
          <w:noProof/>
        </w:rPr>
        <mc:AlternateContent>
          <mc:Choice Requires="wps">
            <w:drawing>
              <wp:anchor distT="0" distB="0" distL="114300" distR="114300" simplePos="0" relativeHeight="251678208" behindDoc="0" locked="0" layoutInCell="1" allowOverlap="1" wp14:anchorId="1FAD0A09" wp14:editId="4C66B796">
                <wp:simplePos x="0" y="0"/>
                <wp:positionH relativeFrom="column">
                  <wp:posOffset>179070</wp:posOffset>
                </wp:positionH>
                <wp:positionV relativeFrom="paragraph">
                  <wp:posOffset>3138170</wp:posOffset>
                </wp:positionV>
                <wp:extent cx="5396230" cy="635"/>
                <wp:effectExtent l="0" t="0" r="1270" b="12065"/>
                <wp:wrapTopAndBottom/>
                <wp:docPr id="81" name="Caixa de Texto 8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064AC0" w:rsidRPr="005C0043" w:rsidRDefault="00064AC0" w:rsidP="00F91C4D">
                            <w:pPr>
                              <w:pStyle w:val="Legenda"/>
                              <w:jc w:val="center"/>
                              <w:rPr>
                                <w:szCs w:val="20"/>
                              </w:rPr>
                            </w:pPr>
                            <w:bookmarkStart w:id="153" w:name="_Ref523938249"/>
                            <w:bookmarkStart w:id="154" w:name="_Toc523954515"/>
                            <w:r>
                              <w:t xml:space="preserve">Figura </w:t>
                            </w:r>
                            <w:r>
                              <w:fldChar w:fldCharType="begin"/>
                            </w:r>
                            <w:r>
                              <w:instrText xml:space="preserve"> SEQ Figura \* ARABIC </w:instrText>
                            </w:r>
                            <w:r>
                              <w:fldChar w:fldCharType="separate"/>
                            </w:r>
                            <w:r w:rsidR="00C931C2">
                              <w:rPr>
                                <w:noProof/>
                              </w:rPr>
                              <w:t>22</w:t>
                            </w:r>
                            <w:r>
                              <w:fldChar w:fldCharType="end"/>
                            </w:r>
                            <w:bookmarkEnd w:id="153"/>
                            <w:r>
                              <w:t xml:space="preserve"> - FLUXO OAUTH 2.0</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D0A09" id="Caixa de Texto 81" o:spid="_x0000_s1047" type="#_x0000_t202" style="position:absolute;left:0;text-align:left;margin-left:14.1pt;margin-top:247.1pt;width:424.9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" stroked="f">
                <v:textbox style="mso-fit-shape-to-text:t" inset="0,0,0,0">
                  <w:txbxContent>
                    <w:p w:rsidR="00064AC0" w:rsidRPr="005C0043" w:rsidRDefault="00064AC0" w:rsidP="00F91C4D">
                      <w:pPr>
                        <w:pStyle w:val="Legenda"/>
                        <w:jc w:val="center"/>
                        <w:rPr>
                          <w:szCs w:val="20"/>
                        </w:rPr>
                      </w:pPr>
                      <w:bookmarkStart w:id="155" w:name="_Ref523938249"/>
                      <w:bookmarkStart w:id="156" w:name="_Toc523954515"/>
                      <w:r>
                        <w:t xml:space="preserve">Figura </w:t>
                      </w:r>
                      <w:r>
                        <w:fldChar w:fldCharType="begin"/>
                      </w:r>
                      <w:r>
                        <w:instrText xml:space="preserve"> SEQ Figura \* ARABIC </w:instrText>
                      </w:r>
                      <w:r>
                        <w:fldChar w:fldCharType="separate"/>
                      </w:r>
                      <w:r w:rsidR="00C931C2">
                        <w:rPr>
                          <w:noProof/>
                        </w:rPr>
                        <w:t>22</w:t>
                      </w:r>
                      <w:r>
                        <w:fldChar w:fldCharType="end"/>
                      </w:r>
                      <w:bookmarkEnd w:id="155"/>
                      <w:r>
                        <w:t xml:space="preserve"> - FLUXO OAUTH 2.0</w:t>
                      </w:r>
                      <w:bookmarkEnd w:id="156"/>
                    </w:p>
                  </w:txbxContent>
                </v:textbox>
                <w10:wrap type="topAndBottom"/>
              </v:shape>
            </w:pict>
          </mc:Fallback>
        </mc:AlternateContent>
      </w:r>
      <w:r w:rsidR="00065FA0" w:rsidRPr="00D20E40">
        <w:rPr>
          <w:noProof/>
        </w:rPr>
        <w:drawing>
          <wp:anchor distT="360045" distB="360045" distL="114300" distR="114300" simplePos="0" relativeHeight="251649536" behindDoc="0" locked="0" layoutInCell="1" allowOverlap="1" wp14:anchorId="42DD282C" wp14:editId="395AF9F9">
            <wp:simplePos x="0" y="0"/>
            <wp:positionH relativeFrom="margin">
              <wp:posOffset>179070</wp:posOffset>
            </wp:positionH>
            <wp:positionV relativeFrom="paragraph">
              <wp:posOffset>0</wp:posOffset>
            </wp:positionV>
            <wp:extent cx="5396230" cy="3081020"/>
            <wp:effectExtent l="0" t="0" r="1270" b="5080"/>
            <wp:wrapTopAndBottom/>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396230" cy="3081020"/>
                    </a:xfrm>
                    <a:prstGeom prst="rect">
                      <a:avLst/>
                    </a:prstGeom>
                  </pic:spPr>
                </pic:pic>
              </a:graphicData>
            </a:graphic>
            <wp14:sizeRelH relativeFrom="page">
              <wp14:pctWidth>0</wp14:pctWidth>
            </wp14:sizeRelH>
            <wp14:sizeRelV relativeFrom="page">
              <wp14:pctHeight>0</wp14:pctHeight>
            </wp14:sizeRelV>
          </wp:anchor>
        </w:drawing>
      </w:r>
    </w:p>
    <w:p w:rsidR="006000ED" w:rsidRPr="00D20E40" w:rsidRDefault="006000ED" w:rsidP="00B04D00">
      <w:pPr>
        <w:pStyle w:val="Cabealho4"/>
        <w:numPr>
          <w:ilvl w:val="3"/>
          <w:numId w:val="9"/>
        </w:numPr>
      </w:pPr>
      <w:r w:rsidRPr="00D20E40">
        <w:t>Aplicação do Fluxo de Autorização a Recursos Privados</w:t>
      </w:r>
    </w:p>
    <w:p w:rsidR="00065FA0" w:rsidRPr="00D20E40" w:rsidRDefault="00065FA0" w:rsidP="00065FA0"/>
    <w:p w:rsidR="006000ED" w:rsidRPr="00D20E40" w:rsidRDefault="006000ED" w:rsidP="006000ED">
      <w:r w:rsidRPr="00D20E40">
        <w:t xml:space="preserve">De forma a simplificar o funcionamento da tecnologia de autorização anteriormente falado, </w:t>
      </w:r>
      <w:r w:rsidRPr="00D20E40">
        <w:rPr>
          <w:i/>
        </w:rPr>
        <w:t>OAuth 2.0</w:t>
      </w:r>
      <w:sdt>
        <w:sdtPr>
          <w:rPr>
            <w:i/>
          </w:rPr>
          <w:id w:val="-186994650"/>
          <w:citation/>
        </w:sdtPr>
        <w:sdtEndPr/>
        <w:sdtContent>
          <w:r w:rsidR="003F09E0">
            <w:rPr>
              <w:i/>
            </w:rPr>
            <w:fldChar w:fldCharType="begin"/>
          </w:r>
          <w:r w:rsidR="003F09E0">
            <w:rPr>
              <w:i/>
              <w:lang w:val="en-US"/>
            </w:rPr>
            <w:instrText xml:space="preserve"> CITATION EdD12 \l 1033 </w:instrText>
          </w:r>
          <w:r w:rsidR="003F09E0">
            <w:rPr>
              <w:i/>
            </w:rPr>
            <w:fldChar w:fldCharType="separate"/>
          </w:r>
          <w:r w:rsidR="003F09E0">
            <w:rPr>
              <w:i/>
              <w:noProof/>
              <w:lang w:val="en-US"/>
            </w:rPr>
            <w:t xml:space="preserve"> </w:t>
          </w:r>
          <w:r w:rsidR="003F09E0">
            <w:rPr>
              <w:noProof/>
              <w:lang w:val="en-US"/>
            </w:rPr>
            <w:t>(Ed &amp; Microsoft, 2012)</w:t>
          </w:r>
          <w:r w:rsidR="003F09E0">
            <w:rPr>
              <w:i/>
            </w:rPr>
            <w:fldChar w:fldCharType="end"/>
          </w:r>
        </w:sdtContent>
      </w:sdt>
      <w:r w:rsidRPr="00D20E40">
        <w:t>, decidimos conceber um diagrama de sequência mais próximo do objetivo principal deste capítulo. Os participantes do diagrama proposto são o SINCRO Mobile (</w:t>
      </w:r>
      <w:r w:rsidRPr="00D20E40">
        <w:rPr>
          <w:i/>
        </w:rPr>
        <w:t>Client</w:t>
      </w:r>
      <w:r w:rsidRPr="00D20E40">
        <w:t>), Simulador de Matrículas (</w:t>
      </w:r>
      <w:r w:rsidRPr="00D20E40">
        <w:rPr>
          <w:i/>
        </w:rPr>
        <w:t>Resource Owner/Server</w:t>
      </w:r>
      <w:r w:rsidRPr="00D20E40">
        <w:t>) e a Entidade de Autenticação (</w:t>
      </w:r>
      <w:r w:rsidRPr="00D20E40">
        <w:rPr>
          <w:i/>
        </w:rPr>
        <w:t>Authorization Server</w:t>
      </w:r>
      <w:r w:rsidRPr="00D20E40">
        <w:t>).</w:t>
      </w:r>
      <w:r w:rsidR="007051F5" w:rsidRPr="00D20E40">
        <w:t xml:space="preserve"> A </w:t>
      </w:r>
      <w:r w:rsidR="007051F5" w:rsidRPr="00D20E40">
        <w:fldChar w:fldCharType="begin"/>
      </w:r>
      <w:r w:rsidR="007051F5" w:rsidRPr="00D20E40">
        <w:instrText xml:space="preserve"> REF _Ref523854738 \h </w:instrText>
      </w:r>
      <w:r w:rsidR="007051F5" w:rsidRPr="00D20E40">
        <w:fldChar w:fldCharType="separate"/>
      </w:r>
      <w:r w:rsidR="007051F5" w:rsidRPr="00D20E40">
        <w:t xml:space="preserve">Figura </w:t>
      </w:r>
      <w:r w:rsidR="007051F5" w:rsidRPr="00D20E40">
        <w:rPr>
          <w:noProof/>
        </w:rPr>
        <w:t>23</w:t>
      </w:r>
      <w:r w:rsidR="007051F5" w:rsidRPr="00D20E40">
        <w:fldChar w:fldCharType="end"/>
      </w:r>
      <w:r w:rsidR="007051F5" w:rsidRPr="00D20E40">
        <w:t xml:space="preserve"> apresenta o diagrama de sequência de OAuth, aplicado ao sistema informático SINCRO Mobile. </w:t>
      </w:r>
    </w:p>
    <w:p w:rsidR="006000ED" w:rsidRPr="00D20E40" w:rsidRDefault="006000ED" w:rsidP="006000ED"/>
    <w:p w:rsidR="006000ED" w:rsidRPr="00D20E40" w:rsidRDefault="006000ED" w:rsidP="006000ED"/>
    <w:p w:rsidR="00CC1F95" w:rsidRPr="00D20E40" w:rsidRDefault="00CC1F95" w:rsidP="006000ED"/>
    <w:p w:rsidR="00CC1F95" w:rsidRPr="00D20E40" w:rsidRDefault="00CC1F95" w:rsidP="006000ED"/>
    <w:p w:rsidR="00CC1F95" w:rsidRPr="00D20E40" w:rsidRDefault="00CC1F95" w:rsidP="006000ED"/>
    <w:p w:rsidR="00CC1F95" w:rsidRPr="00D20E40" w:rsidRDefault="00CC1F95" w:rsidP="006000ED"/>
    <w:p w:rsidR="00CC1F95" w:rsidRPr="00D20E40" w:rsidRDefault="00CC1F95" w:rsidP="006000ED"/>
    <w:p w:rsidR="00CC1F95" w:rsidRPr="00D20E40" w:rsidRDefault="00CC1F95" w:rsidP="006000ED"/>
    <w:p w:rsidR="00065FA0" w:rsidRPr="00D20E40" w:rsidRDefault="00065FA0" w:rsidP="006000ED"/>
    <w:p w:rsidR="00065FA0" w:rsidRPr="00D20E40" w:rsidRDefault="00195633" w:rsidP="006000ED">
      <w:r>
        <w:rPr>
          <w:noProof/>
        </w:rPr>
        <w:lastRenderedPageBreak/>
        <mc:AlternateContent>
          <mc:Choice Requires="wps">
            <w:drawing>
              <wp:anchor distT="0" distB="0" distL="114300" distR="114300" simplePos="0" relativeHeight="251679232" behindDoc="0" locked="0" layoutInCell="1" allowOverlap="1" wp14:anchorId="3A6D6BB3" wp14:editId="12C98C65">
                <wp:simplePos x="0" y="0"/>
                <wp:positionH relativeFrom="column">
                  <wp:posOffset>-542290</wp:posOffset>
                </wp:positionH>
                <wp:positionV relativeFrom="paragraph">
                  <wp:posOffset>3324456</wp:posOffset>
                </wp:positionV>
                <wp:extent cx="6839585" cy="635"/>
                <wp:effectExtent l="0" t="0" r="5715" b="12065"/>
                <wp:wrapTopAndBottom/>
                <wp:docPr id="82" name="Caixa de Texto 82"/>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rsidR="00064AC0" w:rsidRPr="00916BEE" w:rsidRDefault="00064AC0" w:rsidP="00195633">
                            <w:pPr>
                              <w:pStyle w:val="Legenda"/>
                              <w:jc w:val="center"/>
                              <w:rPr>
                                <w:noProof/>
                                <w:szCs w:val="20"/>
                              </w:rPr>
                            </w:pPr>
                            <w:bookmarkStart w:id="157" w:name="_Toc523954516"/>
                            <w:r>
                              <w:t xml:space="preserve">Figura </w:t>
                            </w:r>
                            <w:r>
                              <w:fldChar w:fldCharType="begin"/>
                            </w:r>
                            <w:r>
                              <w:instrText xml:space="preserve"> SEQ Figura \* ARABIC </w:instrText>
                            </w:r>
                            <w:r>
                              <w:fldChar w:fldCharType="separate"/>
                            </w:r>
                            <w:r w:rsidR="00C931C2">
                              <w:rPr>
                                <w:noProof/>
                              </w:rPr>
                              <w:t>23</w:t>
                            </w:r>
                            <w:r>
                              <w:fldChar w:fldCharType="end"/>
                            </w:r>
                            <w:r>
                              <w:t xml:space="preserve"> - FLUXO OAUTH 2.0 APLICADO AO SINCRO MOBILE</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D6BB3" id="Caixa de Texto 82" o:spid="_x0000_s1048" type="#_x0000_t202" style="position:absolute;left:0;text-align:left;margin-left:-42.7pt;margin-top:261.75pt;width:538.5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" stroked="f">
                <v:textbox style="mso-fit-shape-to-text:t" inset="0,0,0,0">
                  <w:txbxContent>
                    <w:p w:rsidR="00064AC0" w:rsidRPr="00916BEE" w:rsidRDefault="00064AC0" w:rsidP="00195633">
                      <w:pPr>
                        <w:pStyle w:val="Legenda"/>
                        <w:jc w:val="center"/>
                        <w:rPr>
                          <w:noProof/>
                          <w:szCs w:val="20"/>
                        </w:rPr>
                      </w:pPr>
                      <w:bookmarkStart w:id="158" w:name="_Toc523954516"/>
                      <w:r>
                        <w:t xml:space="preserve">Figura </w:t>
                      </w:r>
                      <w:r>
                        <w:fldChar w:fldCharType="begin"/>
                      </w:r>
                      <w:r>
                        <w:instrText xml:space="preserve"> SEQ Figura \* ARABIC </w:instrText>
                      </w:r>
                      <w:r>
                        <w:fldChar w:fldCharType="separate"/>
                      </w:r>
                      <w:r w:rsidR="00C931C2">
                        <w:rPr>
                          <w:noProof/>
                        </w:rPr>
                        <w:t>23</w:t>
                      </w:r>
                      <w:r>
                        <w:fldChar w:fldCharType="end"/>
                      </w:r>
                      <w:r>
                        <w:t xml:space="preserve"> - FLUXO OAUTH 2.0 APLICADO AO SINCRO MOBILE</w:t>
                      </w:r>
                      <w:bookmarkEnd w:id="158"/>
                    </w:p>
                  </w:txbxContent>
                </v:textbox>
                <w10:wrap type="topAndBottom"/>
              </v:shape>
            </w:pict>
          </mc:Fallback>
        </mc:AlternateContent>
      </w:r>
    </w:p>
    <w:p w:rsidR="006000ED" w:rsidRPr="00D20E40" w:rsidRDefault="00065FA0" w:rsidP="0099149A">
      <w:r w:rsidRPr="00D20E40">
        <w:rPr>
          <w:noProof/>
        </w:rPr>
        <w:drawing>
          <wp:anchor distT="360045" distB="360045" distL="114300" distR="114300" simplePos="0" relativeHeight="251650560" behindDoc="0" locked="0" layoutInCell="1" allowOverlap="1" wp14:anchorId="7234A510" wp14:editId="68AD4E52">
            <wp:simplePos x="0" y="0"/>
            <wp:positionH relativeFrom="margin">
              <wp:align>center</wp:align>
            </wp:positionH>
            <wp:positionV relativeFrom="margin">
              <wp:posOffset>78105</wp:posOffset>
            </wp:positionV>
            <wp:extent cx="6840000" cy="3279600"/>
            <wp:effectExtent l="0" t="0" r="5715" b="0"/>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e Simulator.png"/>
                    <pic:cNvPicPr/>
                  </pic:nvPicPr>
                  <pic:blipFill>
                    <a:blip r:embed="rId73">
                      <a:extLst>
                        <a:ext uri="{28A0092B-C50C-407E-A947-70E740481C1C}">
                          <a14:useLocalDpi xmlns:a14="http://schemas.microsoft.com/office/drawing/2010/main" val="0"/>
                        </a:ext>
                      </a:extLst>
                    </a:blip>
                    <a:stretch>
                      <a:fillRect/>
                    </a:stretch>
                  </pic:blipFill>
                  <pic:spPr>
                    <a:xfrm>
                      <a:off x="0" y="0"/>
                      <a:ext cx="6840000" cy="3279600"/>
                    </a:xfrm>
                    <a:prstGeom prst="rect">
                      <a:avLst/>
                    </a:prstGeom>
                  </pic:spPr>
                </pic:pic>
              </a:graphicData>
            </a:graphic>
            <wp14:sizeRelH relativeFrom="page">
              <wp14:pctWidth>0</wp14:pctWidth>
            </wp14:sizeRelH>
            <wp14:sizeRelV relativeFrom="page">
              <wp14:pctHeight>0</wp14:pctHeight>
            </wp14:sizeRelV>
          </wp:anchor>
        </w:drawing>
      </w:r>
      <w:r w:rsidR="0099149A" w:rsidRPr="00D20E40">
        <w:t>O</w:t>
      </w:r>
      <w:r w:rsidR="00CF0A5A" w:rsidRPr="00D20E40">
        <w:t>s passos do</w:t>
      </w:r>
      <w:r w:rsidR="0099149A" w:rsidRPr="00D20E40">
        <w:t xml:space="preserve"> fluxo </w:t>
      </w:r>
      <w:r w:rsidR="00353B74" w:rsidRPr="00D20E40">
        <w:t xml:space="preserve">de autenticação </w:t>
      </w:r>
      <w:r w:rsidR="00022761" w:rsidRPr="00D20E40">
        <w:t xml:space="preserve">apresentado </w:t>
      </w:r>
      <w:r w:rsidR="00FC2400" w:rsidRPr="00D20E40">
        <w:t>são</w:t>
      </w:r>
      <w:r w:rsidR="00022761" w:rsidRPr="00D20E40">
        <w:t xml:space="preserve"> o</w:t>
      </w:r>
      <w:r w:rsidR="0096374E" w:rsidRPr="00D20E40">
        <w:t>s</w:t>
      </w:r>
      <w:r w:rsidR="00022761" w:rsidRPr="00D20E40">
        <w:t xml:space="preserve"> seguinte</w:t>
      </w:r>
      <w:r w:rsidR="0096374E" w:rsidRPr="00D20E40">
        <w:t>s</w:t>
      </w:r>
      <w:r w:rsidR="00022761" w:rsidRPr="00D20E40">
        <w:t>:</w:t>
      </w:r>
    </w:p>
    <w:p w:rsidR="00065FA0" w:rsidRPr="00D20E40" w:rsidRDefault="00065FA0" w:rsidP="00065FA0"/>
    <w:p w:rsidR="006000ED" w:rsidRPr="00D20E40" w:rsidRDefault="006000ED" w:rsidP="002D4ACA">
      <w:pPr>
        <w:pStyle w:val="PargrafodaLista"/>
        <w:numPr>
          <w:ilvl w:val="0"/>
          <w:numId w:val="10"/>
        </w:numPr>
        <w:spacing w:line="240" w:lineRule="auto"/>
      </w:pPr>
      <w:r w:rsidRPr="00D20E40">
        <w:t>É enviado o NIF para o Simulador de Matrículas de forma a este saber quais as informações de matrículas que deve entregar como resposta do pedido.</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t>Uma vez não autorizado, SINCRO Mobile é redirecionado para a Entidade de Autenticação. Nesta resposta é enviado juntamente um Grant de Autorização.</w:t>
      </w:r>
    </w:p>
    <w:p w:rsidR="006000ED" w:rsidRPr="00D20E40" w:rsidRDefault="006000ED" w:rsidP="006000ED"/>
    <w:p w:rsidR="006000ED" w:rsidRPr="00D20E40" w:rsidRDefault="006000ED" w:rsidP="00302B7A">
      <w:pPr>
        <w:pStyle w:val="PargrafodaLista"/>
        <w:numPr>
          <w:ilvl w:val="0"/>
          <w:numId w:val="10"/>
        </w:numPr>
        <w:spacing w:line="240" w:lineRule="auto"/>
      </w:pPr>
      <w:r w:rsidRPr="00D20E40">
        <w:t xml:space="preserve">Acede ao URI da Entidade de Autenticação onde entrega o </w:t>
      </w:r>
      <w:r w:rsidRPr="00D20E40">
        <w:rPr>
          <w:i/>
        </w:rPr>
        <w:t>Grant</w:t>
      </w:r>
      <w:r w:rsidRPr="00D20E40">
        <w:t xml:space="preserve"> de Autorização. Com base no </w:t>
      </w:r>
      <w:r w:rsidRPr="00D20E40">
        <w:rPr>
          <w:i/>
        </w:rPr>
        <w:t>Grant</w:t>
      </w:r>
      <w:r w:rsidRPr="00D20E40">
        <w:t xml:space="preserve"> de Autorização a Entidade de Autenticação saberá a qual entidade o SINCRO Mobile pretende ter autorização de dados, neste caso trata-se do Simulador de Matrículas.</w:t>
      </w:r>
    </w:p>
    <w:p w:rsidR="00302B7A" w:rsidRPr="00D20E40" w:rsidRDefault="00302B7A" w:rsidP="00302B7A">
      <w:pPr>
        <w:spacing w:line="240" w:lineRule="auto"/>
      </w:pPr>
    </w:p>
    <w:p w:rsidR="006000ED" w:rsidRPr="00D20E40" w:rsidRDefault="006000ED" w:rsidP="002D4ACA">
      <w:pPr>
        <w:pStyle w:val="PargrafodaLista"/>
        <w:numPr>
          <w:ilvl w:val="0"/>
          <w:numId w:val="10"/>
        </w:numPr>
        <w:spacing w:line="240" w:lineRule="auto"/>
      </w:pPr>
      <w:r w:rsidRPr="00D20E40">
        <w:t xml:space="preserve">É devolvido ao SINCRO Mobile um formulário de autenticação. </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t>É submetido o formulário de autenticação com os dados de autenticação do SINCRO Mobile.</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t xml:space="preserve">É entregue ao SINCRO Mobile um </w:t>
      </w:r>
      <w:r w:rsidRPr="00D20E40">
        <w:rPr>
          <w:i/>
        </w:rPr>
        <w:t>Token</w:t>
      </w:r>
      <w:r w:rsidRPr="00D20E40">
        <w:t xml:space="preserve"> de Acesso para os recursos privados.</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t xml:space="preserve">O </w:t>
      </w:r>
      <w:r w:rsidRPr="00D20E40">
        <w:rPr>
          <w:i/>
        </w:rPr>
        <w:t>Token</w:t>
      </w:r>
      <w:r w:rsidRPr="00D20E40">
        <w:t xml:space="preserve"> anteriormente recebido no passo (6) é reenviado ao Simulador de Matrículas que irá verificar a validade e autenticidade do mesmo.</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lastRenderedPageBreak/>
        <w:t>Finalmente é entregue em caso de sucesso do passo (7) a informação das matrículas do NIF enviado no passo (1).</w:t>
      </w:r>
    </w:p>
    <w:p w:rsidR="00AD2F2A" w:rsidRPr="00D20E40" w:rsidRDefault="00AD2F2A" w:rsidP="00AD2F2A"/>
    <w:p w:rsidR="00B219C0" w:rsidRPr="00D20E40" w:rsidRDefault="00B219C0" w:rsidP="00AD2F2A"/>
    <w:p w:rsidR="00AD2F2A" w:rsidRPr="00D20E40" w:rsidRDefault="00AD2F2A" w:rsidP="00B04D00">
      <w:pPr>
        <w:pStyle w:val="Cabealho3"/>
        <w:numPr>
          <w:ilvl w:val="2"/>
          <w:numId w:val="9"/>
        </w:numPr>
      </w:pPr>
      <w:bookmarkStart w:id="159" w:name="_Toc523954744"/>
      <w:r w:rsidRPr="00D20E40">
        <w:t>Sincronização da Base de Dados</w:t>
      </w:r>
      <w:bookmarkEnd w:id="159"/>
    </w:p>
    <w:p w:rsidR="00065FA0" w:rsidRPr="00D20E40" w:rsidRDefault="00065FA0" w:rsidP="00065FA0"/>
    <w:p w:rsidR="00AD2F2A" w:rsidRDefault="00AD2F2A" w:rsidP="00AD2F2A">
      <w:r w:rsidRPr="00D20E40">
        <w:t xml:space="preserve">A existência de sistemas informáticos desacoplados permite uma reduzida preocupação quanto a vulnerabilidades exteriores que comprometam o sistema SINCRO Mobile. Contudo, a presença da base de dados local face à anterior vantagem compromete a consistência </w:t>
      </w:r>
      <w:r w:rsidR="00376CE5">
        <w:t xml:space="preserve">de dados. </w:t>
      </w:r>
      <w:r w:rsidRPr="00D20E40">
        <w:t>Uma vez que existem dois sistemas distintos, SINCRO e SINCRO Mobile, existiram duas bases de dados igualmente distintas.</w:t>
      </w:r>
      <w:r w:rsidR="00673173">
        <w:t xml:space="preserve"> </w:t>
      </w:r>
    </w:p>
    <w:p w:rsidR="00673173" w:rsidRPr="00D20E40" w:rsidRDefault="00955B2C" w:rsidP="00AD2F2A">
      <w:r>
        <w:rPr>
          <w:noProof/>
        </w:rPr>
        <mc:AlternateContent>
          <mc:Choice Requires="wps">
            <w:drawing>
              <wp:anchor distT="0" distB="0" distL="114300" distR="114300" simplePos="0" relativeHeight="251680256" behindDoc="0" locked="0" layoutInCell="1" allowOverlap="1" wp14:anchorId="00DBFC29" wp14:editId="12656606">
                <wp:simplePos x="0" y="0"/>
                <wp:positionH relativeFrom="column">
                  <wp:posOffset>181610</wp:posOffset>
                </wp:positionH>
                <wp:positionV relativeFrom="paragraph">
                  <wp:posOffset>4068445</wp:posOffset>
                </wp:positionV>
                <wp:extent cx="5396230" cy="635"/>
                <wp:effectExtent l="0" t="0" r="1270" b="12065"/>
                <wp:wrapTopAndBottom/>
                <wp:docPr id="83" name="Caixa de Texto 83"/>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064AC0" w:rsidRPr="00C1533E" w:rsidRDefault="00064AC0" w:rsidP="00955B2C">
                            <w:pPr>
                              <w:pStyle w:val="Legenda"/>
                              <w:jc w:val="center"/>
                              <w:rPr>
                                <w:noProof/>
                                <w:szCs w:val="20"/>
                              </w:rPr>
                            </w:pPr>
                            <w:bookmarkStart w:id="160" w:name="_Ref523939157"/>
                            <w:bookmarkStart w:id="161" w:name="_Toc523954517"/>
                            <w:r>
                              <w:t xml:space="preserve">Figura </w:t>
                            </w:r>
                            <w:r>
                              <w:fldChar w:fldCharType="begin"/>
                            </w:r>
                            <w:r>
                              <w:instrText xml:space="preserve"> SEQ Figura \* ARABIC </w:instrText>
                            </w:r>
                            <w:r>
                              <w:fldChar w:fldCharType="separate"/>
                            </w:r>
                            <w:r w:rsidR="00C931C2">
                              <w:rPr>
                                <w:noProof/>
                              </w:rPr>
                              <w:t>24</w:t>
                            </w:r>
                            <w:r>
                              <w:fldChar w:fldCharType="end"/>
                            </w:r>
                            <w:bookmarkEnd w:id="160"/>
                            <w:r>
                              <w:t xml:space="preserve"> - ESQUEMA DE SINCRONIZAÇÃO DA BASE DE DADOS</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BFC29" id="Caixa de Texto 83" o:spid="_x0000_s1049" type="#_x0000_t202" style="position:absolute;left:0;text-align:left;margin-left:14.3pt;margin-top:320.35pt;width:424.9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" stroked="f">
                <v:textbox style="mso-fit-shape-to-text:t" inset="0,0,0,0">
                  <w:txbxContent>
                    <w:p w:rsidR="00064AC0" w:rsidRPr="00C1533E" w:rsidRDefault="00064AC0" w:rsidP="00955B2C">
                      <w:pPr>
                        <w:pStyle w:val="Legenda"/>
                        <w:jc w:val="center"/>
                        <w:rPr>
                          <w:noProof/>
                          <w:szCs w:val="20"/>
                        </w:rPr>
                      </w:pPr>
                      <w:bookmarkStart w:id="162" w:name="_Ref523939157"/>
                      <w:bookmarkStart w:id="163" w:name="_Toc523954517"/>
                      <w:r>
                        <w:t xml:space="preserve">Figura </w:t>
                      </w:r>
                      <w:r>
                        <w:fldChar w:fldCharType="begin"/>
                      </w:r>
                      <w:r>
                        <w:instrText xml:space="preserve"> SEQ Figura \* ARABIC </w:instrText>
                      </w:r>
                      <w:r>
                        <w:fldChar w:fldCharType="separate"/>
                      </w:r>
                      <w:r w:rsidR="00C931C2">
                        <w:rPr>
                          <w:noProof/>
                        </w:rPr>
                        <w:t>24</w:t>
                      </w:r>
                      <w:r>
                        <w:fldChar w:fldCharType="end"/>
                      </w:r>
                      <w:bookmarkEnd w:id="162"/>
                      <w:r>
                        <w:t xml:space="preserve"> - ESQUEMA DE SINCRONIZAÇÃO DA BASE DE DADOS</w:t>
                      </w:r>
                      <w:bookmarkEnd w:id="163"/>
                    </w:p>
                  </w:txbxContent>
                </v:textbox>
                <w10:wrap type="topAndBottom"/>
              </v:shape>
            </w:pict>
          </mc:Fallback>
        </mc:AlternateContent>
      </w:r>
      <w:r w:rsidRPr="00D20E40">
        <w:rPr>
          <w:noProof/>
        </w:rPr>
        <w:drawing>
          <wp:anchor distT="360045" distB="360045" distL="114300" distR="114300" simplePos="0" relativeHeight="251651584" behindDoc="0" locked="0" layoutInCell="1" allowOverlap="1" wp14:anchorId="71C37545" wp14:editId="7276D4E5">
            <wp:simplePos x="0" y="0"/>
            <wp:positionH relativeFrom="margin">
              <wp:posOffset>181610</wp:posOffset>
            </wp:positionH>
            <wp:positionV relativeFrom="paragraph">
              <wp:posOffset>1588965</wp:posOffset>
            </wp:positionV>
            <wp:extent cx="5396400" cy="2422800"/>
            <wp:effectExtent l="0" t="0" r="1270" b="3175"/>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 Sync Schema.png"/>
                    <pic:cNvPicPr/>
                  </pic:nvPicPr>
                  <pic:blipFill>
                    <a:blip r:embed="rId74">
                      <a:extLst>
                        <a:ext uri="{28A0092B-C50C-407E-A947-70E740481C1C}">
                          <a14:useLocalDpi xmlns:a14="http://schemas.microsoft.com/office/drawing/2010/main" val="0"/>
                        </a:ext>
                      </a:extLst>
                    </a:blip>
                    <a:stretch>
                      <a:fillRect/>
                    </a:stretch>
                  </pic:blipFill>
                  <pic:spPr>
                    <a:xfrm>
                      <a:off x="0" y="0"/>
                      <a:ext cx="5396400" cy="2422800"/>
                    </a:xfrm>
                    <a:prstGeom prst="rect">
                      <a:avLst/>
                    </a:prstGeom>
                  </pic:spPr>
                </pic:pic>
              </a:graphicData>
            </a:graphic>
            <wp14:sizeRelH relativeFrom="page">
              <wp14:pctWidth>0</wp14:pctWidth>
            </wp14:sizeRelH>
            <wp14:sizeRelV relativeFrom="page">
              <wp14:pctHeight>0</wp14:pctHeight>
            </wp14:sizeRelV>
          </wp:anchor>
        </w:drawing>
      </w:r>
      <w:r w:rsidR="00673173">
        <w:t>Neste capítulo são apresentadas as diferentes técnicas de sincronização que poderão ser utilizadas no sistema SINCRO Mobile, aquando integrado no sistema da ANSR.</w:t>
      </w:r>
      <w:r w:rsidR="00867C2D">
        <w:t xml:space="preserve"> </w:t>
      </w:r>
      <w:r w:rsidR="00550DA0">
        <w:t>Desta forma</w:t>
      </w:r>
      <w:r w:rsidR="00867C2D">
        <w:t xml:space="preserve">, não nos comprometemos na realização das técnicas de sincronização, </w:t>
      </w:r>
      <w:r w:rsidR="0098232B">
        <w:t>contudo</w:t>
      </w:r>
      <w:r w:rsidR="00522CC1">
        <w:t>,</w:t>
      </w:r>
      <w:r w:rsidR="00867C2D">
        <w:t xml:space="preserve"> estão detalhadas abaixo as diferentes formas de realizar a sincronização de dados entre base de d</w:t>
      </w:r>
      <w:r w:rsidR="00D81815">
        <w:t>ados distintas no caso em vigor.</w:t>
      </w:r>
    </w:p>
    <w:p w:rsidR="00AD2F2A" w:rsidRPr="00D20E40" w:rsidRDefault="00AD2F2A" w:rsidP="00AD2F2A"/>
    <w:p w:rsidR="00AD2F2A" w:rsidRPr="00D20E40" w:rsidRDefault="00AD2F2A" w:rsidP="00AD2F2A">
      <w:r w:rsidRPr="00D20E40">
        <w:t xml:space="preserve">Na </w:t>
      </w:r>
      <w:r w:rsidR="00A42277">
        <w:fldChar w:fldCharType="begin"/>
      </w:r>
      <w:r w:rsidR="00A42277">
        <w:instrText xml:space="preserve"> REF _Ref523939157 \h </w:instrText>
      </w:r>
      <w:r w:rsidR="00A42277">
        <w:fldChar w:fldCharType="separate"/>
      </w:r>
      <w:r w:rsidR="00A42277">
        <w:t xml:space="preserve">Figura </w:t>
      </w:r>
      <w:r w:rsidR="00A42277">
        <w:rPr>
          <w:noProof/>
        </w:rPr>
        <w:t>24</w:t>
      </w:r>
      <w:r w:rsidR="00A42277">
        <w:fldChar w:fldCharType="end"/>
      </w:r>
      <w:r w:rsidR="004174F3" w:rsidRPr="00D20E40">
        <w:t xml:space="preserve">, </w:t>
      </w:r>
      <w:r w:rsidRPr="00D20E40">
        <w:t xml:space="preserve">é apresentado o esquema de sincronização da base de dados local no sistema SINCRO Mobile. Através da mesma representação pretende-se demonstrar a dependência que a base de dados local tem para com os dados presentes no sistema SINCRO. Embora o SINCRO Mobile seja um sistema cujos requisitos funcionais, apresentados anteriormente no capítulo Arquitetura, não necessitem diretamente do sistema SINCRO, em vários casos a atualização de </w:t>
      </w:r>
      <w:r w:rsidRPr="00D20E40">
        <w:lastRenderedPageBreak/>
        <w:t>dados no sistema SINCRO poderá invalidar dados na base de dados local do sistema SINCRO Mobile.</w:t>
      </w:r>
    </w:p>
    <w:p w:rsidR="00AD2F2A" w:rsidRPr="00D20E40" w:rsidRDefault="00AD2F2A" w:rsidP="00AD2F2A">
      <w:r w:rsidRPr="00D20E40">
        <w:t xml:space="preserve">Posto isto, foi realizada uma investigação com o propósito de encontrar a melhor técnica de sincronização entre base de dados desacopladas, de forma a manter a consistência e não perder disponibilidade do sistema SINCRO Mobile. </w:t>
      </w:r>
    </w:p>
    <w:p w:rsidR="00952748" w:rsidRPr="00D20E40" w:rsidRDefault="00952748" w:rsidP="00AD2F2A"/>
    <w:p w:rsidR="00AD2F2A" w:rsidRPr="00D20E40" w:rsidRDefault="00AD2F2A" w:rsidP="00B04D00">
      <w:pPr>
        <w:pStyle w:val="Cabealho4"/>
        <w:numPr>
          <w:ilvl w:val="3"/>
          <w:numId w:val="9"/>
        </w:numPr>
      </w:pPr>
      <w:r w:rsidRPr="00D20E40">
        <w:t>Técnica de Sincronização</w:t>
      </w:r>
    </w:p>
    <w:p w:rsidR="00065FA0" w:rsidRPr="00D20E40" w:rsidRDefault="00065FA0" w:rsidP="00065FA0"/>
    <w:p w:rsidR="00AD2F2A" w:rsidRPr="00D20E40" w:rsidRDefault="00C844BE" w:rsidP="00AD2F2A">
      <w:r w:rsidRPr="00D20E40">
        <w:t>Na pesquisa efetuada visando a análise dos melhores métodos de sincronização de dados para o SINCRO Mobile, surgiram três ideias principais, nas quais consistiam em diferentes abordagens para a sincronização de dados entre o Componente Principal do sistema desenvolvido e o SINCRO.</w:t>
      </w:r>
    </w:p>
    <w:p w:rsidR="00065FA0" w:rsidRDefault="001B24CE" w:rsidP="00AD2F2A">
      <w:r>
        <w:rPr>
          <w:noProof/>
        </w:rPr>
        <mc:AlternateContent>
          <mc:Choice Requires="wps">
            <w:drawing>
              <wp:anchor distT="0" distB="0" distL="114300" distR="114300" simplePos="0" relativeHeight="251681280" behindDoc="0" locked="0" layoutInCell="1" allowOverlap="1" wp14:anchorId="0BA4FF84" wp14:editId="53EB18A9">
                <wp:simplePos x="0" y="0"/>
                <wp:positionH relativeFrom="column">
                  <wp:posOffset>772160</wp:posOffset>
                </wp:positionH>
                <wp:positionV relativeFrom="paragraph">
                  <wp:posOffset>4547235</wp:posOffset>
                </wp:positionV>
                <wp:extent cx="4215130" cy="635"/>
                <wp:effectExtent l="0" t="0" r="1270" b="12065"/>
                <wp:wrapTopAndBottom/>
                <wp:docPr id="84" name="Caixa de Texto 84"/>
                <wp:cNvGraphicFramePr/>
                <a:graphic xmlns:a="http://schemas.openxmlformats.org/drawingml/2006/main">
                  <a:graphicData uri="http://schemas.microsoft.com/office/word/2010/wordprocessingShape">
                    <wps:wsp>
                      <wps:cNvSpPr txBox="1"/>
                      <wps:spPr>
                        <a:xfrm>
                          <a:off x="0" y="0"/>
                          <a:ext cx="4215130" cy="635"/>
                        </a:xfrm>
                        <a:prstGeom prst="rect">
                          <a:avLst/>
                        </a:prstGeom>
                        <a:solidFill>
                          <a:prstClr val="white"/>
                        </a:solidFill>
                        <a:ln>
                          <a:noFill/>
                        </a:ln>
                      </wps:spPr>
                      <wps:txbx>
                        <w:txbxContent>
                          <w:p w:rsidR="00064AC0" w:rsidRPr="004F6116" w:rsidRDefault="00064AC0" w:rsidP="001B24CE">
                            <w:pPr>
                              <w:pStyle w:val="Legenda"/>
                              <w:jc w:val="center"/>
                              <w:rPr>
                                <w:noProof/>
                                <w:szCs w:val="20"/>
                              </w:rPr>
                            </w:pPr>
                            <w:bookmarkStart w:id="164" w:name="_Ref523940186"/>
                            <w:bookmarkStart w:id="165" w:name="_Toc523954518"/>
                            <w:r>
                              <w:t xml:space="preserve">Figura </w:t>
                            </w:r>
                            <w:r>
                              <w:fldChar w:fldCharType="begin"/>
                            </w:r>
                            <w:r>
                              <w:instrText xml:space="preserve"> SEQ Figura \* ARABIC </w:instrText>
                            </w:r>
                            <w:r>
                              <w:fldChar w:fldCharType="separate"/>
                            </w:r>
                            <w:r w:rsidR="00C931C2">
                              <w:rPr>
                                <w:noProof/>
                              </w:rPr>
                              <w:t>25</w:t>
                            </w:r>
                            <w:r>
                              <w:fldChar w:fldCharType="end"/>
                            </w:r>
                            <w:bookmarkEnd w:id="164"/>
                            <w:r>
                              <w:t xml:space="preserve"> - </w:t>
                            </w:r>
                            <w:r w:rsidRPr="007642E6">
                              <w:t>ESQUEMA DE SINCRONIZAÇÃO DE DADOS 1</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4FF84" id="Caixa de Texto 84" o:spid="_x0000_s1050" type="#_x0000_t202" style="position:absolute;left:0;text-align:left;margin-left:60.8pt;margin-top:358.05pt;width:331.9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" stroked="f">
                <v:textbox style="mso-fit-shape-to-text:t" inset="0,0,0,0">
                  <w:txbxContent>
                    <w:p w:rsidR="00064AC0" w:rsidRPr="004F6116" w:rsidRDefault="00064AC0" w:rsidP="001B24CE">
                      <w:pPr>
                        <w:pStyle w:val="Legenda"/>
                        <w:jc w:val="center"/>
                        <w:rPr>
                          <w:noProof/>
                          <w:szCs w:val="20"/>
                        </w:rPr>
                      </w:pPr>
                      <w:bookmarkStart w:id="166" w:name="_Ref523940186"/>
                      <w:bookmarkStart w:id="167" w:name="_Toc523954518"/>
                      <w:r>
                        <w:t xml:space="preserve">Figura </w:t>
                      </w:r>
                      <w:r>
                        <w:fldChar w:fldCharType="begin"/>
                      </w:r>
                      <w:r>
                        <w:instrText xml:space="preserve"> SEQ Figura \* ARABIC </w:instrText>
                      </w:r>
                      <w:r>
                        <w:fldChar w:fldCharType="separate"/>
                      </w:r>
                      <w:r w:rsidR="00C931C2">
                        <w:rPr>
                          <w:noProof/>
                        </w:rPr>
                        <w:t>25</w:t>
                      </w:r>
                      <w:r>
                        <w:fldChar w:fldCharType="end"/>
                      </w:r>
                      <w:bookmarkEnd w:id="166"/>
                      <w:r>
                        <w:t xml:space="preserve"> - </w:t>
                      </w:r>
                      <w:r w:rsidRPr="007642E6">
                        <w:t>ESQUEMA DE SINCRONIZAÇÃO DE DADOS 1</w:t>
                      </w:r>
                      <w:bookmarkEnd w:id="167"/>
                    </w:p>
                  </w:txbxContent>
                </v:textbox>
                <w10:wrap type="topAndBottom"/>
              </v:shape>
            </w:pict>
          </mc:Fallback>
        </mc:AlternateContent>
      </w:r>
      <w:r w:rsidRPr="00D20E40">
        <w:rPr>
          <w:noProof/>
        </w:rPr>
        <w:drawing>
          <wp:anchor distT="360045" distB="360045" distL="114300" distR="114300" simplePos="0" relativeHeight="251652608" behindDoc="0" locked="0" layoutInCell="1" allowOverlap="1">
            <wp:simplePos x="0" y="0"/>
            <wp:positionH relativeFrom="margin">
              <wp:posOffset>772160</wp:posOffset>
            </wp:positionH>
            <wp:positionV relativeFrom="paragraph">
              <wp:posOffset>2380810</wp:posOffset>
            </wp:positionV>
            <wp:extent cx="4215130" cy="2109470"/>
            <wp:effectExtent l="0" t="0" r="127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 a partir do sincere.png"/>
                    <pic:cNvPicPr/>
                  </pic:nvPicPr>
                  <pic:blipFill>
                    <a:blip r:embed="rId75">
                      <a:extLst>
                        <a:ext uri="{28A0092B-C50C-407E-A947-70E740481C1C}">
                          <a14:useLocalDpi xmlns:a14="http://schemas.microsoft.com/office/drawing/2010/main" val="0"/>
                        </a:ext>
                      </a:extLst>
                    </a:blip>
                    <a:stretch>
                      <a:fillRect/>
                    </a:stretch>
                  </pic:blipFill>
                  <pic:spPr>
                    <a:xfrm>
                      <a:off x="0" y="0"/>
                      <a:ext cx="4215130" cy="2109470"/>
                    </a:xfrm>
                    <a:prstGeom prst="rect">
                      <a:avLst/>
                    </a:prstGeom>
                  </pic:spPr>
                </pic:pic>
              </a:graphicData>
            </a:graphic>
            <wp14:sizeRelH relativeFrom="page">
              <wp14:pctWidth>0</wp14:pctWidth>
            </wp14:sizeRelH>
            <wp14:sizeRelV relativeFrom="page">
              <wp14:pctHeight>0</wp14:pctHeight>
            </wp14:sizeRelV>
          </wp:anchor>
        </w:drawing>
      </w:r>
      <w:r w:rsidR="00C844BE" w:rsidRPr="00D20E40">
        <w:t>Na primeira abordagem, seria o sistema SINCRO a contactar com o SINCRO Mobile aquando da alteração de algum dado relevante para este segundo sistema, o que implicaria a comunicação entre as interfaces de interação dos dois sistemas, e também seria acrescida a responsabilidade de notificar o SINCRO Mobile da modificação de dados. A principal vantagem desta solução seria o facto de a base de dados local ser atualizada assim que os dados fossem efetivamente modificados, evitando que os dados estivessem desatualizados para o utilizador.</w:t>
      </w:r>
      <w:r w:rsidR="002E3347" w:rsidRPr="00D20E40">
        <w:t xml:space="preserve"> A </w:t>
      </w:r>
      <w:r>
        <w:fldChar w:fldCharType="begin"/>
      </w:r>
      <w:r>
        <w:instrText xml:space="preserve"> REF _Ref523940186 \h </w:instrText>
      </w:r>
      <w:r>
        <w:fldChar w:fldCharType="separate"/>
      </w:r>
      <w:r>
        <w:t xml:space="preserve">Figura </w:t>
      </w:r>
      <w:r>
        <w:rPr>
          <w:noProof/>
        </w:rPr>
        <w:t>25</w:t>
      </w:r>
      <w:r>
        <w:fldChar w:fldCharType="end"/>
      </w:r>
      <w:r w:rsidR="002E3347" w:rsidRPr="00D20E40">
        <w:t xml:space="preserve"> apresenta o esquema de sincronização proposto pela primeira abordagem.</w:t>
      </w:r>
    </w:p>
    <w:p w:rsidR="001B24CE" w:rsidRPr="00D20E40" w:rsidRDefault="001B24CE" w:rsidP="00AD2F2A"/>
    <w:p w:rsidR="00065FA0" w:rsidRDefault="00C844BE" w:rsidP="00AD2F2A">
      <w:r w:rsidRPr="00D20E40">
        <w:t xml:space="preserve">Na segunda abordagem, o sistema de persistência de dados do SINCRO Mobile seria modificado para suportar um novo campo que representaria a data da última sincronização com </w:t>
      </w:r>
      <w:r w:rsidRPr="00D20E40">
        <w:lastRenderedPageBreak/>
        <w:t xml:space="preserve">o sistema SINCRO. Assim periodicamente seria efetuada uma pesquisa para novos dados, tendo por base a data da última atualização desses mesmos dados. Assim, o SINCRO faria a verificação da data de atualização e caso os dados tivessem uma modificação posterior a essa data, seriam enviados novamente, sendo que se os dados não fossem alterados era apenas enviada uma mensagem a refletir a não modificação destes mesmos. A desvantagem desta solução seria o facto de possivelmente existirem muitas pesquisas em que nenhuma alteração seria registada, mas ainda assim o período de atualização dos dados poderia facilmente ser ajustado para uma melhor gestão dos pedidos consoante a média do intervalo de tempo em que </w:t>
      </w:r>
      <w:r w:rsidR="001B24CE">
        <w:rPr>
          <w:noProof/>
        </w:rPr>
        <mc:AlternateContent>
          <mc:Choice Requires="wps">
            <w:drawing>
              <wp:anchor distT="0" distB="0" distL="114300" distR="114300" simplePos="0" relativeHeight="251682304" behindDoc="0" locked="0" layoutInCell="1" allowOverlap="1" wp14:anchorId="41FF734B" wp14:editId="7FF6D278">
                <wp:simplePos x="0" y="0"/>
                <wp:positionH relativeFrom="column">
                  <wp:posOffset>840740</wp:posOffset>
                </wp:positionH>
                <wp:positionV relativeFrom="paragraph">
                  <wp:posOffset>5264150</wp:posOffset>
                </wp:positionV>
                <wp:extent cx="4078605" cy="635"/>
                <wp:effectExtent l="0" t="0" r="0" b="12065"/>
                <wp:wrapTopAndBottom/>
                <wp:docPr id="85" name="Caixa de Texto 85"/>
                <wp:cNvGraphicFramePr/>
                <a:graphic xmlns:a="http://schemas.openxmlformats.org/drawingml/2006/main">
                  <a:graphicData uri="http://schemas.microsoft.com/office/word/2010/wordprocessingShape">
                    <wps:wsp>
                      <wps:cNvSpPr txBox="1"/>
                      <wps:spPr>
                        <a:xfrm>
                          <a:off x="0" y="0"/>
                          <a:ext cx="4078605" cy="635"/>
                        </a:xfrm>
                        <a:prstGeom prst="rect">
                          <a:avLst/>
                        </a:prstGeom>
                        <a:solidFill>
                          <a:prstClr val="white"/>
                        </a:solidFill>
                        <a:ln>
                          <a:noFill/>
                        </a:ln>
                      </wps:spPr>
                      <wps:txbx>
                        <w:txbxContent>
                          <w:p w:rsidR="00064AC0" w:rsidRPr="00567629" w:rsidRDefault="00064AC0" w:rsidP="001B24CE">
                            <w:pPr>
                              <w:pStyle w:val="Legenda"/>
                              <w:jc w:val="center"/>
                              <w:rPr>
                                <w:szCs w:val="20"/>
                              </w:rPr>
                            </w:pPr>
                            <w:bookmarkStart w:id="168" w:name="_Ref523940333"/>
                            <w:bookmarkStart w:id="169" w:name="_Toc523954519"/>
                            <w:r>
                              <w:t xml:space="preserve">Figura </w:t>
                            </w:r>
                            <w:r>
                              <w:fldChar w:fldCharType="begin"/>
                            </w:r>
                            <w:r>
                              <w:instrText xml:space="preserve"> SEQ Figura \* ARABIC </w:instrText>
                            </w:r>
                            <w:r>
                              <w:fldChar w:fldCharType="separate"/>
                            </w:r>
                            <w:r w:rsidR="00C931C2">
                              <w:rPr>
                                <w:noProof/>
                              </w:rPr>
                              <w:t>26</w:t>
                            </w:r>
                            <w:r>
                              <w:fldChar w:fldCharType="end"/>
                            </w:r>
                            <w:bookmarkEnd w:id="168"/>
                            <w:r>
                              <w:t xml:space="preserve"> - </w:t>
                            </w:r>
                            <w:r w:rsidRPr="00B40A1D">
                              <w:t>ESQ</w:t>
                            </w:r>
                            <w:r>
                              <w:t>UEMA DE SINCRONIZAÇÃO DE DADOS 2</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734B" id="Caixa de Texto 85" o:spid="_x0000_s1051" type="#_x0000_t202" style="position:absolute;left:0;text-align:left;margin-left:66.2pt;margin-top:414.5pt;width:321.1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" stroked="f">
                <v:textbox style="mso-fit-shape-to-text:t" inset="0,0,0,0">
                  <w:txbxContent>
                    <w:p w:rsidR="00064AC0" w:rsidRPr="00567629" w:rsidRDefault="00064AC0" w:rsidP="001B24CE">
                      <w:pPr>
                        <w:pStyle w:val="Legenda"/>
                        <w:jc w:val="center"/>
                        <w:rPr>
                          <w:szCs w:val="20"/>
                        </w:rPr>
                      </w:pPr>
                      <w:bookmarkStart w:id="170" w:name="_Ref523940333"/>
                      <w:bookmarkStart w:id="171" w:name="_Toc523954519"/>
                      <w:r>
                        <w:t xml:space="preserve">Figura </w:t>
                      </w:r>
                      <w:r>
                        <w:fldChar w:fldCharType="begin"/>
                      </w:r>
                      <w:r>
                        <w:instrText xml:space="preserve"> SEQ Figura \* ARABIC </w:instrText>
                      </w:r>
                      <w:r>
                        <w:fldChar w:fldCharType="separate"/>
                      </w:r>
                      <w:r w:rsidR="00C931C2">
                        <w:rPr>
                          <w:noProof/>
                        </w:rPr>
                        <w:t>26</w:t>
                      </w:r>
                      <w:r>
                        <w:fldChar w:fldCharType="end"/>
                      </w:r>
                      <w:bookmarkEnd w:id="170"/>
                      <w:r>
                        <w:t xml:space="preserve"> - </w:t>
                      </w:r>
                      <w:r w:rsidRPr="00B40A1D">
                        <w:t>ESQ</w:t>
                      </w:r>
                      <w:r>
                        <w:t>UEMA DE SINCRONIZAÇÃO DE DADOS 2</w:t>
                      </w:r>
                      <w:bookmarkEnd w:id="171"/>
                    </w:p>
                  </w:txbxContent>
                </v:textbox>
                <w10:wrap type="topAndBottom"/>
              </v:shape>
            </w:pict>
          </mc:Fallback>
        </mc:AlternateContent>
      </w:r>
      <w:r w:rsidR="001B24CE" w:rsidRPr="00D20E40">
        <w:rPr>
          <w:noProof/>
        </w:rPr>
        <w:drawing>
          <wp:anchor distT="360045" distB="360045" distL="114300" distR="114300" simplePos="0" relativeHeight="251653632" behindDoc="0" locked="0" layoutInCell="1" allowOverlap="1">
            <wp:simplePos x="0" y="0"/>
            <wp:positionH relativeFrom="margin">
              <wp:posOffset>840740</wp:posOffset>
            </wp:positionH>
            <wp:positionV relativeFrom="paragraph">
              <wp:posOffset>2903220</wp:posOffset>
            </wp:positionV>
            <wp:extent cx="4078605" cy="2303780"/>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X.png"/>
                    <pic:cNvPicPr/>
                  </pic:nvPicPr>
                  <pic:blipFill>
                    <a:blip r:embed="rId76">
                      <a:extLst>
                        <a:ext uri="{28A0092B-C50C-407E-A947-70E740481C1C}">
                          <a14:useLocalDpi xmlns:a14="http://schemas.microsoft.com/office/drawing/2010/main" val="0"/>
                        </a:ext>
                      </a:extLst>
                    </a:blip>
                    <a:stretch>
                      <a:fillRect/>
                    </a:stretch>
                  </pic:blipFill>
                  <pic:spPr>
                    <a:xfrm>
                      <a:off x="0" y="0"/>
                      <a:ext cx="4078605" cy="2303780"/>
                    </a:xfrm>
                    <a:prstGeom prst="rect">
                      <a:avLst/>
                    </a:prstGeom>
                  </pic:spPr>
                </pic:pic>
              </a:graphicData>
            </a:graphic>
            <wp14:sizeRelH relativeFrom="page">
              <wp14:pctWidth>0</wp14:pctWidth>
            </wp14:sizeRelH>
            <wp14:sizeRelV relativeFrom="page">
              <wp14:pctHeight>0</wp14:pctHeight>
            </wp14:sizeRelV>
          </wp:anchor>
        </w:drawing>
      </w:r>
      <w:r w:rsidRPr="00D20E40">
        <w:t>nenhuma modificação estava a ser realizada.</w:t>
      </w:r>
      <w:r w:rsidR="001851DD" w:rsidRPr="00D20E40">
        <w:t xml:space="preserve"> O seguinte esquema,</w:t>
      </w:r>
      <w:r w:rsidR="001B24CE">
        <w:t xml:space="preserve"> </w:t>
      </w:r>
      <w:r w:rsidR="001B24CE">
        <w:fldChar w:fldCharType="begin"/>
      </w:r>
      <w:r w:rsidR="001B24CE">
        <w:instrText xml:space="preserve"> REF _Ref523940333 \h </w:instrText>
      </w:r>
      <w:r w:rsidR="001B24CE">
        <w:fldChar w:fldCharType="separate"/>
      </w:r>
      <w:r w:rsidR="001B24CE">
        <w:t xml:space="preserve">Figura </w:t>
      </w:r>
      <w:r w:rsidR="001B24CE">
        <w:rPr>
          <w:noProof/>
        </w:rPr>
        <w:t>26</w:t>
      </w:r>
      <w:r w:rsidR="001B24CE">
        <w:fldChar w:fldCharType="end"/>
      </w:r>
      <w:r w:rsidR="001851DD" w:rsidRPr="00D20E40">
        <w:t xml:space="preserve">, contém os passos de sincronização presentes na segunda abordagem. </w:t>
      </w:r>
    </w:p>
    <w:p w:rsidR="00C918A4" w:rsidRPr="00D20E40" w:rsidRDefault="00C918A4" w:rsidP="00AD2F2A"/>
    <w:p w:rsidR="00C844BE" w:rsidRPr="00D20E40" w:rsidRDefault="00C844BE" w:rsidP="00AD2F2A">
      <w:r w:rsidRPr="00D20E40">
        <w:t>A terceira e última abordagem é a menos intrusiva, no sentido em que nenhuma alteração seria necessário realizar para por em prática a dita solução. No caso particular desta abordagem, os dados locais seriam atualizados aquando da pesquisa de veículos do utilizador. A vantagem desta solução é que não é realizado nenhum pedido extra para a obtenção dos dados atualizados, já que para obter todos os veículos do utilizador é sempre necessário realizar o pedido ao SINCRO (salvo se o utilizador tiver subscrito todos os seus veículos na aplicação), e por isso seria facilmente possível atualizar os dados locais dos veículos subscritos. A principal desvantagem desta solução é o facto do utilizador possivelmente não verificar a sua lista de veículos regularmente e então os dados não serem atualizados.</w:t>
      </w:r>
      <w:r w:rsidR="000E462F" w:rsidRPr="00D20E40">
        <w:t xml:space="preserve"> Na </w:t>
      </w:r>
      <w:r w:rsidR="00D71984">
        <w:fldChar w:fldCharType="begin"/>
      </w:r>
      <w:r w:rsidR="00D71984">
        <w:instrText xml:space="preserve"> REF _Ref523940386 \h </w:instrText>
      </w:r>
      <w:r w:rsidR="00D71984">
        <w:fldChar w:fldCharType="separate"/>
      </w:r>
      <w:r w:rsidR="00D71984">
        <w:t xml:space="preserve">Figura </w:t>
      </w:r>
      <w:r w:rsidR="00D71984">
        <w:rPr>
          <w:noProof/>
        </w:rPr>
        <w:t>27</w:t>
      </w:r>
      <w:r w:rsidR="00D71984">
        <w:fldChar w:fldCharType="end"/>
      </w:r>
      <w:r w:rsidR="00D71984">
        <w:t xml:space="preserve"> </w:t>
      </w:r>
      <w:r w:rsidR="000E462F" w:rsidRPr="00D20E40">
        <w:t>é exibido o esquema de sincronização de dados descritos na terceira abordagem.</w:t>
      </w:r>
    </w:p>
    <w:p w:rsidR="00C844BE" w:rsidRPr="00D20E40" w:rsidRDefault="00C844BE" w:rsidP="00AD2F2A"/>
    <w:p w:rsidR="00F375F6" w:rsidRPr="00D20E40" w:rsidRDefault="00D71984" w:rsidP="00526FEE">
      <w:r>
        <w:rPr>
          <w:noProof/>
        </w:rPr>
        <w:lastRenderedPageBreak/>
        <mc:AlternateContent>
          <mc:Choice Requires="wps">
            <w:drawing>
              <wp:anchor distT="0" distB="0" distL="114300" distR="114300" simplePos="0" relativeHeight="251683328" behindDoc="0" locked="0" layoutInCell="1" allowOverlap="1" wp14:anchorId="55F361E1" wp14:editId="74FECEF3">
                <wp:simplePos x="0" y="0"/>
                <wp:positionH relativeFrom="column">
                  <wp:posOffset>817245</wp:posOffset>
                </wp:positionH>
                <wp:positionV relativeFrom="paragraph">
                  <wp:posOffset>2277745</wp:posOffset>
                </wp:positionV>
                <wp:extent cx="4125595" cy="635"/>
                <wp:effectExtent l="0" t="0" r="1905" b="12065"/>
                <wp:wrapTopAndBottom/>
                <wp:docPr id="86" name="Caixa de Texto 86"/>
                <wp:cNvGraphicFramePr/>
                <a:graphic xmlns:a="http://schemas.openxmlformats.org/drawingml/2006/main">
                  <a:graphicData uri="http://schemas.microsoft.com/office/word/2010/wordprocessingShape">
                    <wps:wsp>
                      <wps:cNvSpPr txBox="1"/>
                      <wps:spPr>
                        <a:xfrm>
                          <a:off x="0" y="0"/>
                          <a:ext cx="4125595" cy="635"/>
                        </a:xfrm>
                        <a:prstGeom prst="rect">
                          <a:avLst/>
                        </a:prstGeom>
                        <a:solidFill>
                          <a:prstClr val="white"/>
                        </a:solidFill>
                        <a:ln>
                          <a:noFill/>
                        </a:ln>
                      </wps:spPr>
                      <wps:txbx>
                        <w:txbxContent>
                          <w:p w:rsidR="00064AC0" w:rsidRPr="00257F17" w:rsidRDefault="00064AC0" w:rsidP="00D71984">
                            <w:pPr>
                              <w:pStyle w:val="Legenda"/>
                              <w:jc w:val="center"/>
                              <w:rPr>
                                <w:noProof/>
                                <w:szCs w:val="20"/>
                              </w:rPr>
                            </w:pPr>
                            <w:bookmarkStart w:id="172" w:name="_Ref523940386"/>
                            <w:bookmarkStart w:id="173" w:name="_Toc523954520"/>
                            <w:r>
                              <w:t xml:space="preserve">Figura </w:t>
                            </w:r>
                            <w:r>
                              <w:fldChar w:fldCharType="begin"/>
                            </w:r>
                            <w:r>
                              <w:instrText xml:space="preserve"> SEQ Figura \* ARABIC </w:instrText>
                            </w:r>
                            <w:r>
                              <w:fldChar w:fldCharType="separate"/>
                            </w:r>
                            <w:r w:rsidR="00C931C2">
                              <w:rPr>
                                <w:noProof/>
                              </w:rPr>
                              <w:t>27</w:t>
                            </w:r>
                            <w:r>
                              <w:fldChar w:fldCharType="end"/>
                            </w:r>
                            <w:bookmarkEnd w:id="172"/>
                            <w:r>
                              <w:t xml:space="preserve"> - </w:t>
                            </w:r>
                            <w:r w:rsidRPr="0066078B">
                              <w:t>ESQ</w:t>
                            </w:r>
                            <w:r>
                              <w:t>UEMA DE SINCRONIZAÇÃO DE DADOS 3</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361E1" id="Caixa de Texto 86" o:spid="_x0000_s1052" type="#_x0000_t202" style="position:absolute;left:0;text-align:left;margin-left:64.35pt;margin-top:179.35pt;width:324.8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" stroked="f">
                <v:textbox style="mso-fit-shape-to-text:t" inset="0,0,0,0">
                  <w:txbxContent>
                    <w:p w:rsidR="00064AC0" w:rsidRPr="00257F17" w:rsidRDefault="00064AC0" w:rsidP="00D71984">
                      <w:pPr>
                        <w:pStyle w:val="Legenda"/>
                        <w:jc w:val="center"/>
                        <w:rPr>
                          <w:noProof/>
                          <w:szCs w:val="20"/>
                        </w:rPr>
                      </w:pPr>
                      <w:bookmarkStart w:id="174" w:name="_Ref523940386"/>
                      <w:bookmarkStart w:id="175" w:name="_Toc523954520"/>
                      <w:r>
                        <w:t xml:space="preserve">Figura </w:t>
                      </w:r>
                      <w:r>
                        <w:fldChar w:fldCharType="begin"/>
                      </w:r>
                      <w:r>
                        <w:instrText xml:space="preserve"> SEQ Figura \* ARABIC </w:instrText>
                      </w:r>
                      <w:r>
                        <w:fldChar w:fldCharType="separate"/>
                      </w:r>
                      <w:r w:rsidR="00C931C2">
                        <w:rPr>
                          <w:noProof/>
                        </w:rPr>
                        <w:t>27</w:t>
                      </w:r>
                      <w:r>
                        <w:fldChar w:fldCharType="end"/>
                      </w:r>
                      <w:bookmarkEnd w:id="174"/>
                      <w:r>
                        <w:t xml:space="preserve"> - </w:t>
                      </w:r>
                      <w:r w:rsidRPr="0066078B">
                        <w:t>ESQ</w:t>
                      </w:r>
                      <w:r>
                        <w:t>UEMA DE SINCRONIZAÇÃO DE DADOS 3</w:t>
                      </w:r>
                      <w:bookmarkEnd w:id="175"/>
                    </w:p>
                  </w:txbxContent>
                </v:textbox>
                <w10:wrap type="topAndBottom"/>
              </v:shape>
            </w:pict>
          </mc:Fallback>
        </mc:AlternateContent>
      </w:r>
      <w:r w:rsidRPr="00D20E40">
        <w:rPr>
          <w:noProof/>
        </w:rPr>
        <w:drawing>
          <wp:anchor distT="360045" distB="360045" distL="114300" distR="114300" simplePos="0" relativeHeight="251654656" behindDoc="0" locked="0" layoutInCell="1" allowOverlap="1">
            <wp:simplePos x="0" y="0"/>
            <wp:positionH relativeFrom="margin">
              <wp:posOffset>817729</wp:posOffset>
            </wp:positionH>
            <wp:positionV relativeFrom="paragraph">
              <wp:posOffset>196</wp:posOffset>
            </wp:positionV>
            <wp:extent cx="4125600" cy="2221200"/>
            <wp:effectExtent l="0" t="0" r="1905" b="190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na obtenção de veiculos.png"/>
                    <pic:cNvPicPr/>
                  </pic:nvPicPr>
                  <pic:blipFill>
                    <a:blip r:embed="rId77">
                      <a:extLst>
                        <a:ext uri="{28A0092B-C50C-407E-A947-70E740481C1C}">
                          <a14:useLocalDpi xmlns:a14="http://schemas.microsoft.com/office/drawing/2010/main" val="0"/>
                        </a:ext>
                      </a:extLst>
                    </a:blip>
                    <a:stretch>
                      <a:fillRect/>
                    </a:stretch>
                  </pic:blipFill>
                  <pic:spPr>
                    <a:xfrm>
                      <a:off x="0" y="0"/>
                      <a:ext cx="4125600" cy="2221200"/>
                    </a:xfrm>
                    <a:prstGeom prst="rect">
                      <a:avLst/>
                    </a:prstGeom>
                  </pic:spPr>
                </pic:pic>
              </a:graphicData>
            </a:graphic>
            <wp14:sizeRelH relativeFrom="page">
              <wp14:pctWidth>0</wp14:pctWidth>
            </wp14:sizeRelH>
            <wp14:sizeRelV relativeFrom="page">
              <wp14:pctHeight>0</wp14:pctHeight>
            </wp14:sizeRelV>
          </wp:anchor>
        </w:drawing>
      </w:r>
    </w:p>
    <w:p w:rsidR="00065FA0" w:rsidRDefault="00312766" w:rsidP="00065FA0">
      <w:pPr>
        <w:pStyle w:val="Cabealho2"/>
        <w:numPr>
          <w:ilvl w:val="1"/>
          <w:numId w:val="9"/>
        </w:numPr>
      </w:pPr>
      <w:bookmarkStart w:id="176" w:name="_Toc523954745"/>
      <w:r w:rsidRPr="00D20E40">
        <w:t>Modelo de Dados</w:t>
      </w:r>
      <w:bookmarkEnd w:id="176"/>
    </w:p>
    <w:p w:rsidR="00656C82" w:rsidRPr="00656C82" w:rsidRDefault="00656C82" w:rsidP="00656C82"/>
    <w:p w:rsidR="00961640" w:rsidRPr="00D20E40" w:rsidRDefault="00134113" w:rsidP="00312766">
      <w:r>
        <w:rPr>
          <w:noProof/>
        </w:rPr>
        <mc:AlternateContent>
          <mc:Choice Requires="wps">
            <w:drawing>
              <wp:anchor distT="0" distB="0" distL="114300" distR="114300" simplePos="0" relativeHeight="251685376" behindDoc="0" locked="0" layoutInCell="1" allowOverlap="1" wp14:anchorId="6B20AFF1" wp14:editId="600A9E52">
                <wp:simplePos x="0" y="0"/>
                <wp:positionH relativeFrom="column">
                  <wp:posOffset>-2540</wp:posOffset>
                </wp:positionH>
                <wp:positionV relativeFrom="paragraph">
                  <wp:posOffset>5153660</wp:posOffset>
                </wp:positionV>
                <wp:extent cx="5759450" cy="635"/>
                <wp:effectExtent l="0" t="0" r="6350" b="12065"/>
                <wp:wrapTopAndBottom/>
                <wp:docPr id="88" name="Caixa de Texto 8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064AC0" w:rsidRPr="006B23C1" w:rsidRDefault="00064AC0" w:rsidP="00134113">
                            <w:pPr>
                              <w:pStyle w:val="Legenda"/>
                              <w:jc w:val="center"/>
                              <w:rPr>
                                <w:noProof/>
                                <w:szCs w:val="20"/>
                              </w:rPr>
                            </w:pPr>
                            <w:bookmarkStart w:id="177" w:name="_Toc523954521"/>
                            <w:r>
                              <w:t xml:space="preserve">Figura </w:t>
                            </w:r>
                            <w:r>
                              <w:fldChar w:fldCharType="begin"/>
                            </w:r>
                            <w:r>
                              <w:instrText xml:space="preserve"> SEQ Figura \* ARABIC </w:instrText>
                            </w:r>
                            <w:r>
                              <w:fldChar w:fldCharType="separate"/>
                            </w:r>
                            <w:r w:rsidR="00C931C2">
                              <w:rPr>
                                <w:noProof/>
                              </w:rPr>
                              <w:t>28</w:t>
                            </w:r>
                            <w:r>
                              <w:fldChar w:fldCharType="end"/>
                            </w:r>
                            <w:r>
                              <w:t xml:space="preserve"> - ESQUEMA DA BASE DE DADOS DO SINCRO MOBILE</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0AFF1" id="Caixa de Texto 88" o:spid="_x0000_s1053" type="#_x0000_t202" style="position:absolute;left:0;text-align:left;margin-left:-.2pt;margin-top:405.8pt;width:453.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" stroked="f">
                <v:textbox style="mso-fit-shape-to-text:t" inset="0,0,0,0">
                  <w:txbxContent>
                    <w:p w:rsidR="00064AC0" w:rsidRPr="006B23C1" w:rsidRDefault="00064AC0" w:rsidP="00134113">
                      <w:pPr>
                        <w:pStyle w:val="Legenda"/>
                        <w:jc w:val="center"/>
                        <w:rPr>
                          <w:noProof/>
                          <w:szCs w:val="20"/>
                        </w:rPr>
                      </w:pPr>
                      <w:bookmarkStart w:id="178" w:name="_Toc523954521"/>
                      <w:r>
                        <w:t xml:space="preserve">Figura </w:t>
                      </w:r>
                      <w:r>
                        <w:fldChar w:fldCharType="begin"/>
                      </w:r>
                      <w:r>
                        <w:instrText xml:space="preserve"> SEQ Figura \* ARABIC </w:instrText>
                      </w:r>
                      <w:r>
                        <w:fldChar w:fldCharType="separate"/>
                      </w:r>
                      <w:r w:rsidR="00C931C2">
                        <w:rPr>
                          <w:noProof/>
                        </w:rPr>
                        <w:t>28</w:t>
                      </w:r>
                      <w:r>
                        <w:fldChar w:fldCharType="end"/>
                      </w:r>
                      <w:r>
                        <w:t xml:space="preserve"> - ESQUEMA DA BASE DE DADOS DO SINCRO MOBILE</w:t>
                      </w:r>
                      <w:bookmarkEnd w:id="178"/>
                    </w:p>
                  </w:txbxContent>
                </v:textbox>
                <w10:wrap type="topAndBottom"/>
              </v:shape>
            </w:pict>
          </mc:Fallback>
        </mc:AlternateContent>
      </w:r>
      <w:r>
        <w:rPr>
          <w:noProof/>
        </w:rPr>
        <w:drawing>
          <wp:anchor distT="360045" distB="360045" distL="114300" distR="114300" simplePos="0" relativeHeight="251684352" behindDoc="0" locked="0" layoutInCell="1" allowOverlap="1" wp14:anchorId="62AF8EB9">
            <wp:simplePos x="0" y="0"/>
            <wp:positionH relativeFrom="margin">
              <wp:align>center</wp:align>
            </wp:positionH>
            <wp:positionV relativeFrom="paragraph">
              <wp:posOffset>1079500</wp:posOffset>
            </wp:positionV>
            <wp:extent cx="5759450" cy="4017010"/>
            <wp:effectExtent l="0" t="0" r="6350" b="0"/>
            <wp:wrapTopAndBottom/>
            <wp:docPr id="87" name="Gráfico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hema.svg"/>
                    <pic:cNvPicPr/>
                  </pic:nvPicPr>
                  <pic:blipFill rotWithShape="1">
                    <a:blip r:embed="rId78" cstate="print">
                      <a:extLst>
                        <a:ext uri="{28A0092B-C50C-407E-A947-70E740481C1C}">
                          <a14:useLocalDpi xmlns:a14="http://schemas.microsoft.com/office/drawing/2010/main" val="0"/>
                        </a:ext>
                        <a:ext uri="{96DAC541-7B7A-43D3-8B79-37D633B846F1}">
                          <asvg:svgBlip xmlns:asvg="http://schemas.microsoft.com/office/drawing/2016/SVG/main" r:embed="rId79"/>
                        </a:ext>
                      </a:extLst>
                    </a:blip>
                    <a:srcRect l="1568" r="4967" b="51295"/>
                    <a:stretch/>
                  </pic:blipFill>
                  <pic:spPr bwMode="auto">
                    <a:xfrm>
                      <a:off x="0" y="0"/>
                      <a:ext cx="5759450" cy="401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2766" w:rsidRPr="00D20E40">
        <w:t xml:space="preserve">De forma a garantir a consistência e segurança dos dados presentes no sistema informático SINCRO Mobile foi necessário conceber uma base de dados. A modelo de dados apresentado na </w:t>
      </w:r>
      <w:r w:rsidR="00F813AF" w:rsidRPr="00D20E40">
        <w:fldChar w:fldCharType="begin"/>
      </w:r>
      <w:r w:rsidR="00F813AF" w:rsidRPr="00D20E40">
        <w:instrText xml:space="preserve"> REF _Ref523855341 \h </w:instrText>
      </w:r>
      <w:r w:rsidR="00F813AF" w:rsidRPr="00D20E40">
        <w:fldChar w:fldCharType="separate"/>
      </w:r>
      <w:r w:rsidR="00F813AF" w:rsidRPr="00D20E40">
        <w:t xml:space="preserve">Figura </w:t>
      </w:r>
      <w:r w:rsidR="00F813AF" w:rsidRPr="00D20E40">
        <w:rPr>
          <w:noProof/>
        </w:rPr>
        <w:t>28</w:t>
      </w:r>
      <w:r w:rsidR="00F813AF" w:rsidRPr="00D20E40">
        <w:fldChar w:fldCharType="end"/>
      </w:r>
      <w:r w:rsidR="00F813AF" w:rsidRPr="00D20E40">
        <w:t xml:space="preserve"> </w:t>
      </w:r>
      <w:r w:rsidR="00312766" w:rsidRPr="00D20E40">
        <w:t>representa a base de dados conseguida.</w:t>
      </w:r>
      <w:r w:rsidRPr="00134113">
        <w:rPr>
          <w:noProof/>
        </w:rPr>
        <w:t xml:space="preserve"> </w:t>
      </w:r>
    </w:p>
    <w:p w:rsidR="00312766" w:rsidRPr="00D20E40" w:rsidRDefault="00312766" w:rsidP="00B04D00">
      <w:pPr>
        <w:pStyle w:val="Cabealho3"/>
        <w:numPr>
          <w:ilvl w:val="2"/>
          <w:numId w:val="9"/>
        </w:numPr>
      </w:pPr>
      <w:bookmarkStart w:id="179" w:name="_Toc523954746"/>
      <w:r w:rsidRPr="00D20E40">
        <w:lastRenderedPageBreak/>
        <w:t>Utilizador</w:t>
      </w:r>
      <w:bookmarkEnd w:id="179"/>
    </w:p>
    <w:p w:rsidR="00065FA0" w:rsidRPr="00D20E40" w:rsidRDefault="00065FA0" w:rsidP="00065FA0"/>
    <w:p w:rsidR="00312766" w:rsidRPr="00D20E40" w:rsidRDefault="00312766" w:rsidP="00312766">
      <w:r w:rsidRPr="00D20E40">
        <w:t xml:space="preserve">Esta tabela representa os dados e informação pessoal do utilizador. Na tabela irá constar o cartão de cidadão, nome, correio eletrónico e identificador do dispositivo móvel. O identificador do dispositivo móvel identifica o dispositivo móvel no qual o utilizador acedeu ao SINCRO Mobile, possibilitando notificações </w:t>
      </w:r>
      <w:r w:rsidRPr="00D20E40">
        <w:rPr>
          <w:i/>
        </w:rPr>
        <w:t>‘push’</w:t>
      </w:r>
      <w:r w:rsidRPr="00D20E40">
        <w:t>.</w:t>
      </w:r>
    </w:p>
    <w:p w:rsidR="00312766" w:rsidRPr="00D20E40" w:rsidRDefault="00312766" w:rsidP="00312766"/>
    <w:p w:rsidR="00312766" w:rsidRPr="00D20E40" w:rsidRDefault="00312766" w:rsidP="00B04D00">
      <w:pPr>
        <w:pStyle w:val="Cabealho3"/>
        <w:numPr>
          <w:ilvl w:val="2"/>
          <w:numId w:val="9"/>
        </w:numPr>
      </w:pPr>
      <w:bookmarkStart w:id="180" w:name="_Toc523954747"/>
      <w:r w:rsidRPr="00D20E40">
        <w:t>Veículo</w:t>
      </w:r>
      <w:bookmarkEnd w:id="180"/>
    </w:p>
    <w:p w:rsidR="00065FA0" w:rsidRPr="00D20E40" w:rsidRDefault="00065FA0" w:rsidP="00065FA0"/>
    <w:p w:rsidR="00312766" w:rsidRPr="00D20E40" w:rsidRDefault="00312766" w:rsidP="00312766">
      <w:r w:rsidRPr="00D20E40">
        <w:t>Na tabela veículo irá constar os dados dos veículos adicionados pelos utilizadores. Cada veículo é constituído pelas suas informações, tais como identificação do dono do veículo, data de registo, estado de delegação e subscrição. O estado de delegação foi criado com o propósito de indicar se o veículo se encontra delegado, não delegado ou aguardando resposta de pedido de delegação. Relativamente ao campo de subscrição, este verifica se o veículo se encontra subscrito.</w:t>
      </w:r>
    </w:p>
    <w:p w:rsidR="00312766" w:rsidRPr="00D20E40" w:rsidRDefault="00312766" w:rsidP="00312766"/>
    <w:p w:rsidR="00312766" w:rsidRPr="00D20E40" w:rsidRDefault="00312766" w:rsidP="00B04D00">
      <w:pPr>
        <w:pStyle w:val="Cabealho3"/>
        <w:numPr>
          <w:ilvl w:val="2"/>
          <w:numId w:val="9"/>
        </w:numPr>
      </w:pPr>
      <w:bookmarkStart w:id="181" w:name="_Toc523954748"/>
      <w:r w:rsidRPr="00D20E40">
        <w:t>Evento</w:t>
      </w:r>
      <w:bookmarkEnd w:id="181"/>
    </w:p>
    <w:p w:rsidR="00065FA0" w:rsidRPr="00D20E40" w:rsidRDefault="00065FA0" w:rsidP="00065FA0"/>
    <w:p w:rsidR="00312766" w:rsidRPr="00D20E40" w:rsidRDefault="00312766" w:rsidP="00312766">
      <w:r w:rsidRPr="00D20E40">
        <w:t>A tabela evento contém os eventos gerados pelo sistema SINCRO. Os eventos são definidos através dos campos matrícula do veículo, cartão de cidadão do condutor, data, latitude geográfica, longitude geográfica, localização e verificação. O campo verificação irá representar o estado do evento, podendo os mesmos estar em verificação ou já verificados.</w:t>
      </w:r>
    </w:p>
    <w:p w:rsidR="00312766" w:rsidRPr="00D20E40" w:rsidRDefault="00312766" w:rsidP="00312766"/>
    <w:p w:rsidR="00312766" w:rsidRPr="00D20E40" w:rsidRDefault="00312766" w:rsidP="00B04D00">
      <w:pPr>
        <w:pStyle w:val="Cabealho3"/>
        <w:numPr>
          <w:ilvl w:val="2"/>
          <w:numId w:val="9"/>
        </w:numPr>
      </w:pPr>
      <w:bookmarkStart w:id="182" w:name="_Toc523954749"/>
      <w:r w:rsidRPr="00D20E40">
        <w:t>Veículos Delegados</w:t>
      </w:r>
      <w:bookmarkEnd w:id="182"/>
    </w:p>
    <w:p w:rsidR="00065FA0" w:rsidRPr="00D20E40" w:rsidRDefault="00065FA0" w:rsidP="00065FA0"/>
    <w:p w:rsidR="00312766" w:rsidRPr="00D20E40" w:rsidRDefault="00312766" w:rsidP="00312766">
      <w:r w:rsidRPr="00D20E40">
        <w:t>Nesta tabela consta os veículos delegados. Desta forma contém a matrícula do veículo e o cartão de cidadão do utilizador ao qual o carro se encontra delegado no momento atual.</w:t>
      </w:r>
    </w:p>
    <w:p w:rsidR="00312766" w:rsidRPr="00D20E40" w:rsidRDefault="00312766" w:rsidP="00312766"/>
    <w:p w:rsidR="00312766" w:rsidRPr="00D20E40" w:rsidRDefault="00312766" w:rsidP="00B04D00">
      <w:pPr>
        <w:pStyle w:val="Cabealho3"/>
        <w:numPr>
          <w:ilvl w:val="2"/>
          <w:numId w:val="9"/>
        </w:numPr>
      </w:pPr>
      <w:bookmarkStart w:id="183" w:name="_Toc523954750"/>
      <w:r w:rsidRPr="00D20E40">
        <w:t>Pedidos de Delegação</w:t>
      </w:r>
      <w:bookmarkEnd w:id="183"/>
    </w:p>
    <w:p w:rsidR="00065FA0" w:rsidRPr="00D20E40" w:rsidRDefault="00065FA0" w:rsidP="00065FA0"/>
    <w:p w:rsidR="00B26B8C" w:rsidRPr="00D20E40" w:rsidRDefault="00312766" w:rsidP="00312766">
      <w:r w:rsidRPr="00D20E40">
        <w:t>A tabela Pedidos de Delegação foi concretizada com o propósito de armazenar os pedidos pendentes de delegação entre utilizadores. Consequentemente será necessário a existência dos campos matrícula do veículo a delegar, cartão de cidadão do dono da matrícula e o cartão de cidadão do utilizador ao qual o carro possivelmente irá ser delegados.</w:t>
      </w:r>
    </w:p>
    <w:p w:rsidR="00312766" w:rsidRPr="00D20E40" w:rsidRDefault="00312766" w:rsidP="00B04D00">
      <w:pPr>
        <w:pStyle w:val="Cabealho3"/>
        <w:numPr>
          <w:ilvl w:val="2"/>
          <w:numId w:val="9"/>
        </w:numPr>
      </w:pPr>
      <w:bookmarkStart w:id="184" w:name="_Toc523954751"/>
      <w:r w:rsidRPr="00D20E40">
        <w:lastRenderedPageBreak/>
        <w:t>Histórico</w:t>
      </w:r>
      <w:bookmarkEnd w:id="184"/>
    </w:p>
    <w:p w:rsidR="00065FA0" w:rsidRPr="00D20E40" w:rsidRDefault="00065FA0" w:rsidP="00065FA0"/>
    <w:p w:rsidR="00344869" w:rsidRPr="00D20E40" w:rsidRDefault="00312766" w:rsidP="00312766">
      <w:r w:rsidRPr="00D20E40">
        <w:t>Com o objetivo de armazenar o histórico de ações efetuadas pelo utilizador durante a utilização do SINCRO Mobile, foi concebida a tabela Histórico</w:t>
      </w:r>
      <w:r w:rsidR="004C2E04" w:rsidRPr="00D20E40">
        <w:t xml:space="preserve">. Cada ação é caracterizada pelo cartão de cidadão do utilizador, </w:t>
      </w:r>
      <w:r w:rsidRPr="00D20E40">
        <w:t>uma data, uma matrícula do veículo</w:t>
      </w:r>
      <w:r w:rsidR="0096449D" w:rsidRPr="00D20E40">
        <w:t xml:space="preserve"> e </w:t>
      </w:r>
      <w:r w:rsidRPr="00D20E40">
        <w:t xml:space="preserve">um </w:t>
      </w:r>
      <w:r w:rsidR="00B43B54" w:rsidRPr="00D20E40">
        <w:rPr>
          <w:i/>
        </w:rPr>
        <w:t>state</w:t>
      </w:r>
      <w:r w:rsidRPr="00D20E40">
        <w:t xml:space="preserve">. O campo </w:t>
      </w:r>
      <w:r w:rsidR="00086E42" w:rsidRPr="00D20E40">
        <w:rPr>
          <w:i/>
        </w:rPr>
        <w:t>state</w:t>
      </w:r>
      <w:r w:rsidRPr="00D20E40">
        <w:t xml:space="preserve"> tem o propósito de </w:t>
      </w:r>
      <w:r w:rsidR="00B44C25" w:rsidRPr="00D20E40">
        <w:t xml:space="preserve">diferenciar os três tipos de </w:t>
      </w:r>
      <w:r w:rsidR="002261F8" w:rsidRPr="00D20E40">
        <w:t>ações</w:t>
      </w:r>
      <w:r w:rsidR="00B44C25" w:rsidRPr="00D20E40">
        <w:t xml:space="preserve"> que podem constar na tabela Histórico:</w:t>
      </w:r>
    </w:p>
    <w:p w:rsidR="00E14B6B" w:rsidRPr="00D20E40" w:rsidRDefault="00E14B6B" w:rsidP="00E14B6B">
      <w:pPr>
        <w:pStyle w:val="PargrafodaLista"/>
        <w:numPr>
          <w:ilvl w:val="0"/>
          <w:numId w:val="11"/>
        </w:numPr>
      </w:pPr>
      <w:r w:rsidRPr="00D20E40">
        <w:t>Pagamento</w:t>
      </w:r>
    </w:p>
    <w:p w:rsidR="00E14B6B" w:rsidRPr="00D20E40" w:rsidRDefault="00E14B6B" w:rsidP="00E14B6B">
      <w:pPr>
        <w:pStyle w:val="PargrafodaLista"/>
        <w:numPr>
          <w:ilvl w:val="0"/>
          <w:numId w:val="11"/>
        </w:numPr>
      </w:pPr>
      <w:r w:rsidRPr="00D20E40">
        <w:t>Aprovação de Delegação</w:t>
      </w:r>
    </w:p>
    <w:p w:rsidR="00E14B6B" w:rsidRDefault="00E14B6B" w:rsidP="00E14B6B">
      <w:pPr>
        <w:pStyle w:val="PargrafodaLista"/>
        <w:numPr>
          <w:ilvl w:val="0"/>
          <w:numId w:val="11"/>
        </w:numPr>
      </w:pPr>
      <w:r w:rsidRPr="00D20E40">
        <w:t>Cancelamento de Delegação</w:t>
      </w:r>
    </w:p>
    <w:p w:rsidR="00EA4346" w:rsidRDefault="00EA4346" w:rsidP="00EA4346">
      <w:pPr>
        <w:pStyle w:val="PargrafodaLista"/>
      </w:pPr>
    </w:p>
    <w:p w:rsidR="00EA4346" w:rsidRDefault="00EA4346" w:rsidP="00EA4346">
      <w:pPr>
        <w:pStyle w:val="PargrafodaLista"/>
      </w:pPr>
    </w:p>
    <w:p w:rsidR="00EA4346" w:rsidRDefault="00EA4346" w:rsidP="00EA4346">
      <w:pPr>
        <w:pStyle w:val="Cabealho2"/>
        <w:numPr>
          <w:ilvl w:val="1"/>
          <w:numId w:val="9"/>
        </w:numPr>
      </w:pPr>
      <w:r>
        <w:t xml:space="preserve"> </w:t>
      </w:r>
      <w:bookmarkStart w:id="185" w:name="_Toc523954752"/>
      <w:r>
        <w:t>Aplicação Móvel</w:t>
      </w:r>
      <w:bookmarkEnd w:id="185"/>
    </w:p>
    <w:p w:rsidR="00C931C2" w:rsidRDefault="00C931C2" w:rsidP="00C931C2">
      <w:r>
        <w:t>O componente da aplicação móvel é um dos componentes mais importantes do SINCRO Mobile, pois é a partir deste que o utilizador interage com o sistema.</w:t>
      </w:r>
    </w:p>
    <w:p w:rsidR="00C931C2" w:rsidRPr="00C931C2" w:rsidRDefault="00C931C2" w:rsidP="00C931C2">
      <w:r>
        <w:t xml:space="preserve">A tecnologia </w:t>
      </w:r>
      <w:r w:rsidRPr="00C931C2">
        <w:rPr>
          <w:i/>
        </w:rPr>
        <w:t xml:space="preserve">React Native </w:t>
      </w:r>
      <w:r>
        <w:t>permitiu a realização das duas versões deste componente (iOS e Android) com a partilha total de código. Por esta razão as versões ficaram idênticas em termos de aspeto com a exceção da apresentação de alguns botões, nativos aos sistemas operativos.</w:t>
      </w:r>
    </w:p>
    <w:p w:rsidR="00C931C2" w:rsidRDefault="00C931C2" w:rsidP="00C931C2">
      <w:r>
        <w:t>A aplicação oferece a possibilidade de um utilizador subscrever um veículo e assim poder verificar se tem algum evento. Ao verificar os detalhes do evento o utilizador poderá consultar a localização do LCV que emitiu esse evento.</w:t>
      </w:r>
    </w:p>
    <w:p w:rsidR="00C931C2" w:rsidRDefault="00C931C2" w:rsidP="00C931C2">
      <w:pPr>
        <w:pStyle w:val="Cabealho3"/>
        <w:numPr>
          <w:ilvl w:val="0"/>
          <w:numId w:val="0"/>
        </w:numPr>
      </w:pPr>
    </w:p>
    <w:p w:rsidR="00C931C2" w:rsidRDefault="00C931C2" w:rsidP="00C931C2">
      <w:pPr>
        <w:pStyle w:val="Cabealho3"/>
        <w:numPr>
          <w:ilvl w:val="0"/>
          <w:numId w:val="0"/>
        </w:numPr>
        <w:ind w:left="720"/>
      </w:pPr>
      <w:bookmarkStart w:id="186" w:name="_Toc523954753"/>
      <w:r>
        <w:t>3.3.1 Ecrãs da Aplicação</w:t>
      </w:r>
      <w:bookmarkEnd w:id="186"/>
    </w:p>
    <w:p w:rsidR="00C931C2" w:rsidRPr="00C931C2" w:rsidRDefault="00C931C2" w:rsidP="00C931C2">
      <w:r>
        <w:t>As próximas imagens remetem aos ecrãs da aplicação, sendo possível verificar as diferenças das versões de iOS e Android nalguns dos ecrãs.</w:t>
      </w:r>
    </w:p>
    <w:p w:rsidR="00C931C2" w:rsidRDefault="00C931C2" w:rsidP="00C931C2"/>
    <w:p w:rsidR="00C931C2" w:rsidRDefault="00C931C2" w:rsidP="00C931C2">
      <w:r>
        <w:t>Na figura 29 é possível verificar o registo da atividade recente do utilizador, na qual contam o registo de empréstimo de veículos, o registo de veículos delegados, e ainda um registo com os pagamentos de contraordenações. Ainda é possível que o utilizador verifique a existência de pedidos de empréstimo de veículos, ou seja, permite verificar e confirmar uma situação de empréstimo.</w:t>
      </w:r>
    </w:p>
    <w:p w:rsidR="00C931C2" w:rsidRPr="00C931C2" w:rsidRDefault="00C931C2" w:rsidP="00C931C2">
      <w:r>
        <w:t>Na figura 30 é apresentado o ecrã onde o utilizador inicia sessão no SINCRO Mobile.</w:t>
      </w:r>
    </w:p>
    <w:p w:rsidR="009F6170" w:rsidRDefault="00C931C2" w:rsidP="009F6170">
      <w:r>
        <w:rPr>
          <w:noProof/>
        </w:rPr>
        <w:lastRenderedPageBreak/>
        <mc:AlternateContent>
          <mc:Choice Requires="wps">
            <w:drawing>
              <wp:anchor distT="0" distB="0" distL="114300" distR="114300" simplePos="0" relativeHeight="251698688" behindDoc="0" locked="0" layoutInCell="1" allowOverlap="1" wp14:anchorId="659F731D" wp14:editId="310FFFF8">
                <wp:simplePos x="0" y="0"/>
                <wp:positionH relativeFrom="column">
                  <wp:posOffset>2706370</wp:posOffset>
                </wp:positionH>
                <wp:positionV relativeFrom="paragraph">
                  <wp:posOffset>4782185</wp:posOffset>
                </wp:positionV>
                <wp:extent cx="2538730" cy="635"/>
                <wp:effectExtent l="0" t="0" r="1270" b="2540"/>
                <wp:wrapTopAndBottom/>
                <wp:docPr id="36" name="Caixa de Texto 36"/>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rsidR="00C931C2" w:rsidRPr="00924B8B" w:rsidRDefault="00C931C2" w:rsidP="00C931C2">
                            <w:pPr>
                              <w:pStyle w:val="Legenda"/>
                              <w:rPr>
                                <w:noProof/>
                                <w:szCs w:val="20"/>
                              </w:rPr>
                            </w:pPr>
                            <w:bookmarkStart w:id="187" w:name="_Toc523954522"/>
                            <w:r>
                              <w:t>Figura 30 – ECRÃ DE PERFIL DO UTILIZADOR</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F731D" id="Caixa de Texto 36" o:spid="_x0000_s1054" type="#_x0000_t202" style="position:absolute;left:0;text-align:left;margin-left:213.1pt;margin-top:376.55pt;width:199.9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" stroked="f">
                <v:textbox style="mso-fit-shape-to-text:t" inset="0,0,0,0">
                  <w:txbxContent>
                    <w:p w:rsidR="00C931C2" w:rsidRPr="00924B8B" w:rsidRDefault="00C931C2" w:rsidP="00C931C2">
                      <w:pPr>
                        <w:pStyle w:val="Legenda"/>
                        <w:rPr>
                          <w:noProof/>
                          <w:szCs w:val="20"/>
                        </w:rPr>
                      </w:pPr>
                      <w:bookmarkStart w:id="188" w:name="_Toc523954522"/>
                      <w:r>
                        <w:t>Figura 30 – ECRÃ DE PERFIL DO UTILIZADOR</w:t>
                      </w:r>
                      <w:bookmarkEnd w:id="188"/>
                    </w:p>
                  </w:txbxContent>
                </v:textbox>
                <w10:wrap type="topAndBottom"/>
              </v:shape>
            </w:pict>
          </mc:Fallback>
        </mc:AlternateContent>
      </w:r>
      <w:r>
        <w:rPr>
          <w:noProof/>
        </w:rPr>
        <w:drawing>
          <wp:anchor distT="0" distB="0" distL="114300" distR="114300" simplePos="0" relativeHeight="251692544" behindDoc="0" locked="0" layoutInCell="1" allowOverlap="1">
            <wp:simplePos x="0" y="0"/>
            <wp:positionH relativeFrom="column">
              <wp:posOffset>2706370</wp:posOffset>
            </wp:positionH>
            <wp:positionV relativeFrom="paragraph">
              <wp:posOffset>609677</wp:posOffset>
            </wp:positionV>
            <wp:extent cx="2538730" cy="4115435"/>
            <wp:effectExtent l="0" t="0" r="127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ecrã 2018-09-05, às 20.45.19.png"/>
                    <pic:cNvPicPr/>
                  </pic:nvPicPr>
                  <pic:blipFill>
                    <a:blip r:embed="rId80">
                      <a:extLst>
                        <a:ext uri="{28A0092B-C50C-407E-A947-70E740481C1C}">
                          <a14:useLocalDpi xmlns:a14="http://schemas.microsoft.com/office/drawing/2010/main" val="0"/>
                        </a:ext>
                      </a:extLst>
                    </a:blip>
                    <a:stretch>
                      <a:fillRect/>
                    </a:stretch>
                  </pic:blipFill>
                  <pic:spPr>
                    <a:xfrm>
                      <a:off x="0" y="0"/>
                      <a:ext cx="2538730" cy="41154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0496" behindDoc="0" locked="0" layoutInCell="1" allowOverlap="1" wp14:anchorId="5095A6FE" wp14:editId="18344A2C">
                <wp:simplePos x="0" y="0"/>
                <wp:positionH relativeFrom="column">
                  <wp:posOffset>0</wp:posOffset>
                </wp:positionH>
                <wp:positionV relativeFrom="paragraph">
                  <wp:posOffset>4786630</wp:posOffset>
                </wp:positionV>
                <wp:extent cx="2228215" cy="635"/>
                <wp:effectExtent l="0" t="0" r="0" b="12065"/>
                <wp:wrapTopAndBottom/>
                <wp:docPr id="32" name="Caixa de Texto 32"/>
                <wp:cNvGraphicFramePr/>
                <a:graphic xmlns:a="http://schemas.openxmlformats.org/drawingml/2006/main">
                  <a:graphicData uri="http://schemas.microsoft.com/office/word/2010/wordprocessingShape">
                    <wps:wsp>
                      <wps:cNvSpPr txBox="1"/>
                      <wps:spPr>
                        <a:xfrm>
                          <a:off x="0" y="0"/>
                          <a:ext cx="2228215" cy="635"/>
                        </a:xfrm>
                        <a:prstGeom prst="rect">
                          <a:avLst/>
                        </a:prstGeom>
                        <a:solidFill>
                          <a:prstClr val="white"/>
                        </a:solidFill>
                        <a:ln>
                          <a:noFill/>
                        </a:ln>
                      </wps:spPr>
                      <wps:txbx>
                        <w:txbxContent>
                          <w:p w:rsidR="00C931C2" w:rsidRPr="00473C63" w:rsidRDefault="00C931C2" w:rsidP="00C931C2">
                            <w:pPr>
                              <w:pStyle w:val="Legenda"/>
                              <w:rPr>
                                <w:noProof/>
                                <w:szCs w:val="20"/>
                              </w:rPr>
                            </w:pPr>
                            <w:bookmarkStart w:id="189" w:name="_Toc523954523"/>
                            <w:r>
                              <w:t>Figura 29 – ECRÃ DE LOGIN</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5A6FE" id="Caixa de Texto 32" o:spid="_x0000_s1055" type="#_x0000_t202" style="position:absolute;left:0;text-align:left;margin-left:0;margin-top:376.9pt;width:175.45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" stroked="f">
                <v:textbox style="mso-fit-shape-to-text:t" inset="0,0,0,0">
                  <w:txbxContent>
                    <w:p w:rsidR="00C931C2" w:rsidRPr="00473C63" w:rsidRDefault="00C931C2" w:rsidP="00C931C2">
                      <w:pPr>
                        <w:pStyle w:val="Legenda"/>
                        <w:rPr>
                          <w:noProof/>
                          <w:szCs w:val="20"/>
                        </w:rPr>
                      </w:pPr>
                      <w:bookmarkStart w:id="190" w:name="_Toc523954523"/>
                      <w:r>
                        <w:t>Figura 29 – ECRÃ DE LOGIN</w:t>
                      </w:r>
                      <w:bookmarkEnd w:id="190"/>
                    </w:p>
                  </w:txbxContent>
                </v:textbox>
                <w10:wrap type="topAndBottom"/>
              </v:shape>
            </w:pict>
          </mc:Fallback>
        </mc:AlternateContent>
      </w:r>
      <w:r>
        <w:rPr>
          <w:noProof/>
        </w:rPr>
        <w:drawing>
          <wp:anchor distT="0" distB="0" distL="114300" distR="114300" simplePos="0" relativeHeight="251688448" behindDoc="0" locked="0" layoutInCell="1" allowOverlap="1" wp14:anchorId="3C3719F6" wp14:editId="28EBD905">
            <wp:simplePos x="0" y="0"/>
            <wp:positionH relativeFrom="column">
              <wp:posOffset>0</wp:posOffset>
            </wp:positionH>
            <wp:positionV relativeFrom="paragraph">
              <wp:posOffset>260350</wp:posOffset>
            </wp:positionV>
            <wp:extent cx="2228215" cy="4469130"/>
            <wp:effectExtent l="0" t="0" r="0" b="1270"/>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ecrã 2018-09-05, às 21.48.23.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228215" cy="4469130"/>
                    </a:xfrm>
                    <a:prstGeom prst="rect">
                      <a:avLst/>
                    </a:prstGeom>
                  </pic:spPr>
                </pic:pic>
              </a:graphicData>
            </a:graphic>
            <wp14:sizeRelH relativeFrom="page">
              <wp14:pctWidth>0</wp14:pctWidth>
            </wp14:sizeRelH>
            <wp14:sizeRelV relativeFrom="page">
              <wp14:pctHeight>0</wp14:pctHeight>
            </wp14:sizeRelV>
          </wp:anchor>
        </w:drawing>
      </w:r>
    </w:p>
    <w:p w:rsidR="009F6170" w:rsidRPr="009F6170" w:rsidRDefault="009F6170" w:rsidP="009F6170"/>
    <w:p w:rsidR="00C931C2" w:rsidRDefault="00C931C2" w:rsidP="00EA4346">
      <w:r>
        <w:t xml:space="preserve">A figura 31 representa o ecrã onde o utilizador pode subscrever os seus veículos, sendo apresentada uma lista onde é possível ver quais os veículos em seu nome. A lista com os veículos do utilizador é pedida através do simulador de matrículas, disponibilizado pelo sistema Simulador SINCRO. Como é possível observar a figura 32 representa o mesmo ecrã, mas na plataforma Android, sendo que o seu aspeto muda ligeiramente devido ao uso de botões nativos do sistema operativo. O mesmo se pode dizer das figuras 33 e 34 que representam o mesmo ecrã, o ecrã das opções, sendo que o seu aspeto, mais uma vez, é distinto. O ecrã das opções permite que o utilizador faça </w:t>
      </w:r>
      <w:r w:rsidRPr="00C931C2">
        <w:rPr>
          <w:i/>
        </w:rPr>
        <w:t>logout</w:t>
      </w:r>
      <w:r>
        <w:t>, veja informações sobre o SINCRO Mobile e ainda algumas das suas informações como o email, o NIF e o nome.</w:t>
      </w:r>
    </w:p>
    <w:p w:rsidR="00EA4346" w:rsidRPr="00EA4346" w:rsidRDefault="00C931C2" w:rsidP="00EA4346">
      <w:r>
        <w:rPr>
          <w:noProof/>
        </w:rPr>
        <w:lastRenderedPageBreak/>
        <w:drawing>
          <wp:anchor distT="0" distB="0" distL="114300" distR="114300" simplePos="0" relativeHeight="251696640" behindDoc="0" locked="0" layoutInCell="1" allowOverlap="1">
            <wp:simplePos x="0" y="0"/>
            <wp:positionH relativeFrom="column">
              <wp:posOffset>281940</wp:posOffset>
            </wp:positionH>
            <wp:positionV relativeFrom="paragraph">
              <wp:posOffset>4641215</wp:posOffset>
            </wp:positionV>
            <wp:extent cx="1768475" cy="3592195"/>
            <wp:effectExtent l="0" t="0" r="0" b="1905"/>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ecrã 2018-09-05, às 21.51.07.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768475" cy="35921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4832" behindDoc="0" locked="0" layoutInCell="1" allowOverlap="1" wp14:anchorId="5F81AE2E" wp14:editId="0D040676">
                <wp:simplePos x="0" y="0"/>
                <wp:positionH relativeFrom="column">
                  <wp:posOffset>281940</wp:posOffset>
                </wp:positionH>
                <wp:positionV relativeFrom="paragraph">
                  <wp:posOffset>8289290</wp:posOffset>
                </wp:positionV>
                <wp:extent cx="1882775" cy="635"/>
                <wp:effectExtent l="0" t="0" r="0" b="2540"/>
                <wp:wrapTopAndBottom/>
                <wp:docPr id="52" name="Caixa de Texto 52"/>
                <wp:cNvGraphicFramePr/>
                <a:graphic xmlns:a="http://schemas.openxmlformats.org/drawingml/2006/main">
                  <a:graphicData uri="http://schemas.microsoft.com/office/word/2010/wordprocessingShape">
                    <wps:wsp>
                      <wps:cNvSpPr txBox="1"/>
                      <wps:spPr>
                        <a:xfrm>
                          <a:off x="0" y="0"/>
                          <a:ext cx="1882775" cy="635"/>
                        </a:xfrm>
                        <a:prstGeom prst="rect">
                          <a:avLst/>
                        </a:prstGeom>
                        <a:solidFill>
                          <a:prstClr val="white"/>
                        </a:solidFill>
                        <a:ln>
                          <a:noFill/>
                        </a:ln>
                      </wps:spPr>
                      <wps:txbx>
                        <w:txbxContent>
                          <w:p w:rsidR="00C931C2" w:rsidRPr="00567457" w:rsidRDefault="00C931C2" w:rsidP="00C931C2">
                            <w:pPr>
                              <w:pStyle w:val="Legenda"/>
                              <w:rPr>
                                <w:noProof/>
                                <w:szCs w:val="20"/>
                              </w:rPr>
                            </w:pPr>
                            <w:bookmarkStart w:id="191" w:name="_Toc523954524"/>
                            <w:r>
                              <w:t>Figura 33 –</w:t>
                            </w:r>
                            <w:bookmarkEnd w:id="191"/>
                            <w:r>
                              <w:t xml:space="preserve"> ECRÃ DE OPÇÕES 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1AE2E" id="Caixa de Texto 52" o:spid="_x0000_s1056" type="#_x0000_t202" style="position:absolute;left:0;text-align:left;margin-left:22.2pt;margin-top:652.7pt;width:148.25pt;height:.05pt;z-index:25170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" stroked="f">
                <v:textbox style="mso-fit-shape-to-text:t" inset="0,0,0,0">
                  <w:txbxContent>
                    <w:p w:rsidR="00C931C2" w:rsidRPr="00567457" w:rsidRDefault="00C931C2" w:rsidP="00C931C2">
                      <w:pPr>
                        <w:pStyle w:val="Legenda"/>
                        <w:rPr>
                          <w:noProof/>
                          <w:szCs w:val="20"/>
                        </w:rPr>
                      </w:pPr>
                      <w:bookmarkStart w:id="192" w:name="_Toc523954524"/>
                      <w:r>
                        <w:t>Figura 33 –</w:t>
                      </w:r>
                      <w:bookmarkEnd w:id="192"/>
                      <w:r>
                        <w:t xml:space="preserve"> ECRÃ DE OPÇÕES IOS</w:t>
                      </w:r>
                    </w:p>
                  </w:txbxContent>
                </v:textbox>
                <w10:wrap type="topAndBottom"/>
              </v:shape>
            </w:pict>
          </mc:Fallback>
        </mc:AlternateContent>
      </w:r>
      <w:r>
        <w:rPr>
          <w:noProof/>
        </w:rPr>
        <mc:AlternateContent>
          <mc:Choice Requires="wps">
            <w:drawing>
              <wp:anchor distT="0" distB="0" distL="114300" distR="114300" simplePos="0" relativeHeight="251706880" behindDoc="0" locked="0" layoutInCell="1" allowOverlap="1" wp14:anchorId="1EEDEB7A" wp14:editId="286F7865">
                <wp:simplePos x="0" y="0"/>
                <wp:positionH relativeFrom="column">
                  <wp:posOffset>2884805</wp:posOffset>
                </wp:positionH>
                <wp:positionV relativeFrom="paragraph">
                  <wp:posOffset>8042275</wp:posOffset>
                </wp:positionV>
                <wp:extent cx="1958975" cy="635"/>
                <wp:effectExtent l="0" t="0" r="0" b="12065"/>
                <wp:wrapTopAndBottom/>
                <wp:docPr id="53" name="Caixa de Texto 53"/>
                <wp:cNvGraphicFramePr/>
                <a:graphic xmlns:a="http://schemas.openxmlformats.org/drawingml/2006/main">
                  <a:graphicData uri="http://schemas.microsoft.com/office/word/2010/wordprocessingShape">
                    <wps:wsp>
                      <wps:cNvSpPr txBox="1"/>
                      <wps:spPr>
                        <a:xfrm>
                          <a:off x="0" y="0"/>
                          <a:ext cx="1958975" cy="635"/>
                        </a:xfrm>
                        <a:prstGeom prst="rect">
                          <a:avLst/>
                        </a:prstGeom>
                        <a:solidFill>
                          <a:prstClr val="white"/>
                        </a:solidFill>
                        <a:ln>
                          <a:noFill/>
                        </a:ln>
                      </wps:spPr>
                      <wps:txbx>
                        <w:txbxContent>
                          <w:p w:rsidR="00C931C2" w:rsidRPr="00DE609D" w:rsidRDefault="00C931C2" w:rsidP="00C931C2">
                            <w:pPr>
                              <w:pStyle w:val="Legenda"/>
                              <w:rPr>
                                <w:noProof/>
                                <w:szCs w:val="20"/>
                              </w:rPr>
                            </w:pPr>
                            <w:bookmarkStart w:id="193" w:name="_Toc523954525"/>
                            <w:r>
                              <w:t xml:space="preserve">Figura 34 – </w:t>
                            </w:r>
                            <w:bookmarkEnd w:id="193"/>
                            <w:r>
                              <w:t>ECRÃ DE OPÇÕES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DEB7A" id="Caixa de Texto 53" o:spid="_x0000_s1057" type="#_x0000_t202" style="position:absolute;left:0;text-align:left;margin-left:227.15pt;margin-top:633.25pt;width:154.25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" stroked="f">
                <v:textbox style="mso-fit-shape-to-text:t" inset="0,0,0,0">
                  <w:txbxContent>
                    <w:p w:rsidR="00C931C2" w:rsidRPr="00DE609D" w:rsidRDefault="00C931C2" w:rsidP="00C931C2">
                      <w:pPr>
                        <w:pStyle w:val="Legenda"/>
                        <w:rPr>
                          <w:noProof/>
                          <w:szCs w:val="20"/>
                        </w:rPr>
                      </w:pPr>
                      <w:bookmarkStart w:id="194" w:name="_Toc523954525"/>
                      <w:r>
                        <w:t xml:space="preserve">Figura 34 – </w:t>
                      </w:r>
                      <w:bookmarkEnd w:id="194"/>
                      <w:r>
                        <w:t>ECRÃ DE OPÇÕES ANDROID</w:t>
                      </w:r>
                    </w:p>
                  </w:txbxContent>
                </v:textbox>
                <w10:wrap type="topAndBottom"/>
              </v:shape>
            </w:pict>
          </mc:Fallback>
        </mc:AlternateContent>
      </w:r>
      <w:r>
        <w:rPr>
          <w:noProof/>
        </w:rPr>
        <w:drawing>
          <wp:anchor distT="0" distB="0" distL="114300" distR="114300" simplePos="0" relativeHeight="251694592" behindDoc="0" locked="0" layoutInCell="1" allowOverlap="1">
            <wp:simplePos x="0" y="0"/>
            <wp:positionH relativeFrom="column">
              <wp:posOffset>2884805</wp:posOffset>
            </wp:positionH>
            <wp:positionV relativeFrom="paragraph">
              <wp:posOffset>4794458</wp:posOffset>
            </wp:positionV>
            <wp:extent cx="1958975" cy="3190875"/>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ecrã 2018-09-05, às 20.46.00.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58975" cy="31908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2784" behindDoc="0" locked="0" layoutInCell="1" allowOverlap="1" wp14:anchorId="30474B22" wp14:editId="3A1A33BD">
                <wp:simplePos x="0" y="0"/>
                <wp:positionH relativeFrom="column">
                  <wp:posOffset>2707005</wp:posOffset>
                </wp:positionH>
                <wp:positionV relativeFrom="paragraph">
                  <wp:posOffset>4091305</wp:posOffset>
                </wp:positionV>
                <wp:extent cx="2355850" cy="635"/>
                <wp:effectExtent l="0" t="0" r="6350" b="12065"/>
                <wp:wrapTopAndBottom/>
                <wp:docPr id="51" name="Caixa de Texto 51"/>
                <wp:cNvGraphicFramePr/>
                <a:graphic xmlns:a="http://schemas.openxmlformats.org/drawingml/2006/main">
                  <a:graphicData uri="http://schemas.microsoft.com/office/word/2010/wordprocessingShape">
                    <wps:wsp>
                      <wps:cNvSpPr txBox="1"/>
                      <wps:spPr>
                        <a:xfrm>
                          <a:off x="0" y="0"/>
                          <a:ext cx="2355850" cy="635"/>
                        </a:xfrm>
                        <a:prstGeom prst="rect">
                          <a:avLst/>
                        </a:prstGeom>
                        <a:solidFill>
                          <a:prstClr val="white"/>
                        </a:solidFill>
                        <a:ln>
                          <a:noFill/>
                        </a:ln>
                      </wps:spPr>
                      <wps:txbx>
                        <w:txbxContent>
                          <w:p w:rsidR="00C931C2" w:rsidRPr="00CA29D3" w:rsidRDefault="00C931C2" w:rsidP="00C931C2">
                            <w:pPr>
                              <w:pStyle w:val="Legenda"/>
                              <w:rPr>
                                <w:noProof/>
                                <w:szCs w:val="20"/>
                              </w:rPr>
                            </w:pPr>
                            <w:bookmarkStart w:id="195" w:name="_Toc523954526"/>
                            <w:r>
                              <w:t xml:space="preserve">Figura 32 – </w:t>
                            </w:r>
                            <w:bookmarkEnd w:id="195"/>
                            <w:r>
                              <w:t>LISTA DE VEÍCULOS DO UTILIZADOR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74B22" id="Caixa de Texto 51" o:spid="_x0000_s1058" type="#_x0000_t202" style="position:absolute;left:0;text-align:left;margin-left:213.15pt;margin-top:322.15pt;width:185.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" stroked="f">
                <v:textbox style="mso-fit-shape-to-text:t" inset="0,0,0,0">
                  <w:txbxContent>
                    <w:p w:rsidR="00C931C2" w:rsidRPr="00CA29D3" w:rsidRDefault="00C931C2" w:rsidP="00C931C2">
                      <w:pPr>
                        <w:pStyle w:val="Legenda"/>
                        <w:rPr>
                          <w:noProof/>
                          <w:szCs w:val="20"/>
                        </w:rPr>
                      </w:pPr>
                      <w:bookmarkStart w:id="196" w:name="_Toc523954526"/>
                      <w:r>
                        <w:t xml:space="preserve">Figura 32 – </w:t>
                      </w:r>
                      <w:bookmarkEnd w:id="196"/>
                      <w:r>
                        <w:t>LISTA DE VEÍCULOS DO UTILIZADOR ANDROID</w:t>
                      </w:r>
                    </w:p>
                  </w:txbxContent>
                </v:textbox>
                <w10:wrap type="topAndBottom"/>
              </v:shape>
            </w:pict>
          </mc:Fallback>
        </mc:AlternateContent>
      </w:r>
      <w:r>
        <w:rPr>
          <w:noProof/>
        </w:rPr>
        <w:drawing>
          <wp:anchor distT="0" distB="0" distL="114300" distR="114300" simplePos="0" relativeHeight="251693568" behindDoc="0" locked="0" layoutInCell="1" allowOverlap="1">
            <wp:simplePos x="0" y="0"/>
            <wp:positionH relativeFrom="column">
              <wp:posOffset>2707524</wp:posOffset>
            </wp:positionH>
            <wp:positionV relativeFrom="paragraph">
              <wp:posOffset>158620</wp:posOffset>
            </wp:positionV>
            <wp:extent cx="2356187" cy="3876481"/>
            <wp:effectExtent l="0" t="0" r="635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ecrã 2018-09-05, às 20.45.41.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356187" cy="3876481"/>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736" behindDoc="0" locked="0" layoutInCell="1" allowOverlap="1" wp14:anchorId="5006A5F5" wp14:editId="2A197FF9">
                <wp:simplePos x="0" y="0"/>
                <wp:positionH relativeFrom="column">
                  <wp:posOffset>133985</wp:posOffset>
                </wp:positionH>
                <wp:positionV relativeFrom="paragraph">
                  <wp:posOffset>4294505</wp:posOffset>
                </wp:positionV>
                <wp:extent cx="2089785" cy="635"/>
                <wp:effectExtent l="0" t="0" r="5715" b="12065"/>
                <wp:wrapTopAndBottom/>
                <wp:docPr id="49" name="Caixa de Texto 49"/>
                <wp:cNvGraphicFramePr/>
                <a:graphic xmlns:a="http://schemas.openxmlformats.org/drawingml/2006/main">
                  <a:graphicData uri="http://schemas.microsoft.com/office/word/2010/wordprocessingShape">
                    <wps:wsp>
                      <wps:cNvSpPr txBox="1"/>
                      <wps:spPr>
                        <a:xfrm>
                          <a:off x="0" y="0"/>
                          <a:ext cx="2089785" cy="635"/>
                        </a:xfrm>
                        <a:prstGeom prst="rect">
                          <a:avLst/>
                        </a:prstGeom>
                        <a:solidFill>
                          <a:prstClr val="white"/>
                        </a:solidFill>
                        <a:ln>
                          <a:noFill/>
                        </a:ln>
                      </wps:spPr>
                      <wps:txbx>
                        <w:txbxContent>
                          <w:p w:rsidR="00C931C2" w:rsidRPr="007A6C28" w:rsidRDefault="00C931C2" w:rsidP="00C931C2">
                            <w:pPr>
                              <w:pStyle w:val="Legenda"/>
                              <w:rPr>
                                <w:noProof/>
                                <w:szCs w:val="20"/>
                              </w:rPr>
                            </w:pPr>
                            <w:bookmarkStart w:id="197" w:name="_Toc523954527"/>
                            <w:r>
                              <w:t xml:space="preserve">Figura 31 – </w:t>
                            </w:r>
                            <w:bookmarkEnd w:id="197"/>
                            <w:r>
                              <w:t>LISTA DE VEÍCULOS DO UTILIZADOR 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6A5F5" id="Caixa de Texto 49" o:spid="_x0000_s1059" type="#_x0000_t202" style="position:absolute;left:0;text-align:left;margin-left:10.55pt;margin-top:338.15pt;width:164.55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" stroked="f">
                <v:textbox style="mso-fit-shape-to-text:t" inset="0,0,0,0">
                  <w:txbxContent>
                    <w:p w:rsidR="00C931C2" w:rsidRPr="007A6C28" w:rsidRDefault="00C931C2" w:rsidP="00C931C2">
                      <w:pPr>
                        <w:pStyle w:val="Legenda"/>
                        <w:rPr>
                          <w:noProof/>
                          <w:szCs w:val="20"/>
                        </w:rPr>
                      </w:pPr>
                      <w:bookmarkStart w:id="198" w:name="_Toc523954527"/>
                      <w:r>
                        <w:t xml:space="preserve">Figura 31 – </w:t>
                      </w:r>
                      <w:bookmarkEnd w:id="198"/>
                      <w:r>
                        <w:t>LISTA DE VEÍCULOS DO UTILIZADOR IOS</w:t>
                      </w:r>
                    </w:p>
                  </w:txbxContent>
                </v:textbox>
                <w10:wrap type="topAndBottom"/>
              </v:shape>
            </w:pict>
          </mc:Fallback>
        </mc:AlternateContent>
      </w:r>
      <w:r>
        <w:rPr>
          <w:noProof/>
        </w:rPr>
        <w:drawing>
          <wp:anchor distT="0" distB="0" distL="114300" distR="114300" simplePos="0" relativeHeight="251695616" behindDoc="0" locked="0" layoutInCell="1" allowOverlap="1" wp14:anchorId="4C96968D">
            <wp:simplePos x="0" y="0"/>
            <wp:positionH relativeFrom="margin">
              <wp:posOffset>134438</wp:posOffset>
            </wp:positionH>
            <wp:positionV relativeFrom="paragraph">
              <wp:posOffset>39</wp:posOffset>
            </wp:positionV>
            <wp:extent cx="2089785" cy="4237355"/>
            <wp:effectExtent l="0" t="0" r="5715" b="4445"/>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ecrã 2018-09-05, às 21.50.56.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089785" cy="4237355"/>
                    </a:xfrm>
                    <a:prstGeom prst="rect">
                      <a:avLst/>
                    </a:prstGeom>
                  </pic:spPr>
                </pic:pic>
              </a:graphicData>
            </a:graphic>
            <wp14:sizeRelH relativeFrom="page">
              <wp14:pctWidth>0</wp14:pctWidth>
            </wp14:sizeRelH>
            <wp14:sizeRelV relativeFrom="page">
              <wp14:pctHeight>0</wp14:pctHeight>
            </wp14:sizeRelV>
          </wp:anchor>
        </w:drawing>
      </w:r>
    </w:p>
    <w:p w:rsidR="00C931C2" w:rsidRDefault="00C931C2" w:rsidP="009F6170">
      <w:pPr>
        <w:spacing w:after="200" w:line="276" w:lineRule="auto"/>
      </w:pPr>
    </w:p>
    <w:p w:rsidR="00C931C2" w:rsidRDefault="00C931C2" w:rsidP="009F6170">
      <w:pPr>
        <w:spacing w:after="200" w:line="276" w:lineRule="auto"/>
      </w:pPr>
      <w:r>
        <w:rPr>
          <w:noProof/>
        </w:rPr>
        <mc:AlternateContent>
          <mc:Choice Requires="wps">
            <w:drawing>
              <wp:anchor distT="0" distB="0" distL="114300" distR="114300" simplePos="0" relativeHeight="251709952" behindDoc="0" locked="0" layoutInCell="1" allowOverlap="1" wp14:anchorId="3CCC4853" wp14:editId="03FF59A5">
                <wp:simplePos x="0" y="0"/>
                <wp:positionH relativeFrom="column">
                  <wp:posOffset>39370</wp:posOffset>
                </wp:positionH>
                <wp:positionV relativeFrom="paragraph">
                  <wp:posOffset>4931410</wp:posOffset>
                </wp:positionV>
                <wp:extent cx="2926080" cy="635"/>
                <wp:effectExtent l="0" t="0" r="0" b="12065"/>
                <wp:wrapTopAndBottom/>
                <wp:docPr id="54" name="Caixa de Texto 54"/>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rsidR="00C931C2" w:rsidRPr="00A34877" w:rsidRDefault="00C931C2" w:rsidP="00C931C2">
                            <w:pPr>
                              <w:pStyle w:val="Legenda"/>
                              <w:rPr>
                                <w:noProof/>
                                <w:szCs w:val="20"/>
                              </w:rPr>
                            </w:pPr>
                            <w:bookmarkStart w:id="199" w:name="_Toc523954528"/>
                            <w:r>
                              <w:t xml:space="preserve">Figura </w:t>
                            </w:r>
                            <w:r>
                              <w:fldChar w:fldCharType="begin"/>
                            </w:r>
                            <w:r>
                              <w:instrText xml:space="preserve"> SEQ Figura \* ARABIC </w:instrText>
                            </w:r>
                            <w:r>
                              <w:fldChar w:fldCharType="separate"/>
                            </w:r>
                            <w:r>
                              <w:rPr>
                                <w:noProof/>
                              </w:rPr>
                              <w:t>35</w:t>
                            </w:r>
                            <w:r>
                              <w:fldChar w:fldCharType="end"/>
                            </w:r>
                            <w:r>
                              <w:t xml:space="preserve"> –</w:t>
                            </w:r>
                            <w:bookmarkEnd w:id="199"/>
                            <w:r>
                              <w:t xml:space="preserve"> LISTA DE EVENTOS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C4853" id="Caixa de Texto 54" o:spid="_x0000_s1060" type="#_x0000_t202" style="position:absolute;left:0;text-align:left;margin-left:3.1pt;margin-top:388.3pt;width:230.4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x7KMNAIAAG0EAAAOAAAAZHJzL2Uyb0RvYy54bWysVMFu2zAMvQ/YPwi6L07SNei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" stroked="f">
                <v:textbox style="mso-fit-shape-to-text:t" inset="0,0,0,0">
                  <w:txbxContent>
                    <w:p w:rsidR="00C931C2" w:rsidRPr="00A34877" w:rsidRDefault="00C931C2" w:rsidP="00C931C2">
                      <w:pPr>
                        <w:pStyle w:val="Legenda"/>
                        <w:rPr>
                          <w:noProof/>
                          <w:szCs w:val="20"/>
                        </w:rPr>
                      </w:pPr>
                      <w:bookmarkStart w:id="200" w:name="_Toc523954528"/>
                      <w:r>
                        <w:t xml:space="preserve">Figura </w:t>
                      </w:r>
                      <w:r>
                        <w:fldChar w:fldCharType="begin"/>
                      </w:r>
                      <w:r>
                        <w:instrText xml:space="preserve"> SEQ Figura \* ARABIC </w:instrText>
                      </w:r>
                      <w:r>
                        <w:fldChar w:fldCharType="separate"/>
                      </w:r>
                      <w:r>
                        <w:rPr>
                          <w:noProof/>
                        </w:rPr>
                        <w:t>35</w:t>
                      </w:r>
                      <w:r>
                        <w:fldChar w:fldCharType="end"/>
                      </w:r>
                      <w:r>
                        <w:t xml:space="preserve"> –</w:t>
                      </w:r>
                      <w:bookmarkEnd w:id="200"/>
                      <w:r>
                        <w:t xml:space="preserve"> LISTA DE EVENTOS</w:t>
                      </w:r>
                    </w:p>
                  </w:txbxContent>
                </v:textbox>
                <w10:wrap type="topAndBottom"/>
              </v:shape>
            </w:pict>
          </mc:Fallback>
        </mc:AlternateContent>
      </w:r>
      <w:r>
        <w:rPr>
          <w:noProof/>
        </w:rPr>
        <w:drawing>
          <wp:anchor distT="0" distB="0" distL="114300" distR="114300" simplePos="0" relativeHeight="251691520" behindDoc="0" locked="0" layoutInCell="1" allowOverlap="1">
            <wp:simplePos x="0" y="0"/>
            <wp:positionH relativeFrom="column">
              <wp:posOffset>39370</wp:posOffset>
            </wp:positionH>
            <wp:positionV relativeFrom="paragraph">
              <wp:posOffset>13335</wp:posOffset>
            </wp:positionV>
            <wp:extent cx="2926080" cy="4860925"/>
            <wp:effectExtent l="0" t="0" r="0" b="317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ecrã 2018-09-05, às 20.44.35.png"/>
                    <pic:cNvPicPr/>
                  </pic:nvPicPr>
                  <pic:blipFill>
                    <a:blip r:embed="rId86">
                      <a:extLst>
                        <a:ext uri="{28A0092B-C50C-407E-A947-70E740481C1C}">
                          <a14:useLocalDpi xmlns:a14="http://schemas.microsoft.com/office/drawing/2010/main" val="0"/>
                        </a:ext>
                      </a:extLst>
                    </a:blip>
                    <a:stretch>
                      <a:fillRect/>
                    </a:stretch>
                  </pic:blipFill>
                  <pic:spPr>
                    <a:xfrm>
                      <a:off x="0" y="0"/>
                      <a:ext cx="2926080" cy="48609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2000" behindDoc="0" locked="0" layoutInCell="1" allowOverlap="1" wp14:anchorId="22F312CF" wp14:editId="62255195">
                <wp:simplePos x="0" y="0"/>
                <wp:positionH relativeFrom="column">
                  <wp:posOffset>3229610</wp:posOffset>
                </wp:positionH>
                <wp:positionV relativeFrom="paragraph">
                  <wp:posOffset>4931410</wp:posOffset>
                </wp:positionV>
                <wp:extent cx="2737485" cy="635"/>
                <wp:effectExtent l="0" t="0" r="5715" b="12065"/>
                <wp:wrapTopAndBottom/>
                <wp:docPr id="55" name="Caixa de Texto 55"/>
                <wp:cNvGraphicFramePr/>
                <a:graphic xmlns:a="http://schemas.openxmlformats.org/drawingml/2006/main">
                  <a:graphicData uri="http://schemas.microsoft.com/office/word/2010/wordprocessingShape">
                    <wps:wsp>
                      <wps:cNvSpPr txBox="1"/>
                      <wps:spPr>
                        <a:xfrm>
                          <a:off x="0" y="0"/>
                          <a:ext cx="2737485" cy="635"/>
                        </a:xfrm>
                        <a:prstGeom prst="rect">
                          <a:avLst/>
                        </a:prstGeom>
                        <a:solidFill>
                          <a:prstClr val="white"/>
                        </a:solidFill>
                        <a:ln>
                          <a:noFill/>
                        </a:ln>
                      </wps:spPr>
                      <wps:txbx>
                        <w:txbxContent>
                          <w:p w:rsidR="00C931C2" w:rsidRPr="00606CB9" w:rsidRDefault="00C931C2" w:rsidP="00C931C2">
                            <w:pPr>
                              <w:pStyle w:val="Legenda"/>
                              <w:rPr>
                                <w:noProof/>
                                <w:szCs w:val="20"/>
                              </w:rPr>
                            </w:pPr>
                            <w:bookmarkStart w:id="201" w:name="_Toc523954529"/>
                            <w:r>
                              <w:t xml:space="preserve">Figura </w:t>
                            </w:r>
                            <w:r>
                              <w:fldChar w:fldCharType="begin"/>
                            </w:r>
                            <w:r>
                              <w:instrText xml:space="preserve"> SEQ Figura \* ARABIC </w:instrText>
                            </w:r>
                            <w:r>
                              <w:fldChar w:fldCharType="separate"/>
                            </w:r>
                            <w:r>
                              <w:rPr>
                                <w:noProof/>
                              </w:rPr>
                              <w:t>36</w:t>
                            </w:r>
                            <w:r>
                              <w:fldChar w:fldCharType="end"/>
                            </w:r>
                            <w:r>
                              <w:t xml:space="preserve"> – </w:t>
                            </w:r>
                            <w:bookmarkEnd w:id="201"/>
                            <w:r>
                              <w:t>LOCALIZAçÃO DE EVENTOS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312CF" id="Caixa de Texto 55" o:spid="_x0000_s1061" type="#_x0000_t202" style="position:absolute;left:0;text-align:left;margin-left:254.3pt;margin-top:388.3pt;width:215.55pt;height:.05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" stroked="f">
                <v:textbox style="mso-fit-shape-to-text:t" inset="0,0,0,0">
                  <w:txbxContent>
                    <w:p w:rsidR="00C931C2" w:rsidRPr="00606CB9" w:rsidRDefault="00C931C2" w:rsidP="00C931C2">
                      <w:pPr>
                        <w:pStyle w:val="Legenda"/>
                        <w:rPr>
                          <w:noProof/>
                          <w:szCs w:val="20"/>
                        </w:rPr>
                      </w:pPr>
                      <w:bookmarkStart w:id="202" w:name="_Toc523954529"/>
                      <w:r>
                        <w:t xml:space="preserve">Figura </w:t>
                      </w:r>
                      <w:r>
                        <w:fldChar w:fldCharType="begin"/>
                      </w:r>
                      <w:r>
                        <w:instrText xml:space="preserve"> SEQ Figura \* ARABIC </w:instrText>
                      </w:r>
                      <w:r>
                        <w:fldChar w:fldCharType="separate"/>
                      </w:r>
                      <w:r>
                        <w:rPr>
                          <w:noProof/>
                        </w:rPr>
                        <w:t>36</w:t>
                      </w:r>
                      <w:r>
                        <w:fldChar w:fldCharType="end"/>
                      </w:r>
                      <w:r>
                        <w:t xml:space="preserve"> – </w:t>
                      </w:r>
                      <w:bookmarkEnd w:id="202"/>
                      <w:r>
                        <w:t>LOCALIZAçÃO DE EVENTOS</w:t>
                      </w:r>
                    </w:p>
                  </w:txbxContent>
                </v:textbox>
                <w10:wrap type="topAndBottom"/>
              </v:shape>
            </w:pict>
          </mc:Fallback>
        </mc:AlternateContent>
      </w:r>
      <w:r>
        <w:rPr>
          <w:noProof/>
        </w:rPr>
        <w:drawing>
          <wp:anchor distT="0" distB="0" distL="114300" distR="114300" simplePos="0" relativeHeight="251707904" behindDoc="0" locked="0" layoutInCell="1" allowOverlap="1" wp14:anchorId="25C9FB14">
            <wp:simplePos x="0" y="0"/>
            <wp:positionH relativeFrom="column">
              <wp:posOffset>3229701</wp:posOffset>
            </wp:positionH>
            <wp:positionV relativeFrom="paragraph">
              <wp:posOffset>59690</wp:posOffset>
            </wp:positionV>
            <wp:extent cx="2737485" cy="4814570"/>
            <wp:effectExtent l="0" t="0" r="5715" b="0"/>
            <wp:wrapTopAndBottom/>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ecrã 2018-09-05, às 22.11.13.png"/>
                    <pic:cNvPicPr/>
                  </pic:nvPicPr>
                  <pic:blipFill>
                    <a:blip r:embed="rId87">
                      <a:extLst>
                        <a:ext uri="{28A0092B-C50C-407E-A947-70E740481C1C}">
                          <a14:useLocalDpi xmlns:a14="http://schemas.microsoft.com/office/drawing/2010/main" val="0"/>
                        </a:ext>
                      </a:extLst>
                    </a:blip>
                    <a:stretch>
                      <a:fillRect/>
                    </a:stretch>
                  </pic:blipFill>
                  <pic:spPr>
                    <a:xfrm>
                      <a:off x="0" y="0"/>
                      <a:ext cx="2737485" cy="4814570"/>
                    </a:xfrm>
                    <a:prstGeom prst="rect">
                      <a:avLst/>
                    </a:prstGeom>
                  </pic:spPr>
                </pic:pic>
              </a:graphicData>
            </a:graphic>
            <wp14:sizeRelH relativeFrom="page">
              <wp14:pctWidth>0</wp14:pctWidth>
            </wp14:sizeRelH>
            <wp14:sizeRelV relativeFrom="page">
              <wp14:pctHeight>0</wp14:pctHeight>
            </wp14:sizeRelV>
          </wp:anchor>
        </w:drawing>
      </w:r>
    </w:p>
    <w:p w:rsidR="00C931C2" w:rsidRDefault="00C931C2" w:rsidP="009F6170">
      <w:pPr>
        <w:spacing w:after="200" w:line="276" w:lineRule="auto"/>
      </w:pPr>
      <w:r>
        <w:rPr>
          <w:noProof/>
        </w:rPr>
        <mc:AlternateContent>
          <mc:Choice Requires="wps">
            <w:drawing>
              <wp:anchor distT="0" distB="0" distL="114300" distR="114300" simplePos="0" relativeHeight="251720192" behindDoc="0" locked="0" layoutInCell="1" allowOverlap="1" wp14:anchorId="05128F24" wp14:editId="340A1658">
                <wp:simplePos x="0" y="0"/>
                <wp:positionH relativeFrom="column">
                  <wp:posOffset>2250440</wp:posOffset>
                </wp:positionH>
                <wp:positionV relativeFrom="paragraph">
                  <wp:posOffset>1412240</wp:posOffset>
                </wp:positionV>
                <wp:extent cx="2080260" cy="120650"/>
                <wp:effectExtent l="0" t="0" r="2540" b="6350"/>
                <wp:wrapTopAndBottom/>
                <wp:docPr id="62" name="Caixa de Texto 62"/>
                <wp:cNvGraphicFramePr/>
                <a:graphic xmlns:a="http://schemas.openxmlformats.org/drawingml/2006/main">
                  <a:graphicData uri="http://schemas.microsoft.com/office/word/2010/wordprocessingShape">
                    <wps:wsp>
                      <wps:cNvSpPr txBox="1"/>
                      <wps:spPr>
                        <a:xfrm>
                          <a:off x="0" y="0"/>
                          <a:ext cx="2080260" cy="120650"/>
                        </a:xfrm>
                        <a:prstGeom prst="rect">
                          <a:avLst/>
                        </a:prstGeom>
                        <a:solidFill>
                          <a:prstClr val="white"/>
                        </a:solidFill>
                        <a:ln>
                          <a:noFill/>
                        </a:ln>
                      </wps:spPr>
                      <wps:txbx>
                        <w:txbxContent>
                          <w:p w:rsidR="00C931C2" w:rsidRPr="007E6BC0" w:rsidRDefault="00C931C2" w:rsidP="00C931C2">
                            <w:pPr>
                              <w:pStyle w:val="Legenda"/>
                              <w:rPr>
                                <w:noProof/>
                                <w:szCs w:val="20"/>
                              </w:rPr>
                            </w:pPr>
                            <w:bookmarkStart w:id="203" w:name="_Toc523954530"/>
                            <w:r>
                              <w:t>Figura 38 - Evento por confirmar</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28F24" id="Caixa de Texto 62" o:spid="_x0000_s1062" type="#_x0000_t202" style="position:absolute;left:0;text-align:left;margin-left:177.2pt;margin-top:111.2pt;width:163.8pt;height: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" stroked="f">
                <v:textbox inset="0,0,0,0">
                  <w:txbxContent>
                    <w:p w:rsidR="00C931C2" w:rsidRPr="007E6BC0" w:rsidRDefault="00C931C2" w:rsidP="00C931C2">
                      <w:pPr>
                        <w:pStyle w:val="Legenda"/>
                        <w:rPr>
                          <w:noProof/>
                          <w:szCs w:val="20"/>
                        </w:rPr>
                      </w:pPr>
                      <w:bookmarkStart w:id="204" w:name="_Toc523954530"/>
                      <w:r>
                        <w:t>Figura 38 - Evento por confirmar</w:t>
                      </w:r>
                      <w:bookmarkEnd w:id="204"/>
                    </w:p>
                  </w:txbxContent>
                </v:textbox>
                <w10:wrap type="topAndBottom"/>
              </v:shape>
            </w:pict>
          </mc:Fallback>
        </mc:AlternateContent>
      </w:r>
      <w:r>
        <w:rPr>
          <w:noProof/>
        </w:rPr>
        <w:drawing>
          <wp:anchor distT="0" distB="0" distL="114300" distR="114300" simplePos="0" relativeHeight="251716096" behindDoc="0" locked="0" layoutInCell="1" allowOverlap="1">
            <wp:simplePos x="0" y="0"/>
            <wp:positionH relativeFrom="column">
              <wp:posOffset>2249572</wp:posOffset>
            </wp:positionH>
            <wp:positionV relativeFrom="paragraph">
              <wp:posOffset>951903</wp:posOffset>
            </wp:positionV>
            <wp:extent cx="406400" cy="406400"/>
            <wp:effectExtent l="0" t="0" r="0" b="0"/>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d_car.png"/>
                    <pic:cNvPicPr/>
                  </pic:nvPicPr>
                  <pic:blipFill>
                    <a:blip r:embed="rId8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048" behindDoc="0" locked="0" layoutInCell="1" allowOverlap="1">
            <wp:simplePos x="0" y="0"/>
            <wp:positionH relativeFrom="column">
              <wp:posOffset>-3810</wp:posOffset>
            </wp:positionH>
            <wp:positionV relativeFrom="paragraph">
              <wp:posOffset>893445</wp:posOffset>
            </wp:positionV>
            <wp:extent cx="406400" cy="406400"/>
            <wp:effectExtent l="0" t="0" r="0" b="0"/>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een_car.png"/>
                    <pic:cNvPicPr/>
                  </pic:nvPicPr>
                  <pic:blipFill>
                    <a:blip r:embed="rId8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144" behindDoc="0" locked="0" layoutInCell="1" allowOverlap="1" wp14:anchorId="6C9D59CB" wp14:editId="6B8AA9F2">
                <wp:simplePos x="0" y="0"/>
                <wp:positionH relativeFrom="column">
                  <wp:posOffset>-35560</wp:posOffset>
                </wp:positionH>
                <wp:positionV relativeFrom="paragraph">
                  <wp:posOffset>1356360</wp:posOffset>
                </wp:positionV>
                <wp:extent cx="2211070" cy="177165"/>
                <wp:effectExtent l="0" t="0" r="0" b="635"/>
                <wp:wrapTopAndBottom/>
                <wp:docPr id="61" name="Caixa de Texto 61"/>
                <wp:cNvGraphicFramePr/>
                <a:graphic xmlns:a="http://schemas.openxmlformats.org/drawingml/2006/main">
                  <a:graphicData uri="http://schemas.microsoft.com/office/word/2010/wordprocessingShape">
                    <wps:wsp>
                      <wps:cNvSpPr txBox="1"/>
                      <wps:spPr>
                        <a:xfrm>
                          <a:off x="0" y="0"/>
                          <a:ext cx="2211070" cy="177165"/>
                        </a:xfrm>
                        <a:prstGeom prst="rect">
                          <a:avLst/>
                        </a:prstGeom>
                        <a:solidFill>
                          <a:prstClr val="white"/>
                        </a:solidFill>
                        <a:ln>
                          <a:noFill/>
                        </a:ln>
                      </wps:spPr>
                      <wps:txbx>
                        <w:txbxContent>
                          <w:p w:rsidR="00C931C2" w:rsidRPr="00E62AAE" w:rsidRDefault="00C931C2" w:rsidP="00C931C2">
                            <w:pPr>
                              <w:pStyle w:val="Legenda"/>
                              <w:rPr>
                                <w:noProof/>
                                <w:szCs w:val="20"/>
                              </w:rPr>
                            </w:pPr>
                            <w:bookmarkStart w:id="205" w:name="_Toc523954531"/>
                            <w:r>
                              <w:t>Figura 37 - Evento confirmado</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D59CB" id="Caixa de Texto 61" o:spid="_x0000_s1063" type="#_x0000_t202" style="position:absolute;left:0;text-align:left;margin-left:-2.8pt;margin-top:106.8pt;width:174.1pt;height:13.9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" stroked="f">
                <v:textbox inset="0,0,0,0">
                  <w:txbxContent>
                    <w:p w:rsidR="00C931C2" w:rsidRPr="00E62AAE" w:rsidRDefault="00C931C2" w:rsidP="00C931C2">
                      <w:pPr>
                        <w:pStyle w:val="Legenda"/>
                        <w:rPr>
                          <w:noProof/>
                          <w:szCs w:val="20"/>
                        </w:rPr>
                      </w:pPr>
                      <w:bookmarkStart w:id="206" w:name="_Toc523954531"/>
                      <w:r>
                        <w:t>Figura 37 - Evento confirmado</w:t>
                      </w:r>
                      <w:bookmarkEnd w:id="206"/>
                    </w:p>
                  </w:txbxContent>
                </v:textbox>
                <w10:wrap type="topAndBottom"/>
              </v:shape>
            </w:pict>
          </mc:Fallback>
        </mc:AlternateContent>
      </w:r>
      <w:r>
        <w:t>A figura 35 representa o ecrã onde o utilizador poderá visualizar a lista de eventos para os seus veículos subscritos, bem como eventos de veículos que lhe foram emprestados e ocorreram durante o período do empréstimo. Ao analisar a imagem é possível verificar que existem ícones distintos para representar eventos.</w:t>
      </w:r>
    </w:p>
    <w:p w:rsidR="00EA4346" w:rsidRDefault="00C931C2" w:rsidP="009F6170">
      <w:pPr>
        <w:spacing w:after="200" w:line="276" w:lineRule="auto"/>
      </w:pPr>
      <w:r>
        <w:rPr>
          <w:noProof/>
        </w:rPr>
        <mc:AlternateContent>
          <mc:Choice Requires="wps">
            <w:drawing>
              <wp:anchor distT="0" distB="0" distL="114300" distR="114300" simplePos="0" relativeHeight="251724288" behindDoc="0" locked="0" layoutInCell="1" allowOverlap="1" wp14:anchorId="138CD370" wp14:editId="1C983B98">
                <wp:simplePos x="0" y="0"/>
                <wp:positionH relativeFrom="column">
                  <wp:posOffset>2250440</wp:posOffset>
                </wp:positionH>
                <wp:positionV relativeFrom="paragraph">
                  <wp:posOffset>1356995</wp:posOffset>
                </wp:positionV>
                <wp:extent cx="2584450" cy="354330"/>
                <wp:effectExtent l="0" t="0" r="6350" b="1270"/>
                <wp:wrapTopAndBottom/>
                <wp:docPr id="68" name="Caixa de Texto 68"/>
                <wp:cNvGraphicFramePr/>
                <a:graphic xmlns:a="http://schemas.openxmlformats.org/drawingml/2006/main">
                  <a:graphicData uri="http://schemas.microsoft.com/office/word/2010/wordprocessingShape">
                    <wps:wsp>
                      <wps:cNvSpPr txBox="1"/>
                      <wps:spPr>
                        <a:xfrm>
                          <a:off x="0" y="0"/>
                          <a:ext cx="2584450" cy="354330"/>
                        </a:xfrm>
                        <a:prstGeom prst="rect">
                          <a:avLst/>
                        </a:prstGeom>
                        <a:solidFill>
                          <a:prstClr val="white"/>
                        </a:solidFill>
                        <a:ln>
                          <a:noFill/>
                        </a:ln>
                      </wps:spPr>
                      <wps:txbx>
                        <w:txbxContent>
                          <w:p w:rsidR="00C931C2" w:rsidRPr="00FE33B7" w:rsidRDefault="00C931C2" w:rsidP="00C931C2">
                            <w:pPr>
                              <w:pStyle w:val="Legenda"/>
                              <w:rPr>
                                <w:noProof/>
                                <w:szCs w:val="20"/>
                              </w:rPr>
                            </w:pPr>
                            <w:bookmarkStart w:id="207" w:name="_Toc523954532"/>
                            <w:r>
                              <w:t xml:space="preserve">Figura </w:t>
                            </w:r>
                            <w:r>
                              <w:fldChar w:fldCharType="begin"/>
                            </w:r>
                            <w:r>
                              <w:instrText xml:space="preserve"> SEQ Figura \* ARABIC </w:instrText>
                            </w:r>
                            <w:r>
                              <w:fldChar w:fldCharType="separate"/>
                            </w:r>
                            <w:r>
                              <w:rPr>
                                <w:noProof/>
                              </w:rPr>
                              <w:t>40</w:t>
                            </w:r>
                            <w:r>
                              <w:fldChar w:fldCharType="end"/>
                            </w:r>
                            <w:r>
                              <w:t xml:space="preserve"> - Evento Em periodo de delegação</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CD370" id="Caixa de Texto 68" o:spid="_x0000_s1064" type="#_x0000_t202" style="position:absolute;left:0;text-align:left;margin-left:177.2pt;margin-top:106.85pt;width:203.5pt;height:27.9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" stroked="f">
                <v:textbox inset="0,0,0,0">
                  <w:txbxContent>
                    <w:p w:rsidR="00C931C2" w:rsidRPr="00FE33B7" w:rsidRDefault="00C931C2" w:rsidP="00C931C2">
                      <w:pPr>
                        <w:pStyle w:val="Legenda"/>
                        <w:rPr>
                          <w:noProof/>
                          <w:szCs w:val="20"/>
                        </w:rPr>
                      </w:pPr>
                      <w:bookmarkStart w:id="208" w:name="_Toc523954532"/>
                      <w:r>
                        <w:t xml:space="preserve">Figura </w:t>
                      </w:r>
                      <w:r>
                        <w:fldChar w:fldCharType="begin"/>
                      </w:r>
                      <w:r>
                        <w:instrText xml:space="preserve"> SEQ Figura \* ARABIC </w:instrText>
                      </w:r>
                      <w:r>
                        <w:fldChar w:fldCharType="separate"/>
                      </w:r>
                      <w:r>
                        <w:rPr>
                          <w:noProof/>
                        </w:rPr>
                        <w:t>40</w:t>
                      </w:r>
                      <w:r>
                        <w:fldChar w:fldCharType="end"/>
                      </w:r>
                      <w:r>
                        <w:t xml:space="preserve"> - Evento Em periodo de delegação</w:t>
                      </w:r>
                      <w:bookmarkEnd w:id="208"/>
                    </w:p>
                  </w:txbxContent>
                </v:textbox>
                <w10:wrap type="topAndBottom"/>
              </v:shape>
            </w:pict>
          </mc:Fallback>
        </mc:AlternateContent>
      </w:r>
      <w:r>
        <w:rPr>
          <w:noProof/>
        </w:rPr>
        <mc:AlternateContent>
          <mc:Choice Requires="wps">
            <w:drawing>
              <wp:anchor distT="0" distB="0" distL="114300" distR="114300" simplePos="0" relativeHeight="251722240" behindDoc="0" locked="0" layoutInCell="1" allowOverlap="1" wp14:anchorId="312239EB" wp14:editId="0914AE29">
                <wp:simplePos x="0" y="0"/>
                <wp:positionH relativeFrom="column">
                  <wp:posOffset>-35560</wp:posOffset>
                </wp:positionH>
                <wp:positionV relativeFrom="paragraph">
                  <wp:posOffset>1478280</wp:posOffset>
                </wp:positionV>
                <wp:extent cx="1380490" cy="233045"/>
                <wp:effectExtent l="0" t="0" r="3810" b="0"/>
                <wp:wrapTopAndBottom/>
                <wp:docPr id="63" name="Caixa de Texto 63"/>
                <wp:cNvGraphicFramePr/>
                <a:graphic xmlns:a="http://schemas.openxmlformats.org/drawingml/2006/main">
                  <a:graphicData uri="http://schemas.microsoft.com/office/word/2010/wordprocessingShape">
                    <wps:wsp>
                      <wps:cNvSpPr txBox="1"/>
                      <wps:spPr>
                        <a:xfrm>
                          <a:off x="0" y="0"/>
                          <a:ext cx="1380490" cy="233045"/>
                        </a:xfrm>
                        <a:prstGeom prst="rect">
                          <a:avLst/>
                        </a:prstGeom>
                        <a:solidFill>
                          <a:prstClr val="white"/>
                        </a:solidFill>
                        <a:ln>
                          <a:noFill/>
                        </a:ln>
                      </wps:spPr>
                      <wps:txbx>
                        <w:txbxContent>
                          <w:p w:rsidR="00C931C2" w:rsidRPr="005B6FA2" w:rsidRDefault="00C931C2" w:rsidP="00C931C2">
                            <w:pPr>
                              <w:pStyle w:val="Legenda"/>
                              <w:rPr>
                                <w:noProof/>
                                <w:szCs w:val="20"/>
                              </w:rPr>
                            </w:pPr>
                            <w:bookmarkStart w:id="209" w:name="_Toc523954533"/>
                            <w:r>
                              <w:t xml:space="preserve">Figura </w:t>
                            </w:r>
                            <w:r>
                              <w:fldChar w:fldCharType="begin"/>
                            </w:r>
                            <w:r>
                              <w:instrText xml:space="preserve"> SEQ Figura \* ARABIC </w:instrText>
                            </w:r>
                            <w:r>
                              <w:fldChar w:fldCharType="separate"/>
                            </w:r>
                            <w:r>
                              <w:rPr>
                                <w:noProof/>
                              </w:rPr>
                              <w:t>39</w:t>
                            </w:r>
                            <w:r>
                              <w:fldChar w:fldCharType="end"/>
                            </w:r>
                            <w:r>
                              <w:t xml:space="preserve"> - Evento Pago</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239EB" id="Caixa de Texto 63" o:spid="_x0000_s1065" type="#_x0000_t202" style="position:absolute;left:0;text-align:left;margin-left:-2.8pt;margin-top:116.4pt;width:108.7pt;height:18.3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" stroked="f">
                <v:textbox inset="0,0,0,0">
                  <w:txbxContent>
                    <w:p w:rsidR="00C931C2" w:rsidRPr="005B6FA2" w:rsidRDefault="00C931C2" w:rsidP="00C931C2">
                      <w:pPr>
                        <w:pStyle w:val="Legenda"/>
                        <w:rPr>
                          <w:noProof/>
                          <w:szCs w:val="20"/>
                        </w:rPr>
                      </w:pPr>
                      <w:bookmarkStart w:id="210" w:name="_Toc523954533"/>
                      <w:r>
                        <w:t xml:space="preserve">Figura </w:t>
                      </w:r>
                      <w:r>
                        <w:fldChar w:fldCharType="begin"/>
                      </w:r>
                      <w:r>
                        <w:instrText xml:space="preserve"> SEQ Figura \* ARABIC </w:instrText>
                      </w:r>
                      <w:r>
                        <w:fldChar w:fldCharType="separate"/>
                      </w:r>
                      <w:r>
                        <w:rPr>
                          <w:noProof/>
                        </w:rPr>
                        <w:t>39</w:t>
                      </w:r>
                      <w:r>
                        <w:fldChar w:fldCharType="end"/>
                      </w:r>
                      <w:r>
                        <w:t xml:space="preserve"> - Evento Pago</w:t>
                      </w:r>
                      <w:bookmarkEnd w:id="210"/>
                    </w:p>
                  </w:txbxContent>
                </v:textbox>
                <w10:wrap type="topAndBottom"/>
              </v:shape>
            </w:pict>
          </mc:Fallback>
        </mc:AlternateContent>
      </w:r>
      <w:r>
        <w:rPr>
          <w:noProof/>
        </w:rPr>
        <w:drawing>
          <wp:anchor distT="0" distB="0" distL="114300" distR="114300" simplePos="0" relativeHeight="251715072" behindDoc="0" locked="0" layoutInCell="1" allowOverlap="1">
            <wp:simplePos x="0" y="0"/>
            <wp:positionH relativeFrom="column">
              <wp:posOffset>-31115</wp:posOffset>
            </wp:positionH>
            <wp:positionV relativeFrom="paragraph">
              <wp:posOffset>1010116</wp:posOffset>
            </wp:positionV>
            <wp:extent cx="406400" cy="414655"/>
            <wp:effectExtent l="0" t="0" r="0" b="4445"/>
            <wp:wrapTopAndBottom/>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ractical-test.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06400" cy="4146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024" behindDoc="0" locked="0" layoutInCell="1" allowOverlap="1">
            <wp:simplePos x="0" y="0"/>
            <wp:positionH relativeFrom="column">
              <wp:posOffset>2255080</wp:posOffset>
            </wp:positionH>
            <wp:positionV relativeFrom="paragraph">
              <wp:posOffset>1104097</wp:posOffset>
            </wp:positionV>
            <wp:extent cx="438539" cy="438539"/>
            <wp:effectExtent l="0" t="0" r="6350" b="6350"/>
            <wp:wrapTopAndBottom/>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r_owner-512.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38539" cy="438539"/>
                    </a:xfrm>
                    <a:prstGeom prst="rect">
                      <a:avLst/>
                    </a:prstGeom>
                  </pic:spPr>
                </pic:pic>
              </a:graphicData>
            </a:graphic>
            <wp14:sizeRelH relativeFrom="page">
              <wp14:pctWidth>0</wp14:pctWidth>
            </wp14:sizeRelH>
            <wp14:sizeRelV relativeFrom="page">
              <wp14:pctHeight>0</wp14:pctHeight>
            </wp14:sizeRelV>
          </wp:anchor>
        </w:drawing>
      </w:r>
      <w:r w:rsidR="00EA4346">
        <w:br w:type="page"/>
      </w:r>
    </w:p>
    <w:p w:rsidR="00C931C2" w:rsidRDefault="00C931C2" w:rsidP="009F6170">
      <w:pPr>
        <w:spacing w:after="200" w:line="276" w:lineRule="auto"/>
      </w:pPr>
      <w:r>
        <w:lastRenderedPageBreak/>
        <w:t>Nas figuras 37, 38, 39 e 40 é possível observar os diversos ícones que representam eventos em diferentes estados. Os estados possíveis para os eventos são: eventos confirmados, ou seja, tanto o utilizador como o SINCRO já confirmaram que o evento realmente pertence aquele veículo, evento por confirmar, ou seja, a SINCRO ainda não confirmou se o evento é de facto daquele utilizador (situação que poderá acontecer para melhorar o tempo de entrega do evento ao utilizador), evento pago, ou seja, um evento que foi confirmado e posteriormente pago pelo utilizador, ou evento de delegação ou seja um evento ocorrido aquando de uma delegação de veículo. Em qualquer dos casos é possível verificar qual a localização do LCV e a figura 36 representa o mapa com a localização de um evento.</w:t>
      </w:r>
    </w:p>
    <w:p w:rsidR="00C931C2" w:rsidRDefault="00C931C2" w:rsidP="009F6170">
      <w:pPr>
        <w:spacing w:after="200" w:line="276" w:lineRule="auto"/>
      </w:pPr>
      <w:r>
        <w:t>Os ecrãs apresentados anteriormente são exemplos da componente de aplicação móvel do SINCRO Mobile, sendo estes representativos do aspeto geral da aplicação SINCRO Mobile para Android e iOS.</w:t>
      </w:r>
    </w:p>
    <w:p w:rsidR="00C931C2" w:rsidRDefault="00C931C2" w:rsidP="009F6170">
      <w:pPr>
        <w:spacing w:after="200" w:line="276" w:lineRule="auto"/>
      </w:pPr>
      <w:r>
        <w:t>É ainda de realçar o facto da aplicação móvel estar disponível tanto em inglês como em português dependendo da linguagem do dispositivo móvel.</w:t>
      </w: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Pr="00D20E40" w:rsidRDefault="00C931C2" w:rsidP="009F6170">
      <w:pPr>
        <w:spacing w:after="200" w:line="276" w:lineRule="auto"/>
      </w:pPr>
    </w:p>
    <w:p w:rsidR="00344869" w:rsidRPr="00D20E40" w:rsidRDefault="00A259EC" w:rsidP="00344869">
      <w:pPr>
        <w:pStyle w:val="Ttulo1"/>
      </w:pPr>
      <w:bookmarkStart w:id="211" w:name="_Toc523954754"/>
      <w:r w:rsidRPr="00D20E40">
        <w:t>Considerações Finais</w:t>
      </w:r>
      <w:bookmarkEnd w:id="211"/>
    </w:p>
    <w:p w:rsidR="002A6EA1" w:rsidRPr="00D20E40" w:rsidRDefault="002A6EA1" w:rsidP="002A6EA1"/>
    <w:p w:rsidR="00344869" w:rsidRPr="00D20E40" w:rsidRDefault="00D07616" w:rsidP="00344869">
      <w:r w:rsidRPr="00D20E40">
        <w:t>Cientes, da importância do papel dos sistemas informáticos na segurança rodoviária</w:t>
      </w:r>
      <w:r w:rsidR="00E42ECD" w:rsidRPr="00D20E40">
        <w:t xml:space="preserve">, resultante da preocupação e ambição da ANSR, de forma a garantir uma redução significativa no número de infrações de excesso de velocidade presentes nas estradas de Portugal, partimos para o desenvolvimento deste projeto com o intuito de trazer para o mundo digital um sistema informático possível  de ser </w:t>
      </w:r>
      <w:r w:rsidR="00344869" w:rsidRPr="00D20E40">
        <w:t>integrado na rede ANSR</w:t>
      </w:r>
      <w:r w:rsidR="00E42ECD" w:rsidRPr="00D20E40">
        <w:t xml:space="preserve">, e, neste sentido, contribuir </w:t>
      </w:r>
      <w:r w:rsidR="00A31A97" w:rsidRPr="00D20E40">
        <w:t xml:space="preserve">igualmente </w:t>
      </w:r>
      <w:r w:rsidR="00E42ECD" w:rsidRPr="00D20E40">
        <w:t>para uma melhor segurança rodoviária</w:t>
      </w:r>
      <w:r w:rsidR="001F334F" w:rsidRPr="00D20E40">
        <w:t>, e, por consequente, diminuição de sinistralidade rodoviária em Por</w:t>
      </w:r>
      <w:r w:rsidR="00F840E5" w:rsidRPr="00D20E40">
        <w:t>tug</w:t>
      </w:r>
      <w:r w:rsidR="001F334F" w:rsidRPr="00D20E40">
        <w:t xml:space="preserve">al. </w:t>
      </w:r>
    </w:p>
    <w:p w:rsidR="00344869" w:rsidRPr="00D20E40" w:rsidRDefault="00F840E5" w:rsidP="00344869">
      <w:r w:rsidRPr="00D20E40">
        <w:t xml:space="preserve">Nesta perspetiva, </w:t>
      </w:r>
      <w:r w:rsidR="00913A48" w:rsidRPr="00D20E40">
        <w:t>elaborou-se</w:t>
      </w:r>
      <w:r w:rsidR="000F55D7" w:rsidRPr="00D20E40">
        <w:t xml:space="preserve"> </w:t>
      </w:r>
      <w:r w:rsidR="00A55765" w:rsidRPr="00D20E40">
        <w:t xml:space="preserve">o sistema informático SINCRO Mobile, </w:t>
      </w:r>
      <w:r w:rsidR="00913A48" w:rsidRPr="00D20E40">
        <w:t>que proporciona a entrega de eventos de contraordenação, em caso de excesso de velocidade, por meio eletrónico</w:t>
      </w:r>
      <w:r w:rsidR="00D005B6" w:rsidRPr="00D20E40">
        <w:t xml:space="preserve">. Atendendo às </w:t>
      </w:r>
      <w:r w:rsidR="009D629E" w:rsidRPr="00D20E40">
        <w:t>tecnologias à disposição no mercado atual</w:t>
      </w:r>
      <w:r w:rsidR="00D005B6" w:rsidRPr="00D20E40">
        <w:t xml:space="preserve">, </w:t>
      </w:r>
      <w:r w:rsidR="009D629E" w:rsidRPr="00D20E40">
        <w:t>privilegiámos d</w:t>
      </w:r>
      <w:r w:rsidR="00D005B6" w:rsidRPr="00D20E40">
        <w:t xml:space="preserve">a utilização da tecnologia </w:t>
      </w:r>
      <w:r w:rsidR="00D005B6" w:rsidRPr="00D20E40">
        <w:rPr>
          <w:i/>
        </w:rPr>
        <w:t>Spring Framework</w:t>
      </w:r>
      <w:r w:rsidR="009D629E" w:rsidRPr="00D20E40">
        <w:rPr>
          <w:i/>
        </w:rPr>
        <w:t xml:space="preserve"> </w:t>
      </w:r>
      <w:r w:rsidR="009D629E" w:rsidRPr="00D20E40">
        <w:t xml:space="preserve">na realização do Módulo Principal </w:t>
      </w:r>
      <w:r w:rsidR="00A77093" w:rsidRPr="00D20E40">
        <w:t>do sistema informático desenvolvido.</w:t>
      </w:r>
      <w:r w:rsidR="00EB5DE2" w:rsidRPr="00D20E40">
        <w:t xml:space="preserve"> No que concerne</w:t>
      </w:r>
      <w:r w:rsidR="00CA3803" w:rsidRPr="00D20E40">
        <w:t xml:space="preserve"> à componente de Interface Humana</w:t>
      </w:r>
      <w:r w:rsidR="001D14D4" w:rsidRPr="00D20E40">
        <w:t xml:space="preserve">, </w:t>
      </w:r>
      <w:r w:rsidR="00DF0445" w:rsidRPr="00D20E40">
        <w:t xml:space="preserve">optou-se pela tecnologia </w:t>
      </w:r>
      <w:r w:rsidR="00DF0445" w:rsidRPr="00D20E40">
        <w:rPr>
          <w:i/>
        </w:rPr>
        <w:t>React Native,</w:t>
      </w:r>
      <w:r w:rsidR="00DF0445" w:rsidRPr="00D20E40">
        <w:t xml:space="preserve"> que se mostrou de grande vantagem para a elaboração da aplicação móvel.</w:t>
      </w:r>
      <w:r w:rsidR="00BD274D" w:rsidRPr="00D20E40">
        <w:t xml:space="preserve"> </w:t>
      </w:r>
      <w:r w:rsidR="00913A48" w:rsidRPr="00D20E40">
        <w:t xml:space="preserve">Podemos </w:t>
      </w:r>
      <w:r w:rsidR="000B370B" w:rsidRPr="00D20E40">
        <w:t>garantir</w:t>
      </w:r>
      <w:r w:rsidR="00913A48" w:rsidRPr="00D20E40">
        <w:t xml:space="preserve"> </w:t>
      </w:r>
      <w:r w:rsidR="000B370B" w:rsidRPr="00D20E40">
        <w:t>que</w:t>
      </w:r>
      <w:r w:rsidR="002E29BE" w:rsidRPr="00D20E40">
        <w:t>,</w:t>
      </w:r>
      <w:r w:rsidR="000B370B" w:rsidRPr="00D20E40">
        <w:t xml:space="preserve"> o presente </w:t>
      </w:r>
      <w:r w:rsidR="000032CB" w:rsidRPr="00D20E40">
        <w:t xml:space="preserve">sistema informático </w:t>
      </w:r>
      <w:r w:rsidR="00344869" w:rsidRPr="00D20E40">
        <w:t>está em fun</w:t>
      </w:r>
      <w:r w:rsidR="00CF35FE" w:rsidRPr="00D20E40">
        <w:t>cionamento</w:t>
      </w:r>
      <w:r w:rsidR="00110150" w:rsidRPr="00D20E40">
        <w:t xml:space="preserve">, </w:t>
      </w:r>
      <w:r w:rsidR="007435A0" w:rsidRPr="00D20E40">
        <w:t>uma vez</w:t>
      </w:r>
      <w:r w:rsidR="00110150" w:rsidRPr="00D20E40">
        <w:t xml:space="preserve"> que</w:t>
      </w:r>
      <w:r w:rsidR="009208F1" w:rsidRPr="00D20E40">
        <w:t xml:space="preserve"> o Módulo P</w:t>
      </w:r>
      <w:r w:rsidR="00110150" w:rsidRPr="00D20E40">
        <w:t xml:space="preserve">rincipal </w:t>
      </w:r>
      <w:r w:rsidR="007435A0" w:rsidRPr="00D20E40">
        <w:t>se encontra</w:t>
      </w:r>
      <w:r w:rsidR="00110150" w:rsidRPr="00D20E40">
        <w:t xml:space="preserve"> </w:t>
      </w:r>
      <w:r w:rsidR="007435A0" w:rsidRPr="00D20E40">
        <w:t>ativo nos servidores disponibilizados</w:t>
      </w:r>
      <w:r w:rsidR="00645993" w:rsidRPr="00D20E40">
        <w:t xml:space="preserve"> pela Google, juntamente com a a</w:t>
      </w:r>
      <w:r w:rsidR="007435A0" w:rsidRPr="00D20E40">
        <w:t>plicaç</w:t>
      </w:r>
      <w:r w:rsidR="00645993" w:rsidRPr="00D20E40">
        <w:t>ão m</w:t>
      </w:r>
      <w:r w:rsidR="007435A0" w:rsidRPr="00D20E40">
        <w:t>óvel já desenvolvida e possível de instalar num dispositivo m</w:t>
      </w:r>
      <w:r w:rsidR="00C962CB" w:rsidRPr="00D20E40">
        <w:t>óvel</w:t>
      </w:r>
      <w:r w:rsidR="004D1FBC" w:rsidRPr="00D20E40">
        <w:t>, de sistema operativo iOS ou Android.</w:t>
      </w:r>
    </w:p>
    <w:p w:rsidR="00344869" w:rsidRPr="00D20E40" w:rsidRDefault="00726093" w:rsidP="00344869">
      <w:r w:rsidRPr="00D20E40">
        <w:t>Importa ainda referir que</w:t>
      </w:r>
      <w:r w:rsidR="000462EF" w:rsidRPr="00D20E40">
        <w:t>, n</w:t>
      </w:r>
      <w:r w:rsidR="007B6CFD" w:rsidRPr="00D20E40">
        <w:t>o decorrer d</w:t>
      </w:r>
      <w:r w:rsidR="00DF319D" w:rsidRPr="00D20E40">
        <w:t xml:space="preserve">o desenvolvimento </w:t>
      </w:r>
      <w:r w:rsidR="00344869" w:rsidRPr="00D20E40">
        <w:t>do sistema informático deparamo-nos com problemas</w:t>
      </w:r>
      <w:r w:rsidR="003F160A" w:rsidRPr="00D20E40">
        <w:t xml:space="preserve"> extrínsecos ao sistema informático SINCRO Mobile</w:t>
      </w:r>
      <w:r w:rsidR="00344869" w:rsidRPr="00D20E40">
        <w:t>,</w:t>
      </w:r>
      <w:r w:rsidR="00836BD3" w:rsidRPr="00D20E40">
        <w:t xml:space="preserve"> relativos ao</w:t>
      </w:r>
      <w:r w:rsidR="00A156DD" w:rsidRPr="00D20E40">
        <w:t xml:space="preserve"> acesso a dados confidencias</w:t>
      </w:r>
      <w:r w:rsidR="00810A6D" w:rsidRPr="00D20E40">
        <w:t>,</w:t>
      </w:r>
      <w:r w:rsidR="00344869" w:rsidRPr="00D20E40">
        <w:t xml:space="preserve"> os quais foram </w:t>
      </w:r>
      <w:r w:rsidR="00B86431" w:rsidRPr="00D20E40">
        <w:t>ultrapassados</w:t>
      </w:r>
      <w:r w:rsidR="00344869" w:rsidRPr="00D20E40">
        <w:t xml:space="preserve"> através da criação de outros sistemas informáticos simulados de forma a viabilizar o correto funcionamento do SINCRO Mobil</w:t>
      </w:r>
      <w:r w:rsidR="00906774" w:rsidRPr="00D20E40">
        <w:t>e,</w:t>
      </w:r>
      <w:r w:rsidR="00C0094B" w:rsidRPr="00D20E40">
        <w:t xml:space="preserve"> possibilitando a futura</w:t>
      </w:r>
      <w:r w:rsidR="00344869" w:rsidRPr="00D20E40">
        <w:t xml:space="preserve"> adaptação</w:t>
      </w:r>
      <w:r w:rsidR="00875E53" w:rsidRPr="00D20E40">
        <w:t>,</w:t>
      </w:r>
      <w:r w:rsidR="00344869" w:rsidRPr="00D20E40">
        <w:t xml:space="preserve"> e utilização</w:t>
      </w:r>
      <w:r w:rsidR="00AC5503" w:rsidRPr="00D20E40">
        <w:t>,</w:t>
      </w:r>
      <w:r w:rsidR="00344869" w:rsidRPr="00D20E40">
        <w:t xml:space="preserve"> do protótipo pela rede ANSR. Existem bastantes melhorias a fazer na comunicação entre estes mesmos sistemas no futuro, tanto em termos de segurança e consistência de dados</w:t>
      </w:r>
      <w:r w:rsidR="004F2C90" w:rsidRPr="00D20E40">
        <w:t>,</w:t>
      </w:r>
      <w:r w:rsidR="00344869" w:rsidRPr="00D20E40">
        <w:t xml:space="preserve"> como a nível de eficiência e rapidez de resposta.</w:t>
      </w:r>
    </w:p>
    <w:p w:rsidR="00362A0D" w:rsidRPr="00D20E40" w:rsidRDefault="00D40333" w:rsidP="00362A0D">
      <w:r w:rsidRPr="00D20E40">
        <w:t>Esperamos que este projeto contribua de forma relevante para a implementação de novos sistemas informático</w:t>
      </w:r>
      <w:r w:rsidR="00453B20" w:rsidRPr="00D20E40">
        <w:t>s, que assegurem uma melhoria na segurança rodovi</w:t>
      </w:r>
      <w:r w:rsidR="000E29FA" w:rsidRPr="00D20E40">
        <w:t xml:space="preserve">ária, de forma a </w:t>
      </w:r>
      <w:r w:rsidR="000E29FA" w:rsidRPr="00D20E40">
        <w:lastRenderedPageBreak/>
        <w:t xml:space="preserve">colocar Portugal </w:t>
      </w:r>
      <w:r w:rsidR="00362A0D" w:rsidRPr="00D20E40">
        <w:t>entre os dez melhores países da União Europeia com indicadores de sinistralidade rodoviária mais baixos</w:t>
      </w:r>
      <w:r w:rsidR="00362A0D" w:rsidRPr="00D20E40">
        <w:rPr>
          <w:rFonts w:ascii="Verdana" w:hAnsi="Verdana"/>
          <w:sz w:val="20"/>
        </w:rPr>
        <w:t>.</w:t>
      </w:r>
    </w:p>
    <w:p w:rsidR="000A18D8" w:rsidRPr="00D20E40" w:rsidRDefault="000A18D8" w:rsidP="00344869"/>
    <w:p w:rsidR="000A18D8" w:rsidRPr="00D20E40" w:rsidRDefault="000A18D8" w:rsidP="00344869"/>
    <w:p w:rsidR="008E1E50" w:rsidRPr="00D20E40" w:rsidRDefault="008E1E50" w:rsidP="00344869"/>
    <w:bookmarkStart w:id="212" w:name="_Toc523954755" w:displacedByCustomXml="next"/>
    <w:sdt>
      <w:sdtPr>
        <w:rPr>
          <w:rFonts w:ascii="Times New Roman" w:eastAsiaTheme="minorEastAsia" w:hAnsi="Times New Roman" w:cs="Times New Roman"/>
          <w:b w:val="0"/>
          <w:bCs w:val="0"/>
          <w:color w:val="000000" w:themeColor="text1"/>
          <w:sz w:val="32"/>
          <w:szCs w:val="32"/>
          <w:lang w:eastAsia="ja-JP" w:bidi="pt-PT"/>
        </w:rPr>
        <w:id w:val="1980797555"/>
        <w:docPartObj>
          <w:docPartGallery w:val="Bibliographies"/>
          <w:docPartUnique/>
        </w:docPartObj>
      </w:sdtPr>
      <w:sdtEndPr>
        <w:rPr>
          <w:rFonts w:cstheme="minorBidi"/>
          <w:color w:val="auto"/>
          <w:sz w:val="24"/>
          <w:szCs w:val="20"/>
        </w:rPr>
      </w:sdtEndPr>
      <w:sdtContent>
        <w:p w:rsidR="000A18D8" w:rsidRDefault="00FC104D" w:rsidP="0028719F">
          <w:pPr>
            <w:pStyle w:val="Cabealho1"/>
            <w:jc w:val="both"/>
            <w:rPr>
              <w:rFonts w:ascii="Times New Roman" w:hAnsi="Times New Roman" w:cs="Times New Roman"/>
              <w:color w:val="000000" w:themeColor="text1"/>
              <w:sz w:val="32"/>
              <w:szCs w:val="32"/>
            </w:rPr>
          </w:pPr>
          <w:r w:rsidRPr="00D20E40">
            <w:rPr>
              <w:rFonts w:ascii="Times New Roman" w:hAnsi="Times New Roman" w:cs="Times New Roman"/>
              <w:color w:val="000000" w:themeColor="text1"/>
              <w:sz w:val="32"/>
              <w:szCs w:val="32"/>
            </w:rPr>
            <w:t>Referência B</w:t>
          </w:r>
          <w:r w:rsidR="000A18D8" w:rsidRPr="00D20E40">
            <w:rPr>
              <w:rFonts w:ascii="Times New Roman" w:hAnsi="Times New Roman" w:cs="Times New Roman"/>
              <w:color w:val="000000" w:themeColor="text1"/>
              <w:sz w:val="32"/>
              <w:szCs w:val="32"/>
            </w:rPr>
            <w:t>ibliografia</w:t>
          </w:r>
          <w:bookmarkEnd w:id="212"/>
        </w:p>
        <w:p w:rsidR="005916F8" w:rsidRPr="005916F8" w:rsidRDefault="005916F8" w:rsidP="005916F8">
          <w:pPr>
            <w:rPr>
              <w:lang w:eastAsia="pt-PT" w:bidi="ar-SA"/>
            </w:rPr>
          </w:pPr>
        </w:p>
        <w:sdt>
          <w:sdtPr>
            <w:id w:val="111145805"/>
            <w:bibliography/>
          </w:sdtPr>
          <w:sdtEndPr/>
          <w:sdtContent>
            <w:p w:rsidR="00EA2CE1" w:rsidRDefault="000A18D8" w:rsidP="00EA2CE1">
              <w:pPr>
                <w:pStyle w:val="Bibliografia"/>
                <w:ind w:left="720" w:hanging="720"/>
                <w:rPr>
                  <w:noProof/>
                  <w:szCs w:val="24"/>
                </w:rPr>
              </w:pPr>
              <w:r w:rsidRPr="00D20E40">
                <w:fldChar w:fldCharType="begin"/>
              </w:r>
              <w:r w:rsidRPr="00D20E40">
                <w:instrText>BIBLIOGRAPHY</w:instrText>
              </w:r>
              <w:r w:rsidRPr="00D20E40">
                <w:fldChar w:fldCharType="separate"/>
              </w:r>
              <w:r w:rsidR="00EA2CE1">
                <w:rPr>
                  <w:noProof/>
                </w:rPr>
                <w:t xml:space="preserve">ANSR. (Março de 2009). </w:t>
              </w:r>
              <w:r w:rsidR="00EA2CE1">
                <w:rPr>
                  <w:i/>
                  <w:iCs/>
                  <w:noProof/>
                </w:rPr>
                <w:t>Estratégia Nacional de Segurança Rodoviária.</w:t>
              </w:r>
              <w:r w:rsidR="00EA2CE1">
                <w:rPr>
                  <w:noProof/>
                </w:rPr>
                <w:t xml:space="preserve"> Obtido de http://www.ansr.pt/SegurancaRodoviaria/PlanosdeSegurancaRodoviaria/Documents/Estratégia%20Nacional%20de%20Segurança%20Rodoviária.pdf</w:t>
              </w:r>
            </w:p>
            <w:p w:rsidR="00EA2CE1" w:rsidRDefault="00EA2CE1" w:rsidP="00EA2CE1">
              <w:pPr>
                <w:pStyle w:val="Bibliografia"/>
                <w:ind w:left="720" w:hanging="720"/>
                <w:rPr>
                  <w:noProof/>
                </w:rPr>
              </w:pPr>
              <w:r>
                <w:rPr>
                  <w:noProof/>
                </w:rPr>
                <w:t xml:space="preserve">ANSR. (2010). </w:t>
              </w:r>
              <w:r>
                <w:rPr>
                  <w:i/>
                  <w:iCs/>
                  <w:noProof/>
                </w:rPr>
                <w:t>Projeto SINCRO.</w:t>
              </w:r>
              <w:r>
                <w:rPr>
                  <w:noProof/>
                </w:rPr>
                <w:t xml:space="preserve"> Obtido de http://www.open.pt/pt/open_geral/noticias/doc-2010/Apresentacao%20ANSR%20-%20SINCRO.pdf</w:t>
              </w:r>
            </w:p>
            <w:p w:rsidR="00EA2CE1" w:rsidRDefault="00EA2CE1" w:rsidP="00EA2CE1">
              <w:pPr>
                <w:pStyle w:val="Bibliografia"/>
                <w:ind w:left="720" w:hanging="720"/>
                <w:rPr>
                  <w:noProof/>
                </w:rPr>
              </w:pPr>
              <w:r>
                <w:rPr>
                  <w:noProof/>
                </w:rPr>
                <w:t xml:space="preserve">ANSR. (4 de Março de 2015). </w:t>
              </w:r>
              <w:r>
                <w:rPr>
                  <w:i/>
                  <w:iCs/>
                  <w:noProof/>
                </w:rPr>
                <w:t>CONTRATO N.o 15IN29470021.</w:t>
              </w:r>
              <w:r>
                <w:rPr>
                  <w:noProof/>
                </w:rPr>
                <w:t xml:space="preserve"> Obtido de Governo: http://www.base.gov.pt/base2/rest/documentos/178840</w:t>
              </w:r>
            </w:p>
            <w:p w:rsidR="00EA2CE1" w:rsidRDefault="00EA2CE1" w:rsidP="00EA2CE1">
              <w:pPr>
                <w:pStyle w:val="Bibliografia"/>
                <w:ind w:left="720" w:hanging="720"/>
                <w:rPr>
                  <w:noProof/>
                </w:rPr>
              </w:pPr>
              <w:r>
                <w:rPr>
                  <w:noProof/>
                </w:rPr>
                <w:t xml:space="preserve">ANSR. (15 de Junho de 2018). </w:t>
              </w:r>
              <w:r>
                <w:rPr>
                  <w:i/>
                  <w:iCs/>
                  <w:noProof/>
                </w:rPr>
                <w:t>Manual de Qualidade.</w:t>
              </w:r>
              <w:r>
                <w:rPr>
                  <w:noProof/>
                </w:rPr>
                <w:t xml:space="preserve"> Obtido de http://www.ansr.pt/InstrumentosDeGestao/Documents/Manual%20de%20Qualidade/20180615%20Manual%20da%20Qualidade.pdf</w:t>
              </w:r>
            </w:p>
            <w:p w:rsidR="00EA2CE1" w:rsidRDefault="00EA2CE1" w:rsidP="00EA2CE1">
              <w:pPr>
                <w:pStyle w:val="Bibliografia"/>
                <w:ind w:left="720" w:hanging="720"/>
                <w:rPr>
                  <w:noProof/>
                </w:rPr>
              </w:pPr>
              <w:r>
                <w:rPr>
                  <w:noProof/>
                </w:rPr>
                <w:t xml:space="preserve">ASSEMBLEI DA REPÚBLICA. (26 de Abril de 2013). Diário da República. </w:t>
              </w:r>
              <w:r>
                <w:rPr>
                  <w:i/>
                  <w:iCs/>
                  <w:noProof/>
                </w:rPr>
                <w:t>2.a série — N.o 81.</w:t>
              </w:r>
              <w:r>
                <w:rPr>
                  <w:noProof/>
                </w:rPr>
                <w:t xml:space="preserve"> </w:t>
              </w:r>
            </w:p>
            <w:p w:rsidR="00EA2CE1" w:rsidRDefault="00EA2CE1" w:rsidP="00EA2CE1">
              <w:pPr>
                <w:pStyle w:val="Bibliografia"/>
                <w:ind w:left="720" w:hanging="720"/>
                <w:rPr>
                  <w:noProof/>
                </w:rPr>
              </w:pPr>
              <w:r>
                <w:rPr>
                  <w:noProof/>
                </w:rPr>
                <w:t xml:space="preserve">ASSEMBLEIA DA REPÚBLICA. (26 de Julho de 2017). Diário da República. </w:t>
              </w:r>
              <w:r>
                <w:rPr>
                  <w:i/>
                  <w:iCs/>
                  <w:noProof/>
                </w:rPr>
                <w:t>1.a série—N.o 143.</w:t>
              </w:r>
              <w:r>
                <w:rPr>
                  <w:noProof/>
                </w:rPr>
                <w:t xml:space="preserve"> </w:t>
              </w:r>
            </w:p>
            <w:p w:rsidR="00EA2CE1" w:rsidRPr="00EA2CE1" w:rsidRDefault="00EA2CE1" w:rsidP="00EA2CE1">
              <w:pPr>
                <w:pStyle w:val="Bibliografia"/>
                <w:ind w:left="720" w:hanging="720"/>
                <w:rPr>
                  <w:noProof/>
                  <w:lang w:val="en-US"/>
                </w:rPr>
              </w:pPr>
              <w:r w:rsidRPr="00EA2CE1">
                <w:rPr>
                  <w:noProof/>
                  <w:lang w:val="en-US"/>
                </w:rPr>
                <w:t xml:space="preserve">Auth0. (2013). </w:t>
              </w:r>
              <w:r w:rsidRPr="00EA2CE1">
                <w:rPr>
                  <w:i/>
                  <w:iCs/>
                  <w:noProof/>
                  <w:lang w:val="en-US"/>
                </w:rPr>
                <w:t>Home</w:t>
              </w:r>
              <w:r w:rsidRPr="00EA2CE1">
                <w:rPr>
                  <w:noProof/>
                  <w:lang w:val="en-US"/>
                </w:rPr>
                <w:t>. Obtido de Auth0: https://auth0.com/</w:t>
              </w:r>
            </w:p>
            <w:p w:rsidR="00EA2CE1" w:rsidRDefault="00EA2CE1" w:rsidP="00EA2CE1">
              <w:pPr>
                <w:pStyle w:val="Bibliografia"/>
                <w:ind w:left="720" w:hanging="720"/>
                <w:rPr>
                  <w:noProof/>
                </w:rPr>
              </w:pPr>
              <w:r w:rsidRPr="00EA2CE1">
                <w:rPr>
                  <w:noProof/>
                  <w:lang w:val="en-US"/>
                </w:rPr>
                <w:t xml:space="preserve">Code School. </w:t>
              </w:r>
              <w:r>
                <w:rPr>
                  <w:noProof/>
                </w:rPr>
                <w:t xml:space="preserve">(s.d.). </w:t>
              </w:r>
              <w:r>
                <w:rPr>
                  <w:i/>
                  <w:iCs/>
                  <w:noProof/>
                </w:rPr>
                <w:t>Javascript</w:t>
              </w:r>
              <w:r>
                <w:rPr>
                  <w:noProof/>
                </w:rPr>
                <w:t>. Obtido de https://www.javascript.com/</w:t>
              </w:r>
            </w:p>
            <w:p w:rsidR="00EA2CE1" w:rsidRPr="00EA2CE1" w:rsidRDefault="00EA2CE1" w:rsidP="00EA2CE1">
              <w:pPr>
                <w:pStyle w:val="Bibliografia"/>
                <w:ind w:left="720" w:hanging="720"/>
                <w:rPr>
                  <w:noProof/>
                  <w:lang w:val="en-US"/>
                </w:rPr>
              </w:pPr>
              <w:r>
                <w:rPr>
                  <w:noProof/>
                </w:rPr>
                <w:t xml:space="preserve">Ed, D. H., &amp; Microsoft. (Outubro de 2012). </w:t>
              </w:r>
              <w:r w:rsidRPr="00EA2CE1">
                <w:rPr>
                  <w:i/>
                  <w:iCs/>
                  <w:noProof/>
                  <w:lang w:val="en-US"/>
                </w:rPr>
                <w:t>The OAuth 2.0 Authorization Framework.</w:t>
              </w:r>
              <w:r w:rsidRPr="00EA2CE1">
                <w:rPr>
                  <w:noProof/>
                  <w:lang w:val="en-US"/>
                </w:rPr>
                <w:t xml:space="preserve"> Obtido de Internet Engineering Task Force: https://tools.ietf.org/html/rfc6749</w:t>
              </w:r>
            </w:p>
            <w:p w:rsidR="00EA2CE1" w:rsidRDefault="00EA2CE1" w:rsidP="00EA2CE1">
              <w:pPr>
                <w:pStyle w:val="Bibliografia"/>
                <w:ind w:left="720" w:hanging="720"/>
                <w:rPr>
                  <w:noProof/>
                </w:rPr>
              </w:pPr>
              <w:r w:rsidRPr="00EA2CE1">
                <w:rPr>
                  <w:noProof/>
                  <w:lang w:val="en-US"/>
                </w:rPr>
                <w:t xml:space="preserve">Facebook. (s.d.). </w:t>
              </w:r>
              <w:r w:rsidRPr="00EA2CE1">
                <w:rPr>
                  <w:i/>
                  <w:iCs/>
                  <w:noProof/>
                  <w:lang w:val="en-US"/>
                </w:rPr>
                <w:t>React Native</w:t>
              </w:r>
              <w:r w:rsidRPr="00EA2CE1">
                <w:rPr>
                  <w:noProof/>
                  <w:lang w:val="en-US"/>
                </w:rPr>
                <w:t xml:space="preserve">. </w:t>
              </w:r>
              <w:r>
                <w:rPr>
                  <w:noProof/>
                </w:rPr>
                <w:t>Obtido de https://facebook.github.io/react-native/</w:t>
              </w:r>
            </w:p>
            <w:p w:rsidR="00EA2CE1" w:rsidRDefault="00EA2CE1" w:rsidP="00EA2CE1">
              <w:pPr>
                <w:pStyle w:val="Bibliografia"/>
                <w:ind w:left="720" w:hanging="720"/>
                <w:rPr>
                  <w:noProof/>
                </w:rPr>
              </w:pPr>
              <w:r>
                <w:rPr>
                  <w:noProof/>
                </w:rPr>
                <w:t xml:space="preserve">Jetbrains. (s.d.). </w:t>
              </w:r>
              <w:r>
                <w:rPr>
                  <w:i/>
                  <w:iCs/>
                  <w:noProof/>
                </w:rPr>
                <w:t>Kotlinlang</w:t>
              </w:r>
              <w:r>
                <w:rPr>
                  <w:noProof/>
                </w:rPr>
                <w:t>. Obtido de https://kotlinlang.org/</w:t>
              </w:r>
            </w:p>
            <w:p w:rsidR="00EA2CE1" w:rsidRDefault="00EA2CE1" w:rsidP="00EA2CE1">
              <w:pPr>
                <w:pStyle w:val="Bibliografia"/>
                <w:ind w:left="720" w:hanging="720"/>
                <w:rPr>
                  <w:noProof/>
                </w:rPr>
              </w:pPr>
              <w:r w:rsidRPr="00EA2CE1">
                <w:rPr>
                  <w:noProof/>
                  <w:lang w:val="en-US"/>
                </w:rPr>
                <w:t xml:space="preserve">Oracle Corporation. (s.d.). </w:t>
              </w:r>
              <w:r w:rsidRPr="00EA2CE1">
                <w:rPr>
                  <w:i/>
                  <w:iCs/>
                  <w:noProof/>
                  <w:lang w:val="en-US"/>
                </w:rPr>
                <w:t>About Java</w:t>
              </w:r>
              <w:r w:rsidRPr="00EA2CE1">
                <w:rPr>
                  <w:noProof/>
                  <w:lang w:val="en-US"/>
                </w:rPr>
                <w:t xml:space="preserve">. </w:t>
              </w:r>
              <w:r>
                <w:rPr>
                  <w:noProof/>
                </w:rPr>
                <w:t>Obtido de Java: https://www.java.sun.com/</w:t>
              </w:r>
            </w:p>
            <w:p w:rsidR="00EA2CE1" w:rsidRDefault="00EA2CE1" w:rsidP="00EA2CE1">
              <w:pPr>
                <w:pStyle w:val="Bibliografia"/>
                <w:ind w:left="720" w:hanging="720"/>
                <w:rPr>
                  <w:noProof/>
                </w:rPr>
              </w:pPr>
              <w:r>
                <w:rPr>
                  <w:noProof/>
                </w:rPr>
                <w:t xml:space="preserve">Pivotal Software. (s.d.). </w:t>
              </w:r>
              <w:r>
                <w:rPr>
                  <w:i/>
                  <w:iCs/>
                  <w:noProof/>
                </w:rPr>
                <w:t>Spring</w:t>
              </w:r>
              <w:r>
                <w:rPr>
                  <w:noProof/>
                </w:rPr>
                <w:t>. Obtido de https://spring.io/</w:t>
              </w:r>
            </w:p>
            <w:p w:rsidR="00EA2CE1" w:rsidRDefault="00EA2CE1" w:rsidP="00EA2CE1">
              <w:pPr>
                <w:pStyle w:val="Bibliografia"/>
                <w:ind w:left="720" w:hanging="720"/>
                <w:rPr>
                  <w:noProof/>
                </w:rPr>
              </w:pPr>
              <w:r>
                <w:rPr>
                  <w:noProof/>
                </w:rPr>
                <w:t xml:space="preserve">Red Hat. (s.d.). </w:t>
              </w:r>
              <w:r>
                <w:rPr>
                  <w:i/>
                  <w:iCs/>
                  <w:noProof/>
                </w:rPr>
                <w:t>Hibernate</w:t>
              </w:r>
              <w:r>
                <w:rPr>
                  <w:noProof/>
                </w:rPr>
                <w:t>. Obtido de http://hibernate.org/</w:t>
              </w:r>
            </w:p>
            <w:p w:rsidR="00EA2CE1" w:rsidRDefault="00EA2CE1" w:rsidP="00EA2CE1">
              <w:pPr>
                <w:pStyle w:val="Bibliografia"/>
                <w:ind w:left="720" w:hanging="720"/>
                <w:rPr>
                  <w:noProof/>
                </w:rPr>
              </w:pPr>
              <w:r>
                <w:rPr>
                  <w:noProof/>
                </w:rPr>
                <w:t xml:space="preserve">Silva Oliveira, R. (Junho de 2017). </w:t>
              </w:r>
              <w:r>
                <w:rPr>
                  <w:i/>
                  <w:iCs/>
                  <w:noProof/>
                </w:rPr>
                <w:t>SINCRO Sistema Nacional de Controlo de Velocidade.</w:t>
              </w:r>
              <w:r>
                <w:rPr>
                  <w:noProof/>
                </w:rPr>
                <w:t xml:space="preserve"> Obtido de https://www.congresso2017.oet.pt/docs/Documentacao/SINCRO.pdf</w:t>
              </w:r>
            </w:p>
            <w:p w:rsidR="00EA2CE1" w:rsidRDefault="00EA2CE1" w:rsidP="00EA2CE1">
              <w:pPr>
                <w:pStyle w:val="Bibliografia"/>
                <w:ind w:left="720" w:hanging="720"/>
                <w:rPr>
                  <w:noProof/>
                </w:rPr>
              </w:pPr>
              <w:r>
                <w:rPr>
                  <w:noProof/>
                </w:rPr>
                <w:lastRenderedPageBreak/>
                <w:t xml:space="preserve">Silva Oliveira, R., &amp; Osório, L. (s.d.). </w:t>
              </w:r>
              <w:r>
                <w:rPr>
                  <w:i/>
                  <w:iCs/>
                  <w:noProof/>
                </w:rPr>
                <w:t>Sistema Nacional de Controlo de Velocidade (SINCRO).</w:t>
              </w:r>
              <w:r>
                <w:rPr>
                  <w:noProof/>
                </w:rPr>
                <w:t xml:space="preserve"> Lisboa.</w:t>
              </w:r>
            </w:p>
            <w:p w:rsidR="00EA2CE1" w:rsidRDefault="00EA2CE1" w:rsidP="00EA2CE1">
              <w:pPr>
                <w:pStyle w:val="Bibliografia"/>
                <w:ind w:left="720" w:hanging="720"/>
                <w:rPr>
                  <w:noProof/>
                </w:rPr>
              </w:pPr>
              <w:r>
                <w:rPr>
                  <w:noProof/>
                </w:rPr>
                <w:t xml:space="preserve">The PostgreSQL Global Development Group. (s.d.). </w:t>
              </w:r>
              <w:r>
                <w:rPr>
                  <w:i/>
                  <w:iCs/>
                  <w:noProof/>
                </w:rPr>
                <w:t>PostgreSQL</w:t>
              </w:r>
              <w:r>
                <w:rPr>
                  <w:noProof/>
                </w:rPr>
                <w:t>. Obtido de https://www.postgresql.org/</w:t>
              </w:r>
            </w:p>
            <w:p w:rsidR="00372567" w:rsidRPr="00D20E40" w:rsidRDefault="000A18D8" w:rsidP="00EA2CE1">
              <w:r w:rsidRPr="00D20E40">
                <w:rPr>
                  <w:b/>
                  <w:bCs/>
                  <w:noProof/>
                </w:rPr>
                <w:fldChar w:fldCharType="end"/>
              </w:r>
            </w:p>
          </w:sdtContent>
        </w:sdt>
      </w:sdtContent>
    </w:sdt>
    <w:p w:rsidR="006206FE" w:rsidRPr="00D20E40" w:rsidRDefault="006206FE" w:rsidP="0028719F"/>
    <w:p w:rsidR="006206FE" w:rsidRPr="00D20E40" w:rsidRDefault="006206FE" w:rsidP="0028719F"/>
    <w:sectPr w:rsidR="006206FE" w:rsidRPr="00D20E40" w:rsidSect="00B26B8C">
      <w:headerReference w:type="default" r:id="rId92"/>
      <w:footerReference w:type="even" r:id="rId93"/>
      <w:footerReference w:type="default" r:id="rId94"/>
      <w:pgSz w:w="11907" w:h="16839" w:code="9"/>
      <w:pgMar w:top="1588" w:right="1134" w:bottom="1418" w:left="1701" w:header="737"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491B" w:rsidRDefault="0038491B">
      <w:pPr>
        <w:spacing w:line="240" w:lineRule="auto"/>
      </w:pPr>
      <w:r>
        <w:separator/>
      </w:r>
    </w:p>
  </w:endnote>
  <w:endnote w:type="continuationSeparator" w:id="0">
    <w:p w:rsidR="0038491B" w:rsidRDefault="003849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65625030"/>
      <w:docPartObj>
        <w:docPartGallery w:val="Page Numbers (Bottom of Page)"/>
        <w:docPartUnique/>
      </w:docPartObj>
    </w:sdtPr>
    <w:sdtEndPr>
      <w:rPr>
        <w:rStyle w:val="Nmerodepgina"/>
      </w:rPr>
    </w:sdtEndPr>
    <w:sdtContent>
      <w:p w:rsidR="00064AC0" w:rsidRDefault="00064AC0"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sdtContent>
  </w:sdt>
  <w:p w:rsidR="00064AC0" w:rsidRPr="00625534" w:rsidRDefault="00064AC0" w:rsidP="00336A8C">
    <w:pPr>
      <w:jc w:val="right"/>
    </w:pPr>
    <w:r>
      <w:t>Projeto e Seminário</w:t>
    </w:r>
    <w:r w:rsidRPr="00625534">
      <w:t>, Maio de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880365041"/>
      <w:docPartObj>
        <w:docPartGallery w:val="Page Numbers (Bottom of Page)"/>
        <w:docPartUnique/>
      </w:docPartObj>
    </w:sdtPr>
    <w:sdtEndPr>
      <w:rPr>
        <w:rStyle w:val="Nmerodepgina"/>
      </w:rPr>
    </w:sdtEndPr>
    <w:sdtContent>
      <w:p w:rsidR="00064AC0" w:rsidRPr="00E302E2" w:rsidRDefault="00064AC0" w:rsidP="00954F4F">
        <w:pPr>
          <w:pStyle w:val="Rodap"/>
          <w:framePr w:wrap="notBeside" w:vAnchor="text" w:hAnchor="page" w:xAlign="right" w:y="1"/>
          <w:pBdr>
            <w:top w:val="single" w:sz="4" w:space="1" w:color="auto"/>
          </w:pBdr>
          <w:rPr>
            <w:rStyle w:val="Nmerodepgina"/>
            <w:sz w:val="20"/>
          </w:rPr>
        </w:pPr>
        <w:r w:rsidRPr="00E302E2">
          <w:rPr>
            <w:rStyle w:val="Nmerodepgina"/>
            <w:sz w:val="20"/>
          </w:rPr>
          <w:fldChar w:fldCharType="begin"/>
        </w:r>
        <w:r w:rsidRPr="00E302E2">
          <w:rPr>
            <w:rStyle w:val="Nmerodepgina"/>
            <w:sz w:val="20"/>
          </w:rPr>
          <w:instrText xml:space="preserve"> PAGE </w:instrText>
        </w:r>
        <w:r w:rsidRPr="00E302E2">
          <w:rPr>
            <w:rStyle w:val="Nmerodepgina"/>
            <w:sz w:val="20"/>
          </w:rPr>
          <w:fldChar w:fldCharType="separate"/>
        </w:r>
        <w:r w:rsidRPr="00E302E2">
          <w:rPr>
            <w:rStyle w:val="Nmerodepgina"/>
            <w:sz w:val="20"/>
          </w:rPr>
          <w:t>3</w:t>
        </w:r>
        <w:r w:rsidRPr="00E302E2">
          <w:rPr>
            <w:rStyle w:val="Nmerodepgina"/>
            <w:sz w:val="20"/>
          </w:rPr>
          <w:fldChar w:fldCharType="end"/>
        </w:r>
      </w:p>
    </w:sdtContent>
  </w:sdt>
  <w:p w:rsidR="00064AC0" w:rsidRPr="00E302E2" w:rsidRDefault="00064AC0" w:rsidP="00954F4F">
    <w:pPr>
      <w:pBdr>
        <w:top w:val="single" w:sz="4" w:space="1" w:color="auto"/>
      </w:pBdr>
      <w:jc w:val="left"/>
      <w:rPr>
        <w:sz w:val="18"/>
        <w:szCs w:val="18"/>
      </w:rPr>
    </w:pPr>
    <w:r>
      <w:rPr>
        <w:sz w:val="18"/>
        <w:szCs w:val="18"/>
      </w:rPr>
      <w:t>Instituto Superior de Engenharia de Lisboa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491B" w:rsidRDefault="0038491B">
      <w:pPr>
        <w:spacing w:line="240" w:lineRule="auto"/>
      </w:pPr>
      <w:r>
        <w:separator/>
      </w:r>
    </w:p>
  </w:footnote>
  <w:footnote w:type="continuationSeparator" w:id="0">
    <w:p w:rsidR="0038491B" w:rsidRDefault="0038491B">
      <w:pPr>
        <w:spacing w:line="240" w:lineRule="auto"/>
      </w:pPr>
      <w:r>
        <w:continuationSeparator/>
      </w:r>
    </w:p>
  </w:footnote>
  <w:footnote w:id="1">
    <w:p w:rsidR="00064AC0" w:rsidRPr="008E2F30" w:rsidRDefault="00064AC0" w:rsidP="00C37F24">
      <w:pPr>
        <w:pStyle w:val="Textodenotaderodap"/>
      </w:pPr>
      <w:r w:rsidRPr="008E2F30">
        <w:rPr>
          <w:rStyle w:val="Refdenotaderodap"/>
        </w:rPr>
        <w:footnoteRef/>
      </w:r>
      <w:r w:rsidRPr="008E2F30">
        <w:t xml:space="preserve"> mailto:lo@isel.ipl.pt</w:t>
      </w:r>
    </w:p>
  </w:footnote>
  <w:footnote w:id="2">
    <w:p w:rsidR="00064AC0" w:rsidRPr="008E2F30" w:rsidRDefault="00064AC0" w:rsidP="00C37F24">
      <w:pPr>
        <w:pStyle w:val="Textodenotaderodap"/>
      </w:pPr>
      <w:r w:rsidRPr="008E2F30">
        <w:rPr>
          <w:rStyle w:val="Refdenotaderodap"/>
        </w:rPr>
        <w:footnoteRef/>
      </w:r>
      <w:r w:rsidRPr="008E2F30">
        <w:t xml:space="preserve"> mailto:pborges@deetc.isel.ipl.pt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AC0" w:rsidRPr="00B82785" w:rsidRDefault="00064AC0" w:rsidP="00B82785">
    <w:pPr>
      <w:rPr>
        <w:rFonts w:eastAsia="Times New Roman"/>
        <w:sz w:val="18"/>
      </w:rPr>
    </w:pPr>
    <w:r w:rsidRPr="00B82785">
      <w:rPr>
        <w:sz w:val="18"/>
      </w:rPr>
      <w:t xml:space="preserve">André Gonçalo Dinis Gaudêncio e Nuno Miguel Pessoa Conceição </w:t>
    </w:r>
  </w:p>
  <w:p w:rsidR="00064AC0" w:rsidRPr="00E302E2" w:rsidRDefault="00064AC0" w:rsidP="00954F4F">
    <w:pPr>
      <w:pBdr>
        <w:bottom w:val="single" w:sz="4" w:space="1" w:color="auto"/>
      </w:pBdr>
      <w:jc w:val="left"/>
      <w:rPr>
        <w:sz w:val="18"/>
      </w:rPr>
    </w:pPr>
    <w:r w:rsidRPr="00E302E2">
      <w:rPr>
        <w:sz w:val="18"/>
      </w:rPr>
      <w:t>Gestão de Eventos de Contraordenação Por Excesso de Velocidad</w:t>
    </w:r>
    <w:r>
      <w:rPr>
        <w:sz w:val="18"/>
      </w:rPr>
      <w:t>e</w:t>
    </w:r>
  </w:p>
  <w:p w:rsidR="00064AC0" w:rsidRPr="00E302E2" w:rsidRDefault="00064AC0" w:rsidP="00E302E2">
    <w:pPr>
      <w:pStyle w:val="Cabealho"/>
      <w:jc w:val="lef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019B3F06"/>
    <w:multiLevelType w:val="multilevel"/>
    <w:tmpl w:val="9B6031D6"/>
    <w:lvl w:ilvl="0">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2" w15:restartNumberingAfterBreak="0">
    <w:nsid w:val="05286C81"/>
    <w:multiLevelType w:val="multilevel"/>
    <w:tmpl w:val="513E18BA"/>
    <w:lvl w:ilvl="0">
      <w:start w:val="1"/>
      <w:numFmt w:val="decimal"/>
      <w:lvlText w:val="%1"/>
      <w:lvlJc w:val="left"/>
      <w:pPr>
        <w:ind w:left="432" w:hanging="432"/>
      </w:pPr>
    </w:lvl>
    <w:lvl w:ilvl="1">
      <w:start w:val="1"/>
      <w:numFmt w:val="decimal"/>
      <w:lvlText w:val="%1.%2"/>
      <w:lvlJc w:val="left"/>
      <w:pPr>
        <w:ind w:left="717"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AB568B1"/>
    <w:multiLevelType w:val="multilevel"/>
    <w:tmpl w:val="5A6C5900"/>
    <w:lvl w:ilvl="0">
      <w:start w:val="1"/>
      <w:numFmt w:val="decimal"/>
      <w:lvlText w:val="%1."/>
      <w:lvlJc w:val="left"/>
      <w:pPr>
        <w:ind w:left="815" w:hanging="36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4" w15:restartNumberingAfterBreak="0">
    <w:nsid w:val="0F461069"/>
    <w:multiLevelType w:val="hybridMultilevel"/>
    <w:tmpl w:val="8CECE2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6057782"/>
    <w:multiLevelType w:val="multilevel"/>
    <w:tmpl w:val="419EDB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1A0466"/>
    <w:multiLevelType w:val="multilevel"/>
    <w:tmpl w:val="BBBC9132"/>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71C4621"/>
    <w:multiLevelType w:val="multilevel"/>
    <w:tmpl w:val="0816001D"/>
    <w:styleLink w:val="Numeros"/>
    <w:lvl w:ilvl="0">
      <w:start w:val="1"/>
      <w:numFmt w:val="decimal"/>
      <w:lvlText w:val="%1"/>
      <w:lvlJc w:val="left"/>
      <w:pPr>
        <w:ind w:left="360" w:hanging="360"/>
      </w:pPr>
      <w:rPr>
        <w:rFonts w:asciiTheme="minorHAnsi" w:hAnsiTheme="minorHAnsi" w:hint="default"/>
        <w:color w:val="191919" w:themeColor="text2" w:themeTint="E6"/>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D131D96"/>
    <w:multiLevelType w:val="multilevel"/>
    <w:tmpl w:val="FA7E50D2"/>
    <w:lvl w:ilvl="0">
      <w:start w:val="1"/>
      <w:numFmt w:val="decimal"/>
      <w:lvlText w:val="%1."/>
      <w:lvlJc w:val="left"/>
      <w:pPr>
        <w:ind w:left="720" w:hanging="360"/>
      </w:pPr>
    </w:lvl>
    <w:lvl w:ilvl="1">
      <w:start w:val="2"/>
      <w:numFmt w:val="decimal"/>
      <w:isLgl/>
      <w:lvlText w:val="%1.%2"/>
      <w:lvlJc w:val="left"/>
      <w:pPr>
        <w:ind w:left="1400" w:hanging="800"/>
      </w:pPr>
      <w:rPr>
        <w:rFonts w:hint="default"/>
      </w:rPr>
    </w:lvl>
    <w:lvl w:ilvl="2">
      <w:start w:val="1"/>
      <w:numFmt w:val="decimal"/>
      <w:isLgl/>
      <w:lvlText w:val="%1.%2.%3"/>
      <w:lvlJc w:val="left"/>
      <w:pPr>
        <w:ind w:left="1640" w:hanging="800"/>
      </w:pPr>
      <w:rPr>
        <w:rFonts w:hint="default"/>
      </w:rPr>
    </w:lvl>
    <w:lvl w:ilvl="3">
      <w:start w:val="2"/>
      <w:numFmt w:val="decimal"/>
      <w:isLgl/>
      <w:lvlText w:val="%1.%2.%3.%4"/>
      <w:lvlJc w:val="left"/>
      <w:pPr>
        <w:ind w:left="2160" w:hanging="108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080" w:hanging="1800"/>
      </w:pPr>
      <w:rPr>
        <w:rFonts w:hint="default"/>
      </w:rPr>
    </w:lvl>
  </w:abstractNum>
  <w:abstractNum w:abstractNumId="9" w15:restartNumberingAfterBreak="0">
    <w:nsid w:val="2EED7543"/>
    <w:multiLevelType w:val="multilevel"/>
    <w:tmpl w:val="E934122C"/>
    <w:lvl w:ilvl="0">
      <w:start w:val="1"/>
      <w:numFmt w:val="decimal"/>
      <w:pStyle w:val="Ttulo1"/>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0A32C1"/>
    <w:multiLevelType w:val="multilevel"/>
    <w:tmpl w:val="0816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9EA056C"/>
    <w:multiLevelType w:val="hybridMultilevel"/>
    <w:tmpl w:val="7782419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06157D1"/>
    <w:multiLevelType w:val="multilevel"/>
    <w:tmpl w:val="61D6C9D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53F223C9"/>
    <w:multiLevelType w:val="multilevel"/>
    <w:tmpl w:val="14AEA85E"/>
    <w:lvl w:ilvl="0">
      <w:start w:val="1"/>
      <w:numFmt w:val="decimal"/>
      <w:lvlText w:val="%1."/>
      <w:lvlJc w:val="left"/>
      <w:pPr>
        <w:ind w:left="360" w:hanging="360"/>
      </w:pPr>
      <w:rPr>
        <w:rFonts w:ascii="Arial" w:eastAsia="Arial" w:hAnsi="Arial" w:cs="Arial" w:hint="default"/>
        <w:spacing w:val="-1"/>
        <w:w w:val="100"/>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5B18F5"/>
    <w:multiLevelType w:val="multilevel"/>
    <w:tmpl w:val="14AEA85E"/>
    <w:lvl w:ilvl="0">
      <w:start w:val="1"/>
      <w:numFmt w:val="decimal"/>
      <w:lvlText w:val="%1."/>
      <w:lvlJc w:val="left"/>
      <w:pPr>
        <w:ind w:left="720" w:hanging="360"/>
      </w:pPr>
      <w:rPr>
        <w:rFonts w:ascii="Arial" w:eastAsia="Arial" w:hAnsi="Arial" w:cs="Arial" w:hint="default"/>
        <w:spacing w:val="-1"/>
        <w:w w:val="100"/>
        <w:sz w:val="20"/>
        <w:szCs w:val="2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56C76904"/>
    <w:multiLevelType w:val="hybridMultilevel"/>
    <w:tmpl w:val="1AF8DC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C5F7483"/>
    <w:multiLevelType w:val="hybridMultilevel"/>
    <w:tmpl w:val="37D2D940"/>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7" w15:restartNumberingAfterBreak="0">
    <w:nsid w:val="5D1A78B9"/>
    <w:multiLevelType w:val="hybridMultilevel"/>
    <w:tmpl w:val="26F04D0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8" w15:restartNumberingAfterBreak="0">
    <w:nsid w:val="602C475E"/>
    <w:multiLevelType w:val="multilevel"/>
    <w:tmpl w:val="810AE6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696785"/>
    <w:multiLevelType w:val="hybridMultilevel"/>
    <w:tmpl w:val="4AAC217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66727DC9"/>
    <w:multiLevelType w:val="hybridMultilevel"/>
    <w:tmpl w:val="C83EAD10"/>
    <w:lvl w:ilvl="0" w:tplc="7CB24D94">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tplc="BE7AD034">
      <w:numFmt w:val="bullet"/>
      <w:lvlText w:val="•"/>
      <w:lvlJc w:val="left"/>
      <w:pPr>
        <w:ind w:left="1493" w:hanging="240"/>
      </w:pPr>
      <w:rPr>
        <w:rFonts w:hint="default"/>
        <w:lang w:val="en-US" w:eastAsia="en-US" w:bidi="en-US"/>
      </w:rPr>
    </w:lvl>
    <w:lvl w:ilvl="2" w:tplc="ECDC54C8">
      <w:numFmt w:val="bullet"/>
      <w:lvlText w:val="•"/>
      <w:lvlJc w:val="left"/>
      <w:pPr>
        <w:ind w:left="2286" w:hanging="240"/>
      </w:pPr>
      <w:rPr>
        <w:rFonts w:hint="default"/>
        <w:lang w:val="en-US" w:eastAsia="en-US" w:bidi="en-US"/>
      </w:rPr>
    </w:lvl>
    <w:lvl w:ilvl="3" w:tplc="F4864798">
      <w:numFmt w:val="bullet"/>
      <w:lvlText w:val="•"/>
      <w:lvlJc w:val="left"/>
      <w:pPr>
        <w:ind w:left="3080" w:hanging="240"/>
      </w:pPr>
      <w:rPr>
        <w:rFonts w:hint="default"/>
        <w:lang w:val="en-US" w:eastAsia="en-US" w:bidi="en-US"/>
      </w:rPr>
    </w:lvl>
    <w:lvl w:ilvl="4" w:tplc="E9CA9CC6">
      <w:numFmt w:val="bullet"/>
      <w:lvlText w:val="•"/>
      <w:lvlJc w:val="left"/>
      <w:pPr>
        <w:ind w:left="3873" w:hanging="240"/>
      </w:pPr>
      <w:rPr>
        <w:rFonts w:hint="default"/>
        <w:lang w:val="en-US" w:eastAsia="en-US" w:bidi="en-US"/>
      </w:rPr>
    </w:lvl>
    <w:lvl w:ilvl="5" w:tplc="C01ED50E">
      <w:numFmt w:val="bullet"/>
      <w:lvlText w:val="•"/>
      <w:lvlJc w:val="left"/>
      <w:pPr>
        <w:ind w:left="4667" w:hanging="240"/>
      </w:pPr>
      <w:rPr>
        <w:rFonts w:hint="default"/>
        <w:lang w:val="en-US" w:eastAsia="en-US" w:bidi="en-US"/>
      </w:rPr>
    </w:lvl>
    <w:lvl w:ilvl="6" w:tplc="2AA0B50C">
      <w:numFmt w:val="bullet"/>
      <w:lvlText w:val="•"/>
      <w:lvlJc w:val="left"/>
      <w:pPr>
        <w:ind w:left="5460" w:hanging="240"/>
      </w:pPr>
      <w:rPr>
        <w:rFonts w:hint="default"/>
        <w:lang w:val="en-US" w:eastAsia="en-US" w:bidi="en-US"/>
      </w:rPr>
    </w:lvl>
    <w:lvl w:ilvl="7" w:tplc="3B3824C0">
      <w:numFmt w:val="bullet"/>
      <w:lvlText w:val="•"/>
      <w:lvlJc w:val="left"/>
      <w:pPr>
        <w:ind w:left="6254" w:hanging="240"/>
      </w:pPr>
      <w:rPr>
        <w:rFonts w:hint="default"/>
        <w:lang w:val="en-US" w:eastAsia="en-US" w:bidi="en-US"/>
      </w:rPr>
    </w:lvl>
    <w:lvl w:ilvl="8" w:tplc="20745F6C">
      <w:numFmt w:val="bullet"/>
      <w:lvlText w:val="•"/>
      <w:lvlJc w:val="left"/>
      <w:pPr>
        <w:ind w:left="7047" w:hanging="240"/>
      </w:pPr>
      <w:rPr>
        <w:rFonts w:hint="default"/>
        <w:lang w:val="en-US" w:eastAsia="en-US" w:bidi="en-US"/>
      </w:rPr>
    </w:lvl>
  </w:abstractNum>
  <w:abstractNum w:abstractNumId="21" w15:restartNumberingAfterBreak="0">
    <w:nsid w:val="6B0F5DD1"/>
    <w:multiLevelType w:val="hybridMultilevel"/>
    <w:tmpl w:val="A440AF76"/>
    <w:lvl w:ilvl="0" w:tplc="CB14706A">
      <w:start w:val="1"/>
      <w:numFmt w:val="decimal"/>
      <w:lvlText w:val="%1."/>
      <w:lvlJc w:val="left"/>
      <w:pPr>
        <w:ind w:left="1092" w:hanging="240"/>
      </w:pPr>
      <w:rPr>
        <w:rFonts w:ascii="Arial" w:eastAsia="Arial" w:hAnsi="Arial" w:cs="Arial" w:hint="default"/>
        <w:spacing w:val="-1"/>
        <w:w w:val="100"/>
        <w:sz w:val="20"/>
        <w:szCs w:val="20"/>
        <w:lang w:val="en-US" w:eastAsia="en-US" w:bidi="en-US"/>
      </w:rPr>
    </w:lvl>
    <w:lvl w:ilvl="1" w:tplc="2374695E">
      <w:numFmt w:val="bullet"/>
      <w:lvlText w:val="•"/>
      <w:lvlJc w:val="left"/>
      <w:pPr>
        <w:ind w:left="1853" w:hanging="240"/>
      </w:pPr>
      <w:rPr>
        <w:rFonts w:hint="default"/>
        <w:lang w:val="en-US" w:eastAsia="en-US" w:bidi="en-US"/>
      </w:rPr>
    </w:lvl>
    <w:lvl w:ilvl="2" w:tplc="DCC4E82A">
      <w:numFmt w:val="bullet"/>
      <w:lvlText w:val="•"/>
      <w:lvlJc w:val="left"/>
      <w:pPr>
        <w:ind w:left="2606" w:hanging="240"/>
      </w:pPr>
      <w:rPr>
        <w:rFonts w:hint="default"/>
        <w:lang w:val="en-US" w:eastAsia="en-US" w:bidi="en-US"/>
      </w:rPr>
    </w:lvl>
    <w:lvl w:ilvl="3" w:tplc="21B0D02E">
      <w:numFmt w:val="bullet"/>
      <w:lvlText w:val="•"/>
      <w:lvlJc w:val="left"/>
      <w:pPr>
        <w:ind w:left="3360" w:hanging="240"/>
      </w:pPr>
      <w:rPr>
        <w:rFonts w:hint="default"/>
        <w:lang w:val="en-US" w:eastAsia="en-US" w:bidi="en-US"/>
      </w:rPr>
    </w:lvl>
    <w:lvl w:ilvl="4" w:tplc="28362E24">
      <w:numFmt w:val="bullet"/>
      <w:lvlText w:val="•"/>
      <w:lvlJc w:val="left"/>
      <w:pPr>
        <w:ind w:left="4113" w:hanging="240"/>
      </w:pPr>
      <w:rPr>
        <w:rFonts w:hint="default"/>
        <w:lang w:val="en-US" w:eastAsia="en-US" w:bidi="en-US"/>
      </w:rPr>
    </w:lvl>
    <w:lvl w:ilvl="5" w:tplc="68088050">
      <w:numFmt w:val="bullet"/>
      <w:lvlText w:val="•"/>
      <w:lvlJc w:val="left"/>
      <w:pPr>
        <w:ind w:left="4867" w:hanging="240"/>
      </w:pPr>
      <w:rPr>
        <w:rFonts w:hint="default"/>
        <w:lang w:val="en-US" w:eastAsia="en-US" w:bidi="en-US"/>
      </w:rPr>
    </w:lvl>
    <w:lvl w:ilvl="6" w:tplc="E65E444E">
      <w:numFmt w:val="bullet"/>
      <w:lvlText w:val="•"/>
      <w:lvlJc w:val="left"/>
      <w:pPr>
        <w:ind w:left="5620" w:hanging="240"/>
      </w:pPr>
      <w:rPr>
        <w:rFonts w:hint="default"/>
        <w:lang w:val="en-US" w:eastAsia="en-US" w:bidi="en-US"/>
      </w:rPr>
    </w:lvl>
    <w:lvl w:ilvl="7" w:tplc="F4DC40B0">
      <w:numFmt w:val="bullet"/>
      <w:lvlText w:val="•"/>
      <w:lvlJc w:val="left"/>
      <w:pPr>
        <w:ind w:left="6374" w:hanging="240"/>
      </w:pPr>
      <w:rPr>
        <w:rFonts w:hint="default"/>
        <w:lang w:val="en-US" w:eastAsia="en-US" w:bidi="en-US"/>
      </w:rPr>
    </w:lvl>
    <w:lvl w:ilvl="8" w:tplc="325ED152">
      <w:numFmt w:val="bullet"/>
      <w:lvlText w:val="•"/>
      <w:lvlJc w:val="left"/>
      <w:pPr>
        <w:ind w:left="7127" w:hanging="240"/>
      </w:pPr>
      <w:rPr>
        <w:rFonts w:hint="default"/>
        <w:lang w:val="en-US" w:eastAsia="en-US" w:bidi="en-US"/>
      </w:rPr>
    </w:lvl>
  </w:abstractNum>
  <w:abstractNum w:abstractNumId="22" w15:restartNumberingAfterBreak="0">
    <w:nsid w:val="6C9E3541"/>
    <w:multiLevelType w:val="multilevel"/>
    <w:tmpl w:val="C1AA1A64"/>
    <w:lvl w:ilvl="0">
      <w:start w:val="1"/>
      <w:numFmt w:val="decimal"/>
      <w:lvlText w:val="%1."/>
      <w:lvlJc w:val="left"/>
      <w:pPr>
        <w:ind w:left="360" w:hanging="360"/>
      </w:pPr>
    </w:lvl>
    <w:lvl w:ilvl="1">
      <w:start w:val="1"/>
      <w:numFmt w:val="decimal"/>
      <w:pStyle w:val="Cabealho2"/>
      <w:lvlText w:val="%1.%2."/>
      <w:lvlJc w:val="left"/>
      <w:pPr>
        <w:ind w:left="792" w:hanging="432"/>
      </w:pPr>
    </w:lvl>
    <w:lvl w:ilvl="2">
      <w:start w:val="1"/>
      <w:numFmt w:val="decimal"/>
      <w:pStyle w:val="Cabealho3"/>
      <w:lvlText w:val="%1.%2.%3."/>
      <w:lvlJc w:val="left"/>
      <w:pPr>
        <w:ind w:left="1224" w:hanging="504"/>
      </w:pPr>
    </w:lvl>
    <w:lvl w:ilvl="3">
      <w:start w:val="1"/>
      <w:numFmt w:val="decimal"/>
      <w:pStyle w:val="Cabealh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4343D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B644B9"/>
    <w:multiLevelType w:val="multilevel"/>
    <w:tmpl w:val="08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7"/>
  </w:num>
  <w:num w:numId="2">
    <w:abstractNumId w:val="10"/>
  </w:num>
  <w:num w:numId="3">
    <w:abstractNumId w:val="8"/>
  </w:num>
  <w:num w:numId="4">
    <w:abstractNumId w:val="15"/>
  </w:num>
  <w:num w:numId="5">
    <w:abstractNumId w:val="11"/>
  </w:num>
  <w:num w:numId="6">
    <w:abstractNumId w:val="20"/>
  </w:num>
  <w:num w:numId="7">
    <w:abstractNumId w:val="21"/>
  </w:num>
  <w:num w:numId="8">
    <w:abstractNumId w:val="1"/>
  </w:num>
  <w:num w:numId="9">
    <w:abstractNumId w:val="9"/>
  </w:num>
  <w:num w:numId="10">
    <w:abstractNumId w:val="19"/>
  </w:num>
  <w:num w:numId="11">
    <w:abstractNumId w:val="4"/>
  </w:num>
  <w:num w:numId="12">
    <w:abstractNumId w:val="0"/>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2"/>
  </w:num>
  <w:num w:numId="17">
    <w:abstractNumId w:val="5"/>
  </w:num>
  <w:num w:numId="18">
    <w:abstractNumId w:val="18"/>
  </w:num>
  <w:num w:numId="19">
    <w:abstractNumId w:val="22"/>
  </w:num>
  <w:num w:numId="20">
    <w:abstractNumId w:val="16"/>
  </w:num>
  <w:num w:numId="21">
    <w:abstractNumId w:val="24"/>
  </w:num>
  <w:num w:numId="22">
    <w:abstractNumId w:val="9"/>
    <w:lvlOverride w:ilvl="0">
      <w:startOverride w:val="1"/>
    </w:lvlOverride>
  </w:num>
  <w:num w:numId="23">
    <w:abstractNumId w:val="12"/>
  </w:num>
  <w:num w:numId="24">
    <w:abstractNumId w:val="3"/>
  </w:num>
  <w:num w:numId="25">
    <w:abstractNumId w:val="23"/>
  </w:num>
  <w:num w:numId="26">
    <w:abstractNumId w:val="13"/>
  </w:num>
  <w:num w:numId="27">
    <w:abstractNumId w:val="14"/>
  </w:num>
  <w:num w:numId="28">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99B"/>
    <w:rsid w:val="000032CB"/>
    <w:rsid w:val="00004423"/>
    <w:rsid w:val="000048AA"/>
    <w:rsid w:val="000152B3"/>
    <w:rsid w:val="00022761"/>
    <w:rsid w:val="00023789"/>
    <w:rsid w:val="00023E8C"/>
    <w:rsid w:val="0002461F"/>
    <w:rsid w:val="00025494"/>
    <w:rsid w:val="00025D12"/>
    <w:rsid w:val="00027B18"/>
    <w:rsid w:val="0003023A"/>
    <w:rsid w:val="00030BB0"/>
    <w:rsid w:val="00033333"/>
    <w:rsid w:val="00033E82"/>
    <w:rsid w:val="00042F07"/>
    <w:rsid w:val="00043C9A"/>
    <w:rsid w:val="00043D4A"/>
    <w:rsid w:val="00045CCC"/>
    <w:rsid w:val="00046158"/>
    <w:rsid w:val="000462EF"/>
    <w:rsid w:val="00046A84"/>
    <w:rsid w:val="000479B5"/>
    <w:rsid w:val="00050A95"/>
    <w:rsid w:val="00060D47"/>
    <w:rsid w:val="00061811"/>
    <w:rsid w:val="00062C52"/>
    <w:rsid w:val="000630C1"/>
    <w:rsid w:val="00064AC0"/>
    <w:rsid w:val="00065FA0"/>
    <w:rsid w:val="00066993"/>
    <w:rsid w:val="00075E35"/>
    <w:rsid w:val="00077905"/>
    <w:rsid w:val="00081524"/>
    <w:rsid w:val="00086E42"/>
    <w:rsid w:val="0009442D"/>
    <w:rsid w:val="0009485E"/>
    <w:rsid w:val="000A082C"/>
    <w:rsid w:val="000A18D8"/>
    <w:rsid w:val="000A25FB"/>
    <w:rsid w:val="000A26C8"/>
    <w:rsid w:val="000A444E"/>
    <w:rsid w:val="000A50BA"/>
    <w:rsid w:val="000A7236"/>
    <w:rsid w:val="000B09A1"/>
    <w:rsid w:val="000B0C27"/>
    <w:rsid w:val="000B2C32"/>
    <w:rsid w:val="000B30C5"/>
    <w:rsid w:val="000B370B"/>
    <w:rsid w:val="000B40D4"/>
    <w:rsid w:val="000B42D6"/>
    <w:rsid w:val="000C12FF"/>
    <w:rsid w:val="000C18CC"/>
    <w:rsid w:val="000C33B4"/>
    <w:rsid w:val="000C4559"/>
    <w:rsid w:val="000C5FE0"/>
    <w:rsid w:val="000D1046"/>
    <w:rsid w:val="000D3D6E"/>
    <w:rsid w:val="000D7ED7"/>
    <w:rsid w:val="000E1BD3"/>
    <w:rsid w:val="000E29FA"/>
    <w:rsid w:val="000E462F"/>
    <w:rsid w:val="000E72AC"/>
    <w:rsid w:val="000F1783"/>
    <w:rsid w:val="000F2C12"/>
    <w:rsid w:val="000F41B1"/>
    <w:rsid w:val="000F55D7"/>
    <w:rsid w:val="000F71F8"/>
    <w:rsid w:val="000F7D83"/>
    <w:rsid w:val="0010279C"/>
    <w:rsid w:val="00103430"/>
    <w:rsid w:val="001056B3"/>
    <w:rsid w:val="00105BA2"/>
    <w:rsid w:val="00110150"/>
    <w:rsid w:val="001153A5"/>
    <w:rsid w:val="00115534"/>
    <w:rsid w:val="001155A9"/>
    <w:rsid w:val="00115F32"/>
    <w:rsid w:val="0011630C"/>
    <w:rsid w:val="001165DF"/>
    <w:rsid w:val="001222D4"/>
    <w:rsid w:val="0012671E"/>
    <w:rsid w:val="00126E5B"/>
    <w:rsid w:val="0012723E"/>
    <w:rsid w:val="00130709"/>
    <w:rsid w:val="00131726"/>
    <w:rsid w:val="00131ED3"/>
    <w:rsid w:val="00132C3A"/>
    <w:rsid w:val="00134113"/>
    <w:rsid w:val="00134287"/>
    <w:rsid w:val="00134374"/>
    <w:rsid w:val="00141536"/>
    <w:rsid w:val="00142F52"/>
    <w:rsid w:val="00145A1C"/>
    <w:rsid w:val="001500C4"/>
    <w:rsid w:val="00155417"/>
    <w:rsid w:val="00157C11"/>
    <w:rsid w:val="001641C7"/>
    <w:rsid w:val="00165CAA"/>
    <w:rsid w:val="001670A6"/>
    <w:rsid w:val="001705B1"/>
    <w:rsid w:val="0017357F"/>
    <w:rsid w:val="001736F5"/>
    <w:rsid w:val="0018290C"/>
    <w:rsid w:val="00182994"/>
    <w:rsid w:val="00182B5C"/>
    <w:rsid w:val="001851DD"/>
    <w:rsid w:val="00192EC1"/>
    <w:rsid w:val="00195633"/>
    <w:rsid w:val="00195A3C"/>
    <w:rsid w:val="00196D86"/>
    <w:rsid w:val="001A35CC"/>
    <w:rsid w:val="001A3895"/>
    <w:rsid w:val="001A3EC5"/>
    <w:rsid w:val="001A5B7B"/>
    <w:rsid w:val="001B097A"/>
    <w:rsid w:val="001B11CD"/>
    <w:rsid w:val="001B20B5"/>
    <w:rsid w:val="001B20FD"/>
    <w:rsid w:val="001B2280"/>
    <w:rsid w:val="001B24CE"/>
    <w:rsid w:val="001B574C"/>
    <w:rsid w:val="001B59D5"/>
    <w:rsid w:val="001C0556"/>
    <w:rsid w:val="001C10C0"/>
    <w:rsid w:val="001C1DA8"/>
    <w:rsid w:val="001C21C8"/>
    <w:rsid w:val="001C3392"/>
    <w:rsid w:val="001D14D4"/>
    <w:rsid w:val="001D3AD0"/>
    <w:rsid w:val="001D4D6C"/>
    <w:rsid w:val="001E0FDF"/>
    <w:rsid w:val="001E337B"/>
    <w:rsid w:val="001E5161"/>
    <w:rsid w:val="001E6E39"/>
    <w:rsid w:val="001F2797"/>
    <w:rsid w:val="001F2807"/>
    <w:rsid w:val="001F28F6"/>
    <w:rsid w:val="001F2C21"/>
    <w:rsid w:val="001F334F"/>
    <w:rsid w:val="001F5AD4"/>
    <w:rsid w:val="001F6CB4"/>
    <w:rsid w:val="00200AAF"/>
    <w:rsid w:val="002025AD"/>
    <w:rsid w:val="002066AA"/>
    <w:rsid w:val="00211022"/>
    <w:rsid w:val="00212D2D"/>
    <w:rsid w:val="002144C0"/>
    <w:rsid w:val="002200D3"/>
    <w:rsid w:val="00222DB0"/>
    <w:rsid w:val="0022570B"/>
    <w:rsid w:val="00225E07"/>
    <w:rsid w:val="002261F8"/>
    <w:rsid w:val="002268FF"/>
    <w:rsid w:val="00234CC9"/>
    <w:rsid w:val="002362F3"/>
    <w:rsid w:val="0024072E"/>
    <w:rsid w:val="00243B6E"/>
    <w:rsid w:val="00243BCC"/>
    <w:rsid w:val="00245B40"/>
    <w:rsid w:val="00245D96"/>
    <w:rsid w:val="0024647D"/>
    <w:rsid w:val="002465D0"/>
    <w:rsid w:val="0025455C"/>
    <w:rsid w:val="00255FCA"/>
    <w:rsid w:val="00260C2D"/>
    <w:rsid w:val="00261F2A"/>
    <w:rsid w:val="00263EE4"/>
    <w:rsid w:val="002664E3"/>
    <w:rsid w:val="00266FCD"/>
    <w:rsid w:val="0027162E"/>
    <w:rsid w:val="00271E0C"/>
    <w:rsid w:val="0027332C"/>
    <w:rsid w:val="00274B1F"/>
    <w:rsid w:val="002764BD"/>
    <w:rsid w:val="002779E3"/>
    <w:rsid w:val="002813B1"/>
    <w:rsid w:val="00282FEB"/>
    <w:rsid w:val="00284F2A"/>
    <w:rsid w:val="00285607"/>
    <w:rsid w:val="00286D4C"/>
    <w:rsid w:val="0028719F"/>
    <w:rsid w:val="00287BE0"/>
    <w:rsid w:val="00291C2C"/>
    <w:rsid w:val="002933C2"/>
    <w:rsid w:val="00294B19"/>
    <w:rsid w:val="002A0B15"/>
    <w:rsid w:val="002A25CC"/>
    <w:rsid w:val="002A36F6"/>
    <w:rsid w:val="002A6EA1"/>
    <w:rsid w:val="002B040F"/>
    <w:rsid w:val="002B0857"/>
    <w:rsid w:val="002B324F"/>
    <w:rsid w:val="002B43E6"/>
    <w:rsid w:val="002B54A0"/>
    <w:rsid w:val="002B5928"/>
    <w:rsid w:val="002B5F15"/>
    <w:rsid w:val="002C18CB"/>
    <w:rsid w:val="002C6B1E"/>
    <w:rsid w:val="002D1DD3"/>
    <w:rsid w:val="002D49B2"/>
    <w:rsid w:val="002D4ACA"/>
    <w:rsid w:val="002D5BDD"/>
    <w:rsid w:val="002D6352"/>
    <w:rsid w:val="002E01B5"/>
    <w:rsid w:val="002E29BE"/>
    <w:rsid w:val="002E3347"/>
    <w:rsid w:val="002E4366"/>
    <w:rsid w:val="002E4423"/>
    <w:rsid w:val="002E5D4A"/>
    <w:rsid w:val="002E7EEC"/>
    <w:rsid w:val="002F0C84"/>
    <w:rsid w:val="002F375B"/>
    <w:rsid w:val="002F5519"/>
    <w:rsid w:val="002F7526"/>
    <w:rsid w:val="00301D2F"/>
    <w:rsid w:val="00302493"/>
    <w:rsid w:val="00302B7A"/>
    <w:rsid w:val="00302C04"/>
    <w:rsid w:val="003059BF"/>
    <w:rsid w:val="00306014"/>
    <w:rsid w:val="00307EFE"/>
    <w:rsid w:val="00312068"/>
    <w:rsid w:val="003122E0"/>
    <w:rsid w:val="00312766"/>
    <w:rsid w:val="00315E15"/>
    <w:rsid w:val="00315F9B"/>
    <w:rsid w:val="00320A8E"/>
    <w:rsid w:val="00325A50"/>
    <w:rsid w:val="003269E1"/>
    <w:rsid w:val="003324F2"/>
    <w:rsid w:val="00334528"/>
    <w:rsid w:val="00335814"/>
    <w:rsid w:val="00336A8C"/>
    <w:rsid w:val="00337BD6"/>
    <w:rsid w:val="00340257"/>
    <w:rsid w:val="00344869"/>
    <w:rsid w:val="00344A78"/>
    <w:rsid w:val="003474E5"/>
    <w:rsid w:val="00347F08"/>
    <w:rsid w:val="00353B74"/>
    <w:rsid w:val="00354766"/>
    <w:rsid w:val="00355C01"/>
    <w:rsid w:val="00360913"/>
    <w:rsid w:val="00361C28"/>
    <w:rsid w:val="00362A0D"/>
    <w:rsid w:val="00362DCC"/>
    <w:rsid w:val="003637DB"/>
    <w:rsid w:val="0036625D"/>
    <w:rsid w:val="00372567"/>
    <w:rsid w:val="003742F3"/>
    <w:rsid w:val="00376042"/>
    <w:rsid w:val="00376CE5"/>
    <w:rsid w:val="0038419C"/>
    <w:rsid w:val="0038491B"/>
    <w:rsid w:val="00385343"/>
    <w:rsid w:val="003904AB"/>
    <w:rsid w:val="00396205"/>
    <w:rsid w:val="003A08BB"/>
    <w:rsid w:val="003A3025"/>
    <w:rsid w:val="003B1396"/>
    <w:rsid w:val="003B3E34"/>
    <w:rsid w:val="003B4DE5"/>
    <w:rsid w:val="003C3E06"/>
    <w:rsid w:val="003C46E3"/>
    <w:rsid w:val="003C4DDC"/>
    <w:rsid w:val="003C636D"/>
    <w:rsid w:val="003C6773"/>
    <w:rsid w:val="003D1051"/>
    <w:rsid w:val="003D3B56"/>
    <w:rsid w:val="003E0186"/>
    <w:rsid w:val="003E482C"/>
    <w:rsid w:val="003E4CD0"/>
    <w:rsid w:val="003E6D6A"/>
    <w:rsid w:val="003F09E0"/>
    <w:rsid w:val="003F160A"/>
    <w:rsid w:val="003F4816"/>
    <w:rsid w:val="003F52EF"/>
    <w:rsid w:val="003F60B4"/>
    <w:rsid w:val="0040449A"/>
    <w:rsid w:val="004046B0"/>
    <w:rsid w:val="00404F30"/>
    <w:rsid w:val="00407CEC"/>
    <w:rsid w:val="0041016A"/>
    <w:rsid w:val="00411C9E"/>
    <w:rsid w:val="004140D9"/>
    <w:rsid w:val="00415A43"/>
    <w:rsid w:val="004174F3"/>
    <w:rsid w:val="00422961"/>
    <w:rsid w:val="00423408"/>
    <w:rsid w:val="00423D0C"/>
    <w:rsid w:val="004244D9"/>
    <w:rsid w:val="004257BD"/>
    <w:rsid w:val="00426D33"/>
    <w:rsid w:val="004310C5"/>
    <w:rsid w:val="0043293E"/>
    <w:rsid w:val="004336F3"/>
    <w:rsid w:val="00441C99"/>
    <w:rsid w:val="00442F17"/>
    <w:rsid w:val="00445858"/>
    <w:rsid w:val="00446D6E"/>
    <w:rsid w:val="00450CF7"/>
    <w:rsid w:val="00452291"/>
    <w:rsid w:val="004524DD"/>
    <w:rsid w:val="00453B20"/>
    <w:rsid w:val="00454B6E"/>
    <w:rsid w:val="0046169C"/>
    <w:rsid w:val="00463595"/>
    <w:rsid w:val="004635A0"/>
    <w:rsid w:val="00464145"/>
    <w:rsid w:val="0046442B"/>
    <w:rsid w:val="00464BF1"/>
    <w:rsid w:val="00464E8C"/>
    <w:rsid w:val="00473840"/>
    <w:rsid w:val="004755E0"/>
    <w:rsid w:val="00482FE5"/>
    <w:rsid w:val="00483999"/>
    <w:rsid w:val="00485724"/>
    <w:rsid w:val="004925D8"/>
    <w:rsid w:val="00492660"/>
    <w:rsid w:val="00492AB8"/>
    <w:rsid w:val="004938C9"/>
    <w:rsid w:val="00495705"/>
    <w:rsid w:val="004A04F6"/>
    <w:rsid w:val="004A057B"/>
    <w:rsid w:val="004A0E38"/>
    <w:rsid w:val="004A33B5"/>
    <w:rsid w:val="004A3CDC"/>
    <w:rsid w:val="004B2C9D"/>
    <w:rsid w:val="004B42C5"/>
    <w:rsid w:val="004C2E04"/>
    <w:rsid w:val="004C65CF"/>
    <w:rsid w:val="004D1FBC"/>
    <w:rsid w:val="004D306D"/>
    <w:rsid w:val="004D515E"/>
    <w:rsid w:val="004E041A"/>
    <w:rsid w:val="004E6FEE"/>
    <w:rsid w:val="004F0DD5"/>
    <w:rsid w:val="004F180C"/>
    <w:rsid w:val="004F24CF"/>
    <w:rsid w:val="004F2C90"/>
    <w:rsid w:val="004F2E27"/>
    <w:rsid w:val="004F61E0"/>
    <w:rsid w:val="004F62ED"/>
    <w:rsid w:val="004F6AB3"/>
    <w:rsid w:val="00503B0D"/>
    <w:rsid w:val="0050484A"/>
    <w:rsid w:val="0050580A"/>
    <w:rsid w:val="00505C56"/>
    <w:rsid w:val="00505FF6"/>
    <w:rsid w:val="005070AB"/>
    <w:rsid w:val="00511EF0"/>
    <w:rsid w:val="00512369"/>
    <w:rsid w:val="00514D26"/>
    <w:rsid w:val="00514F0A"/>
    <w:rsid w:val="00520F11"/>
    <w:rsid w:val="00521CF2"/>
    <w:rsid w:val="0052248A"/>
    <w:rsid w:val="00522CC1"/>
    <w:rsid w:val="0052575A"/>
    <w:rsid w:val="00525926"/>
    <w:rsid w:val="00526FEE"/>
    <w:rsid w:val="0053009B"/>
    <w:rsid w:val="0053022B"/>
    <w:rsid w:val="00534546"/>
    <w:rsid w:val="00536F08"/>
    <w:rsid w:val="0054081B"/>
    <w:rsid w:val="00542042"/>
    <w:rsid w:val="0054369F"/>
    <w:rsid w:val="00550DA0"/>
    <w:rsid w:val="00554654"/>
    <w:rsid w:val="0056121C"/>
    <w:rsid w:val="00561D55"/>
    <w:rsid w:val="00562AC6"/>
    <w:rsid w:val="00563C47"/>
    <w:rsid w:val="00565972"/>
    <w:rsid w:val="00571852"/>
    <w:rsid w:val="00573C50"/>
    <w:rsid w:val="00574233"/>
    <w:rsid w:val="005767BB"/>
    <w:rsid w:val="00580ABB"/>
    <w:rsid w:val="00584DE3"/>
    <w:rsid w:val="005861B7"/>
    <w:rsid w:val="00587048"/>
    <w:rsid w:val="00591131"/>
    <w:rsid w:val="005916F8"/>
    <w:rsid w:val="005917F7"/>
    <w:rsid w:val="005926A8"/>
    <w:rsid w:val="00595E48"/>
    <w:rsid w:val="005971C4"/>
    <w:rsid w:val="005A0E9F"/>
    <w:rsid w:val="005A45A3"/>
    <w:rsid w:val="005A645B"/>
    <w:rsid w:val="005B1A2F"/>
    <w:rsid w:val="005B1D03"/>
    <w:rsid w:val="005B305C"/>
    <w:rsid w:val="005C075D"/>
    <w:rsid w:val="005C4A9C"/>
    <w:rsid w:val="005C5C1F"/>
    <w:rsid w:val="005C6142"/>
    <w:rsid w:val="005D1816"/>
    <w:rsid w:val="005D2D31"/>
    <w:rsid w:val="005D375C"/>
    <w:rsid w:val="005D40D7"/>
    <w:rsid w:val="005D68D7"/>
    <w:rsid w:val="005D69E5"/>
    <w:rsid w:val="005D71E9"/>
    <w:rsid w:val="005D73D2"/>
    <w:rsid w:val="005D747F"/>
    <w:rsid w:val="005E319F"/>
    <w:rsid w:val="005E488E"/>
    <w:rsid w:val="005E64DA"/>
    <w:rsid w:val="005E6826"/>
    <w:rsid w:val="005F2129"/>
    <w:rsid w:val="005F5885"/>
    <w:rsid w:val="006000ED"/>
    <w:rsid w:val="00603B65"/>
    <w:rsid w:val="00610F13"/>
    <w:rsid w:val="00611DD4"/>
    <w:rsid w:val="00613BD0"/>
    <w:rsid w:val="00614971"/>
    <w:rsid w:val="006206FE"/>
    <w:rsid w:val="00620D0E"/>
    <w:rsid w:val="00624101"/>
    <w:rsid w:val="006250AC"/>
    <w:rsid w:val="00625534"/>
    <w:rsid w:val="00627176"/>
    <w:rsid w:val="00627DA6"/>
    <w:rsid w:val="00634BEC"/>
    <w:rsid w:val="006353BE"/>
    <w:rsid w:val="00635643"/>
    <w:rsid w:val="00636529"/>
    <w:rsid w:val="006417CB"/>
    <w:rsid w:val="00642435"/>
    <w:rsid w:val="00643A76"/>
    <w:rsid w:val="00645993"/>
    <w:rsid w:val="00650493"/>
    <w:rsid w:val="00656BDF"/>
    <w:rsid w:val="00656C82"/>
    <w:rsid w:val="0066093D"/>
    <w:rsid w:val="006629B2"/>
    <w:rsid w:val="00665B3C"/>
    <w:rsid w:val="00673173"/>
    <w:rsid w:val="006737B4"/>
    <w:rsid w:val="00676574"/>
    <w:rsid w:val="00682918"/>
    <w:rsid w:val="006849F4"/>
    <w:rsid w:val="00687EE8"/>
    <w:rsid w:val="00690C79"/>
    <w:rsid w:val="006919CF"/>
    <w:rsid w:val="00691D61"/>
    <w:rsid w:val="00696051"/>
    <w:rsid w:val="006A029F"/>
    <w:rsid w:val="006A4989"/>
    <w:rsid w:val="006A678F"/>
    <w:rsid w:val="006A761B"/>
    <w:rsid w:val="006B2F57"/>
    <w:rsid w:val="006B6640"/>
    <w:rsid w:val="006C0722"/>
    <w:rsid w:val="006C664F"/>
    <w:rsid w:val="006C7F11"/>
    <w:rsid w:val="006D0440"/>
    <w:rsid w:val="006D28BC"/>
    <w:rsid w:val="006D33CE"/>
    <w:rsid w:val="006D59E7"/>
    <w:rsid w:val="006D687A"/>
    <w:rsid w:val="006E1FAB"/>
    <w:rsid w:val="006E343C"/>
    <w:rsid w:val="006E56C5"/>
    <w:rsid w:val="006E69BE"/>
    <w:rsid w:val="006F028E"/>
    <w:rsid w:val="006F1914"/>
    <w:rsid w:val="007025E8"/>
    <w:rsid w:val="0070333F"/>
    <w:rsid w:val="00703A15"/>
    <w:rsid w:val="00704234"/>
    <w:rsid w:val="007051F5"/>
    <w:rsid w:val="00710F82"/>
    <w:rsid w:val="00712189"/>
    <w:rsid w:val="00715E56"/>
    <w:rsid w:val="00716E63"/>
    <w:rsid w:val="00720959"/>
    <w:rsid w:val="0072508D"/>
    <w:rsid w:val="00726093"/>
    <w:rsid w:val="0072683E"/>
    <w:rsid w:val="007328B0"/>
    <w:rsid w:val="00733E2B"/>
    <w:rsid w:val="007345DC"/>
    <w:rsid w:val="00742C02"/>
    <w:rsid w:val="007435A0"/>
    <w:rsid w:val="00743EFB"/>
    <w:rsid w:val="007449EF"/>
    <w:rsid w:val="0075036D"/>
    <w:rsid w:val="007531C8"/>
    <w:rsid w:val="00753D91"/>
    <w:rsid w:val="00754A3D"/>
    <w:rsid w:val="007556CB"/>
    <w:rsid w:val="0075607C"/>
    <w:rsid w:val="00756854"/>
    <w:rsid w:val="007576CD"/>
    <w:rsid w:val="00762BC2"/>
    <w:rsid w:val="00764886"/>
    <w:rsid w:val="007655E6"/>
    <w:rsid w:val="00766184"/>
    <w:rsid w:val="00771028"/>
    <w:rsid w:val="00772824"/>
    <w:rsid w:val="0078090D"/>
    <w:rsid w:val="00780E87"/>
    <w:rsid w:val="00783A7B"/>
    <w:rsid w:val="00783C9E"/>
    <w:rsid w:val="0078600F"/>
    <w:rsid w:val="00791011"/>
    <w:rsid w:val="00791370"/>
    <w:rsid w:val="007925A4"/>
    <w:rsid w:val="007A18AA"/>
    <w:rsid w:val="007A5C38"/>
    <w:rsid w:val="007B0F14"/>
    <w:rsid w:val="007B25FC"/>
    <w:rsid w:val="007B298B"/>
    <w:rsid w:val="007B29E2"/>
    <w:rsid w:val="007B558B"/>
    <w:rsid w:val="007B6CFD"/>
    <w:rsid w:val="007C2B03"/>
    <w:rsid w:val="007C4590"/>
    <w:rsid w:val="007C4A9A"/>
    <w:rsid w:val="007D0436"/>
    <w:rsid w:val="007D09E4"/>
    <w:rsid w:val="007D2271"/>
    <w:rsid w:val="007D36C9"/>
    <w:rsid w:val="007E174E"/>
    <w:rsid w:val="007E3B21"/>
    <w:rsid w:val="007E50C2"/>
    <w:rsid w:val="007F0772"/>
    <w:rsid w:val="007F0FBF"/>
    <w:rsid w:val="0080278E"/>
    <w:rsid w:val="00803269"/>
    <w:rsid w:val="00807FB3"/>
    <w:rsid w:val="00810A6D"/>
    <w:rsid w:val="008129DB"/>
    <w:rsid w:val="0081376C"/>
    <w:rsid w:val="0081586A"/>
    <w:rsid w:val="008220B0"/>
    <w:rsid w:val="00822D02"/>
    <w:rsid w:val="0082618E"/>
    <w:rsid w:val="00830781"/>
    <w:rsid w:val="008307EF"/>
    <w:rsid w:val="0083414E"/>
    <w:rsid w:val="00836553"/>
    <w:rsid w:val="00836BD3"/>
    <w:rsid w:val="00840210"/>
    <w:rsid w:val="00842C27"/>
    <w:rsid w:val="008455E5"/>
    <w:rsid w:val="0085085F"/>
    <w:rsid w:val="00852FF8"/>
    <w:rsid w:val="0085572D"/>
    <w:rsid w:val="00857700"/>
    <w:rsid w:val="0086067F"/>
    <w:rsid w:val="0086155A"/>
    <w:rsid w:val="00867C2D"/>
    <w:rsid w:val="008702E4"/>
    <w:rsid w:val="008703FC"/>
    <w:rsid w:val="00871D37"/>
    <w:rsid w:val="00874D43"/>
    <w:rsid w:val="00875E53"/>
    <w:rsid w:val="00875F2F"/>
    <w:rsid w:val="00877536"/>
    <w:rsid w:val="00877CDF"/>
    <w:rsid w:val="00880CDA"/>
    <w:rsid w:val="00881EA5"/>
    <w:rsid w:val="00882C59"/>
    <w:rsid w:val="00882D46"/>
    <w:rsid w:val="00893D4F"/>
    <w:rsid w:val="00895933"/>
    <w:rsid w:val="00896FA5"/>
    <w:rsid w:val="008A0830"/>
    <w:rsid w:val="008A15CB"/>
    <w:rsid w:val="008A330F"/>
    <w:rsid w:val="008A3C40"/>
    <w:rsid w:val="008A7CFF"/>
    <w:rsid w:val="008B0CBE"/>
    <w:rsid w:val="008B1C1D"/>
    <w:rsid w:val="008B331C"/>
    <w:rsid w:val="008B4ADC"/>
    <w:rsid w:val="008B631F"/>
    <w:rsid w:val="008B6F83"/>
    <w:rsid w:val="008C38B2"/>
    <w:rsid w:val="008D0552"/>
    <w:rsid w:val="008D0FC3"/>
    <w:rsid w:val="008D22B7"/>
    <w:rsid w:val="008D3105"/>
    <w:rsid w:val="008D6519"/>
    <w:rsid w:val="008E1E50"/>
    <w:rsid w:val="008E2F30"/>
    <w:rsid w:val="008E6B8C"/>
    <w:rsid w:val="008F3151"/>
    <w:rsid w:val="008F3711"/>
    <w:rsid w:val="008F5FB3"/>
    <w:rsid w:val="008F6208"/>
    <w:rsid w:val="008F7780"/>
    <w:rsid w:val="0090330C"/>
    <w:rsid w:val="00905107"/>
    <w:rsid w:val="00906774"/>
    <w:rsid w:val="00913A48"/>
    <w:rsid w:val="009207A5"/>
    <w:rsid w:val="009208F1"/>
    <w:rsid w:val="00922BF5"/>
    <w:rsid w:val="00926381"/>
    <w:rsid w:val="009304EC"/>
    <w:rsid w:val="00932964"/>
    <w:rsid w:val="00934D6C"/>
    <w:rsid w:val="0094042B"/>
    <w:rsid w:val="00940FB2"/>
    <w:rsid w:val="00941B21"/>
    <w:rsid w:val="0094424E"/>
    <w:rsid w:val="00944C62"/>
    <w:rsid w:val="00947827"/>
    <w:rsid w:val="00952748"/>
    <w:rsid w:val="00953DA6"/>
    <w:rsid w:val="00954F4F"/>
    <w:rsid w:val="00955B2C"/>
    <w:rsid w:val="00955D6F"/>
    <w:rsid w:val="00956300"/>
    <w:rsid w:val="00956EC4"/>
    <w:rsid w:val="009609A4"/>
    <w:rsid w:val="00961640"/>
    <w:rsid w:val="0096374E"/>
    <w:rsid w:val="0096449D"/>
    <w:rsid w:val="00967897"/>
    <w:rsid w:val="00971194"/>
    <w:rsid w:val="00971ADC"/>
    <w:rsid w:val="00972640"/>
    <w:rsid w:val="0098232B"/>
    <w:rsid w:val="0098718C"/>
    <w:rsid w:val="0099149A"/>
    <w:rsid w:val="00991C95"/>
    <w:rsid w:val="00994576"/>
    <w:rsid w:val="009968EC"/>
    <w:rsid w:val="009A33AC"/>
    <w:rsid w:val="009A3708"/>
    <w:rsid w:val="009A5B2C"/>
    <w:rsid w:val="009B152D"/>
    <w:rsid w:val="009B20A0"/>
    <w:rsid w:val="009B370A"/>
    <w:rsid w:val="009B3846"/>
    <w:rsid w:val="009B6BD2"/>
    <w:rsid w:val="009C0472"/>
    <w:rsid w:val="009C1384"/>
    <w:rsid w:val="009C2F05"/>
    <w:rsid w:val="009C3BEA"/>
    <w:rsid w:val="009C4731"/>
    <w:rsid w:val="009D19B2"/>
    <w:rsid w:val="009D1E87"/>
    <w:rsid w:val="009D3CBB"/>
    <w:rsid w:val="009D5E2D"/>
    <w:rsid w:val="009D629E"/>
    <w:rsid w:val="009D6598"/>
    <w:rsid w:val="009E2B8C"/>
    <w:rsid w:val="009E3EA4"/>
    <w:rsid w:val="009E409D"/>
    <w:rsid w:val="009E4F7C"/>
    <w:rsid w:val="009E5974"/>
    <w:rsid w:val="009E688D"/>
    <w:rsid w:val="009E7173"/>
    <w:rsid w:val="009E7420"/>
    <w:rsid w:val="009F11B6"/>
    <w:rsid w:val="009F21FA"/>
    <w:rsid w:val="009F3DC6"/>
    <w:rsid w:val="009F42DD"/>
    <w:rsid w:val="009F47AD"/>
    <w:rsid w:val="009F49B7"/>
    <w:rsid w:val="009F616A"/>
    <w:rsid w:val="009F6170"/>
    <w:rsid w:val="009F67A4"/>
    <w:rsid w:val="00A00D67"/>
    <w:rsid w:val="00A00DC9"/>
    <w:rsid w:val="00A00E0E"/>
    <w:rsid w:val="00A027E2"/>
    <w:rsid w:val="00A0699B"/>
    <w:rsid w:val="00A13746"/>
    <w:rsid w:val="00A156DD"/>
    <w:rsid w:val="00A24B00"/>
    <w:rsid w:val="00A2556D"/>
    <w:rsid w:val="00A256BA"/>
    <w:rsid w:val="00A259EC"/>
    <w:rsid w:val="00A26540"/>
    <w:rsid w:val="00A265D1"/>
    <w:rsid w:val="00A265E5"/>
    <w:rsid w:val="00A271C0"/>
    <w:rsid w:val="00A31A97"/>
    <w:rsid w:val="00A3765A"/>
    <w:rsid w:val="00A41655"/>
    <w:rsid w:val="00A42277"/>
    <w:rsid w:val="00A51B0E"/>
    <w:rsid w:val="00A52109"/>
    <w:rsid w:val="00A54666"/>
    <w:rsid w:val="00A5516A"/>
    <w:rsid w:val="00A55765"/>
    <w:rsid w:val="00A56289"/>
    <w:rsid w:val="00A576A4"/>
    <w:rsid w:val="00A57C21"/>
    <w:rsid w:val="00A6104F"/>
    <w:rsid w:val="00A61E3F"/>
    <w:rsid w:val="00A63576"/>
    <w:rsid w:val="00A645D8"/>
    <w:rsid w:val="00A6655E"/>
    <w:rsid w:val="00A70941"/>
    <w:rsid w:val="00A717CF"/>
    <w:rsid w:val="00A723D4"/>
    <w:rsid w:val="00A736E8"/>
    <w:rsid w:val="00A77093"/>
    <w:rsid w:val="00A8062B"/>
    <w:rsid w:val="00A811B8"/>
    <w:rsid w:val="00A85E98"/>
    <w:rsid w:val="00A864B7"/>
    <w:rsid w:val="00A8798C"/>
    <w:rsid w:val="00AA170F"/>
    <w:rsid w:val="00AA4005"/>
    <w:rsid w:val="00AA4F77"/>
    <w:rsid w:val="00AA699C"/>
    <w:rsid w:val="00AB003A"/>
    <w:rsid w:val="00AB40C7"/>
    <w:rsid w:val="00AB672A"/>
    <w:rsid w:val="00AC22D0"/>
    <w:rsid w:val="00AC5503"/>
    <w:rsid w:val="00AD12DB"/>
    <w:rsid w:val="00AD1401"/>
    <w:rsid w:val="00AD1A13"/>
    <w:rsid w:val="00AD2F2A"/>
    <w:rsid w:val="00AE2D8C"/>
    <w:rsid w:val="00AE2E4B"/>
    <w:rsid w:val="00AE7637"/>
    <w:rsid w:val="00AE7C9A"/>
    <w:rsid w:val="00AF4970"/>
    <w:rsid w:val="00AF579A"/>
    <w:rsid w:val="00AF7AC4"/>
    <w:rsid w:val="00B000F8"/>
    <w:rsid w:val="00B0232F"/>
    <w:rsid w:val="00B02C87"/>
    <w:rsid w:val="00B04D00"/>
    <w:rsid w:val="00B0709C"/>
    <w:rsid w:val="00B115EF"/>
    <w:rsid w:val="00B11AB2"/>
    <w:rsid w:val="00B14F91"/>
    <w:rsid w:val="00B219C0"/>
    <w:rsid w:val="00B2201D"/>
    <w:rsid w:val="00B24A4E"/>
    <w:rsid w:val="00B26B8C"/>
    <w:rsid w:val="00B279F4"/>
    <w:rsid w:val="00B30F16"/>
    <w:rsid w:val="00B31761"/>
    <w:rsid w:val="00B319FC"/>
    <w:rsid w:val="00B34BD5"/>
    <w:rsid w:val="00B36603"/>
    <w:rsid w:val="00B373E7"/>
    <w:rsid w:val="00B418C0"/>
    <w:rsid w:val="00B43B54"/>
    <w:rsid w:val="00B44C25"/>
    <w:rsid w:val="00B44ECE"/>
    <w:rsid w:val="00B50148"/>
    <w:rsid w:val="00B503AC"/>
    <w:rsid w:val="00B503D3"/>
    <w:rsid w:val="00B52172"/>
    <w:rsid w:val="00B52589"/>
    <w:rsid w:val="00B52AD0"/>
    <w:rsid w:val="00B54853"/>
    <w:rsid w:val="00B5509B"/>
    <w:rsid w:val="00B55317"/>
    <w:rsid w:val="00B57A18"/>
    <w:rsid w:val="00B61070"/>
    <w:rsid w:val="00B61549"/>
    <w:rsid w:val="00B63EC1"/>
    <w:rsid w:val="00B709B8"/>
    <w:rsid w:val="00B71F46"/>
    <w:rsid w:val="00B72085"/>
    <w:rsid w:val="00B72A3E"/>
    <w:rsid w:val="00B77E08"/>
    <w:rsid w:val="00B824B5"/>
    <w:rsid w:val="00B82785"/>
    <w:rsid w:val="00B835AE"/>
    <w:rsid w:val="00B86431"/>
    <w:rsid w:val="00B91AE6"/>
    <w:rsid w:val="00B938E8"/>
    <w:rsid w:val="00B94267"/>
    <w:rsid w:val="00B954DF"/>
    <w:rsid w:val="00BA03B6"/>
    <w:rsid w:val="00BA1562"/>
    <w:rsid w:val="00BA2988"/>
    <w:rsid w:val="00BA5032"/>
    <w:rsid w:val="00BA6AC9"/>
    <w:rsid w:val="00BB0851"/>
    <w:rsid w:val="00BB12AA"/>
    <w:rsid w:val="00BB7053"/>
    <w:rsid w:val="00BD1273"/>
    <w:rsid w:val="00BD274D"/>
    <w:rsid w:val="00BD33C1"/>
    <w:rsid w:val="00BD38F5"/>
    <w:rsid w:val="00BD3CF8"/>
    <w:rsid w:val="00BE0C61"/>
    <w:rsid w:val="00BE2403"/>
    <w:rsid w:val="00BE273F"/>
    <w:rsid w:val="00BE2E3B"/>
    <w:rsid w:val="00BE559E"/>
    <w:rsid w:val="00BE569D"/>
    <w:rsid w:val="00BE585E"/>
    <w:rsid w:val="00BE62A9"/>
    <w:rsid w:val="00BE76EB"/>
    <w:rsid w:val="00BF0EF5"/>
    <w:rsid w:val="00BF1E03"/>
    <w:rsid w:val="00BF58E5"/>
    <w:rsid w:val="00C000B2"/>
    <w:rsid w:val="00C0094B"/>
    <w:rsid w:val="00C00A62"/>
    <w:rsid w:val="00C01195"/>
    <w:rsid w:val="00C11B56"/>
    <w:rsid w:val="00C24C76"/>
    <w:rsid w:val="00C26ED5"/>
    <w:rsid w:val="00C30B15"/>
    <w:rsid w:val="00C31BCD"/>
    <w:rsid w:val="00C35E5A"/>
    <w:rsid w:val="00C36771"/>
    <w:rsid w:val="00C375CD"/>
    <w:rsid w:val="00C37F24"/>
    <w:rsid w:val="00C409AB"/>
    <w:rsid w:val="00C41AEB"/>
    <w:rsid w:val="00C42282"/>
    <w:rsid w:val="00C422F2"/>
    <w:rsid w:val="00C5134C"/>
    <w:rsid w:val="00C52AAF"/>
    <w:rsid w:val="00C54359"/>
    <w:rsid w:val="00C57480"/>
    <w:rsid w:val="00C604FB"/>
    <w:rsid w:val="00C6119A"/>
    <w:rsid w:val="00C617DA"/>
    <w:rsid w:val="00C63D7F"/>
    <w:rsid w:val="00C67688"/>
    <w:rsid w:val="00C72F9E"/>
    <w:rsid w:val="00C738AC"/>
    <w:rsid w:val="00C7400D"/>
    <w:rsid w:val="00C80DCD"/>
    <w:rsid w:val="00C818B9"/>
    <w:rsid w:val="00C844BE"/>
    <w:rsid w:val="00C86A8F"/>
    <w:rsid w:val="00C912A6"/>
    <w:rsid w:val="00C918A4"/>
    <w:rsid w:val="00C930A2"/>
    <w:rsid w:val="00C931C2"/>
    <w:rsid w:val="00C93BF0"/>
    <w:rsid w:val="00C94841"/>
    <w:rsid w:val="00C962CB"/>
    <w:rsid w:val="00CA03B3"/>
    <w:rsid w:val="00CA097F"/>
    <w:rsid w:val="00CA12F0"/>
    <w:rsid w:val="00CA22B5"/>
    <w:rsid w:val="00CA2FAE"/>
    <w:rsid w:val="00CA3803"/>
    <w:rsid w:val="00CA5106"/>
    <w:rsid w:val="00CA59F5"/>
    <w:rsid w:val="00CB20B8"/>
    <w:rsid w:val="00CB49D5"/>
    <w:rsid w:val="00CB5826"/>
    <w:rsid w:val="00CB65B3"/>
    <w:rsid w:val="00CB691F"/>
    <w:rsid w:val="00CB767F"/>
    <w:rsid w:val="00CC05D1"/>
    <w:rsid w:val="00CC19BE"/>
    <w:rsid w:val="00CC1F95"/>
    <w:rsid w:val="00CC310D"/>
    <w:rsid w:val="00CC5C7B"/>
    <w:rsid w:val="00CD0C4F"/>
    <w:rsid w:val="00CD0DB7"/>
    <w:rsid w:val="00CD1364"/>
    <w:rsid w:val="00CD2391"/>
    <w:rsid w:val="00CD3DD6"/>
    <w:rsid w:val="00CD4521"/>
    <w:rsid w:val="00CD67AF"/>
    <w:rsid w:val="00CD6D68"/>
    <w:rsid w:val="00CE7137"/>
    <w:rsid w:val="00CE75F1"/>
    <w:rsid w:val="00CF0A5A"/>
    <w:rsid w:val="00CF35FE"/>
    <w:rsid w:val="00CF43D3"/>
    <w:rsid w:val="00CF5BE8"/>
    <w:rsid w:val="00D005B6"/>
    <w:rsid w:val="00D07616"/>
    <w:rsid w:val="00D1021A"/>
    <w:rsid w:val="00D10F78"/>
    <w:rsid w:val="00D15192"/>
    <w:rsid w:val="00D15D83"/>
    <w:rsid w:val="00D16F33"/>
    <w:rsid w:val="00D20E40"/>
    <w:rsid w:val="00D23111"/>
    <w:rsid w:val="00D2540B"/>
    <w:rsid w:val="00D3446F"/>
    <w:rsid w:val="00D40333"/>
    <w:rsid w:val="00D42654"/>
    <w:rsid w:val="00D43B4B"/>
    <w:rsid w:val="00D5213B"/>
    <w:rsid w:val="00D52572"/>
    <w:rsid w:val="00D57859"/>
    <w:rsid w:val="00D61B90"/>
    <w:rsid w:val="00D6734E"/>
    <w:rsid w:val="00D676AE"/>
    <w:rsid w:val="00D67817"/>
    <w:rsid w:val="00D7114B"/>
    <w:rsid w:val="00D71984"/>
    <w:rsid w:val="00D71B4E"/>
    <w:rsid w:val="00D71C0B"/>
    <w:rsid w:val="00D77B5A"/>
    <w:rsid w:val="00D81815"/>
    <w:rsid w:val="00D821CC"/>
    <w:rsid w:val="00D83420"/>
    <w:rsid w:val="00D852A6"/>
    <w:rsid w:val="00D90588"/>
    <w:rsid w:val="00D92939"/>
    <w:rsid w:val="00DA14F3"/>
    <w:rsid w:val="00DA1E93"/>
    <w:rsid w:val="00DA3DD3"/>
    <w:rsid w:val="00DA4E97"/>
    <w:rsid w:val="00DA74EA"/>
    <w:rsid w:val="00DB0D20"/>
    <w:rsid w:val="00DB2577"/>
    <w:rsid w:val="00DB362C"/>
    <w:rsid w:val="00DB471B"/>
    <w:rsid w:val="00DB5256"/>
    <w:rsid w:val="00DB77CE"/>
    <w:rsid w:val="00DC22CC"/>
    <w:rsid w:val="00DC2D9A"/>
    <w:rsid w:val="00DC44BA"/>
    <w:rsid w:val="00DC4DF6"/>
    <w:rsid w:val="00DD257F"/>
    <w:rsid w:val="00DD2EC0"/>
    <w:rsid w:val="00DD351F"/>
    <w:rsid w:val="00DD430D"/>
    <w:rsid w:val="00DD544E"/>
    <w:rsid w:val="00DD5C22"/>
    <w:rsid w:val="00DE1F32"/>
    <w:rsid w:val="00DE44BE"/>
    <w:rsid w:val="00DE5876"/>
    <w:rsid w:val="00DE5B36"/>
    <w:rsid w:val="00DF0445"/>
    <w:rsid w:val="00DF058D"/>
    <w:rsid w:val="00DF319D"/>
    <w:rsid w:val="00DF3592"/>
    <w:rsid w:val="00E14B6B"/>
    <w:rsid w:val="00E15647"/>
    <w:rsid w:val="00E15A28"/>
    <w:rsid w:val="00E21245"/>
    <w:rsid w:val="00E24AC6"/>
    <w:rsid w:val="00E250CA"/>
    <w:rsid w:val="00E25C0B"/>
    <w:rsid w:val="00E302E2"/>
    <w:rsid w:val="00E3140C"/>
    <w:rsid w:val="00E31611"/>
    <w:rsid w:val="00E3231C"/>
    <w:rsid w:val="00E340A9"/>
    <w:rsid w:val="00E3463A"/>
    <w:rsid w:val="00E348AB"/>
    <w:rsid w:val="00E34D10"/>
    <w:rsid w:val="00E37172"/>
    <w:rsid w:val="00E4270F"/>
    <w:rsid w:val="00E42ECD"/>
    <w:rsid w:val="00E435EA"/>
    <w:rsid w:val="00E43E36"/>
    <w:rsid w:val="00E4751B"/>
    <w:rsid w:val="00E57F9A"/>
    <w:rsid w:val="00E63BAF"/>
    <w:rsid w:val="00E65FBE"/>
    <w:rsid w:val="00E66B41"/>
    <w:rsid w:val="00E67EC7"/>
    <w:rsid w:val="00E72348"/>
    <w:rsid w:val="00E72587"/>
    <w:rsid w:val="00E73AFF"/>
    <w:rsid w:val="00E74831"/>
    <w:rsid w:val="00E74D24"/>
    <w:rsid w:val="00E757EF"/>
    <w:rsid w:val="00E76AE7"/>
    <w:rsid w:val="00E8221D"/>
    <w:rsid w:val="00E83D2A"/>
    <w:rsid w:val="00E850D2"/>
    <w:rsid w:val="00E868CD"/>
    <w:rsid w:val="00E87658"/>
    <w:rsid w:val="00E9006F"/>
    <w:rsid w:val="00E91560"/>
    <w:rsid w:val="00E92D0B"/>
    <w:rsid w:val="00EA06CF"/>
    <w:rsid w:val="00EA1286"/>
    <w:rsid w:val="00EA2570"/>
    <w:rsid w:val="00EA2CE1"/>
    <w:rsid w:val="00EA30D1"/>
    <w:rsid w:val="00EA4346"/>
    <w:rsid w:val="00EA4385"/>
    <w:rsid w:val="00EA7913"/>
    <w:rsid w:val="00EB3719"/>
    <w:rsid w:val="00EB3797"/>
    <w:rsid w:val="00EB5DE2"/>
    <w:rsid w:val="00EB6E3A"/>
    <w:rsid w:val="00EC074B"/>
    <w:rsid w:val="00EC3659"/>
    <w:rsid w:val="00ED1871"/>
    <w:rsid w:val="00ED18DD"/>
    <w:rsid w:val="00ED23EE"/>
    <w:rsid w:val="00ED4645"/>
    <w:rsid w:val="00ED494B"/>
    <w:rsid w:val="00ED7E76"/>
    <w:rsid w:val="00EE453B"/>
    <w:rsid w:val="00EE59BD"/>
    <w:rsid w:val="00EE7DBB"/>
    <w:rsid w:val="00EF3200"/>
    <w:rsid w:val="00F0070B"/>
    <w:rsid w:val="00F066EC"/>
    <w:rsid w:val="00F06BFF"/>
    <w:rsid w:val="00F209ED"/>
    <w:rsid w:val="00F21D92"/>
    <w:rsid w:val="00F228BD"/>
    <w:rsid w:val="00F23868"/>
    <w:rsid w:val="00F27B62"/>
    <w:rsid w:val="00F30B7C"/>
    <w:rsid w:val="00F34A31"/>
    <w:rsid w:val="00F3689A"/>
    <w:rsid w:val="00F375F6"/>
    <w:rsid w:val="00F452C2"/>
    <w:rsid w:val="00F459A3"/>
    <w:rsid w:val="00F45BAD"/>
    <w:rsid w:val="00F520DF"/>
    <w:rsid w:val="00F523CB"/>
    <w:rsid w:val="00F5244B"/>
    <w:rsid w:val="00F544D5"/>
    <w:rsid w:val="00F545BB"/>
    <w:rsid w:val="00F55EB7"/>
    <w:rsid w:val="00F607B9"/>
    <w:rsid w:val="00F60CC0"/>
    <w:rsid w:val="00F61027"/>
    <w:rsid w:val="00F61E2E"/>
    <w:rsid w:val="00F62C56"/>
    <w:rsid w:val="00F64789"/>
    <w:rsid w:val="00F65F72"/>
    <w:rsid w:val="00F745B0"/>
    <w:rsid w:val="00F77C11"/>
    <w:rsid w:val="00F80E84"/>
    <w:rsid w:val="00F813AF"/>
    <w:rsid w:val="00F8353A"/>
    <w:rsid w:val="00F840E5"/>
    <w:rsid w:val="00F91C4D"/>
    <w:rsid w:val="00F92975"/>
    <w:rsid w:val="00FA00A8"/>
    <w:rsid w:val="00FA1E2F"/>
    <w:rsid w:val="00FA55EA"/>
    <w:rsid w:val="00FA72E2"/>
    <w:rsid w:val="00FB2D9F"/>
    <w:rsid w:val="00FB35B0"/>
    <w:rsid w:val="00FB3E21"/>
    <w:rsid w:val="00FB501F"/>
    <w:rsid w:val="00FB6099"/>
    <w:rsid w:val="00FB66ED"/>
    <w:rsid w:val="00FC003F"/>
    <w:rsid w:val="00FC0425"/>
    <w:rsid w:val="00FC0E37"/>
    <w:rsid w:val="00FC104D"/>
    <w:rsid w:val="00FC2400"/>
    <w:rsid w:val="00FC4736"/>
    <w:rsid w:val="00FC6989"/>
    <w:rsid w:val="00FC7BAC"/>
    <w:rsid w:val="00FE03E1"/>
    <w:rsid w:val="00FE1A38"/>
    <w:rsid w:val="00FE3D2D"/>
    <w:rsid w:val="00FE47D4"/>
    <w:rsid w:val="00FE53EE"/>
    <w:rsid w:val="00FE5ADA"/>
    <w:rsid w:val="00FE5F5D"/>
    <w:rsid w:val="00FF2A33"/>
    <w:rsid w:val="00FF5DB5"/>
    <w:rsid w:val="00FF74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C3A32B"/>
  <w15:chartTrackingRefBased/>
  <w15:docId w15:val="{E7F828FB-4237-3B49-94AC-BDD9F5F4D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PT" w:eastAsia="ja-JP" w:bidi="pt-PT"/>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02E2"/>
    <w:pPr>
      <w:spacing w:after="0" w:line="360" w:lineRule="auto"/>
    </w:pPr>
    <w:rPr>
      <w:rFonts w:ascii="Times New Roman" w:hAnsi="Times New Roman"/>
      <w:sz w:val="24"/>
    </w:rPr>
  </w:style>
  <w:style w:type="paragraph" w:styleId="Ttulo1">
    <w:name w:val="heading 1"/>
    <w:basedOn w:val="Normal"/>
    <w:next w:val="Normal"/>
    <w:link w:val="Ttulo1Carter"/>
    <w:uiPriority w:val="9"/>
    <w:qFormat/>
    <w:rsid w:val="007655E6"/>
    <w:pPr>
      <w:numPr>
        <w:numId w:val="9"/>
      </w:numPr>
      <w:spacing w:before="300" w:after="40"/>
      <w:jc w:val="left"/>
      <w:outlineLvl w:val="0"/>
    </w:pPr>
    <w:rPr>
      <w:b/>
      <w:smallCaps/>
      <w:spacing w:val="5"/>
      <w:sz w:val="32"/>
      <w:szCs w:val="32"/>
    </w:rPr>
  </w:style>
  <w:style w:type="paragraph" w:styleId="Cabealho2">
    <w:name w:val="heading 2"/>
    <w:basedOn w:val="Normal"/>
    <w:next w:val="Normal"/>
    <w:link w:val="Cabealho2Carter"/>
    <w:uiPriority w:val="9"/>
    <w:unhideWhenUsed/>
    <w:qFormat/>
    <w:rsid w:val="007655E6"/>
    <w:pPr>
      <w:numPr>
        <w:ilvl w:val="1"/>
        <w:numId w:val="19"/>
      </w:numPr>
      <w:spacing w:after="80"/>
      <w:jc w:val="left"/>
      <w:outlineLvl w:val="1"/>
    </w:pPr>
    <w:rPr>
      <w:b/>
      <w:smallCaps/>
      <w:spacing w:val="5"/>
      <w:sz w:val="28"/>
      <w:szCs w:val="28"/>
    </w:rPr>
  </w:style>
  <w:style w:type="paragraph" w:styleId="Cabealho3">
    <w:name w:val="heading 3"/>
    <w:basedOn w:val="Normal"/>
    <w:next w:val="Normal"/>
    <w:link w:val="Cabealho3Carter"/>
    <w:uiPriority w:val="9"/>
    <w:unhideWhenUsed/>
    <w:qFormat/>
    <w:rsid w:val="007655E6"/>
    <w:pPr>
      <w:numPr>
        <w:ilvl w:val="2"/>
        <w:numId w:val="19"/>
      </w:numPr>
      <w:jc w:val="left"/>
      <w:outlineLvl w:val="2"/>
    </w:pPr>
    <w:rPr>
      <w:b/>
      <w:smallCaps/>
      <w:spacing w:val="5"/>
      <w:szCs w:val="24"/>
    </w:rPr>
  </w:style>
  <w:style w:type="paragraph" w:styleId="Cabealho4">
    <w:name w:val="heading 4"/>
    <w:basedOn w:val="Normal"/>
    <w:next w:val="Normal"/>
    <w:link w:val="Cabealho4Carter"/>
    <w:uiPriority w:val="9"/>
    <w:unhideWhenUsed/>
    <w:qFormat/>
    <w:rsid w:val="007655E6"/>
    <w:pPr>
      <w:numPr>
        <w:ilvl w:val="3"/>
        <w:numId w:val="19"/>
      </w:numPr>
      <w:jc w:val="left"/>
      <w:outlineLvl w:val="3"/>
    </w:pPr>
    <w:rPr>
      <w:b/>
      <w:smallCaps/>
      <w:spacing w:val="10"/>
      <w:szCs w:val="22"/>
    </w:rPr>
  </w:style>
  <w:style w:type="paragraph" w:styleId="Cabealho5">
    <w:name w:val="heading 5"/>
    <w:basedOn w:val="Normal"/>
    <w:next w:val="Normal"/>
    <w:link w:val="Cabealho5Carter"/>
    <w:uiPriority w:val="9"/>
    <w:unhideWhenUsed/>
    <w:qFormat/>
    <w:rsid w:val="0012671E"/>
    <w:pPr>
      <w:spacing w:before="200"/>
      <w:jc w:val="left"/>
      <w:outlineLvl w:val="4"/>
    </w:pPr>
    <w:rPr>
      <w:smallCaps/>
      <w:color w:val="858585" w:themeColor="accent2" w:themeShade="BF"/>
      <w:spacing w:val="10"/>
      <w:szCs w:val="26"/>
    </w:rPr>
  </w:style>
  <w:style w:type="paragraph" w:styleId="Cabealho6">
    <w:name w:val="heading 6"/>
    <w:basedOn w:val="Normal"/>
    <w:next w:val="Normal"/>
    <w:link w:val="Cabealho6Carter"/>
    <w:uiPriority w:val="9"/>
    <w:semiHidden/>
    <w:unhideWhenUsed/>
    <w:qFormat/>
    <w:rsid w:val="002E01B5"/>
    <w:pPr>
      <w:jc w:val="left"/>
      <w:outlineLvl w:val="5"/>
    </w:pPr>
    <w:rPr>
      <w:smallCaps/>
      <w:color w:val="B2B2B2" w:themeColor="accent2"/>
      <w:spacing w:val="5"/>
      <w:sz w:val="22"/>
    </w:rPr>
  </w:style>
  <w:style w:type="paragraph" w:styleId="Cabealho7">
    <w:name w:val="heading 7"/>
    <w:basedOn w:val="Normal"/>
    <w:next w:val="Normal"/>
    <w:link w:val="Cabealho7Carter"/>
    <w:uiPriority w:val="9"/>
    <w:semiHidden/>
    <w:unhideWhenUsed/>
    <w:qFormat/>
    <w:rsid w:val="002E01B5"/>
    <w:pPr>
      <w:jc w:val="left"/>
      <w:outlineLvl w:val="6"/>
    </w:pPr>
    <w:rPr>
      <w:b/>
      <w:smallCaps/>
      <w:color w:val="B2B2B2" w:themeColor="accent2"/>
      <w:spacing w:val="10"/>
    </w:rPr>
  </w:style>
  <w:style w:type="paragraph" w:styleId="Cabealho8">
    <w:name w:val="heading 8"/>
    <w:basedOn w:val="Normal"/>
    <w:next w:val="Normal"/>
    <w:link w:val="Cabealho8Carter"/>
    <w:uiPriority w:val="9"/>
    <w:semiHidden/>
    <w:unhideWhenUsed/>
    <w:qFormat/>
    <w:rsid w:val="002E01B5"/>
    <w:pPr>
      <w:jc w:val="left"/>
      <w:outlineLvl w:val="7"/>
    </w:pPr>
    <w:rPr>
      <w:b/>
      <w:i/>
      <w:smallCaps/>
      <w:color w:val="858585" w:themeColor="accent2" w:themeShade="BF"/>
    </w:rPr>
  </w:style>
  <w:style w:type="paragraph" w:styleId="Cabealho9">
    <w:name w:val="heading 9"/>
    <w:basedOn w:val="Normal"/>
    <w:next w:val="Normal"/>
    <w:link w:val="Cabealho9Carter"/>
    <w:uiPriority w:val="9"/>
    <w:semiHidden/>
    <w:unhideWhenUsed/>
    <w:qFormat/>
    <w:rsid w:val="002E01B5"/>
    <w:pPr>
      <w:jc w:val="left"/>
      <w:outlineLvl w:val="8"/>
    </w:pPr>
    <w:rPr>
      <w:b/>
      <w:i/>
      <w:smallCaps/>
      <w:color w:val="585858" w:themeColor="accent2"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ED23EE"/>
    <w:pPr>
      <w:pBdr>
        <w:top w:val="single" w:sz="12" w:space="1" w:color="B2B2B2" w:themeColor="accent2"/>
      </w:pBdr>
      <w:spacing w:line="240" w:lineRule="auto"/>
      <w:jc w:val="right"/>
    </w:pPr>
    <w:rPr>
      <w:smallCaps/>
      <w:sz w:val="48"/>
      <w:szCs w:val="48"/>
    </w:rPr>
  </w:style>
  <w:style w:type="character" w:customStyle="1" w:styleId="TtuloCarter">
    <w:name w:val="Título Caráter"/>
    <w:basedOn w:val="Tipodeletrapredefinidodopargrafo"/>
    <w:link w:val="Ttulo"/>
    <w:uiPriority w:val="10"/>
    <w:rsid w:val="00ED23EE"/>
    <w:rPr>
      <w:smallCaps/>
      <w:sz w:val="48"/>
      <w:szCs w:val="48"/>
    </w:rPr>
  </w:style>
  <w:style w:type="character" w:customStyle="1" w:styleId="Ttulo1Carter">
    <w:name w:val="Título 1 Caráter"/>
    <w:basedOn w:val="Tipodeletrapredefinidodopargrafo"/>
    <w:link w:val="Ttulo1"/>
    <w:uiPriority w:val="9"/>
    <w:rsid w:val="007655E6"/>
    <w:rPr>
      <w:rFonts w:ascii="Times New Roman" w:hAnsi="Times New Roman"/>
      <w:b/>
      <w:smallCaps/>
      <w:spacing w:val="5"/>
      <w:sz w:val="32"/>
      <w:szCs w:val="32"/>
    </w:rPr>
  </w:style>
  <w:style w:type="character" w:customStyle="1" w:styleId="Cabealho5Carter">
    <w:name w:val="Cabeçalho 5 Caráter"/>
    <w:basedOn w:val="Tipodeletrapredefinidodopargrafo"/>
    <w:link w:val="Cabealho5"/>
    <w:uiPriority w:val="9"/>
    <w:rsid w:val="0012671E"/>
    <w:rPr>
      <w:rFonts w:ascii="Times New Roman" w:hAnsi="Times New Roman"/>
      <w:smallCaps/>
      <w:color w:val="858585" w:themeColor="accent2" w:themeShade="BF"/>
      <w:spacing w:val="10"/>
      <w:sz w:val="24"/>
      <w:szCs w:val="26"/>
    </w:rPr>
  </w:style>
  <w:style w:type="character" w:customStyle="1" w:styleId="Cabealho6Carter">
    <w:name w:val="Cabeçalho 6 Caráter"/>
    <w:basedOn w:val="Tipodeletrapredefinidodopargrafo"/>
    <w:link w:val="Cabealho6"/>
    <w:uiPriority w:val="9"/>
    <w:semiHidden/>
    <w:rsid w:val="00ED23EE"/>
    <w:rPr>
      <w:rFonts w:ascii="Times New Roman" w:hAnsi="Times New Roman"/>
      <w:smallCaps/>
      <w:color w:val="B2B2B2" w:themeColor="accent2"/>
      <w:spacing w:val="5"/>
      <w:sz w:val="22"/>
    </w:rPr>
  </w:style>
  <w:style w:type="character" w:customStyle="1" w:styleId="Cabealho7Carter">
    <w:name w:val="Cabeçalho 7 Caráter"/>
    <w:basedOn w:val="Tipodeletrapredefinidodopargrafo"/>
    <w:link w:val="Cabealho7"/>
    <w:uiPriority w:val="9"/>
    <w:semiHidden/>
    <w:rsid w:val="00ED23EE"/>
    <w:rPr>
      <w:rFonts w:ascii="Times New Roman" w:hAnsi="Times New Roman"/>
      <w:b/>
      <w:smallCaps/>
      <w:color w:val="B2B2B2" w:themeColor="accent2"/>
      <w:spacing w:val="10"/>
      <w:sz w:val="24"/>
    </w:rPr>
  </w:style>
  <w:style w:type="character" w:customStyle="1" w:styleId="Cabealho8Carter">
    <w:name w:val="Cabeçalho 8 Caráter"/>
    <w:basedOn w:val="Tipodeletrapredefinidodopargrafo"/>
    <w:link w:val="Cabealho8"/>
    <w:uiPriority w:val="9"/>
    <w:semiHidden/>
    <w:rsid w:val="00ED23EE"/>
    <w:rPr>
      <w:rFonts w:ascii="Times New Roman" w:hAnsi="Times New Roman"/>
      <w:b/>
      <w:i/>
      <w:smallCaps/>
      <w:color w:val="858585" w:themeColor="accent2" w:themeShade="BF"/>
      <w:sz w:val="24"/>
    </w:rPr>
  </w:style>
  <w:style w:type="character" w:customStyle="1" w:styleId="Cabealho9Carter">
    <w:name w:val="Cabeçalho 9 Caráter"/>
    <w:basedOn w:val="Tipodeletrapredefinidodopargrafo"/>
    <w:link w:val="Cabealho9"/>
    <w:uiPriority w:val="9"/>
    <w:semiHidden/>
    <w:rsid w:val="00ED23EE"/>
    <w:rPr>
      <w:rFonts w:ascii="Times New Roman" w:hAnsi="Times New Roman"/>
      <w:b/>
      <w:i/>
      <w:smallCaps/>
      <w:color w:val="585858" w:themeColor="accent2" w:themeShade="7F"/>
      <w:sz w:val="24"/>
    </w:rPr>
  </w:style>
  <w:style w:type="paragraph" w:styleId="Subttulo">
    <w:name w:val="Subtitle"/>
    <w:basedOn w:val="Normal"/>
    <w:next w:val="Normal"/>
    <w:link w:val="SubttuloCarter"/>
    <w:uiPriority w:val="11"/>
    <w:qFormat/>
    <w:rsid w:val="00ED23EE"/>
    <w:pPr>
      <w:spacing w:after="720" w:line="240" w:lineRule="auto"/>
      <w:jc w:val="right"/>
    </w:pPr>
    <w:rPr>
      <w:rFonts w:asciiTheme="majorHAnsi" w:eastAsiaTheme="majorEastAsia" w:hAnsiTheme="majorHAnsi" w:cstheme="majorBidi"/>
      <w:szCs w:val="22"/>
    </w:rPr>
  </w:style>
  <w:style w:type="character" w:customStyle="1" w:styleId="SubttuloCarter">
    <w:name w:val="Subtítulo Caráter"/>
    <w:basedOn w:val="Tipodeletrapredefinidodopargrafo"/>
    <w:link w:val="Subttulo"/>
    <w:uiPriority w:val="11"/>
    <w:rsid w:val="00ED23EE"/>
    <w:rPr>
      <w:rFonts w:asciiTheme="majorHAnsi" w:eastAsiaTheme="majorEastAsia" w:hAnsiTheme="majorHAnsi" w:cstheme="majorBidi"/>
      <w:szCs w:val="22"/>
    </w:rPr>
  </w:style>
  <w:style w:type="character" w:styleId="nfaseDiscreta">
    <w:name w:val="Subtle Emphasis"/>
    <w:uiPriority w:val="19"/>
    <w:qFormat/>
    <w:rsid w:val="00ED23EE"/>
    <w:rPr>
      <w:i/>
    </w:rPr>
  </w:style>
  <w:style w:type="character" w:styleId="nfaseIntensa">
    <w:name w:val="Intense Emphasis"/>
    <w:uiPriority w:val="21"/>
    <w:qFormat/>
    <w:rsid w:val="00ED23EE"/>
    <w:rPr>
      <w:b/>
      <w:i/>
      <w:color w:val="B2B2B2" w:themeColor="accent2"/>
      <w:spacing w:val="10"/>
    </w:rPr>
  </w:style>
  <w:style w:type="character" w:styleId="Forte">
    <w:name w:val="Strong"/>
    <w:uiPriority w:val="22"/>
    <w:qFormat/>
    <w:rsid w:val="00ED23EE"/>
    <w:rPr>
      <w:b/>
      <w:color w:val="B2B2B2" w:themeColor="accent2"/>
    </w:rPr>
  </w:style>
  <w:style w:type="paragraph" w:styleId="Citao">
    <w:name w:val="Quote"/>
    <w:basedOn w:val="Normal"/>
    <w:next w:val="Normal"/>
    <w:link w:val="CitaoCarter"/>
    <w:uiPriority w:val="29"/>
    <w:qFormat/>
    <w:rsid w:val="00ED23EE"/>
    <w:rPr>
      <w:i/>
    </w:rPr>
  </w:style>
  <w:style w:type="character" w:customStyle="1" w:styleId="CitaoCarter">
    <w:name w:val="Citação Caráter"/>
    <w:basedOn w:val="Tipodeletrapredefinidodopargrafo"/>
    <w:link w:val="Citao"/>
    <w:uiPriority w:val="29"/>
    <w:rsid w:val="00ED23EE"/>
    <w:rPr>
      <w:i/>
    </w:rPr>
  </w:style>
  <w:style w:type="paragraph" w:styleId="CitaoIntensa">
    <w:name w:val="Intense Quote"/>
    <w:basedOn w:val="Normal"/>
    <w:next w:val="Normal"/>
    <w:link w:val="CitaoIntensaCarter"/>
    <w:uiPriority w:val="30"/>
    <w:qFormat/>
    <w:rsid w:val="00ED23E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CitaoIntensaCarter">
    <w:name w:val="Citação Intensa Caráter"/>
    <w:basedOn w:val="Tipodeletrapredefinidodopargrafo"/>
    <w:link w:val="CitaoIntensa"/>
    <w:uiPriority w:val="30"/>
    <w:rsid w:val="00ED23EE"/>
    <w:rPr>
      <w:b/>
      <w:i/>
      <w:color w:val="FFFFFF" w:themeColor="background1"/>
      <w:shd w:val="clear" w:color="auto" w:fill="B2B2B2" w:themeFill="accent2"/>
    </w:rPr>
  </w:style>
  <w:style w:type="character" w:styleId="RefernciaDiscreta">
    <w:name w:val="Subtle Reference"/>
    <w:uiPriority w:val="31"/>
    <w:qFormat/>
    <w:rsid w:val="00ED23EE"/>
    <w:rPr>
      <w:b/>
    </w:rPr>
  </w:style>
  <w:style w:type="character" w:styleId="RefernciaIntensa">
    <w:name w:val="Intense Reference"/>
    <w:uiPriority w:val="32"/>
    <w:qFormat/>
    <w:rsid w:val="00ED23EE"/>
    <w:rPr>
      <w:b/>
      <w:bCs/>
      <w:smallCaps/>
      <w:spacing w:val="5"/>
      <w:sz w:val="22"/>
      <w:szCs w:val="22"/>
      <w:u w:val="single"/>
    </w:rPr>
  </w:style>
  <w:style w:type="paragraph" w:styleId="Legenda">
    <w:name w:val="caption"/>
    <w:basedOn w:val="Normal"/>
    <w:next w:val="Normal"/>
    <w:uiPriority w:val="35"/>
    <w:unhideWhenUsed/>
    <w:qFormat/>
    <w:rsid w:val="00ED23EE"/>
    <w:rPr>
      <w:b/>
      <w:bCs/>
      <w:caps/>
      <w:sz w:val="16"/>
      <w:szCs w:val="18"/>
    </w:rPr>
  </w:style>
  <w:style w:type="paragraph" w:styleId="Cabealhodondice">
    <w:name w:val="TOC Heading"/>
    <w:basedOn w:val="Ttulo1"/>
    <w:next w:val="Normal"/>
    <w:uiPriority w:val="39"/>
    <w:unhideWhenUsed/>
    <w:qFormat/>
    <w:rsid w:val="00ED23EE"/>
    <w:pPr>
      <w:numPr>
        <w:numId w:val="0"/>
      </w:numPr>
      <w:outlineLvl w:val="9"/>
    </w:pPr>
  </w:style>
  <w:style w:type="character" w:styleId="TextodoMarcadordePosio">
    <w:name w:val="Placeholder Text"/>
    <w:basedOn w:val="Tipodeletrapredefinidodopargrafo"/>
    <w:uiPriority w:val="99"/>
    <w:semiHidden/>
    <w:rPr>
      <w:color w:val="808080"/>
    </w:rPr>
  </w:style>
  <w:style w:type="character" w:styleId="TtulodoLivro">
    <w:name w:val="Book Title"/>
    <w:uiPriority w:val="33"/>
    <w:qFormat/>
    <w:rsid w:val="00ED23EE"/>
    <w:rPr>
      <w:rFonts w:asciiTheme="majorHAnsi" w:eastAsiaTheme="majorEastAsia" w:hAnsiTheme="majorHAnsi" w:cstheme="majorBidi"/>
      <w:i/>
      <w:iCs/>
      <w:sz w:val="20"/>
      <w:szCs w:val="20"/>
    </w:rPr>
  </w:style>
  <w:style w:type="paragraph" w:styleId="Cabealhodendicedeautoridades">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Cabealho">
    <w:name w:val="header"/>
    <w:basedOn w:val="Normal"/>
    <w:link w:val="CabealhoCarter"/>
    <w:uiPriority w:val="99"/>
    <w:unhideWhenUsed/>
    <w:pPr>
      <w:spacing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spacing w:line="240" w:lineRule="auto"/>
    </w:pPr>
  </w:style>
  <w:style w:type="character" w:customStyle="1" w:styleId="RodapCarter">
    <w:name w:val="Rodapé Caráter"/>
    <w:basedOn w:val="Tipodeletrapredefinidodopargrafo"/>
    <w:link w:val="Rodap"/>
    <w:uiPriority w:val="99"/>
  </w:style>
  <w:style w:type="character" w:customStyle="1" w:styleId="Cabealho2Carter">
    <w:name w:val="Cabeçalho 2 Caráter"/>
    <w:basedOn w:val="Tipodeletrapredefinidodopargrafo"/>
    <w:link w:val="Cabealho2"/>
    <w:uiPriority w:val="9"/>
    <w:rsid w:val="007655E6"/>
    <w:rPr>
      <w:rFonts w:ascii="Times New Roman" w:hAnsi="Times New Roman"/>
      <w:b/>
      <w:smallCaps/>
      <w:spacing w:val="5"/>
      <w:sz w:val="28"/>
      <w:szCs w:val="28"/>
    </w:rPr>
  </w:style>
  <w:style w:type="paragraph" w:styleId="SemEspaamento">
    <w:name w:val="No Spacing"/>
    <w:basedOn w:val="Normal"/>
    <w:link w:val="SemEspaamentoCarter"/>
    <w:uiPriority w:val="1"/>
    <w:qFormat/>
    <w:rsid w:val="00ED23EE"/>
    <w:pPr>
      <w:spacing w:line="240" w:lineRule="auto"/>
    </w:pPr>
  </w:style>
  <w:style w:type="character" w:customStyle="1" w:styleId="SemEspaamentoCarter">
    <w:name w:val="Sem Espaçamento Caráter"/>
    <w:basedOn w:val="Tipodeletrapredefinidodopargrafo"/>
    <w:link w:val="SemEspaamento"/>
    <w:uiPriority w:val="1"/>
    <w:rsid w:val="00ED23EE"/>
  </w:style>
  <w:style w:type="paragraph" w:styleId="Corpodetexto">
    <w:name w:val="Body Text"/>
    <w:basedOn w:val="Normal"/>
    <w:link w:val="CorpodetextoCarter"/>
    <w:uiPriority w:val="1"/>
    <w:qFormat/>
    <w:rsid w:val="00A0699B"/>
    <w:pPr>
      <w:widowControl w:val="0"/>
      <w:autoSpaceDE w:val="0"/>
      <w:autoSpaceDN w:val="0"/>
      <w:spacing w:line="240" w:lineRule="auto"/>
    </w:pPr>
    <w:rPr>
      <w:rFonts w:ascii="Arial" w:eastAsia="Arial" w:hAnsi="Arial" w:cs="Arial"/>
      <w:lang w:val="en-US" w:eastAsia="en-US" w:bidi="en-US"/>
    </w:rPr>
  </w:style>
  <w:style w:type="character" w:customStyle="1" w:styleId="CorpodetextoCarter">
    <w:name w:val="Corpo de texto Caráter"/>
    <w:basedOn w:val="Tipodeletrapredefinidodopargrafo"/>
    <w:link w:val="Corpodetexto"/>
    <w:uiPriority w:val="1"/>
    <w:rsid w:val="00A0699B"/>
    <w:rPr>
      <w:rFonts w:ascii="Arial" w:eastAsia="Arial" w:hAnsi="Arial" w:cs="Arial"/>
      <w:color w:val="auto"/>
      <w:sz w:val="20"/>
      <w:szCs w:val="20"/>
      <w:lang w:val="en-US" w:eastAsia="en-US" w:bidi="en-US"/>
    </w:rPr>
  </w:style>
  <w:style w:type="paragraph" w:styleId="ndice1">
    <w:name w:val="toc 1"/>
    <w:basedOn w:val="Normal"/>
    <w:next w:val="Normal"/>
    <w:autoRedefine/>
    <w:uiPriority w:val="39"/>
    <w:unhideWhenUsed/>
    <w:rsid w:val="00625534"/>
    <w:pPr>
      <w:spacing w:before="120" w:after="120"/>
    </w:pPr>
    <w:rPr>
      <w:rFonts w:cstheme="minorHAnsi"/>
      <w:b/>
      <w:bCs/>
      <w:caps/>
    </w:rPr>
  </w:style>
  <w:style w:type="character" w:styleId="Hiperligao">
    <w:name w:val="Hyperlink"/>
    <w:basedOn w:val="Tipodeletrapredefinidodopargrafo"/>
    <w:uiPriority w:val="99"/>
    <w:unhideWhenUsed/>
    <w:rsid w:val="00625534"/>
    <w:rPr>
      <w:color w:val="5F5F5F" w:themeColor="hyperlink"/>
      <w:u w:val="single"/>
    </w:rPr>
  </w:style>
  <w:style w:type="paragraph" w:styleId="ndice2">
    <w:name w:val="toc 2"/>
    <w:basedOn w:val="Normal"/>
    <w:next w:val="Normal"/>
    <w:autoRedefine/>
    <w:uiPriority w:val="39"/>
    <w:unhideWhenUsed/>
    <w:rsid w:val="00625534"/>
    <w:pPr>
      <w:ind w:left="240"/>
    </w:pPr>
    <w:rPr>
      <w:rFonts w:cstheme="minorHAnsi"/>
      <w:smallCaps/>
    </w:rPr>
  </w:style>
  <w:style w:type="paragraph" w:styleId="ndice3">
    <w:name w:val="toc 3"/>
    <w:basedOn w:val="Normal"/>
    <w:next w:val="Normal"/>
    <w:autoRedefine/>
    <w:uiPriority w:val="39"/>
    <w:unhideWhenUsed/>
    <w:rsid w:val="00625534"/>
    <w:pPr>
      <w:ind w:left="480"/>
    </w:pPr>
    <w:rPr>
      <w:rFonts w:cstheme="minorHAnsi"/>
      <w:i/>
      <w:iCs/>
    </w:rPr>
  </w:style>
  <w:style w:type="paragraph" w:styleId="ndice4">
    <w:name w:val="toc 4"/>
    <w:basedOn w:val="Normal"/>
    <w:next w:val="Normal"/>
    <w:autoRedefine/>
    <w:uiPriority w:val="39"/>
    <w:semiHidden/>
    <w:unhideWhenUsed/>
    <w:rsid w:val="00625534"/>
    <w:pPr>
      <w:ind w:left="720"/>
    </w:pPr>
    <w:rPr>
      <w:rFonts w:cstheme="minorHAnsi"/>
      <w:sz w:val="18"/>
      <w:szCs w:val="18"/>
    </w:rPr>
  </w:style>
  <w:style w:type="paragraph" w:styleId="ndice5">
    <w:name w:val="toc 5"/>
    <w:basedOn w:val="Normal"/>
    <w:next w:val="Normal"/>
    <w:autoRedefine/>
    <w:uiPriority w:val="39"/>
    <w:semiHidden/>
    <w:unhideWhenUsed/>
    <w:rsid w:val="00625534"/>
    <w:pPr>
      <w:ind w:left="960"/>
    </w:pPr>
    <w:rPr>
      <w:rFonts w:cstheme="minorHAnsi"/>
      <w:sz w:val="18"/>
      <w:szCs w:val="18"/>
    </w:rPr>
  </w:style>
  <w:style w:type="paragraph" w:styleId="ndice6">
    <w:name w:val="toc 6"/>
    <w:basedOn w:val="Normal"/>
    <w:next w:val="Normal"/>
    <w:autoRedefine/>
    <w:uiPriority w:val="39"/>
    <w:semiHidden/>
    <w:unhideWhenUsed/>
    <w:rsid w:val="00625534"/>
    <w:pPr>
      <w:ind w:left="1200"/>
    </w:pPr>
    <w:rPr>
      <w:rFonts w:cstheme="minorHAnsi"/>
      <w:sz w:val="18"/>
      <w:szCs w:val="18"/>
    </w:rPr>
  </w:style>
  <w:style w:type="paragraph" w:styleId="ndice7">
    <w:name w:val="toc 7"/>
    <w:basedOn w:val="Normal"/>
    <w:next w:val="Normal"/>
    <w:autoRedefine/>
    <w:uiPriority w:val="39"/>
    <w:semiHidden/>
    <w:unhideWhenUsed/>
    <w:rsid w:val="00625534"/>
    <w:pPr>
      <w:ind w:left="1440"/>
    </w:pPr>
    <w:rPr>
      <w:rFonts w:cstheme="minorHAnsi"/>
      <w:sz w:val="18"/>
      <w:szCs w:val="18"/>
    </w:rPr>
  </w:style>
  <w:style w:type="paragraph" w:styleId="ndice8">
    <w:name w:val="toc 8"/>
    <w:basedOn w:val="Normal"/>
    <w:next w:val="Normal"/>
    <w:autoRedefine/>
    <w:uiPriority w:val="39"/>
    <w:semiHidden/>
    <w:unhideWhenUsed/>
    <w:rsid w:val="00625534"/>
    <w:pPr>
      <w:ind w:left="1680"/>
    </w:pPr>
    <w:rPr>
      <w:rFonts w:cstheme="minorHAnsi"/>
      <w:sz w:val="18"/>
      <w:szCs w:val="18"/>
    </w:rPr>
  </w:style>
  <w:style w:type="paragraph" w:styleId="ndice9">
    <w:name w:val="toc 9"/>
    <w:basedOn w:val="Normal"/>
    <w:next w:val="Normal"/>
    <w:autoRedefine/>
    <w:uiPriority w:val="39"/>
    <w:semiHidden/>
    <w:unhideWhenUsed/>
    <w:rsid w:val="00625534"/>
    <w:pPr>
      <w:ind w:left="1920"/>
    </w:pPr>
    <w:rPr>
      <w:rFonts w:cstheme="minorHAnsi"/>
      <w:sz w:val="18"/>
      <w:szCs w:val="18"/>
    </w:rPr>
  </w:style>
  <w:style w:type="character" w:styleId="Nmerodepgina">
    <w:name w:val="page number"/>
    <w:basedOn w:val="Tipodeletrapredefinidodopargrafo"/>
    <w:uiPriority w:val="99"/>
    <w:semiHidden/>
    <w:unhideWhenUsed/>
    <w:rsid w:val="00625534"/>
  </w:style>
  <w:style w:type="table" w:customStyle="1" w:styleId="TableNormal">
    <w:name w:val="Table Normal"/>
    <w:uiPriority w:val="2"/>
    <w:semiHidden/>
    <w:unhideWhenUsed/>
    <w:qFormat/>
    <w:rsid w:val="00134287"/>
    <w:pPr>
      <w:widowControl w:val="0"/>
      <w:autoSpaceDE w:val="0"/>
      <w:autoSpaceDN w:val="0"/>
      <w:spacing w:after="0" w:line="240" w:lineRule="auto"/>
    </w:pPr>
    <w:rPr>
      <w:sz w:val="22"/>
      <w:szCs w:val="22"/>
      <w:lang w:val="en-US" w:eastAsia="en-US" w:bidi="ar-SA"/>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134287"/>
    <w:pPr>
      <w:widowControl w:val="0"/>
      <w:autoSpaceDE w:val="0"/>
      <w:autoSpaceDN w:val="0"/>
      <w:spacing w:before="53" w:line="240" w:lineRule="auto"/>
      <w:ind w:left="81"/>
      <w:jc w:val="left"/>
    </w:pPr>
    <w:rPr>
      <w:rFonts w:ascii="Arial" w:eastAsia="Arial" w:hAnsi="Arial" w:cs="Arial"/>
      <w:sz w:val="22"/>
      <w:szCs w:val="22"/>
      <w:lang w:val="en-US" w:eastAsia="en-US" w:bidi="en-US"/>
    </w:rPr>
  </w:style>
  <w:style w:type="character" w:customStyle="1" w:styleId="Cabealho3Carter">
    <w:name w:val="Cabeçalho 3 Caráter"/>
    <w:basedOn w:val="Tipodeletrapredefinidodopargrafo"/>
    <w:link w:val="Cabealho3"/>
    <w:uiPriority w:val="9"/>
    <w:rsid w:val="007655E6"/>
    <w:rPr>
      <w:rFonts w:ascii="Times New Roman" w:hAnsi="Times New Roman"/>
      <w:b/>
      <w:smallCaps/>
      <w:spacing w:val="5"/>
      <w:sz w:val="24"/>
      <w:szCs w:val="24"/>
    </w:rPr>
  </w:style>
  <w:style w:type="paragraph" w:styleId="PargrafodaLista">
    <w:name w:val="List Paragraph"/>
    <w:basedOn w:val="Normal"/>
    <w:uiPriority w:val="34"/>
    <w:qFormat/>
    <w:rsid w:val="00ED23EE"/>
    <w:pPr>
      <w:ind w:left="720"/>
      <w:contextualSpacing/>
    </w:pPr>
  </w:style>
  <w:style w:type="character" w:styleId="MenoNoResolvida">
    <w:name w:val="Unresolved Mention"/>
    <w:basedOn w:val="Tipodeletrapredefinidodopargrafo"/>
    <w:uiPriority w:val="99"/>
    <w:semiHidden/>
    <w:unhideWhenUsed/>
    <w:rsid w:val="006629B2"/>
    <w:rPr>
      <w:color w:val="605E5C"/>
      <w:shd w:val="clear" w:color="auto" w:fill="E1DFDD"/>
    </w:rPr>
  </w:style>
  <w:style w:type="character" w:styleId="Hiperligaovisitada">
    <w:name w:val="FollowedHyperlink"/>
    <w:basedOn w:val="Tipodeletrapredefinidodopargrafo"/>
    <w:uiPriority w:val="99"/>
    <w:semiHidden/>
    <w:unhideWhenUsed/>
    <w:rsid w:val="006629B2"/>
    <w:rPr>
      <w:color w:val="919191" w:themeColor="followedHyperlink"/>
      <w:u w:val="single"/>
    </w:rPr>
  </w:style>
  <w:style w:type="numbering" w:customStyle="1" w:styleId="Numeros">
    <w:name w:val="Numeros"/>
    <w:basedOn w:val="Semlista"/>
    <w:uiPriority w:val="99"/>
    <w:rsid w:val="005A0E9F"/>
    <w:pPr>
      <w:numPr>
        <w:numId w:val="1"/>
      </w:numPr>
    </w:pPr>
  </w:style>
  <w:style w:type="numbering" w:customStyle="1" w:styleId="Estilo1">
    <w:name w:val="Estilo1"/>
    <w:basedOn w:val="Semlista"/>
    <w:uiPriority w:val="99"/>
    <w:rsid w:val="005A0E9F"/>
    <w:pPr>
      <w:numPr>
        <w:numId w:val="2"/>
      </w:numPr>
    </w:pPr>
  </w:style>
  <w:style w:type="paragraph" w:styleId="Textodenotaderodap">
    <w:name w:val="footnote text"/>
    <w:basedOn w:val="Normal"/>
    <w:link w:val="TextodenotaderodapCarter"/>
    <w:uiPriority w:val="99"/>
    <w:semiHidden/>
    <w:unhideWhenUsed/>
    <w:rsid w:val="00B938E8"/>
    <w:pPr>
      <w:spacing w:line="240" w:lineRule="auto"/>
    </w:pPr>
  </w:style>
  <w:style w:type="character" w:customStyle="1" w:styleId="TextodenotaderodapCarter">
    <w:name w:val="Texto de nota de rodapé Caráter"/>
    <w:basedOn w:val="Tipodeletrapredefinidodopargrafo"/>
    <w:link w:val="Textodenotaderodap"/>
    <w:uiPriority w:val="99"/>
    <w:semiHidden/>
    <w:rsid w:val="00B938E8"/>
    <w:rPr>
      <w:sz w:val="20"/>
      <w:szCs w:val="20"/>
    </w:rPr>
  </w:style>
  <w:style w:type="character" w:styleId="Refdenotaderodap">
    <w:name w:val="footnote reference"/>
    <w:basedOn w:val="Tipodeletrapredefinidodopargrafo"/>
    <w:uiPriority w:val="99"/>
    <w:unhideWhenUsed/>
    <w:rsid w:val="00B938E8"/>
    <w:rPr>
      <w:vertAlign w:val="superscript"/>
    </w:rPr>
  </w:style>
  <w:style w:type="paragraph" w:styleId="Textodenotadefim">
    <w:name w:val="endnote text"/>
    <w:basedOn w:val="Normal"/>
    <w:link w:val="TextodenotadefimCarter"/>
    <w:uiPriority w:val="99"/>
    <w:semiHidden/>
    <w:unhideWhenUsed/>
    <w:rsid w:val="00E57F9A"/>
    <w:pPr>
      <w:spacing w:line="240" w:lineRule="auto"/>
    </w:pPr>
  </w:style>
  <w:style w:type="character" w:customStyle="1" w:styleId="TextodenotadefimCarter">
    <w:name w:val="Texto de nota de fim Caráter"/>
    <w:basedOn w:val="Tipodeletrapredefinidodopargrafo"/>
    <w:link w:val="Textodenotadefim"/>
    <w:uiPriority w:val="99"/>
    <w:semiHidden/>
    <w:rsid w:val="00E57F9A"/>
    <w:rPr>
      <w:sz w:val="20"/>
      <w:szCs w:val="20"/>
    </w:rPr>
  </w:style>
  <w:style w:type="character" w:styleId="Refdenotadefim">
    <w:name w:val="endnote reference"/>
    <w:basedOn w:val="Tipodeletrapredefinidodopargrafo"/>
    <w:uiPriority w:val="99"/>
    <w:semiHidden/>
    <w:unhideWhenUsed/>
    <w:rsid w:val="00E57F9A"/>
    <w:rPr>
      <w:vertAlign w:val="superscript"/>
    </w:rPr>
  </w:style>
  <w:style w:type="paragraph" w:customStyle="1" w:styleId="Cabealho1">
    <w:name w:val="Cabeçalho 1"/>
    <w:basedOn w:val="Normal"/>
    <w:next w:val="Normal"/>
    <w:link w:val="Heading1Char"/>
    <w:uiPriority w:val="9"/>
    <w:qFormat/>
    <w:rsid w:val="004F0DD5"/>
    <w:pPr>
      <w:keepNext/>
      <w:keepLines/>
      <w:spacing w:before="480"/>
      <w:jc w:val="left"/>
      <w:outlineLvl w:val="0"/>
    </w:pPr>
    <w:rPr>
      <w:rFonts w:asciiTheme="majorHAnsi" w:eastAsiaTheme="majorEastAsia" w:hAnsiTheme="majorHAnsi" w:cstheme="majorBidi"/>
      <w:b/>
      <w:bCs/>
      <w:color w:val="A5A5A5" w:themeColor="accent1" w:themeShade="BF"/>
      <w:sz w:val="28"/>
      <w:szCs w:val="28"/>
      <w:lang w:eastAsia="pt-PT" w:bidi="ar-SA"/>
    </w:rPr>
  </w:style>
  <w:style w:type="character" w:customStyle="1" w:styleId="Heading1Char">
    <w:name w:val="Heading 1 Char"/>
    <w:basedOn w:val="Tipodeletrapredefinidodopargrafo"/>
    <w:link w:val="Cabealho1"/>
    <w:uiPriority w:val="9"/>
    <w:rsid w:val="004F0DD5"/>
    <w:rPr>
      <w:rFonts w:asciiTheme="majorHAnsi" w:eastAsiaTheme="majorEastAsia" w:hAnsiTheme="majorHAnsi" w:cstheme="majorBidi"/>
      <w:b/>
      <w:bCs/>
      <w:color w:val="A5A5A5" w:themeColor="accent1" w:themeShade="BF"/>
      <w:sz w:val="28"/>
      <w:szCs w:val="28"/>
      <w:lang w:eastAsia="pt-PT" w:bidi="ar-SA"/>
    </w:rPr>
  </w:style>
  <w:style w:type="paragraph" w:styleId="Bibliografia">
    <w:name w:val="Bibliography"/>
    <w:basedOn w:val="Normal"/>
    <w:next w:val="Normal"/>
    <w:uiPriority w:val="37"/>
    <w:unhideWhenUsed/>
    <w:rsid w:val="004F0DD5"/>
  </w:style>
  <w:style w:type="character" w:customStyle="1" w:styleId="Cabealho4Carter">
    <w:name w:val="Cabeçalho 4 Caráter"/>
    <w:basedOn w:val="Tipodeletrapredefinidodopargrafo"/>
    <w:link w:val="Cabealho4"/>
    <w:uiPriority w:val="9"/>
    <w:rsid w:val="007655E6"/>
    <w:rPr>
      <w:rFonts w:ascii="Times New Roman" w:hAnsi="Times New Roman"/>
      <w:b/>
      <w:smallCaps/>
      <w:spacing w:val="10"/>
      <w:sz w:val="24"/>
      <w:szCs w:val="22"/>
    </w:rPr>
  </w:style>
  <w:style w:type="character" w:styleId="nfase">
    <w:name w:val="Emphasis"/>
    <w:uiPriority w:val="20"/>
    <w:qFormat/>
    <w:rsid w:val="00ED23EE"/>
    <w:rPr>
      <w:b/>
      <w:i/>
      <w:spacing w:val="10"/>
    </w:rPr>
  </w:style>
  <w:style w:type="paragraph" w:styleId="NormalWeb">
    <w:name w:val="Normal (Web)"/>
    <w:basedOn w:val="Normal"/>
    <w:uiPriority w:val="99"/>
    <w:semiHidden/>
    <w:unhideWhenUsed/>
    <w:rsid w:val="002A36F6"/>
    <w:pPr>
      <w:spacing w:before="100" w:beforeAutospacing="1" w:after="100" w:afterAutospacing="1" w:line="240" w:lineRule="auto"/>
      <w:jc w:val="left"/>
    </w:pPr>
    <w:rPr>
      <w:rFonts w:eastAsia="Times New Roman" w:cs="Times New Roman"/>
      <w:szCs w:val="24"/>
      <w:lang w:eastAsia="pt-PT" w:bidi="ar-SA"/>
    </w:rPr>
  </w:style>
  <w:style w:type="paragraph" w:styleId="ndicedeilustraes">
    <w:name w:val="table of figures"/>
    <w:basedOn w:val="Normal"/>
    <w:next w:val="Normal"/>
    <w:uiPriority w:val="99"/>
    <w:unhideWhenUsed/>
    <w:rsid w:val="00D15D83"/>
  </w:style>
  <w:style w:type="paragraph" w:styleId="Reviso">
    <w:name w:val="Revision"/>
    <w:hidden/>
    <w:uiPriority w:val="99"/>
    <w:semiHidden/>
    <w:rsid w:val="00881EA5"/>
    <w:pPr>
      <w:spacing w:after="0" w:line="240" w:lineRule="auto"/>
      <w:jc w:val="left"/>
    </w:pPr>
    <w:rPr>
      <w:rFonts w:ascii="Times New Roman" w:hAnsi="Times New Roman"/>
      <w:sz w:val="24"/>
    </w:rPr>
  </w:style>
  <w:style w:type="paragraph" w:styleId="Textodecomentrio">
    <w:name w:val="annotation text"/>
    <w:basedOn w:val="Normal"/>
    <w:link w:val="TextodecomentrioCarter"/>
    <w:uiPriority w:val="99"/>
    <w:semiHidden/>
    <w:unhideWhenUsed/>
    <w:rsid w:val="004938C9"/>
    <w:pPr>
      <w:spacing w:line="240" w:lineRule="auto"/>
    </w:pPr>
    <w:rPr>
      <w:sz w:val="20"/>
    </w:rPr>
  </w:style>
  <w:style w:type="character" w:customStyle="1" w:styleId="TextodecomentrioCarter">
    <w:name w:val="Texto de comentário Caráter"/>
    <w:basedOn w:val="Tipodeletrapredefinidodopargrafo"/>
    <w:link w:val="Textodecomentrio"/>
    <w:uiPriority w:val="99"/>
    <w:semiHidden/>
    <w:rsid w:val="004938C9"/>
    <w:rPr>
      <w:rFonts w:ascii="Times New Roman" w:hAnsi="Times New Roman"/>
    </w:rPr>
  </w:style>
  <w:style w:type="paragraph" w:styleId="Textodebalo">
    <w:name w:val="Balloon Text"/>
    <w:basedOn w:val="Normal"/>
    <w:link w:val="TextodebaloCarter"/>
    <w:uiPriority w:val="99"/>
    <w:semiHidden/>
    <w:unhideWhenUsed/>
    <w:rsid w:val="004635A0"/>
    <w:pPr>
      <w:spacing w:line="240" w:lineRule="auto"/>
    </w:pPr>
    <w:rPr>
      <w:rFonts w:cs="Times New Roman"/>
      <w:sz w:val="18"/>
      <w:szCs w:val="18"/>
    </w:rPr>
  </w:style>
  <w:style w:type="character" w:customStyle="1" w:styleId="TextodebaloCarter">
    <w:name w:val="Texto de balão Caráter"/>
    <w:basedOn w:val="Tipodeletrapredefinidodopargrafo"/>
    <w:link w:val="Textodebalo"/>
    <w:uiPriority w:val="99"/>
    <w:semiHidden/>
    <w:rsid w:val="004635A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96462">
      <w:bodyDiv w:val="1"/>
      <w:marLeft w:val="0"/>
      <w:marRight w:val="0"/>
      <w:marTop w:val="0"/>
      <w:marBottom w:val="0"/>
      <w:divBdr>
        <w:top w:val="none" w:sz="0" w:space="0" w:color="auto"/>
        <w:left w:val="none" w:sz="0" w:space="0" w:color="auto"/>
        <w:bottom w:val="none" w:sz="0" w:space="0" w:color="auto"/>
        <w:right w:val="none" w:sz="0" w:space="0" w:color="auto"/>
      </w:divBdr>
    </w:div>
    <w:div w:id="41250703">
      <w:bodyDiv w:val="1"/>
      <w:marLeft w:val="0"/>
      <w:marRight w:val="0"/>
      <w:marTop w:val="0"/>
      <w:marBottom w:val="0"/>
      <w:divBdr>
        <w:top w:val="none" w:sz="0" w:space="0" w:color="auto"/>
        <w:left w:val="none" w:sz="0" w:space="0" w:color="auto"/>
        <w:bottom w:val="none" w:sz="0" w:space="0" w:color="auto"/>
        <w:right w:val="none" w:sz="0" w:space="0" w:color="auto"/>
      </w:divBdr>
    </w:div>
    <w:div w:id="56247790">
      <w:bodyDiv w:val="1"/>
      <w:marLeft w:val="0"/>
      <w:marRight w:val="0"/>
      <w:marTop w:val="0"/>
      <w:marBottom w:val="0"/>
      <w:divBdr>
        <w:top w:val="none" w:sz="0" w:space="0" w:color="auto"/>
        <w:left w:val="none" w:sz="0" w:space="0" w:color="auto"/>
        <w:bottom w:val="none" w:sz="0" w:space="0" w:color="auto"/>
        <w:right w:val="none" w:sz="0" w:space="0" w:color="auto"/>
      </w:divBdr>
    </w:div>
    <w:div w:id="87776608">
      <w:bodyDiv w:val="1"/>
      <w:marLeft w:val="0"/>
      <w:marRight w:val="0"/>
      <w:marTop w:val="0"/>
      <w:marBottom w:val="0"/>
      <w:divBdr>
        <w:top w:val="none" w:sz="0" w:space="0" w:color="auto"/>
        <w:left w:val="none" w:sz="0" w:space="0" w:color="auto"/>
        <w:bottom w:val="none" w:sz="0" w:space="0" w:color="auto"/>
        <w:right w:val="none" w:sz="0" w:space="0" w:color="auto"/>
      </w:divBdr>
    </w:div>
    <w:div w:id="108164582">
      <w:bodyDiv w:val="1"/>
      <w:marLeft w:val="0"/>
      <w:marRight w:val="0"/>
      <w:marTop w:val="0"/>
      <w:marBottom w:val="0"/>
      <w:divBdr>
        <w:top w:val="none" w:sz="0" w:space="0" w:color="auto"/>
        <w:left w:val="none" w:sz="0" w:space="0" w:color="auto"/>
        <w:bottom w:val="none" w:sz="0" w:space="0" w:color="auto"/>
        <w:right w:val="none" w:sz="0" w:space="0" w:color="auto"/>
      </w:divBdr>
    </w:div>
    <w:div w:id="110782357">
      <w:bodyDiv w:val="1"/>
      <w:marLeft w:val="0"/>
      <w:marRight w:val="0"/>
      <w:marTop w:val="0"/>
      <w:marBottom w:val="0"/>
      <w:divBdr>
        <w:top w:val="none" w:sz="0" w:space="0" w:color="auto"/>
        <w:left w:val="none" w:sz="0" w:space="0" w:color="auto"/>
        <w:bottom w:val="none" w:sz="0" w:space="0" w:color="auto"/>
        <w:right w:val="none" w:sz="0" w:space="0" w:color="auto"/>
      </w:divBdr>
    </w:div>
    <w:div w:id="138771248">
      <w:bodyDiv w:val="1"/>
      <w:marLeft w:val="0"/>
      <w:marRight w:val="0"/>
      <w:marTop w:val="0"/>
      <w:marBottom w:val="0"/>
      <w:divBdr>
        <w:top w:val="none" w:sz="0" w:space="0" w:color="auto"/>
        <w:left w:val="none" w:sz="0" w:space="0" w:color="auto"/>
        <w:bottom w:val="none" w:sz="0" w:space="0" w:color="auto"/>
        <w:right w:val="none" w:sz="0" w:space="0" w:color="auto"/>
      </w:divBdr>
    </w:div>
    <w:div w:id="147476027">
      <w:bodyDiv w:val="1"/>
      <w:marLeft w:val="0"/>
      <w:marRight w:val="0"/>
      <w:marTop w:val="0"/>
      <w:marBottom w:val="0"/>
      <w:divBdr>
        <w:top w:val="none" w:sz="0" w:space="0" w:color="auto"/>
        <w:left w:val="none" w:sz="0" w:space="0" w:color="auto"/>
        <w:bottom w:val="none" w:sz="0" w:space="0" w:color="auto"/>
        <w:right w:val="none" w:sz="0" w:space="0" w:color="auto"/>
      </w:divBdr>
    </w:div>
    <w:div w:id="154106849">
      <w:bodyDiv w:val="1"/>
      <w:marLeft w:val="0"/>
      <w:marRight w:val="0"/>
      <w:marTop w:val="0"/>
      <w:marBottom w:val="0"/>
      <w:divBdr>
        <w:top w:val="none" w:sz="0" w:space="0" w:color="auto"/>
        <w:left w:val="none" w:sz="0" w:space="0" w:color="auto"/>
        <w:bottom w:val="none" w:sz="0" w:space="0" w:color="auto"/>
        <w:right w:val="none" w:sz="0" w:space="0" w:color="auto"/>
      </w:divBdr>
    </w:div>
    <w:div w:id="169374448">
      <w:bodyDiv w:val="1"/>
      <w:marLeft w:val="0"/>
      <w:marRight w:val="0"/>
      <w:marTop w:val="0"/>
      <w:marBottom w:val="0"/>
      <w:divBdr>
        <w:top w:val="none" w:sz="0" w:space="0" w:color="auto"/>
        <w:left w:val="none" w:sz="0" w:space="0" w:color="auto"/>
        <w:bottom w:val="none" w:sz="0" w:space="0" w:color="auto"/>
        <w:right w:val="none" w:sz="0" w:space="0" w:color="auto"/>
      </w:divBdr>
    </w:div>
    <w:div w:id="182521692">
      <w:bodyDiv w:val="1"/>
      <w:marLeft w:val="0"/>
      <w:marRight w:val="0"/>
      <w:marTop w:val="0"/>
      <w:marBottom w:val="0"/>
      <w:divBdr>
        <w:top w:val="none" w:sz="0" w:space="0" w:color="auto"/>
        <w:left w:val="none" w:sz="0" w:space="0" w:color="auto"/>
        <w:bottom w:val="none" w:sz="0" w:space="0" w:color="auto"/>
        <w:right w:val="none" w:sz="0" w:space="0" w:color="auto"/>
      </w:divBdr>
    </w:div>
    <w:div w:id="186217591">
      <w:bodyDiv w:val="1"/>
      <w:marLeft w:val="0"/>
      <w:marRight w:val="0"/>
      <w:marTop w:val="0"/>
      <w:marBottom w:val="0"/>
      <w:divBdr>
        <w:top w:val="none" w:sz="0" w:space="0" w:color="auto"/>
        <w:left w:val="none" w:sz="0" w:space="0" w:color="auto"/>
        <w:bottom w:val="none" w:sz="0" w:space="0" w:color="auto"/>
        <w:right w:val="none" w:sz="0" w:space="0" w:color="auto"/>
      </w:divBdr>
    </w:div>
    <w:div w:id="196359520">
      <w:bodyDiv w:val="1"/>
      <w:marLeft w:val="0"/>
      <w:marRight w:val="0"/>
      <w:marTop w:val="0"/>
      <w:marBottom w:val="0"/>
      <w:divBdr>
        <w:top w:val="none" w:sz="0" w:space="0" w:color="auto"/>
        <w:left w:val="none" w:sz="0" w:space="0" w:color="auto"/>
        <w:bottom w:val="none" w:sz="0" w:space="0" w:color="auto"/>
        <w:right w:val="none" w:sz="0" w:space="0" w:color="auto"/>
      </w:divBdr>
    </w:div>
    <w:div w:id="198274978">
      <w:bodyDiv w:val="1"/>
      <w:marLeft w:val="0"/>
      <w:marRight w:val="0"/>
      <w:marTop w:val="0"/>
      <w:marBottom w:val="0"/>
      <w:divBdr>
        <w:top w:val="none" w:sz="0" w:space="0" w:color="auto"/>
        <w:left w:val="none" w:sz="0" w:space="0" w:color="auto"/>
        <w:bottom w:val="none" w:sz="0" w:space="0" w:color="auto"/>
        <w:right w:val="none" w:sz="0" w:space="0" w:color="auto"/>
      </w:divBdr>
    </w:div>
    <w:div w:id="205988233">
      <w:bodyDiv w:val="1"/>
      <w:marLeft w:val="0"/>
      <w:marRight w:val="0"/>
      <w:marTop w:val="0"/>
      <w:marBottom w:val="0"/>
      <w:divBdr>
        <w:top w:val="none" w:sz="0" w:space="0" w:color="auto"/>
        <w:left w:val="none" w:sz="0" w:space="0" w:color="auto"/>
        <w:bottom w:val="none" w:sz="0" w:space="0" w:color="auto"/>
        <w:right w:val="none" w:sz="0" w:space="0" w:color="auto"/>
      </w:divBdr>
    </w:div>
    <w:div w:id="218975952">
      <w:bodyDiv w:val="1"/>
      <w:marLeft w:val="0"/>
      <w:marRight w:val="0"/>
      <w:marTop w:val="0"/>
      <w:marBottom w:val="0"/>
      <w:divBdr>
        <w:top w:val="none" w:sz="0" w:space="0" w:color="auto"/>
        <w:left w:val="none" w:sz="0" w:space="0" w:color="auto"/>
        <w:bottom w:val="none" w:sz="0" w:space="0" w:color="auto"/>
        <w:right w:val="none" w:sz="0" w:space="0" w:color="auto"/>
      </w:divBdr>
    </w:div>
    <w:div w:id="219945178">
      <w:bodyDiv w:val="1"/>
      <w:marLeft w:val="0"/>
      <w:marRight w:val="0"/>
      <w:marTop w:val="0"/>
      <w:marBottom w:val="0"/>
      <w:divBdr>
        <w:top w:val="none" w:sz="0" w:space="0" w:color="auto"/>
        <w:left w:val="none" w:sz="0" w:space="0" w:color="auto"/>
        <w:bottom w:val="none" w:sz="0" w:space="0" w:color="auto"/>
        <w:right w:val="none" w:sz="0" w:space="0" w:color="auto"/>
      </w:divBdr>
    </w:div>
    <w:div w:id="235287701">
      <w:bodyDiv w:val="1"/>
      <w:marLeft w:val="0"/>
      <w:marRight w:val="0"/>
      <w:marTop w:val="0"/>
      <w:marBottom w:val="0"/>
      <w:divBdr>
        <w:top w:val="none" w:sz="0" w:space="0" w:color="auto"/>
        <w:left w:val="none" w:sz="0" w:space="0" w:color="auto"/>
        <w:bottom w:val="none" w:sz="0" w:space="0" w:color="auto"/>
        <w:right w:val="none" w:sz="0" w:space="0" w:color="auto"/>
      </w:divBdr>
    </w:div>
    <w:div w:id="242765492">
      <w:bodyDiv w:val="1"/>
      <w:marLeft w:val="0"/>
      <w:marRight w:val="0"/>
      <w:marTop w:val="0"/>
      <w:marBottom w:val="0"/>
      <w:divBdr>
        <w:top w:val="none" w:sz="0" w:space="0" w:color="auto"/>
        <w:left w:val="none" w:sz="0" w:space="0" w:color="auto"/>
        <w:bottom w:val="none" w:sz="0" w:space="0" w:color="auto"/>
        <w:right w:val="none" w:sz="0" w:space="0" w:color="auto"/>
      </w:divBdr>
    </w:div>
    <w:div w:id="249629523">
      <w:bodyDiv w:val="1"/>
      <w:marLeft w:val="0"/>
      <w:marRight w:val="0"/>
      <w:marTop w:val="0"/>
      <w:marBottom w:val="0"/>
      <w:divBdr>
        <w:top w:val="none" w:sz="0" w:space="0" w:color="auto"/>
        <w:left w:val="none" w:sz="0" w:space="0" w:color="auto"/>
        <w:bottom w:val="none" w:sz="0" w:space="0" w:color="auto"/>
        <w:right w:val="none" w:sz="0" w:space="0" w:color="auto"/>
      </w:divBdr>
    </w:div>
    <w:div w:id="255139060">
      <w:bodyDiv w:val="1"/>
      <w:marLeft w:val="0"/>
      <w:marRight w:val="0"/>
      <w:marTop w:val="0"/>
      <w:marBottom w:val="0"/>
      <w:divBdr>
        <w:top w:val="none" w:sz="0" w:space="0" w:color="auto"/>
        <w:left w:val="none" w:sz="0" w:space="0" w:color="auto"/>
        <w:bottom w:val="none" w:sz="0" w:space="0" w:color="auto"/>
        <w:right w:val="none" w:sz="0" w:space="0" w:color="auto"/>
      </w:divBdr>
    </w:div>
    <w:div w:id="263614028">
      <w:bodyDiv w:val="1"/>
      <w:marLeft w:val="0"/>
      <w:marRight w:val="0"/>
      <w:marTop w:val="0"/>
      <w:marBottom w:val="0"/>
      <w:divBdr>
        <w:top w:val="none" w:sz="0" w:space="0" w:color="auto"/>
        <w:left w:val="none" w:sz="0" w:space="0" w:color="auto"/>
        <w:bottom w:val="none" w:sz="0" w:space="0" w:color="auto"/>
        <w:right w:val="none" w:sz="0" w:space="0" w:color="auto"/>
      </w:divBdr>
    </w:div>
    <w:div w:id="274990642">
      <w:bodyDiv w:val="1"/>
      <w:marLeft w:val="0"/>
      <w:marRight w:val="0"/>
      <w:marTop w:val="0"/>
      <w:marBottom w:val="0"/>
      <w:divBdr>
        <w:top w:val="none" w:sz="0" w:space="0" w:color="auto"/>
        <w:left w:val="none" w:sz="0" w:space="0" w:color="auto"/>
        <w:bottom w:val="none" w:sz="0" w:space="0" w:color="auto"/>
        <w:right w:val="none" w:sz="0" w:space="0" w:color="auto"/>
      </w:divBdr>
    </w:div>
    <w:div w:id="286274976">
      <w:bodyDiv w:val="1"/>
      <w:marLeft w:val="0"/>
      <w:marRight w:val="0"/>
      <w:marTop w:val="0"/>
      <w:marBottom w:val="0"/>
      <w:divBdr>
        <w:top w:val="none" w:sz="0" w:space="0" w:color="auto"/>
        <w:left w:val="none" w:sz="0" w:space="0" w:color="auto"/>
        <w:bottom w:val="none" w:sz="0" w:space="0" w:color="auto"/>
        <w:right w:val="none" w:sz="0" w:space="0" w:color="auto"/>
      </w:divBdr>
    </w:div>
    <w:div w:id="290328105">
      <w:bodyDiv w:val="1"/>
      <w:marLeft w:val="0"/>
      <w:marRight w:val="0"/>
      <w:marTop w:val="0"/>
      <w:marBottom w:val="0"/>
      <w:divBdr>
        <w:top w:val="none" w:sz="0" w:space="0" w:color="auto"/>
        <w:left w:val="none" w:sz="0" w:space="0" w:color="auto"/>
        <w:bottom w:val="none" w:sz="0" w:space="0" w:color="auto"/>
        <w:right w:val="none" w:sz="0" w:space="0" w:color="auto"/>
      </w:divBdr>
    </w:div>
    <w:div w:id="310335519">
      <w:bodyDiv w:val="1"/>
      <w:marLeft w:val="0"/>
      <w:marRight w:val="0"/>
      <w:marTop w:val="0"/>
      <w:marBottom w:val="0"/>
      <w:divBdr>
        <w:top w:val="none" w:sz="0" w:space="0" w:color="auto"/>
        <w:left w:val="none" w:sz="0" w:space="0" w:color="auto"/>
        <w:bottom w:val="none" w:sz="0" w:space="0" w:color="auto"/>
        <w:right w:val="none" w:sz="0" w:space="0" w:color="auto"/>
      </w:divBdr>
    </w:div>
    <w:div w:id="316421125">
      <w:bodyDiv w:val="1"/>
      <w:marLeft w:val="0"/>
      <w:marRight w:val="0"/>
      <w:marTop w:val="0"/>
      <w:marBottom w:val="0"/>
      <w:divBdr>
        <w:top w:val="none" w:sz="0" w:space="0" w:color="auto"/>
        <w:left w:val="none" w:sz="0" w:space="0" w:color="auto"/>
        <w:bottom w:val="none" w:sz="0" w:space="0" w:color="auto"/>
        <w:right w:val="none" w:sz="0" w:space="0" w:color="auto"/>
      </w:divBdr>
    </w:div>
    <w:div w:id="328483125">
      <w:bodyDiv w:val="1"/>
      <w:marLeft w:val="0"/>
      <w:marRight w:val="0"/>
      <w:marTop w:val="0"/>
      <w:marBottom w:val="0"/>
      <w:divBdr>
        <w:top w:val="none" w:sz="0" w:space="0" w:color="auto"/>
        <w:left w:val="none" w:sz="0" w:space="0" w:color="auto"/>
        <w:bottom w:val="none" w:sz="0" w:space="0" w:color="auto"/>
        <w:right w:val="none" w:sz="0" w:space="0" w:color="auto"/>
      </w:divBdr>
    </w:div>
    <w:div w:id="345905740">
      <w:bodyDiv w:val="1"/>
      <w:marLeft w:val="0"/>
      <w:marRight w:val="0"/>
      <w:marTop w:val="0"/>
      <w:marBottom w:val="0"/>
      <w:divBdr>
        <w:top w:val="none" w:sz="0" w:space="0" w:color="auto"/>
        <w:left w:val="none" w:sz="0" w:space="0" w:color="auto"/>
        <w:bottom w:val="none" w:sz="0" w:space="0" w:color="auto"/>
        <w:right w:val="none" w:sz="0" w:space="0" w:color="auto"/>
      </w:divBdr>
    </w:div>
    <w:div w:id="351805112">
      <w:bodyDiv w:val="1"/>
      <w:marLeft w:val="0"/>
      <w:marRight w:val="0"/>
      <w:marTop w:val="0"/>
      <w:marBottom w:val="0"/>
      <w:divBdr>
        <w:top w:val="none" w:sz="0" w:space="0" w:color="auto"/>
        <w:left w:val="none" w:sz="0" w:space="0" w:color="auto"/>
        <w:bottom w:val="none" w:sz="0" w:space="0" w:color="auto"/>
        <w:right w:val="none" w:sz="0" w:space="0" w:color="auto"/>
      </w:divBdr>
    </w:div>
    <w:div w:id="365300771">
      <w:bodyDiv w:val="1"/>
      <w:marLeft w:val="0"/>
      <w:marRight w:val="0"/>
      <w:marTop w:val="0"/>
      <w:marBottom w:val="0"/>
      <w:divBdr>
        <w:top w:val="none" w:sz="0" w:space="0" w:color="auto"/>
        <w:left w:val="none" w:sz="0" w:space="0" w:color="auto"/>
        <w:bottom w:val="none" w:sz="0" w:space="0" w:color="auto"/>
        <w:right w:val="none" w:sz="0" w:space="0" w:color="auto"/>
      </w:divBdr>
    </w:div>
    <w:div w:id="424157059">
      <w:bodyDiv w:val="1"/>
      <w:marLeft w:val="0"/>
      <w:marRight w:val="0"/>
      <w:marTop w:val="0"/>
      <w:marBottom w:val="0"/>
      <w:divBdr>
        <w:top w:val="none" w:sz="0" w:space="0" w:color="auto"/>
        <w:left w:val="none" w:sz="0" w:space="0" w:color="auto"/>
        <w:bottom w:val="none" w:sz="0" w:space="0" w:color="auto"/>
        <w:right w:val="none" w:sz="0" w:space="0" w:color="auto"/>
      </w:divBdr>
    </w:div>
    <w:div w:id="426385312">
      <w:bodyDiv w:val="1"/>
      <w:marLeft w:val="0"/>
      <w:marRight w:val="0"/>
      <w:marTop w:val="0"/>
      <w:marBottom w:val="0"/>
      <w:divBdr>
        <w:top w:val="none" w:sz="0" w:space="0" w:color="auto"/>
        <w:left w:val="none" w:sz="0" w:space="0" w:color="auto"/>
        <w:bottom w:val="none" w:sz="0" w:space="0" w:color="auto"/>
        <w:right w:val="none" w:sz="0" w:space="0" w:color="auto"/>
      </w:divBdr>
    </w:div>
    <w:div w:id="437412636">
      <w:bodyDiv w:val="1"/>
      <w:marLeft w:val="0"/>
      <w:marRight w:val="0"/>
      <w:marTop w:val="0"/>
      <w:marBottom w:val="0"/>
      <w:divBdr>
        <w:top w:val="none" w:sz="0" w:space="0" w:color="auto"/>
        <w:left w:val="none" w:sz="0" w:space="0" w:color="auto"/>
        <w:bottom w:val="none" w:sz="0" w:space="0" w:color="auto"/>
        <w:right w:val="none" w:sz="0" w:space="0" w:color="auto"/>
      </w:divBdr>
    </w:div>
    <w:div w:id="450980205">
      <w:bodyDiv w:val="1"/>
      <w:marLeft w:val="0"/>
      <w:marRight w:val="0"/>
      <w:marTop w:val="0"/>
      <w:marBottom w:val="0"/>
      <w:divBdr>
        <w:top w:val="none" w:sz="0" w:space="0" w:color="auto"/>
        <w:left w:val="none" w:sz="0" w:space="0" w:color="auto"/>
        <w:bottom w:val="none" w:sz="0" w:space="0" w:color="auto"/>
        <w:right w:val="none" w:sz="0" w:space="0" w:color="auto"/>
      </w:divBdr>
    </w:div>
    <w:div w:id="466553973">
      <w:bodyDiv w:val="1"/>
      <w:marLeft w:val="0"/>
      <w:marRight w:val="0"/>
      <w:marTop w:val="0"/>
      <w:marBottom w:val="0"/>
      <w:divBdr>
        <w:top w:val="none" w:sz="0" w:space="0" w:color="auto"/>
        <w:left w:val="none" w:sz="0" w:space="0" w:color="auto"/>
        <w:bottom w:val="none" w:sz="0" w:space="0" w:color="auto"/>
        <w:right w:val="none" w:sz="0" w:space="0" w:color="auto"/>
      </w:divBdr>
    </w:div>
    <w:div w:id="472212844">
      <w:bodyDiv w:val="1"/>
      <w:marLeft w:val="0"/>
      <w:marRight w:val="0"/>
      <w:marTop w:val="0"/>
      <w:marBottom w:val="0"/>
      <w:divBdr>
        <w:top w:val="none" w:sz="0" w:space="0" w:color="auto"/>
        <w:left w:val="none" w:sz="0" w:space="0" w:color="auto"/>
        <w:bottom w:val="none" w:sz="0" w:space="0" w:color="auto"/>
        <w:right w:val="none" w:sz="0" w:space="0" w:color="auto"/>
      </w:divBdr>
    </w:div>
    <w:div w:id="479923625">
      <w:bodyDiv w:val="1"/>
      <w:marLeft w:val="0"/>
      <w:marRight w:val="0"/>
      <w:marTop w:val="0"/>
      <w:marBottom w:val="0"/>
      <w:divBdr>
        <w:top w:val="none" w:sz="0" w:space="0" w:color="auto"/>
        <w:left w:val="none" w:sz="0" w:space="0" w:color="auto"/>
        <w:bottom w:val="none" w:sz="0" w:space="0" w:color="auto"/>
        <w:right w:val="none" w:sz="0" w:space="0" w:color="auto"/>
      </w:divBdr>
    </w:div>
    <w:div w:id="500896656">
      <w:bodyDiv w:val="1"/>
      <w:marLeft w:val="0"/>
      <w:marRight w:val="0"/>
      <w:marTop w:val="0"/>
      <w:marBottom w:val="0"/>
      <w:divBdr>
        <w:top w:val="none" w:sz="0" w:space="0" w:color="auto"/>
        <w:left w:val="none" w:sz="0" w:space="0" w:color="auto"/>
        <w:bottom w:val="none" w:sz="0" w:space="0" w:color="auto"/>
        <w:right w:val="none" w:sz="0" w:space="0" w:color="auto"/>
      </w:divBdr>
    </w:div>
    <w:div w:id="516627433">
      <w:bodyDiv w:val="1"/>
      <w:marLeft w:val="0"/>
      <w:marRight w:val="0"/>
      <w:marTop w:val="0"/>
      <w:marBottom w:val="0"/>
      <w:divBdr>
        <w:top w:val="none" w:sz="0" w:space="0" w:color="auto"/>
        <w:left w:val="none" w:sz="0" w:space="0" w:color="auto"/>
        <w:bottom w:val="none" w:sz="0" w:space="0" w:color="auto"/>
        <w:right w:val="none" w:sz="0" w:space="0" w:color="auto"/>
      </w:divBdr>
    </w:div>
    <w:div w:id="534270597">
      <w:bodyDiv w:val="1"/>
      <w:marLeft w:val="0"/>
      <w:marRight w:val="0"/>
      <w:marTop w:val="0"/>
      <w:marBottom w:val="0"/>
      <w:divBdr>
        <w:top w:val="none" w:sz="0" w:space="0" w:color="auto"/>
        <w:left w:val="none" w:sz="0" w:space="0" w:color="auto"/>
        <w:bottom w:val="none" w:sz="0" w:space="0" w:color="auto"/>
        <w:right w:val="none" w:sz="0" w:space="0" w:color="auto"/>
      </w:divBdr>
    </w:div>
    <w:div w:id="542444548">
      <w:bodyDiv w:val="1"/>
      <w:marLeft w:val="0"/>
      <w:marRight w:val="0"/>
      <w:marTop w:val="0"/>
      <w:marBottom w:val="0"/>
      <w:divBdr>
        <w:top w:val="none" w:sz="0" w:space="0" w:color="auto"/>
        <w:left w:val="none" w:sz="0" w:space="0" w:color="auto"/>
        <w:bottom w:val="none" w:sz="0" w:space="0" w:color="auto"/>
        <w:right w:val="none" w:sz="0" w:space="0" w:color="auto"/>
      </w:divBdr>
    </w:div>
    <w:div w:id="554396696">
      <w:bodyDiv w:val="1"/>
      <w:marLeft w:val="0"/>
      <w:marRight w:val="0"/>
      <w:marTop w:val="0"/>
      <w:marBottom w:val="0"/>
      <w:divBdr>
        <w:top w:val="none" w:sz="0" w:space="0" w:color="auto"/>
        <w:left w:val="none" w:sz="0" w:space="0" w:color="auto"/>
        <w:bottom w:val="none" w:sz="0" w:space="0" w:color="auto"/>
        <w:right w:val="none" w:sz="0" w:space="0" w:color="auto"/>
      </w:divBdr>
    </w:div>
    <w:div w:id="563688045">
      <w:bodyDiv w:val="1"/>
      <w:marLeft w:val="0"/>
      <w:marRight w:val="0"/>
      <w:marTop w:val="0"/>
      <w:marBottom w:val="0"/>
      <w:divBdr>
        <w:top w:val="none" w:sz="0" w:space="0" w:color="auto"/>
        <w:left w:val="none" w:sz="0" w:space="0" w:color="auto"/>
        <w:bottom w:val="none" w:sz="0" w:space="0" w:color="auto"/>
        <w:right w:val="none" w:sz="0" w:space="0" w:color="auto"/>
      </w:divBdr>
    </w:div>
    <w:div w:id="585456951">
      <w:bodyDiv w:val="1"/>
      <w:marLeft w:val="0"/>
      <w:marRight w:val="0"/>
      <w:marTop w:val="0"/>
      <w:marBottom w:val="0"/>
      <w:divBdr>
        <w:top w:val="none" w:sz="0" w:space="0" w:color="auto"/>
        <w:left w:val="none" w:sz="0" w:space="0" w:color="auto"/>
        <w:bottom w:val="none" w:sz="0" w:space="0" w:color="auto"/>
        <w:right w:val="none" w:sz="0" w:space="0" w:color="auto"/>
      </w:divBdr>
    </w:div>
    <w:div w:id="619343869">
      <w:bodyDiv w:val="1"/>
      <w:marLeft w:val="0"/>
      <w:marRight w:val="0"/>
      <w:marTop w:val="0"/>
      <w:marBottom w:val="0"/>
      <w:divBdr>
        <w:top w:val="none" w:sz="0" w:space="0" w:color="auto"/>
        <w:left w:val="none" w:sz="0" w:space="0" w:color="auto"/>
        <w:bottom w:val="none" w:sz="0" w:space="0" w:color="auto"/>
        <w:right w:val="none" w:sz="0" w:space="0" w:color="auto"/>
      </w:divBdr>
    </w:div>
    <w:div w:id="619454609">
      <w:bodyDiv w:val="1"/>
      <w:marLeft w:val="0"/>
      <w:marRight w:val="0"/>
      <w:marTop w:val="0"/>
      <w:marBottom w:val="0"/>
      <w:divBdr>
        <w:top w:val="none" w:sz="0" w:space="0" w:color="auto"/>
        <w:left w:val="none" w:sz="0" w:space="0" w:color="auto"/>
        <w:bottom w:val="none" w:sz="0" w:space="0" w:color="auto"/>
        <w:right w:val="none" w:sz="0" w:space="0" w:color="auto"/>
      </w:divBdr>
    </w:div>
    <w:div w:id="630524490">
      <w:bodyDiv w:val="1"/>
      <w:marLeft w:val="0"/>
      <w:marRight w:val="0"/>
      <w:marTop w:val="0"/>
      <w:marBottom w:val="0"/>
      <w:divBdr>
        <w:top w:val="none" w:sz="0" w:space="0" w:color="auto"/>
        <w:left w:val="none" w:sz="0" w:space="0" w:color="auto"/>
        <w:bottom w:val="none" w:sz="0" w:space="0" w:color="auto"/>
        <w:right w:val="none" w:sz="0" w:space="0" w:color="auto"/>
      </w:divBdr>
    </w:div>
    <w:div w:id="657000516">
      <w:bodyDiv w:val="1"/>
      <w:marLeft w:val="0"/>
      <w:marRight w:val="0"/>
      <w:marTop w:val="0"/>
      <w:marBottom w:val="0"/>
      <w:divBdr>
        <w:top w:val="none" w:sz="0" w:space="0" w:color="auto"/>
        <w:left w:val="none" w:sz="0" w:space="0" w:color="auto"/>
        <w:bottom w:val="none" w:sz="0" w:space="0" w:color="auto"/>
        <w:right w:val="none" w:sz="0" w:space="0" w:color="auto"/>
      </w:divBdr>
    </w:div>
    <w:div w:id="657924681">
      <w:bodyDiv w:val="1"/>
      <w:marLeft w:val="0"/>
      <w:marRight w:val="0"/>
      <w:marTop w:val="0"/>
      <w:marBottom w:val="0"/>
      <w:divBdr>
        <w:top w:val="none" w:sz="0" w:space="0" w:color="auto"/>
        <w:left w:val="none" w:sz="0" w:space="0" w:color="auto"/>
        <w:bottom w:val="none" w:sz="0" w:space="0" w:color="auto"/>
        <w:right w:val="none" w:sz="0" w:space="0" w:color="auto"/>
      </w:divBdr>
    </w:div>
    <w:div w:id="674262773">
      <w:bodyDiv w:val="1"/>
      <w:marLeft w:val="0"/>
      <w:marRight w:val="0"/>
      <w:marTop w:val="0"/>
      <w:marBottom w:val="0"/>
      <w:divBdr>
        <w:top w:val="none" w:sz="0" w:space="0" w:color="auto"/>
        <w:left w:val="none" w:sz="0" w:space="0" w:color="auto"/>
        <w:bottom w:val="none" w:sz="0" w:space="0" w:color="auto"/>
        <w:right w:val="none" w:sz="0" w:space="0" w:color="auto"/>
      </w:divBdr>
    </w:div>
    <w:div w:id="677653881">
      <w:bodyDiv w:val="1"/>
      <w:marLeft w:val="0"/>
      <w:marRight w:val="0"/>
      <w:marTop w:val="0"/>
      <w:marBottom w:val="0"/>
      <w:divBdr>
        <w:top w:val="none" w:sz="0" w:space="0" w:color="auto"/>
        <w:left w:val="none" w:sz="0" w:space="0" w:color="auto"/>
        <w:bottom w:val="none" w:sz="0" w:space="0" w:color="auto"/>
        <w:right w:val="none" w:sz="0" w:space="0" w:color="auto"/>
      </w:divBdr>
    </w:div>
    <w:div w:id="687948336">
      <w:bodyDiv w:val="1"/>
      <w:marLeft w:val="0"/>
      <w:marRight w:val="0"/>
      <w:marTop w:val="0"/>
      <w:marBottom w:val="0"/>
      <w:divBdr>
        <w:top w:val="none" w:sz="0" w:space="0" w:color="auto"/>
        <w:left w:val="none" w:sz="0" w:space="0" w:color="auto"/>
        <w:bottom w:val="none" w:sz="0" w:space="0" w:color="auto"/>
        <w:right w:val="none" w:sz="0" w:space="0" w:color="auto"/>
      </w:divBdr>
    </w:div>
    <w:div w:id="784036835">
      <w:bodyDiv w:val="1"/>
      <w:marLeft w:val="0"/>
      <w:marRight w:val="0"/>
      <w:marTop w:val="0"/>
      <w:marBottom w:val="0"/>
      <w:divBdr>
        <w:top w:val="none" w:sz="0" w:space="0" w:color="auto"/>
        <w:left w:val="none" w:sz="0" w:space="0" w:color="auto"/>
        <w:bottom w:val="none" w:sz="0" w:space="0" w:color="auto"/>
        <w:right w:val="none" w:sz="0" w:space="0" w:color="auto"/>
      </w:divBdr>
    </w:div>
    <w:div w:id="791751323">
      <w:bodyDiv w:val="1"/>
      <w:marLeft w:val="0"/>
      <w:marRight w:val="0"/>
      <w:marTop w:val="0"/>
      <w:marBottom w:val="0"/>
      <w:divBdr>
        <w:top w:val="none" w:sz="0" w:space="0" w:color="auto"/>
        <w:left w:val="none" w:sz="0" w:space="0" w:color="auto"/>
        <w:bottom w:val="none" w:sz="0" w:space="0" w:color="auto"/>
        <w:right w:val="none" w:sz="0" w:space="0" w:color="auto"/>
      </w:divBdr>
    </w:div>
    <w:div w:id="797800849">
      <w:bodyDiv w:val="1"/>
      <w:marLeft w:val="0"/>
      <w:marRight w:val="0"/>
      <w:marTop w:val="0"/>
      <w:marBottom w:val="0"/>
      <w:divBdr>
        <w:top w:val="none" w:sz="0" w:space="0" w:color="auto"/>
        <w:left w:val="none" w:sz="0" w:space="0" w:color="auto"/>
        <w:bottom w:val="none" w:sz="0" w:space="0" w:color="auto"/>
        <w:right w:val="none" w:sz="0" w:space="0" w:color="auto"/>
      </w:divBdr>
    </w:div>
    <w:div w:id="809516164">
      <w:bodyDiv w:val="1"/>
      <w:marLeft w:val="0"/>
      <w:marRight w:val="0"/>
      <w:marTop w:val="0"/>
      <w:marBottom w:val="0"/>
      <w:divBdr>
        <w:top w:val="none" w:sz="0" w:space="0" w:color="auto"/>
        <w:left w:val="none" w:sz="0" w:space="0" w:color="auto"/>
        <w:bottom w:val="none" w:sz="0" w:space="0" w:color="auto"/>
        <w:right w:val="none" w:sz="0" w:space="0" w:color="auto"/>
      </w:divBdr>
    </w:div>
    <w:div w:id="810513309">
      <w:bodyDiv w:val="1"/>
      <w:marLeft w:val="0"/>
      <w:marRight w:val="0"/>
      <w:marTop w:val="0"/>
      <w:marBottom w:val="0"/>
      <w:divBdr>
        <w:top w:val="none" w:sz="0" w:space="0" w:color="auto"/>
        <w:left w:val="none" w:sz="0" w:space="0" w:color="auto"/>
        <w:bottom w:val="none" w:sz="0" w:space="0" w:color="auto"/>
        <w:right w:val="none" w:sz="0" w:space="0" w:color="auto"/>
      </w:divBdr>
    </w:div>
    <w:div w:id="813723138">
      <w:bodyDiv w:val="1"/>
      <w:marLeft w:val="0"/>
      <w:marRight w:val="0"/>
      <w:marTop w:val="0"/>
      <w:marBottom w:val="0"/>
      <w:divBdr>
        <w:top w:val="none" w:sz="0" w:space="0" w:color="auto"/>
        <w:left w:val="none" w:sz="0" w:space="0" w:color="auto"/>
        <w:bottom w:val="none" w:sz="0" w:space="0" w:color="auto"/>
        <w:right w:val="none" w:sz="0" w:space="0" w:color="auto"/>
      </w:divBdr>
    </w:div>
    <w:div w:id="813836733">
      <w:bodyDiv w:val="1"/>
      <w:marLeft w:val="0"/>
      <w:marRight w:val="0"/>
      <w:marTop w:val="0"/>
      <w:marBottom w:val="0"/>
      <w:divBdr>
        <w:top w:val="none" w:sz="0" w:space="0" w:color="auto"/>
        <w:left w:val="none" w:sz="0" w:space="0" w:color="auto"/>
        <w:bottom w:val="none" w:sz="0" w:space="0" w:color="auto"/>
        <w:right w:val="none" w:sz="0" w:space="0" w:color="auto"/>
      </w:divBdr>
    </w:div>
    <w:div w:id="817528269">
      <w:bodyDiv w:val="1"/>
      <w:marLeft w:val="0"/>
      <w:marRight w:val="0"/>
      <w:marTop w:val="0"/>
      <w:marBottom w:val="0"/>
      <w:divBdr>
        <w:top w:val="none" w:sz="0" w:space="0" w:color="auto"/>
        <w:left w:val="none" w:sz="0" w:space="0" w:color="auto"/>
        <w:bottom w:val="none" w:sz="0" w:space="0" w:color="auto"/>
        <w:right w:val="none" w:sz="0" w:space="0" w:color="auto"/>
      </w:divBdr>
    </w:div>
    <w:div w:id="824397299">
      <w:bodyDiv w:val="1"/>
      <w:marLeft w:val="0"/>
      <w:marRight w:val="0"/>
      <w:marTop w:val="0"/>
      <w:marBottom w:val="0"/>
      <w:divBdr>
        <w:top w:val="none" w:sz="0" w:space="0" w:color="auto"/>
        <w:left w:val="none" w:sz="0" w:space="0" w:color="auto"/>
        <w:bottom w:val="none" w:sz="0" w:space="0" w:color="auto"/>
        <w:right w:val="none" w:sz="0" w:space="0" w:color="auto"/>
      </w:divBdr>
    </w:div>
    <w:div w:id="831532390">
      <w:bodyDiv w:val="1"/>
      <w:marLeft w:val="0"/>
      <w:marRight w:val="0"/>
      <w:marTop w:val="0"/>
      <w:marBottom w:val="0"/>
      <w:divBdr>
        <w:top w:val="none" w:sz="0" w:space="0" w:color="auto"/>
        <w:left w:val="none" w:sz="0" w:space="0" w:color="auto"/>
        <w:bottom w:val="none" w:sz="0" w:space="0" w:color="auto"/>
        <w:right w:val="none" w:sz="0" w:space="0" w:color="auto"/>
      </w:divBdr>
    </w:div>
    <w:div w:id="831721394">
      <w:bodyDiv w:val="1"/>
      <w:marLeft w:val="0"/>
      <w:marRight w:val="0"/>
      <w:marTop w:val="0"/>
      <w:marBottom w:val="0"/>
      <w:divBdr>
        <w:top w:val="none" w:sz="0" w:space="0" w:color="auto"/>
        <w:left w:val="none" w:sz="0" w:space="0" w:color="auto"/>
        <w:bottom w:val="none" w:sz="0" w:space="0" w:color="auto"/>
        <w:right w:val="none" w:sz="0" w:space="0" w:color="auto"/>
      </w:divBdr>
    </w:div>
    <w:div w:id="860095837">
      <w:bodyDiv w:val="1"/>
      <w:marLeft w:val="0"/>
      <w:marRight w:val="0"/>
      <w:marTop w:val="0"/>
      <w:marBottom w:val="0"/>
      <w:divBdr>
        <w:top w:val="none" w:sz="0" w:space="0" w:color="auto"/>
        <w:left w:val="none" w:sz="0" w:space="0" w:color="auto"/>
        <w:bottom w:val="none" w:sz="0" w:space="0" w:color="auto"/>
        <w:right w:val="none" w:sz="0" w:space="0" w:color="auto"/>
      </w:divBdr>
    </w:div>
    <w:div w:id="864290511">
      <w:bodyDiv w:val="1"/>
      <w:marLeft w:val="0"/>
      <w:marRight w:val="0"/>
      <w:marTop w:val="0"/>
      <w:marBottom w:val="0"/>
      <w:divBdr>
        <w:top w:val="none" w:sz="0" w:space="0" w:color="auto"/>
        <w:left w:val="none" w:sz="0" w:space="0" w:color="auto"/>
        <w:bottom w:val="none" w:sz="0" w:space="0" w:color="auto"/>
        <w:right w:val="none" w:sz="0" w:space="0" w:color="auto"/>
      </w:divBdr>
    </w:div>
    <w:div w:id="882906508">
      <w:bodyDiv w:val="1"/>
      <w:marLeft w:val="0"/>
      <w:marRight w:val="0"/>
      <w:marTop w:val="0"/>
      <w:marBottom w:val="0"/>
      <w:divBdr>
        <w:top w:val="none" w:sz="0" w:space="0" w:color="auto"/>
        <w:left w:val="none" w:sz="0" w:space="0" w:color="auto"/>
        <w:bottom w:val="none" w:sz="0" w:space="0" w:color="auto"/>
        <w:right w:val="none" w:sz="0" w:space="0" w:color="auto"/>
      </w:divBdr>
    </w:div>
    <w:div w:id="888490627">
      <w:bodyDiv w:val="1"/>
      <w:marLeft w:val="0"/>
      <w:marRight w:val="0"/>
      <w:marTop w:val="0"/>
      <w:marBottom w:val="0"/>
      <w:divBdr>
        <w:top w:val="none" w:sz="0" w:space="0" w:color="auto"/>
        <w:left w:val="none" w:sz="0" w:space="0" w:color="auto"/>
        <w:bottom w:val="none" w:sz="0" w:space="0" w:color="auto"/>
        <w:right w:val="none" w:sz="0" w:space="0" w:color="auto"/>
      </w:divBdr>
    </w:div>
    <w:div w:id="889457705">
      <w:bodyDiv w:val="1"/>
      <w:marLeft w:val="0"/>
      <w:marRight w:val="0"/>
      <w:marTop w:val="0"/>
      <w:marBottom w:val="0"/>
      <w:divBdr>
        <w:top w:val="none" w:sz="0" w:space="0" w:color="auto"/>
        <w:left w:val="none" w:sz="0" w:space="0" w:color="auto"/>
        <w:bottom w:val="none" w:sz="0" w:space="0" w:color="auto"/>
        <w:right w:val="none" w:sz="0" w:space="0" w:color="auto"/>
      </w:divBdr>
    </w:div>
    <w:div w:id="907115129">
      <w:bodyDiv w:val="1"/>
      <w:marLeft w:val="0"/>
      <w:marRight w:val="0"/>
      <w:marTop w:val="0"/>
      <w:marBottom w:val="0"/>
      <w:divBdr>
        <w:top w:val="none" w:sz="0" w:space="0" w:color="auto"/>
        <w:left w:val="none" w:sz="0" w:space="0" w:color="auto"/>
        <w:bottom w:val="none" w:sz="0" w:space="0" w:color="auto"/>
        <w:right w:val="none" w:sz="0" w:space="0" w:color="auto"/>
      </w:divBdr>
      <w:divsChild>
        <w:div w:id="1886484089">
          <w:marLeft w:val="0"/>
          <w:marRight w:val="0"/>
          <w:marTop w:val="0"/>
          <w:marBottom w:val="0"/>
          <w:divBdr>
            <w:top w:val="none" w:sz="0" w:space="0" w:color="auto"/>
            <w:left w:val="none" w:sz="0" w:space="0" w:color="auto"/>
            <w:bottom w:val="none" w:sz="0" w:space="0" w:color="auto"/>
            <w:right w:val="none" w:sz="0" w:space="0" w:color="auto"/>
          </w:divBdr>
          <w:divsChild>
            <w:div w:id="929776758">
              <w:marLeft w:val="0"/>
              <w:marRight w:val="0"/>
              <w:marTop w:val="0"/>
              <w:marBottom w:val="0"/>
              <w:divBdr>
                <w:top w:val="none" w:sz="0" w:space="0" w:color="auto"/>
                <w:left w:val="none" w:sz="0" w:space="0" w:color="auto"/>
                <w:bottom w:val="none" w:sz="0" w:space="0" w:color="auto"/>
                <w:right w:val="none" w:sz="0" w:space="0" w:color="auto"/>
              </w:divBdr>
              <w:divsChild>
                <w:div w:id="1978728816">
                  <w:marLeft w:val="0"/>
                  <w:marRight w:val="0"/>
                  <w:marTop w:val="0"/>
                  <w:marBottom w:val="0"/>
                  <w:divBdr>
                    <w:top w:val="none" w:sz="0" w:space="0" w:color="auto"/>
                    <w:left w:val="none" w:sz="0" w:space="0" w:color="auto"/>
                    <w:bottom w:val="none" w:sz="0" w:space="0" w:color="auto"/>
                    <w:right w:val="none" w:sz="0" w:space="0" w:color="auto"/>
                  </w:divBdr>
                  <w:divsChild>
                    <w:div w:id="212719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282450">
      <w:bodyDiv w:val="1"/>
      <w:marLeft w:val="0"/>
      <w:marRight w:val="0"/>
      <w:marTop w:val="0"/>
      <w:marBottom w:val="0"/>
      <w:divBdr>
        <w:top w:val="none" w:sz="0" w:space="0" w:color="auto"/>
        <w:left w:val="none" w:sz="0" w:space="0" w:color="auto"/>
        <w:bottom w:val="none" w:sz="0" w:space="0" w:color="auto"/>
        <w:right w:val="none" w:sz="0" w:space="0" w:color="auto"/>
      </w:divBdr>
    </w:div>
    <w:div w:id="914896060">
      <w:bodyDiv w:val="1"/>
      <w:marLeft w:val="0"/>
      <w:marRight w:val="0"/>
      <w:marTop w:val="0"/>
      <w:marBottom w:val="0"/>
      <w:divBdr>
        <w:top w:val="none" w:sz="0" w:space="0" w:color="auto"/>
        <w:left w:val="none" w:sz="0" w:space="0" w:color="auto"/>
        <w:bottom w:val="none" w:sz="0" w:space="0" w:color="auto"/>
        <w:right w:val="none" w:sz="0" w:space="0" w:color="auto"/>
      </w:divBdr>
    </w:div>
    <w:div w:id="940719735">
      <w:bodyDiv w:val="1"/>
      <w:marLeft w:val="0"/>
      <w:marRight w:val="0"/>
      <w:marTop w:val="0"/>
      <w:marBottom w:val="0"/>
      <w:divBdr>
        <w:top w:val="none" w:sz="0" w:space="0" w:color="auto"/>
        <w:left w:val="none" w:sz="0" w:space="0" w:color="auto"/>
        <w:bottom w:val="none" w:sz="0" w:space="0" w:color="auto"/>
        <w:right w:val="none" w:sz="0" w:space="0" w:color="auto"/>
      </w:divBdr>
    </w:div>
    <w:div w:id="944002510">
      <w:bodyDiv w:val="1"/>
      <w:marLeft w:val="0"/>
      <w:marRight w:val="0"/>
      <w:marTop w:val="0"/>
      <w:marBottom w:val="0"/>
      <w:divBdr>
        <w:top w:val="none" w:sz="0" w:space="0" w:color="auto"/>
        <w:left w:val="none" w:sz="0" w:space="0" w:color="auto"/>
        <w:bottom w:val="none" w:sz="0" w:space="0" w:color="auto"/>
        <w:right w:val="none" w:sz="0" w:space="0" w:color="auto"/>
      </w:divBdr>
    </w:div>
    <w:div w:id="966274252">
      <w:bodyDiv w:val="1"/>
      <w:marLeft w:val="0"/>
      <w:marRight w:val="0"/>
      <w:marTop w:val="0"/>
      <w:marBottom w:val="0"/>
      <w:divBdr>
        <w:top w:val="none" w:sz="0" w:space="0" w:color="auto"/>
        <w:left w:val="none" w:sz="0" w:space="0" w:color="auto"/>
        <w:bottom w:val="none" w:sz="0" w:space="0" w:color="auto"/>
        <w:right w:val="none" w:sz="0" w:space="0" w:color="auto"/>
      </w:divBdr>
    </w:div>
    <w:div w:id="984159153">
      <w:bodyDiv w:val="1"/>
      <w:marLeft w:val="0"/>
      <w:marRight w:val="0"/>
      <w:marTop w:val="0"/>
      <w:marBottom w:val="0"/>
      <w:divBdr>
        <w:top w:val="none" w:sz="0" w:space="0" w:color="auto"/>
        <w:left w:val="none" w:sz="0" w:space="0" w:color="auto"/>
        <w:bottom w:val="none" w:sz="0" w:space="0" w:color="auto"/>
        <w:right w:val="none" w:sz="0" w:space="0" w:color="auto"/>
      </w:divBdr>
    </w:div>
    <w:div w:id="1004746081">
      <w:bodyDiv w:val="1"/>
      <w:marLeft w:val="0"/>
      <w:marRight w:val="0"/>
      <w:marTop w:val="0"/>
      <w:marBottom w:val="0"/>
      <w:divBdr>
        <w:top w:val="none" w:sz="0" w:space="0" w:color="auto"/>
        <w:left w:val="none" w:sz="0" w:space="0" w:color="auto"/>
        <w:bottom w:val="none" w:sz="0" w:space="0" w:color="auto"/>
        <w:right w:val="none" w:sz="0" w:space="0" w:color="auto"/>
      </w:divBdr>
    </w:div>
    <w:div w:id="1011832430">
      <w:bodyDiv w:val="1"/>
      <w:marLeft w:val="0"/>
      <w:marRight w:val="0"/>
      <w:marTop w:val="0"/>
      <w:marBottom w:val="0"/>
      <w:divBdr>
        <w:top w:val="none" w:sz="0" w:space="0" w:color="auto"/>
        <w:left w:val="none" w:sz="0" w:space="0" w:color="auto"/>
        <w:bottom w:val="none" w:sz="0" w:space="0" w:color="auto"/>
        <w:right w:val="none" w:sz="0" w:space="0" w:color="auto"/>
      </w:divBdr>
    </w:div>
    <w:div w:id="1012799765">
      <w:bodyDiv w:val="1"/>
      <w:marLeft w:val="0"/>
      <w:marRight w:val="0"/>
      <w:marTop w:val="0"/>
      <w:marBottom w:val="0"/>
      <w:divBdr>
        <w:top w:val="none" w:sz="0" w:space="0" w:color="auto"/>
        <w:left w:val="none" w:sz="0" w:space="0" w:color="auto"/>
        <w:bottom w:val="none" w:sz="0" w:space="0" w:color="auto"/>
        <w:right w:val="none" w:sz="0" w:space="0" w:color="auto"/>
      </w:divBdr>
    </w:div>
    <w:div w:id="1014957820">
      <w:bodyDiv w:val="1"/>
      <w:marLeft w:val="0"/>
      <w:marRight w:val="0"/>
      <w:marTop w:val="0"/>
      <w:marBottom w:val="0"/>
      <w:divBdr>
        <w:top w:val="none" w:sz="0" w:space="0" w:color="auto"/>
        <w:left w:val="none" w:sz="0" w:space="0" w:color="auto"/>
        <w:bottom w:val="none" w:sz="0" w:space="0" w:color="auto"/>
        <w:right w:val="none" w:sz="0" w:space="0" w:color="auto"/>
      </w:divBdr>
    </w:div>
    <w:div w:id="1028487174">
      <w:bodyDiv w:val="1"/>
      <w:marLeft w:val="0"/>
      <w:marRight w:val="0"/>
      <w:marTop w:val="0"/>
      <w:marBottom w:val="0"/>
      <w:divBdr>
        <w:top w:val="none" w:sz="0" w:space="0" w:color="auto"/>
        <w:left w:val="none" w:sz="0" w:space="0" w:color="auto"/>
        <w:bottom w:val="none" w:sz="0" w:space="0" w:color="auto"/>
        <w:right w:val="none" w:sz="0" w:space="0" w:color="auto"/>
      </w:divBdr>
    </w:div>
    <w:div w:id="1040595721">
      <w:bodyDiv w:val="1"/>
      <w:marLeft w:val="0"/>
      <w:marRight w:val="0"/>
      <w:marTop w:val="0"/>
      <w:marBottom w:val="0"/>
      <w:divBdr>
        <w:top w:val="none" w:sz="0" w:space="0" w:color="auto"/>
        <w:left w:val="none" w:sz="0" w:space="0" w:color="auto"/>
        <w:bottom w:val="none" w:sz="0" w:space="0" w:color="auto"/>
        <w:right w:val="none" w:sz="0" w:space="0" w:color="auto"/>
      </w:divBdr>
    </w:div>
    <w:div w:id="1047875168">
      <w:bodyDiv w:val="1"/>
      <w:marLeft w:val="0"/>
      <w:marRight w:val="0"/>
      <w:marTop w:val="0"/>
      <w:marBottom w:val="0"/>
      <w:divBdr>
        <w:top w:val="none" w:sz="0" w:space="0" w:color="auto"/>
        <w:left w:val="none" w:sz="0" w:space="0" w:color="auto"/>
        <w:bottom w:val="none" w:sz="0" w:space="0" w:color="auto"/>
        <w:right w:val="none" w:sz="0" w:space="0" w:color="auto"/>
      </w:divBdr>
    </w:div>
    <w:div w:id="1051074172">
      <w:bodyDiv w:val="1"/>
      <w:marLeft w:val="0"/>
      <w:marRight w:val="0"/>
      <w:marTop w:val="0"/>
      <w:marBottom w:val="0"/>
      <w:divBdr>
        <w:top w:val="none" w:sz="0" w:space="0" w:color="auto"/>
        <w:left w:val="none" w:sz="0" w:space="0" w:color="auto"/>
        <w:bottom w:val="none" w:sz="0" w:space="0" w:color="auto"/>
        <w:right w:val="none" w:sz="0" w:space="0" w:color="auto"/>
      </w:divBdr>
    </w:div>
    <w:div w:id="1074158811">
      <w:bodyDiv w:val="1"/>
      <w:marLeft w:val="0"/>
      <w:marRight w:val="0"/>
      <w:marTop w:val="0"/>
      <w:marBottom w:val="0"/>
      <w:divBdr>
        <w:top w:val="none" w:sz="0" w:space="0" w:color="auto"/>
        <w:left w:val="none" w:sz="0" w:space="0" w:color="auto"/>
        <w:bottom w:val="none" w:sz="0" w:space="0" w:color="auto"/>
        <w:right w:val="none" w:sz="0" w:space="0" w:color="auto"/>
      </w:divBdr>
    </w:div>
    <w:div w:id="1103188412">
      <w:bodyDiv w:val="1"/>
      <w:marLeft w:val="0"/>
      <w:marRight w:val="0"/>
      <w:marTop w:val="0"/>
      <w:marBottom w:val="0"/>
      <w:divBdr>
        <w:top w:val="none" w:sz="0" w:space="0" w:color="auto"/>
        <w:left w:val="none" w:sz="0" w:space="0" w:color="auto"/>
        <w:bottom w:val="none" w:sz="0" w:space="0" w:color="auto"/>
        <w:right w:val="none" w:sz="0" w:space="0" w:color="auto"/>
      </w:divBdr>
    </w:div>
    <w:div w:id="1142960830">
      <w:bodyDiv w:val="1"/>
      <w:marLeft w:val="0"/>
      <w:marRight w:val="0"/>
      <w:marTop w:val="0"/>
      <w:marBottom w:val="0"/>
      <w:divBdr>
        <w:top w:val="none" w:sz="0" w:space="0" w:color="auto"/>
        <w:left w:val="none" w:sz="0" w:space="0" w:color="auto"/>
        <w:bottom w:val="none" w:sz="0" w:space="0" w:color="auto"/>
        <w:right w:val="none" w:sz="0" w:space="0" w:color="auto"/>
      </w:divBdr>
    </w:div>
    <w:div w:id="1171260046">
      <w:bodyDiv w:val="1"/>
      <w:marLeft w:val="0"/>
      <w:marRight w:val="0"/>
      <w:marTop w:val="0"/>
      <w:marBottom w:val="0"/>
      <w:divBdr>
        <w:top w:val="none" w:sz="0" w:space="0" w:color="auto"/>
        <w:left w:val="none" w:sz="0" w:space="0" w:color="auto"/>
        <w:bottom w:val="none" w:sz="0" w:space="0" w:color="auto"/>
        <w:right w:val="none" w:sz="0" w:space="0" w:color="auto"/>
      </w:divBdr>
    </w:div>
    <w:div w:id="1171991605">
      <w:bodyDiv w:val="1"/>
      <w:marLeft w:val="0"/>
      <w:marRight w:val="0"/>
      <w:marTop w:val="0"/>
      <w:marBottom w:val="0"/>
      <w:divBdr>
        <w:top w:val="none" w:sz="0" w:space="0" w:color="auto"/>
        <w:left w:val="none" w:sz="0" w:space="0" w:color="auto"/>
        <w:bottom w:val="none" w:sz="0" w:space="0" w:color="auto"/>
        <w:right w:val="none" w:sz="0" w:space="0" w:color="auto"/>
      </w:divBdr>
    </w:div>
    <w:div w:id="1185902400">
      <w:bodyDiv w:val="1"/>
      <w:marLeft w:val="0"/>
      <w:marRight w:val="0"/>
      <w:marTop w:val="0"/>
      <w:marBottom w:val="0"/>
      <w:divBdr>
        <w:top w:val="none" w:sz="0" w:space="0" w:color="auto"/>
        <w:left w:val="none" w:sz="0" w:space="0" w:color="auto"/>
        <w:bottom w:val="none" w:sz="0" w:space="0" w:color="auto"/>
        <w:right w:val="none" w:sz="0" w:space="0" w:color="auto"/>
      </w:divBdr>
    </w:div>
    <w:div w:id="1210074931">
      <w:bodyDiv w:val="1"/>
      <w:marLeft w:val="0"/>
      <w:marRight w:val="0"/>
      <w:marTop w:val="0"/>
      <w:marBottom w:val="0"/>
      <w:divBdr>
        <w:top w:val="none" w:sz="0" w:space="0" w:color="auto"/>
        <w:left w:val="none" w:sz="0" w:space="0" w:color="auto"/>
        <w:bottom w:val="none" w:sz="0" w:space="0" w:color="auto"/>
        <w:right w:val="none" w:sz="0" w:space="0" w:color="auto"/>
      </w:divBdr>
      <w:divsChild>
        <w:div w:id="1327247879">
          <w:marLeft w:val="0"/>
          <w:marRight w:val="0"/>
          <w:marTop w:val="0"/>
          <w:marBottom w:val="0"/>
          <w:divBdr>
            <w:top w:val="none" w:sz="0" w:space="0" w:color="auto"/>
            <w:left w:val="none" w:sz="0" w:space="0" w:color="auto"/>
            <w:bottom w:val="none" w:sz="0" w:space="0" w:color="auto"/>
            <w:right w:val="none" w:sz="0" w:space="0" w:color="auto"/>
          </w:divBdr>
        </w:div>
      </w:divsChild>
    </w:div>
    <w:div w:id="1222982842">
      <w:bodyDiv w:val="1"/>
      <w:marLeft w:val="0"/>
      <w:marRight w:val="0"/>
      <w:marTop w:val="0"/>
      <w:marBottom w:val="0"/>
      <w:divBdr>
        <w:top w:val="none" w:sz="0" w:space="0" w:color="auto"/>
        <w:left w:val="none" w:sz="0" w:space="0" w:color="auto"/>
        <w:bottom w:val="none" w:sz="0" w:space="0" w:color="auto"/>
        <w:right w:val="none" w:sz="0" w:space="0" w:color="auto"/>
      </w:divBdr>
    </w:div>
    <w:div w:id="1238369500">
      <w:bodyDiv w:val="1"/>
      <w:marLeft w:val="0"/>
      <w:marRight w:val="0"/>
      <w:marTop w:val="0"/>
      <w:marBottom w:val="0"/>
      <w:divBdr>
        <w:top w:val="none" w:sz="0" w:space="0" w:color="auto"/>
        <w:left w:val="none" w:sz="0" w:space="0" w:color="auto"/>
        <w:bottom w:val="none" w:sz="0" w:space="0" w:color="auto"/>
        <w:right w:val="none" w:sz="0" w:space="0" w:color="auto"/>
      </w:divBdr>
    </w:div>
    <w:div w:id="1245065667">
      <w:bodyDiv w:val="1"/>
      <w:marLeft w:val="0"/>
      <w:marRight w:val="0"/>
      <w:marTop w:val="0"/>
      <w:marBottom w:val="0"/>
      <w:divBdr>
        <w:top w:val="none" w:sz="0" w:space="0" w:color="auto"/>
        <w:left w:val="none" w:sz="0" w:space="0" w:color="auto"/>
        <w:bottom w:val="none" w:sz="0" w:space="0" w:color="auto"/>
        <w:right w:val="none" w:sz="0" w:space="0" w:color="auto"/>
      </w:divBdr>
    </w:div>
    <w:div w:id="1253855594">
      <w:bodyDiv w:val="1"/>
      <w:marLeft w:val="0"/>
      <w:marRight w:val="0"/>
      <w:marTop w:val="0"/>
      <w:marBottom w:val="0"/>
      <w:divBdr>
        <w:top w:val="none" w:sz="0" w:space="0" w:color="auto"/>
        <w:left w:val="none" w:sz="0" w:space="0" w:color="auto"/>
        <w:bottom w:val="none" w:sz="0" w:space="0" w:color="auto"/>
        <w:right w:val="none" w:sz="0" w:space="0" w:color="auto"/>
      </w:divBdr>
    </w:div>
    <w:div w:id="1254586301">
      <w:bodyDiv w:val="1"/>
      <w:marLeft w:val="0"/>
      <w:marRight w:val="0"/>
      <w:marTop w:val="0"/>
      <w:marBottom w:val="0"/>
      <w:divBdr>
        <w:top w:val="none" w:sz="0" w:space="0" w:color="auto"/>
        <w:left w:val="none" w:sz="0" w:space="0" w:color="auto"/>
        <w:bottom w:val="none" w:sz="0" w:space="0" w:color="auto"/>
        <w:right w:val="none" w:sz="0" w:space="0" w:color="auto"/>
      </w:divBdr>
    </w:div>
    <w:div w:id="1317764175">
      <w:bodyDiv w:val="1"/>
      <w:marLeft w:val="0"/>
      <w:marRight w:val="0"/>
      <w:marTop w:val="0"/>
      <w:marBottom w:val="0"/>
      <w:divBdr>
        <w:top w:val="none" w:sz="0" w:space="0" w:color="auto"/>
        <w:left w:val="none" w:sz="0" w:space="0" w:color="auto"/>
        <w:bottom w:val="none" w:sz="0" w:space="0" w:color="auto"/>
        <w:right w:val="none" w:sz="0" w:space="0" w:color="auto"/>
      </w:divBdr>
    </w:div>
    <w:div w:id="1321541061">
      <w:bodyDiv w:val="1"/>
      <w:marLeft w:val="0"/>
      <w:marRight w:val="0"/>
      <w:marTop w:val="0"/>
      <w:marBottom w:val="0"/>
      <w:divBdr>
        <w:top w:val="none" w:sz="0" w:space="0" w:color="auto"/>
        <w:left w:val="none" w:sz="0" w:space="0" w:color="auto"/>
        <w:bottom w:val="none" w:sz="0" w:space="0" w:color="auto"/>
        <w:right w:val="none" w:sz="0" w:space="0" w:color="auto"/>
      </w:divBdr>
    </w:div>
    <w:div w:id="1332562288">
      <w:bodyDiv w:val="1"/>
      <w:marLeft w:val="0"/>
      <w:marRight w:val="0"/>
      <w:marTop w:val="0"/>
      <w:marBottom w:val="0"/>
      <w:divBdr>
        <w:top w:val="none" w:sz="0" w:space="0" w:color="auto"/>
        <w:left w:val="none" w:sz="0" w:space="0" w:color="auto"/>
        <w:bottom w:val="none" w:sz="0" w:space="0" w:color="auto"/>
        <w:right w:val="none" w:sz="0" w:space="0" w:color="auto"/>
      </w:divBdr>
    </w:div>
    <w:div w:id="1348486505">
      <w:bodyDiv w:val="1"/>
      <w:marLeft w:val="0"/>
      <w:marRight w:val="0"/>
      <w:marTop w:val="0"/>
      <w:marBottom w:val="0"/>
      <w:divBdr>
        <w:top w:val="none" w:sz="0" w:space="0" w:color="auto"/>
        <w:left w:val="none" w:sz="0" w:space="0" w:color="auto"/>
        <w:bottom w:val="none" w:sz="0" w:space="0" w:color="auto"/>
        <w:right w:val="none" w:sz="0" w:space="0" w:color="auto"/>
      </w:divBdr>
    </w:div>
    <w:div w:id="1353410750">
      <w:bodyDiv w:val="1"/>
      <w:marLeft w:val="0"/>
      <w:marRight w:val="0"/>
      <w:marTop w:val="0"/>
      <w:marBottom w:val="0"/>
      <w:divBdr>
        <w:top w:val="none" w:sz="0" w:space="0" w:color="auto"/>
        <w:left w:val="none" w:sz="0" w:space="0" w:color="auto"/>
        <w:bottom w:val="none" w:sz="0" w:space="0" w:color="auto"/>
        <w:right w:val="none" w:sz="0" w:space="0" w:color="auto"/>
      </w:divBdr>
    </w:div>
    <w:div w:id="1369792972">
      <w:bodyDiv w:val="1"/>
      <w:marLeft w:val="0"/>
      <w:marRight w:val="0"/>
      <w:marTop w:val="0"/>
      <w:marBottom w:val="0"/>
      <w:divBdr>
        <w:top w:val="none" w:sz="0" w:space="0" w:color="auto"/>
        <w:left w:val="none" w:sz="0" w:space="0" w:color="auto"/>
        <w:bottom w:val="none" w:sz="0" w:space="0" w:color="auto"/>
        <w:right w:val="none" w:sz="0" w:space="0" w:color="auto"/>
      </w:divBdr>
    </w:div>
    <w:div w:id="1375080800">
      <w:bodyDiv w:val="1"/>
      <w:marLeft w:val="0"/>
      <w:marRight w:val="0"/>
      <w:marTop w:val="0"/>
      <w:marBottom w:val="0"/>
      <w:divBdr>
        <w:top w:val="none" w:sz="0" w:space="0" w:color="auto"/>
        <w:left w:val="none" w:sz="0" w:space="0" w:color="auto"/>
        <w:bottom w:val="none" w:sz="0" w:space="0" w:color="auto"/>
        <w:right w:val="none" w:sz="0" w:space="0" w:color="auto"/>
      </w:divBdr>
    </w:div>
    <w:div w:id="1375615337">
      <w:bodyDiv w:val="1"/>
      <w:marLeft w:val="0"/>
      <w:marRight w:val="0"/>
      <w:marTop w:val="0"/>
      <w:marBottom w:val="0"/>
      <w:divBdr>
        <w:top w:val="none" w:sz="0" w:space="0" w:color="auto"/>
        <w:left w:val="none" w:sz="0" w:space="0" w:color="auto"/>
        <w:bottom w:val="none" w:sz="0" w:space="0" w:color="auto"/>
        <w:right w:val="none" w:sz="0" w:space="0" w:color="auto"/>
      </w:divBdr>
    </w:div>
    <w:div w:id="1397972707">
      <w:bodyDiv w:val="1"/>
      <w:marLeft w:val="0"/>
      <w:marRight w:val="0"/>
      <w:marTop w:val="0"/>
      <w:marBottom w:val="0"/>
      <w:divBdr>
        <w:top w:val="none" w:sz="0" w:space="0" w:color="auto"/>
        <w:left w:val="none" w:sz="0" w:space="0" w:color="auto"/>
        <w:bottom w:val="none" w:sz="0" w:space="0" w:color="auto"/>
        <w:right w:val="none" w:sz="0" w:space="0" w:color="auto"/>
      </w:divBdr>
    </w:div>
    <w:div w:id="1423181541">
      <w:bodyDiv w:val="1"/>
      <w:marLeft w:val="0"/>
      <w:marRight w:val="0"/>
      <w:marTop w:val="0"/>
      <w:marBottom w:val="0"/>
      <w:divBdr>
        <w:top w:val="none" w:sz="0" w:space="0" w:color="auto"/>
        <w:left w:val="none" w:sz="0" w:space="0" w:color="auto"/>
        <w:bottom w:val="none" w:sz="0" w:space="0" w:color="auto"/>
        <w:right w:val="none" w:sz="0" w:space="0" w:color="auto"/>
      </w:divBdr>
    </w:div>
    <w:div w:id="1435900098">
      <w:bodyDiv w:val="1"/>
      <w:marLeft w:val="0"/>
      <w:marRight w:val="0"/>
      <w:marTop w:val="0"/>
      <w:marBottom w:val="0"/>
      <w:divBdr>
        <w:top w:val="none" w:sz="0" w:space="0" w:color="auto"/>
        <w:left w:val="none" w:sz="0" w:space="0" w:color="auto"/>
        <w:bottom w:val="none" w:sz="0" w:space="0" w:color="auto"/>
        <w:right w:val="none" w:sz="0" w:space="0" w:color="auto"/>
      </w:divBdr>
    </w:div>
    <w:div w:id="1448230854">
      <w:bodyDiv w:val="1"/>
      <w:marLeft w:val="0"/>
      <w:marRight w:val="0"/>
      <w:marTop w:val="0"/>
      <w:marBottom w:val="0"/>
      <w:divBdr>
        <w:top w:val="none" w:sz="0" w:space="0" w:color="auto"/>
        <w:left w:val="none" w:sz="0" w:space="0" w:color="auto"/>
        <w:bottom w:val="none" w:sz="0" w:space="0" w:color="auto"/>
        <w:right w:val="none" w:sz="0" w:space="0" w:color="auto"/>
      </w:divBdr>
    </w:div>
    <w:div w:id="1460803681">
      <w:bodyDiv w:val="1"/>
      <w:marLeft w:val="0"/>
      <w:marRight w:val="0"/>
      <w:marTop w:val="0"/>
      <w:marBottom w:val="0"/>
      <w:divBdr>
        <w:top w:val="none" w:sz="0" w:space="0" w:color="auto"/>
        <w:left w:val="none" w:sz="0" w:space="0" w:color="auto"/>
        <w:bottom w:val="none" w:sz="0" w:space="0" w:color="auto"/>
        <w:right w:val="none" w:sz="0" w:space="0" w:color="auto"/>
      </w:divBdr>
    </w:div>
    <w:div w:id="1489781575">
      <w:bodyDiv w:val="1"/>
      <w:marLeft w:val="0"/>
      <w:marRight w:val="0"/>
      <w:marTop w:val="0"/>
      <w:marBottom w:val="0"/>
      <w:divBdr>
        <w:top w:val="none" w:sz="0" w:space="0" w:color="auto"/>
        <w:left w:val="none" w:sz="0" w:space="0" w:color="auto"/>
        <w:bottom w:val="none" w:sz="0" w:space="0" w:color="auto"/>
        <w:right w:val="none" w:sz="0" w:space="0" w:color="auto"/>
      </w:divBdr>
    </w:div>
    <w:div w:id="1510025387">
      <w:bodyDiv w:val="1"/>
      <w:marLeft w:val="0"/>
      <w:marRight w:val="0"/>
      <w:marTop w:val="0"/>
      <w:marBottom w:val="0"/>
      <w:divBdr>
        <w:top w:val="none" w:sz="0" w:space="0" w:color="auto"/>
        <w:left w:val="none" w:sz="0" w:space="0" w:color="auto"/>
        <w:bottom w:val="none" w:sz="0" w:space="0" w:color="auto"/>
        <w:right w:val="none" w:sz="0" w:space="0" w:color="auto"/>
      </w:divBdr>
    </w:div>
    <w:div w:id="1524123997">
      <w:bodyDiv w:val="1"/>
      <w:marLeft w:val="0"/>
      <w:marRight w:val="0"/>
      <w:marTop w:val="0"/>
      <w:marBottom w:val="0"/>
      <w:divBdr>
        <w:top w:val="none" w:sz="0" w:space="0" w:color="auto"/>
        <w:left w:val="none" w:sz="0" w:space="0" w:color="auto"/>
        <w:bottom w:val="none" w:sz="0" w:space="0" w:color="auto"/>
        <w:right w:val="none" w:sz="0" w:space="0" w:color="auto"/>
      </w:divBdr>
    </w:div>
    <w:div w:id="1527138961">
      <w:bodyDiv w:val="1"/>
      <w:marLeft w:val="0"/>
      <w:marRight w:val="0"/>
      <w:marTop w:val="0"/>
      <w:marBottom w:val="0"/>
      <w:divBdr>
        <w:top w:val="none" w:sz="0" w:space="0" w:color="auto"/>
        <w:left w:val="none" w:sz="0" w:space="0" w:color="auto"/>
        <w:bottom w:val="none" w:sz="0" w:space="0" w:color="auto"/>
        <w:right w:val="none" w:sz="0" w:space="0" w:color="auto"/>
      </w:divBdr>
    </w:div>
    <w:div w:id="1534423145">
      <w:bodyDiv w:val="1"/>
      <w:marLeft w:val="0"/>
      <w:marRight w:val="0"/>
      <w:marTop w:val="0"/>
      <w:marBottom w:val="0"/>
      <w:divBdr>
        <w:top w:val="none" w:sz="0" w:space="0" w:color="auto"/>
        <w:left w:val="none" w:sz="0" w:space="0" w:color="auto"/>
        <w:bottom w:val="none" w:sz="0" w:space="0" w:color="auto"/>
        <w:right w:val="none" w:sz="0" w:space="0" w:color="auto"/>
      </w:divBdr>
    </w:div>
    <w:div w:id="1539782937">
      <w:bodyDiv w:val="1"/>
      <w:marLeft w:val="0"/>
      <w:marRight w:val="0"/>
      <w:marTop w:val="0"/>
      <w:marBottom w:val="0"/>
      <w:divBdr>
        <w:top w:val="none" w:sz="0" w:space="0" w:color="auto"/>
        <w:left w:val="none" w:sz="0" w:space="0" w:color="auto"/>
        <w:bottom w:val="none" w:sz="0" w:space="0" w:color="auto"/>
        <w:right w:val="none" w:sz="0" w:space="0" w:color="auto"/>
      </w:divBdr>
    </w:div>
    <w:div w:id="1542941439">
      <w:bodyDiv w:val="1"/>
      <w:marLeft w:val="0"/>
      <w:marRight w:val="0"/>
      <w:marTop w:val="0"/>
      <w:marBottom w:val="0"/>
      <w:divBdr>
        <w:top w:val="none" w:sz="0" w:space="0" w:color="auto"/>
        <w:left w:val="none" w:sz="0" w:space="0" w:color="auto"/>
        <w:bottom w:val="none" w:sz="0" w:space="0" w:color="auto"/>
        <w:right w:val="none" w:sz="0" w:space="0" w:color="auto"/>
      </w:divBdr>
    </w:div>
    <w:div w:id="1572042543">
      <w:bodyDiv w:val="1"/>
      <w:marLeft w:val="0"/>
      <w:marRight w:val="0"/>
      <w:marTop w:val="0"/>
      <w:marBottom w:val="0"/>
      <w:divBdr>
        <w:top w:val="none" w:sz="0" w:space="0" w:color="auto"/>
        <w:left w:val="none" w:sz="0" w:space="0" w:color="auto"/>
        <w:bottom w:val="none" w:sz="0" w:space="0" w:color="auto"/>
        <w:right w:val="none" w:sz="0" w:space="0" w:color="auto"/>
      </w:divBdr>
    </w:div>
    <w:div w:id="1577012669">
      <w:bodyDiv w:val="1"/>
      <w:marLeft w:val="0"/>
      <w:marRight w:val="0"/>
      <w:marTop w:val="0"/>
      <w:marBottom w:val="0"/>
      <w:divBdr>
        <w:top w:val="none" w:sz="0" w:space="0" w:color="auto"/>
        <w:left w:val="none" w:sz="0" w:space="0" w:color="auto"/>
        <w:bottom w:val="none" w:sz="0" w:space="0" w:color="auto"/>
        <w:right w:val="none" w:sz="0" w:space="0" w:color="auto"/>
      </w:divBdr>
    </w:div>
    <w:div w:id="1579440388">
      <w:bodyDiv w:val="1"/>
      <w:marLeft w:val="0"/>
      <w:marRight w:val="0"/>
      <w:marTop w:val="0"/>
      <w:marBottom w:val="0"/>
      <w:divBdr>
        <w:top w:val="none" w:sz="0" w:space="0" w:color="auto"/>
        <w:left w:val="none" w:sz="0" w:space="0" w:color="auto"/>
        <w:bottom w:val="none" w:sz="0" w:space="0" w:color="auto"/>
        <w:right w:val="none" w:sz="0" w:space="0" w:color="auto"/>
      </w:divBdr>
    </w:div>
    <w:div w:id="1591235708">
      <w:bodyDiv w:val="1"/>
      <w:marLeft w:val="0"/>
      <w:marRight w:val="0"/>
      <w:marTop w:val="0"/>
      <w:marBottom w:val="0"/>
      <w:divBdr>
        <w:top w:val="none" w:sz="0" w:space="0" w:color="auto"/>
        <w:left w:val="none" w:sz="0" w:space="0" w:color="auto"/>
        <w:bottom w:val="none" w:sz="0" w:space="0" w:color="auto"/>
        <w:right w:val="none" w:sz="0" w:space="0" w:color="auto"/>
      </w:divBdr>
      <w:divsChild>
        <w:div w:id="1419130239">
          <w:marLeft w:val="0"/>
          <w:marRight w:val="0"/>
          <w:marTop w:val="0"/>
          <w:marBottom w:val="0"/>
          <w:divBdr>
            <w:top w:val="none" w:sz="0" w:space="0" w:color="auto"/>
            <w:left w:val="none" w:sz="0" w:space="0" w:color="auto"/>
            <w:bottom w:val="none" w:sz="0" w:space="0" w:color="auto"/>
            <w:right w:val="none" w:sz="0" w:space="0" w:color="auto"/>
          </w:divBdr>
        </w:div>
      </w:divsChild>
    </w:div>
    <w:div w:id="1599632580">
      <w:bodyDiv w:val="1"/>
      <w:marLeft w:val="0"/>
      <w:marRight w:val="0"/>
      <w:marTop w:val="0"/>
      <w:marBottom w:val="0"/>
      <w:divBdr>
        <w:top w:val="none" w:sz="0" w:space="0" w:color="auto"/>
        <w:left w:val="none" w:sz="0" w:space="0" w:color="auto"/>
        <w:bottom w:val="none" w:sz="0" w:space="0" w:color="auto"/>
        <w:right w:val="none" w:sz="0" w:space="0" w:color="auto"/>
      </w:divBdr>
    </w:div>
    <w:div w:id="1633369080">
      <w:bodyDiv w:val="1"/>
      <w:marLeft w:val="0"/>
      <w:marRight w:val="0"/>
      <w:marTop w:val="0"/>
      <w:marBottom w:val="0"/>
      <w:divBdr>
        <w:top w:val="none" w:sz="0" w:space="0" w:color="auto"/>
        <w:left w:val="none" w:sz="0" w:space="0" w:color="auto"/>
        <w:bottom w:val="none" w:sz="0" w:space="0" w:color="auto"/>
        <w:right w:val="none" w:sz="0" w:space="0" w:color="auto"/>
      </w:divBdr>
    </w:div>
    <w:div w:id="1663925838">
      <w:bodyDiv w:val="1"/>
      <w:marLeft w:val="0"/>
      <w:marRight w:val="0"/>
      <w:marTop w:val="0"/>
      <w:marBottom w:val="0"/>
      <w:divBdr>
        <w:top w:val="none" w:sz="0" w:space="0" w:color="auto"/>
        <w:left w:val="none" w:sz="0" w:space="0" w:color="auto"/>
        <w:bottom w:val="none" w:sz="0" w:space="0" w:color="auto"/>
        <w:right w:val="none" w:sz="0" w:space="0" w:color="auto"/>
      </w:divBdr>
    </w:div>
    <w:div w:id="1679236320">
      <w:bodyDiv w:val="1"/>
      <w:marLeft w:val="0"/>
      <w:marRight w:val="0"/>
      <w:marTop w:val="0"/>
      <w:marBottom w:val="0"/>
      <w:divBdr>
        <w:top w:val="none" w:sz="0" w:space="0" w:color="auto"/>
        <w:left w:val="none" w:sz="0" w:space="0" w:color="auto"/>
        <w:bottom w:val="none" w:sz="0" w:space="0" w:color="auto"/>
        <w:right w:val="none" w:sz="0" w:space="0" w:color="auto"/>
      </w:divBdr>
    </w:div>
    <w:div w:id="1684742002">
      <w:bodyDiv w:val="1"/>
      <w:marLeft w:val="0"/>
      <w:marRight w:val="0"/>
      <w:marTop w:val="0"/>
      <w:marBottom w:val="0"/>
      <w:divBdr>
        <w:top w:val="none" w:sz="0" w:space="0" w:color="auto"/>
        <w:left w:val="none" w:sz="0" w:space="0" w:color="auto"/>
        <w:bottom w:val="none" w:sz="0" w:space="0" w:color="auto"/>
        <w:right w:val="none" w:sz="0" w:space="0" w:color="auto"/>
      </w:divBdr>
    </w:div>
    <w:div w:id="1697384502">
      <w:bodyDiv w:val="1"/>
      <w:marLeft w:val="0"/>
      <w:marRight w:val="0"/>
      <w:marTop w:val="0"/>
      <w:marBottom w:val="0"/>
      <w:divBdr>
        <w:top w:val="none" w:sz="0" w:space="0" w:color="auto"/>
        <w:left w:val="none" w:sz="0" w:space="0" w:color="auto"/>
        <w:bottom w:val="none" w:sz="0" w:space="0" w:color="auto"/>
        <w:right w:val="none" w:sz="0" w:space="0" w:color="auto"/>
      </w:divBdr>
    </w:div>
    <w:div w:id="1703289389">
      <w:bodyDiv w:val="1"/>
      <w:marLeft w:val="0"/>
      <w:marRight w:val="0"/>
      <w:marTop w:val="0"/>
      <w:marBottom w:val="0"/>
      <w:divBdr>
        <w:top w:val="none" w:sz="0" w:space="0" w:color="auto"/>
        <w:left w:val="none" w:sz="0" w:space="0" w:color="auto"/>
        <w:bottom w:val="none" w:sz="0" w:space="0" w:color="auto"/>
        <w:right w:val="none" w:sz="0" w:space="0" w:color="auto"/>
      </w:divBdr>
    </w:div>
    <w:div w:id="1705135215">
      <w:bodyDiv w:val="1"/>
      <w:marLeft w:val="0"/>
      <w:marRight w:val="0"/>
      <w:marTop w:val="0"/>
      <w:marBottom w:val="0"/>
      <w:divBdr>
        <w:top w:val="none" w:sz="0" w:space="0" w:color="auto"/>
        <w:left w:val="none" w:sz="0" w:space="0" w:color="auto"/>
        <w:bottom w:val="none" w:sz="0" w:space="0" w:color="auto"/>
        <w:right w:val="none" w:sz="0" w:space="0" w:color="auto"/>
      </w:divBdr>
    </w:div>
    <w:div w:id="1709790770">
      <w:bodyDiv w:val="1"/>
      <w:marLeft w:val="0"/>
      <w:marRight w:val="0"/>
      <w:marTop w:val="0"/>
      <w:marBottom w:val="0"/>
      <w:divBdr>
        <w:top w:val="none" w:sz="0" w:space="0" w:color="auto"/>
        <w:left w:val="none" w:sz="0" w:space="0" w:color="auto"/>
        <w:bottom w:val="none" w:sz="0" w:space="0" w:color="auto"/>
        <w:right w:val="none" w:sz="0" w:space="0" w:color="auto"/>
      </w:divBdr>
    </w:div>
    <w:div w:id="1713575857">
      <w:bodyDiv w:val="1"/>
      <w:marLeft w:val="0"/>
      <w:marRight w:val="0"/>
      <w:marTop w:val="0"/>
      <w:marBottom w:val="0"/>
      <w:divBdr>
        <w:top w:val="none" w:sz="0" w:space="0" w:color="auto"/>
        <w:left w:val="none" w:sz="0" w:space="0" w:color="auto"/>
        <w:bottom w:val="none" w:sz="0" w:space="0" w:color="auto"/>
        <w:right w:val="none" w:sz="0" w:space="0" w:color="auto"/>
      </w:divBdr>
    </w:div>
    <w:div w:id="1742753065">
      <w:bodyDiv w:val="1"/>
      <w:marLeft w:val="0"/>
      <w:marRight w:val="0"/>
      <w:marTop w:val="0"/>
      <w:marBottom w:val="0"/>
      <w:divBdr>
        <w:top w:val="none" w:sz="0" w:space="0" w:color="auto"/>
        <w:left w:val="none" w:sz="0" w:space="0" w:color="auto"/>
        <w:bottom w:val="none" w:sz="0" w:space="0" w:color="auto"/>
        <w:right w:val="none" w:sz="0" w:space="0" w:color="auto"/>
      </w:divBdr>
    </w:div>
    <w:div w:id="1753965476">
      <w:bodyDiv w:val="1"/>
      <w:marLeft w:val="0"/>
      <w:marRight w:val="0"/>
      <w:marTop w:val="0"/>
      <w:marBottom w:val="0"/>
      <w:divBdr>
        <w:top w:val="none" w:sz="0" w:space="0" w:color="auto"/>
        <w:left w:val="none" w:sz="0" w:space="0" w:color="auto"/>
        <w:bottom w:val="none" w:sz="0" w:space="0" w:color="auto"/>
        <w:right w:val="none" w:sz="0" w:space="0" w:color="auto"/>
      </w:divBdr>
    </w:div>
    <w:div w:id="1760519803">
      <w:bodyDiv w:val="1"/>
      <w:marLeft w:val="0"/>
      <w:marRight w:val="0"/>
      <w:marTop w:val="0"/>
      <w:marBottom w:val="0"/>
      <w:divBdr>
        <w:top w:val="none" w:sz="0" w:space="0" w:color="auto"/>
        <w:left w:val="none" w:sz="0" w:space="0" w:color="auto"/>
        <w:bottom w:val="none" w:sz="0" w:space="0" w:color="auto"/>
        <w:right w:val="none" w:sz="0" w:space="0" w:color="auto"/>
      </w:divBdr>
    </w:div>
    <w:div w:id="1778716132">
      <w:bodyDiv w:val="1"/>
      <w:marLeft w:val="0"/>
      <w:marRight w:val="0"/>
      <w:marTop w:val="0"/>
      <w:marBottom w:val="0"/>
      <w:divBdr>
        <w:top w:val="none" w:sz="0" w:space="0" w:color="auto"/>
        <w:left w:val="none" w:sz="0" w:space="0" w:color="auto"/>
        <w:bottom w:val="none" w:sz="0" w:space="0" w:color="auto"/>
        <w:right w:val="none" w:sz="0" w:space="0" w:color="auto"/>
      </w:divBdr>
    </w:div>
    <w:div w:id="1784108790">
      <w:bodyDiv w:val="1"/>
      <w:marLeft w:val="0"/>
      <w:marRight w:val="0"/>
      <w:marTop w:val="0"/>
      <w:marBottom w:val="0"/>
      <w:divBdr>
        <w:top w:val="none" w:sz="0" w:space="0" w:color="auto"/>
        <w:left w:val="none" w:sz="0" w:space="0" w:color="auto"/>
        <w:bottom w:val="none" w:sz="0" w:space="0" w:color="auto"/>
        <w:right w:val="none" w:sz="0" w:space="0" w:color="auto"/>
      </w:divBdr>
    </w:div>
    <w:div w:id="1788818919">
      <w:bodyDiv w:val="1"/>
      <w:marLeft w:val="0"/>
      <w:marRight w:val="0"/>
      <w:marTop w:val="0"/>
      <w:marBottom w:val="0"/>
      <w:divBdr>
        <w:top w:val="none" w:sz="0" w:space="0" w:color="auto"/>
        <w:left w:val="none" w:sz="0" w:space="0" w:color="auto"/>
        <w:bottom w:val="none" w:sz="0" w:space="0" w:color="auto"/>
        <w:right w:val="none" w:sz="0" w:space="0" w:color="auto"/>
      </w:divBdr>
    </w:div>
    <w:div w:id="1842506750">
      <w:bodyDiv w:val="1"/>
      <w:marLeft w:val="0"/>
      <w:marRight w:val="0"/>
      <w:marTop w:val="0"/>
      <w:marBottom w:val="0"/>
      <w:divBdr>
        <w:top w:val="none" w:sz="0" w:space="0" w:color="auto"/>
        <w:left w:val="none" w:sz="0" w:space="0" w:color="auto"/>
        <w:bottom w:val="none" w:sz="0" w:space="0" w:color="auto"/>
        <w:right w:val="none" w:sz="0" w:space="0" w:color="auto"/>
      </w:divBdr>
    </w:div>
    <w:div w:id="1847210630">
      <w:bodyDiv w:val="1"/>
      <w:marLeft w:val="0"/>
      <w:marRight w:val="0"/>
      <w:marTop w:val="0"/>
      <w:marBottom w:val="0"/>
      <w:divBdr>
        <w:top w:val="none" w:sz="0" w:space="0" w:color="auto"/>
        <w:left w:val="none" w:sz="0" w:space="0" w:color="auto"/>
        <w:bottom w:val="none" w:sz="0" w:space="0" w:color="auto"/>
        <w:right w:val="none" w:sz="0" w:space="0" w:color="auto"/>
      </w:divBdr>
    </w:div>
    <w:div w:id="1858153736">
      <w:bodyDiv w:val="1"/>
      <w:marLeft w:val="0"/>
      <w:marRight w:val="0"/>
      <w:marTop w:val="0"/>
      <w:marBottom w:val="0"/>
      <w:divBdr>
        <w:top w:val="none" w:sz="0" w:space="0" w:color="auto"/>
        <w:left w:val="none" w:sz="0" w:space="0" w:color="auto"/>
        <w:bottom w:val="none" w:sz="0" w:space="0" w:color="auto"/>
        <w:right w:val="none" w:sz="0" w:space="0" w:color="auto"/>
      </w:divBdr>
    </w:div>
    <w:div w:id="1871382944">
      <w:bodyDiv w:val="1"/>
      <w:marLeft w:val="0"/>
      <w:marRight w:val="0"/>
      <w:marTop w:val="0"/>
      <w:marBottom w:val="0"/>
      <w:divBdr>
        <w:top w:val="none" w:sz="0" w:space="0" w:color="auto"/>
        <w:left w:val="none" w:sz="0" w:space="0" w:color="auto"/>
        <w:bottom w:val="none" w:sz="0" w:space="0" w:color="auto"/>
        <w:right w:val="none" w:sz="0" w:space="0" w:color="auto"/>
      </w:divBdr>
    </w:div>
    <w:div w:id="1881243445">
      <w:bodyDiv w:val="1"/>
      <w:marLeft w:val="0"/>
      <w:marRight w:val="0"/>
      <w:marTop w:val="0"/>
      <w:marBottom w:val="0"/>
      <w:divBdr>
        <w:top w:val="none" w:sz="0" w:space="0" w:color="auto"/>
        <w:left w:val="none" w:sz="0" w:space="0" w:color="auto"/>
        <w:bottom w:val="none" w:sz="0" w:space="0" w:color="auto"/>
        <w:right w:val="none" w:sz="0" w:space="0" w:color="auto"/>
      </w:divBdr>
    </w:div>
    <w:div w:id="1906139852">
      <w:bodyDiv w:val="1"/>
      <w:marLeft w:val="0"/>
      <w:marRight w:val="0"/>
      <w:marTop w:val="0"/>
      <w:marBottom w:val="0"/>
      <w:divBdr>
        <w:top w:val="none" w:sz="0" w:space="0" w:color="auto"/>
        <w:left w:val="none" w:sz="0" w:space="0" w:color="auto"/>
        <w:bottom w:val="none" w:sz="0" w:space="0" w:color="auto"/>
        <w:right w:val="none" w:sz="0" w:space="0" w:color="auto"/>
      </w:divBdr>
    </w:div>
    <w:div w:id="1915704933">
      <w:bodyDiv w:val="1"/>
      <w:marLeft w:val="0"/>
      <w:marRight w:val="0"/>
      <w:marTop w:val="0"/>
      <w:marBottom w:val="0"/>
      <w:divBdr>
        <w:top w:val="none" w:sz="0" w:space="0" w:color="auto"/>
        <w:left w:val="none" w:sz="0" w:space="0" w:color="auto"/>
        <w:bottom w:val="none" w:sz="0" w:space="0" w:color="auto"/>
        <w:right w:val="none" w:sz="0" w:space="0" w:color="auto"/>
      </w:divBdr>
    </w:div>
    <w:div w:id="1918780841">
      <w:bodyDiv w:val="1"/>
      <w:marLeft w:val="0"/>
      <w:marRight w:val="0"/>
      <w:marTop w:val="0"/>
      <w:marBottom w:val="0"/>
      <w:divBdr>
        <w:top w:val="none" w:sz="0" w:space="0" w:color="auto"/>
        <w:left w:val="none" w:sz="0" w:space="0" w:color="auto"/>
        <w:bottom w:val="none" w:sz="0" w:space="0" w:color="auto"/>
        <w:right w:val="none" w:sz="0" w:space="0" w:color="auto"/>
      </w:divBdr>
      <w:divsChild>
        <w:div w:id="1622179141">
          <w:marLeft w:val="0"/>
          <w:marRight w:val="0"/>
          <w:marTop w:val="0"/>
          <w:marBottom w:val="0"/>
          <w:divBdr>
            <w:top w:val="none" w:sz="0" w:space="0" w:color="auto"/>
            <w:left w:val="none" w:sz="0" w:space="0" w:color="auto"/>
            <w:bottom w:val="none" w:sz="0" w:space="0" w:color="auto"/>
            <w:right w:val="none" w:sz="0" w:space="0" w:color="auto"/>
          </w:divBdr>
          <w:divsChild>
            <w:div w:id="1783381856">
              <w:marLeft w:val="0"/>
              <w:marRight w:val="0"/>
              <w:marTop w:val="0"/>
              <w:marBottom w:val="0"/>
              <w:divBdr>
                <w:top w:val="none" w:sz="0" w:space="0" w:color="auto"/>
                <w:left w:val="none" w:sz="0" w:space="0" w:color="auto"/>
                <w:bottom w:val="none" w:sz="0" w:space="0" w:color="auto"/>
                <w:right w:val="none" w:sz="0" w:space="0" w:color="auto"/>
              </w:divBdr>
              <w:divsChild>
                <w:div w:id="15689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0550">
      <w:bodyDiv w:val="1"/>
      <w:marLeft w:val="0"/>
      <w:marRight w:val="0"/>
      <w:marTop w:val="0"/>
      <w:marBottom w:val="0"/>
      <w:divBdr>
        <w:top w:val="none" w:sz="0" w:space="0" w:color="auto"/>
        <w:left w:val="none" w:sz="0" w:space="0" w:color="auto"/>
        <w:bottom w:val="none" w:sz="0" w:space="0" w:color="auto"/>
        <w:right w:val="none" w:sz="0" w:space="0" w:color="auto"/>
      </w:divBdr>
    </w:div>
    <w:div w:id="1940915991">
      <w:bodyDiv w:val="1"/>
      <w:marLeft w:val="0"/>
      <w:marRight w:val="0"/>
      <w:marTop w:val="0"/>
      <w:marBottom w:val="0"/>
      <w:divBdr>
        <w:top w:val="none" w:sz="0" w:space="0" w:color="auto"/>
        <w:left w:val="none" w:sz="0" w:space="0" w:color="auto"/>
        <w:bottom w:val="none" w:sz="0" w:space="0" w:color="auto"/>
        <w:right w:val="none" w:sz="0" w:space="0" w:color="auto"/>
      </w:divBdr>
      <w:divsChild>
        <w:div w:id="113402046">
          <w:marLeft w:val="0"/>
          <w:marRight w:val="0"/>
          <w:marTop w:val="0"/>
          <w:marBottom w:val="0"/>
          <w:divBdr>
            <w:top w:val="none" w:sz="0" w:space="0" w:color="auto"/>
            <w:left w:val="none" w:sz="0" w:space="0" w:color="auto"/>
            <w:bottom w:val="none" w:sz="0" w:space="0" w:color="auto"/>
            <w:right w:val="none" w:sz="0" w:space="0" w:color="auto"/>
          </w:divBdr>
        </w:div>
      </w:divsChild>
    </w:div>
    <w:div w:id="1946569042">
      <w:bodyDiv w:val="1"/>
      <w:marLeft w:val="0"/>
      <w:marRight w:val="0"/>
      <w:marTop w:val="0"/>
      <w:marBottom w:val="0"/>
      <w:divBdr>
        <w:top w:val="none" w:sz="0" w:space="0" w:color="auto"/>
        <w:left w:val="none" w:sz="0" w:space="0" w:color="auto"/>
        <w:bottom w:val="none" w:sz="0" w:space="0" w:color="auto"/>
        <w:right w:val="none" w:sz="0" w:space="0" w:color="auto"/>
      </w:divBdr>
    </w:div>
    <w:div w:id="1947344923">
      <w:bodyDiv w:val="1"/>
      <w:marLeft w:val="0"/>
      <w:marRight w:val="0"/>
      <w:marTop w:val="0"/>
      <w:marBottom w:val="0"/>
      <w:divBdr>
        <w:top w:val="none" w:sz="0" w:space="0" w:color="auto"/>
        <w:left w:val="none" w:sz="0" w:space="0" w:color="auto"/>
        <w:bottom w:val="none" w:sz="0" w:space="0" w:color="auto"/>
        <w:right w:val="none" w:sz="0" w:space="0" w:color="auto"/>
      </w:divBdr>
    </w:div>
    <w:div w:id="1958291968">
      <w:bodyDiv w:val="1"/>
      <w:marLeft w:val="0"/>
      <w:marRight w:val="0"/>
      <w:marTop w:val="0"/>
      <w:marBottom w:val="0"/>
      <w:divBdr>
        <w:top w:val="none" w:sz="0" w:space="0" w:color="auto"/>
        <w:left w:val="none" w:sz="0" w:space="0" w:color="auto"/>
        <w:bottom w:val="none" w:sz="0" w:space="0" w:color="auto"/>
        <w:right w:val="none" w:sz="0" w:space="0" w:color="auto"/>
      </w:divBdr>
    </w:div>
    <w:div w:id="1975870467">
      <w:bodyDiv w:val="1"/>
      <w:marLeft w:val="0"/>
      <w:marRight w:val="0"/>
      <w:marTop w:val="0"/>
      <w:marBottom w:val="0"/>
      <w:divBdr>
        <w:top w:val="none" w:sz="0" w:space="0" w:color="auto"/>
        <w:left w:val="none" w:sz="0" w:space="0" w:color="auto"/>
        <w:bottom w:val="none" w:sz="0" w:space="0" w:color="auto"/>
        <w:right w:val="none" w:sz="0" w:space="0" w:color="auto"/>
      </w:divBdr>
    </w:div>
    <w:div w:id="1991711460">
      <w:bodyDiv w:val="1"/>
      <w:marLeft w:val="0"/>
      <w:marRight w:val="0"/>
      <w:marTop w:val="0"/>
      <w:marBottom w:val="0"/>
      <w:divBdr>
        <w:top w:val="none" w:sz="0" w:space="0" w:color="auto"/>
        <w:left w:val="none" w:sz="0" w:space="0" w:color="auto"/>
        <w:bottom w:val="none" w:sz="0" w:space="0" w:color="auto"/>
        <w:right w:val="none" w:sz="0" w:space="0" w:color="auto"/>
      </w:divBdr>
    </w:div>
    <w:div w:id="2003847672">
      <w:bodyDiv w:val="1"/>
      <w:marLeft w:val="0"/>
      <w:marRight w:val="0"/>
      <w:marTop w:val="0"/>
      <w:marBottom w:val="0"/>
      <w:divBdr>
        <w:top w:val="none" w:sz="0" w:space="0" w:color="auto"/>
        <w:left w:val="none" w:sz="0" w:space="0" w:color="auto"/>
        <w:bottom w:val="none" w:sz="0" w:space="0" w:color="auto"/>
        <w:right w:val="none" w:sz="0" w:space="0" w:color="auto"/>
      </w:divBdr>
    </w:div>
    <w:div w:id="2006547221">
      <w:bodyDiv w:val="1"/>
      <w:marLeft w:val="0"/>
      <w:marRight w:val="0"/>
      <w:marTop w:val="0"/>
      <w:marBottom w:val="0"/>
      <w:divBdr>
        <w:top w:val="none" w:sz="0" w:space="0" w:color="auto"/>
        <w:left w:val="none" w:sz="0" w:space="0" w:color="auto"/>
        <w:bottom w:val="none" w:sz="0" w:space="0" w:color="auto"/>
        <w:right w:val="none" w:sz="0" w:space="0" w:color="auto"/>
      </w:divBdr>
    </w:div>
    <w:div w:id="2015762759">
      <w:bodyDiv w:val="1"/>
      <w:marLeft w:val="0"/>
      <w:marRight w:val="0"/>
      <w:marTop w:val="0"/>
      <w:marBottom w:val="0"/>
      <w:divBdr>
        <w:top w:val="none" w:sz="0" w:space="0" w:color="auto"/>
        <w:left w:val="none" w:sz="0" w:space="0" w:color="auto"/>
        <w:bottom w:val="none" w:sz="0" w:space="0" w:color="auto"/>
        <w:right w:val="none" w:sz="0" w:space="0" w:color="auto"/>
      </w:divBdr>
    </w:div>
    <w:div w:id="2064937930">
      <w:bodyDiv w:val="1"/>
      <w:marLeft w:val="0"/>
      <w:marRight w:val="0"/>
      <w:marTop w:val="0"/>
      <w:marBottom w:val="0"/>
      <w:divBdr>
        <w:top w:val="none" w:sz="0" w:space="0" w:color="auto"/>
        <w:left w:val="none" w:sz="0" w:space="0" w:color="auto"/>
        <w:bottom w:val="none" w:sz="0" w:space="0" w:color="auto"/>
        <w:right w:val="none" w:sz="0" w:space="0" w:color="auto"/>
      </w:divBdr>
    </w:div>
    <w:div w:id="2074769093">
      <w:bodyDiv w:val="1"/>
      <w:marLeft w:val="0"/>
      <w:marRight w:val="0"/>
      <w:marTop w:val="0"/>
      <w:marBottom w:val="0"/>
      <w:divBdr>
        <w:top w:val="none" w:sz="0" w:space="0" w:color="auto"/>
        <w:left w:val="none" w:sz="0" w:space="0" w:color="auto"/>
        <w:bottom w:val="none" w:sz="0" w:space="0" w:color="auto"/>
        <w:right w:val="none" w:sz="0" w:space="0" w:color="auto"/>
      </w:divBdr>
    </w:div>
    <w:div w:id="2113283212">
      <w:bodyDiv w:val="1"/>
      <w:marLeft w:val="0"/>
      <w:marRight w:val="0"/>
      <w:marTop w:val="0"/>
      <w:marBottom w:val="0"/>
      <w:divBdr>
        <w:top w:val="none" w:sz="0" w:space="0" w:color="auto"/>
        <w:left w:val="none" w:sz="0" w:space="0" w:color="auto"/>
        <w:bottom w:val="none" w:sz="0" w:space="0" w:color="auto"/>
        <w:right w:val="none" w:sz="0" w:space="0" w:color="auto"/>
      </w:divBdr>
    </w:div>
    <w:div w:id="214284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user/Projects/PS/ps1718v-ps1718v-g41/Docs/Relato&#769;rios/final_report%200.2.1.docx" TargetMode="External"/><Relationship Id="rId21" Type="http://schemas.openxmlformats.org/officeDocument/2006/relationships/hyperlink" Target="file:////Users/user/Projects/PS/ps1718v-ps1718v-g41/Docs/Relato&#769;rios/final_report%200.2.1.docx" TargetMode="External"/><Relationship Id="rId42" Type="http://schemas.openxmlformats.org/officeDocument/2006/relationships/hyperlink" Target="file:////Users/user/Projects/PS/ps1718v-ps1718v-g41/Docs/Relato&#769;rios/final_report%200.2.1.docx" TargetMode="External"/><Relationship Id="rId47" Type="http://schemas.openxmlformats.org/officeDocument/2006/relationships/hyperlink" Target="file:////Users/user/Projects/PS/ps1718v-ps1718v-g41/Docs/Relato&#769;rios/final_report%200.2.1.docx" TargetMode="Externa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image" Target="media/image35.png"/><Relationship Id="rId89" Type="http://schemas.openxmlformats.org/officeDocument/2006/relationships/image" Target="media/image40.png"/><Relationship Id="rId16" Type="http://schemas.openxmlformats.org/officeDocument/2006/relationships/hyperlink" Target="file:////Users/user/Projects/PS/ps1718v-ps1718v-g41/Docs/Relato&#769;rios/final_report%200.2.1.docx" TargetMode="External"/><Relationship Id="rId11" Type="http://schemas.openxmlformats.org/officeDocument/2006/relationships/hyperlink" Target="file:////Users/user/Projects/PS/ps1718v-ps1718v-g41/Docs/Relato&#769;rios/final_report%200.2.1.docx" TargetMode="External"/><Relationship Id="rId32" Type="http://schemas.openxmlformats.org/officeDocument/2006/relationships/hyperlink" Target="file:////Users/user/Projects/PS/ps1718v-ps1718v-g41/Docs/Relato&#769;rios/final_report%200.2.1.docx" TargetMode="External"/><Relationship Id="rId37" Type="http://schemas.openxmlformats.org/officeDocument/2006/relationships/hyperlink" Target="file:////Users/user/Projects/PS/ps1718v-ps1718v-g41/Docs/Relato&#769;rios/final_report%200.2.1.docx" TargetMode="External"/><Relationship Id="rId53" Type="http://schemas.openxmlformats.org/officeDocument/2006/relationships/image" Target="media/image4.jpeg"/><Relationship Id="rId58" Type="http://schemas.openxmlformats.org/officeDocument/2006/relationships/image" Target="media/image9.png"/><Relationship Id="rId74" Type="http://schemas.openxmlformats.org/officeDocument/2006/relationships/image" Target="media/image25.png"/><Relationship Id="rId79" Type="http://schemas.openxmlformats.org/officeDocument/2006/relationships/image" Target="media/image30.svg"/><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fontTable" Target="fontTable.xml"/><Relationship Id="rId22" Type="http://schemas.openxmlformats.org/officeDocument/2006/relationships/hyperlink" Target="file:////Users/user/Projects/PS/ps1718v-ps1718v-g41/Docs/Relato&#769;rios/final_report%200.2.1.docx" TargetMode="External"/><Relationship Id="rId27" Type="http://schemas.openxmlformats.org/officeDocument/2006/relationships/hyperlink" Target="file:////Users/user/Projects/PS/ps1718v-ps1718v-g41/Docs/Relato&#769;rios/final_report%200.2.1.docx" TargetMode="External"/><Relationship Id="rId43" Type="http://schemas.openxmlformats.org/officeDocument/2006/relationships/hyperlink" Target="file:////Users/user/Projects/PS/ps1718v-ps1718v-g41/Docs/Relato&#769;rios/final_report%200.2.1.docx" TargetMode="External"/><Relationship Id="rId48" Type="http://schemas.openxmlformats.org/officeDocument/2006/relationships/hyperlink" Target="file:////Users/user/Projects/PS/ps1718v-ps1718v-g41/Docs/Relato&#769;rios/final_report%200.2.1.docx" TargetMode="External"/><Relationship Id="rId64" Type="http://schemas.openxmlformats.org/officeDocument/2006/relationships/image" Target="media/image15.png"/><Relationship Id="rId69" Type="http://schemas.openxmlformats.org/officeDocument/2006/relationships/image" Target="media/image20.png"/><Relationship Id="rId8" Type="http://schemas.openxmlformats.org/officeDocument/2006/relationships/hyperlink" Target="mailto:lo@isel.ipl.pt" TargetMode="External"/><Relationship Id="rId51" Type="http://schemas.openxmlformats.org/officeDocument/2006/relationships/image" Target="media/image2.png"/><Relationship Id="rId72" Type="http://schemas.openxmlformats.org/officeDocument/2006/relationships/image" Target="media/image23.png"/><Relationship Id="rId80" Type="http://schemas.openxmlformats.org/officeDocument/2006/relationships/image" Target="media/image31.png"/><Relationship Id="rId85" Type="http://schemas.openxmlformats.org/officeDocument/2006/relationships/image" Target="media/image36.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Users/user/Projects/PS/ps1718v-ps1718v-g41/Docs/Relato&#769;rios/final_report%200.2.1.docx" TargetMode="External"/><Relationship Id="rId17" Type="http://schemas.openxmlformats.org/officeDocument/2006/relationships/hyperlink" Target="file:////Users/user/Projects/PS/ps1718v-ps1718v-g41/Docs/Relato&#769;rios/final_report%200.2.1.docx" TargetMode="External"/><Relationship Id="rId25" Type="http://schemas.openxmlformats.org/officeDocument/2006/relationships/hyperlink" Target="file:////Users/user/Projects/PS/ps1718v-ps1718v-g41/Docs/Relato&#769;rios/final_report%200.2.1.docx" TargetMode="External"/><Relationship Id="rId33" Type="http://schemas.openxmlformats.org/officeDocument/2006/relationships/hyperlink" Target="file:////Users/user/Projects/PS/ps1718v-ps1718v-g41/Docs/Relato&#769;rios/final_report%200.2.1.docx" TargetMode="External"/><Relationship Id="rId38" Type="http://schemas.openxmlformats.org/officeDocument/2006/relationships/hyperlink" Target="file:////Users/user/Projects/PS/ps1718v-ps1718v-g41/Docs/Relato&#769;rios/final_report%200.2.1.docx" TargetMode="External"/><Relationship Id="rId46" Type="http://schemas.openxmlformats.org/officeDocument/2006/relationships/hyperlink" Target="file:////Users/user/Projects/PS/ps1718v-ps1718v-g41/Docs/Relato&#769;rios/final_report%200.2.1.docx" TargetMode="Externa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hyperlink" Target="file:////Users/user/Projects/PS/ps1718v-ps1718v-g41/Docs/Relato&#769;rios/final_report%200.2.1.docx" TargetMode="External"/><Relationship Id="rId41" Type="http://schemas.openxmlformats.org/officeDocument/2006/relationships/hyperlink" Target="file:////Users/user/Projects/PS/ps1718v-ps1718v-g41/Docs/Relato&#769;rios/final_report%200.2.1.docx" TargetMode="Externa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user/Projects/PS/ps1718v-ps1718v-g41/Docs/Relato&#769;rios/final_report%200.2.1.docx" TargetMode="External"/><Relationship Id="rId23" Type="http://schemas.openxmlformats.org/officeDocument/2006/relationships/hyperlink" Target="file:////Users/user/Projects/PS/ps1718v-ps1718v-g41/Docs/Relato&#769;rios/final_report%200.2.1.docx" TargetMode="External"/><Relationship Id="rId28" Type="http://schemas.openxmlformats.org/officeDocument/2006/relationships/hyperlink" Target="file:////Users/user/Projects/PS/ps1718v-ps1718v-g41/Docs/Relato&#769;rios/final_report%200.2.1.docx" TargetMode="External"/><Relationship Id="rId36" Type="http://schemas.openxmlformats.org/officeDocument/2006/relationships/hyperlink" Target="file:////Users/user/Projects/PS/ps1718v-ps1718v-g41/Docs/Relato&#769;rios/final_report%200.2.1.docx" TargetMode="External"/><Relationship Id="rId49" Type="http://schemas.openxmlformats.org/officeDocument/2006/relationships/hyperlink" Target="file:////Users/user/Projects/PS/ps1718v-ps1718v-g41/Docs/Relato&#769;rios/final_report%200.2.1.docx" TargetMode="External"/><Relationship Id="rId57" Type="http://schemas.openxmlformats.org/officeDocument/2006/relationships/image" Target="media/image8.png"/><Relationship Id="rId10" Type="http://schemas.openxmlformats.org/officeDocument/2006/relationships/image" Target="media/image1.jpeg"/><Relationship Id="rId31" Type="http://schemas.openxmlformats.org/officeDocument/2006/relationships/hyperlink" Target="file:////Users/user/Projects/PS/ps1718v-ps1718v-g41/Docs/Relato&#769;rios/final_report%200.2.1.docx" TargetMode="External"/><Relationship Id="rId44" Type="http://schemas.openxmlformats.org/officeDocument/2006/relationships/hyperlink" Target="file:////Users/user/Projects/PS/ps1718v-ps1718v-g41/Docs/Relato&#769;rios/final_report%200.2.1.docx" TargetMode="Externa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pborges@deetc.isel.ipl.pt" TargetMode="External"/><Relationship Id="rId13" Type="http://schemas.openxmlformats.org/officeDocument/2006/relationships/hyperlink" Target="file:////Users/user/Projects/PS/ps1718v-ps1718v-g41/Docs/Relato&#769;rios/final_report%200.2.1.docx" TargetMode="External"/><Relationship Id="rId18" Type="http://schemas.openxmlformats.org/officeDocument/2006/relationships/hyperlink" Target="file:////Users/user/Projects/PS/ps1718v-ps1718v-g41/Docs/Relato&#769;rios/final_report%200.2.1.docx" TargetMode="External"/><Relationship Id="rId39" Type="http://schemas.openxmlformats.org/officeDocument/2006/relationships/hyperlink" Target="file:////Users/user/Projects/PS/ps1718v-ps1718v-g41/Docs/Relato&#769;rios/final_report%200.2.1.docx" TargetMode="External"/><Relationship Id="rId34" Type="http://schemas.openxmlformats.org/officeDocument/2006/relationships/hyperlink" Target="file:////Users/user/Projects/PS/ps1718v-ps1718v-g41/Docs/Relato&#769;rios/final_report%200.2.1.docx" TargetMode="External"/><Relationship Id="rId50" Type="http://schemas.openxmlformats.org/officeDocument/2006/relationships/hyperlink" Target="file:////Users/user/Projects/PS/ps1718v-ps1718v-g41/Docs/Relato&#769;rios/final_report%200.2.1.docx" TargetMode="External"/><Relationship Id="rId55" Type="http://schemas.openxmlformats.org/officeDocument/2006/relationships/image" Target="media/image6.png"/><Relationship Id="rId76"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hyperlink" Target="file:////Users/user/Projects/PS/ps1718v-ps1718v-g41/Docs/Relato&#769;rios/final_report%200.2.1.docx" TargetMode="External"/><Relationship Id="rId24" Type="http://schemas.openxmlformats.org/officeDocument/2006/relationships/hyperlink" Target="file:////Users/user/Projects/PS/ps1718v-ps1718v-g41/Docs/Relato&#769;rios/final_report%200.2.1.docx" TargetMode="External"/><Relationship Id="rId40" Type="http://schemas.openxmlformats.org/officeDocument/2006/relationships/hyperlink" Target="file:////Users/user/Projects/PS/ps1718v-ps1718v-g41/Docs/Relato&#769;rios/final_report%200.2.1.docx" TargetMode="External"/><Relationship Id="rId45" Type="http://schemas.openxmlformats.org/officeDocument/2006/relationships/hyperlink" Target="file:////Users/user/Projects/PS/ps1718v-ps1718v-g41/Docs/Relato&#769;rios/final_report%200.2.1.docx" TargetMode="External"/><Relationship Id="rId66" Type="http://schemas.openxmlformats.org/officeDocument/2006/relationships/image" Target="media/image17.png"/><Relationship Id="rId87" Type="http://schemas.openxmlformats.org/officeDocument/2006/relationships/image" Target="media/image38.png"/><Relationship Id="rId61" Type="http://schemas.openxmlformats.org/officeDocument/2006/relationships/image" Target="media/image12.png"/><Relationship Id="rId82" Type="http://schemas.openxmlformats.org/officeDocument/2006/relationships/image" Target="media/image33.png"/><Relationship Id="rId19" Type="http://schemas.openxmlformats.org/officeDocument/2006/relationships/hyperlink" Target="file:////Users/user/Projects/PS/ps1718v-ps1718v-g41/Docs/Relato&#769;rios/final_report%200.2.1.docx" TargetMode="External"/><Relationship Id="rId14" Type="http://schemas.openxmlformats.org/officeDocument/2006/relationships/hyperlink" Target="file:////Users/user/Projects/PS/ps1718v-ps1718v-g41/Docs/Relato&#769;rios/final_report%200.2.1.docx" TargetMode="External"/><Relationship Id="rId30" Type="http://schemas.openxmlformats.org/officeDocument/2006/relationships/hyperlink" Target="file:////Users/user/Projects/PS/ps1718v-ps1718v-g41/Docs/Relato&#769;rios/final_report%200.2.1.docx" TargetMode="External"/><Relationship Id="rId35" Type="http://schemas.openxmlformats.org/officeDocument/2006/relationships/hyperlink" Target="file:////Users/user/Projects/PS/ps1718v-ps1718v-g41/Docs/Relato&#769;rios/final_report%200.2.1.docx" TargetMode="External"/><Relationship Id="rId56" Type="http://schemas.openxmlformats.org/officeDocument/2006/relationships/image" Target="media/image7.png"/><Relationship Id="rId77"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unoconceicao/Library/Containers/com.microsoft.Word/Data/Library/Application%20Support/Microsoft/Office/16.0/DTS/pt-PT%7bD8CC652C-93B3-D540-89DF-D5851B3A7B2A%7d/%7bA0514F6E-0976-FD41-9139-CB647D690D96%7dtf10002069.dotx" TargetMode="External"/></Relationships>
</file>

<file path=word/theme/theme1.xml><?xml version="1.0" encoding="utf-8"?>
<a:theme xmlns:a="http://schemas.openxmlformats.org/drawingml/2006/main" name="Office Theme">
  <a:themeElements>
    <a:clrScheme name="Tons de Cinzent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Ora1</b:Tag>
    <b:SourceType>InternetSite</b:SourceType>
    <b:Guid>{D799D1F0-1D7A-0B4F-9E0B-E0D1EF30E337}</b:Guid>
    <b:Author>
      <b:Author>
        <b:Corporate>Oracle Corporation</b:Corporate>
      </b:Author>
    </b:Author>
    <b:Title>About Java</b:Title>
    <b:InternetSiteTitle>Java</b:InternetSiteTitle>
    <b:URL>https://www.java.sun.com/</b:URL>
    <b:RefOrder>2</b:RefOrder>
  </b:Source>
  <b:Source>
    <b:Tag>Jet</b:Tag>
    <b:SourceType>InternetSite</b:SourceType>
    <b:Guid>{52F4CB7F-CAD5-F34A-B424-EFBC6B35B1D4}</b:Guid>
    <b:Author>
      <b:Author>
        <b:Corporate>Jetbrains</b:Corporate>
      </b:Author>
    </b:Author>
    <b:Title>Kotlinlang</b:Title>
    <b:URL>https://kotlinlang.org/</b:URL>
    <b:RefOrder>3</b:RefOrder>
  </b:Source>
  <b:Source>
    <b:Tag>Piv</b:Tag>
    <b:SourceType>InternetSite</b:SourceType>
    <b:Guid>{5838BBE0-FF4B-0749-A10F-1EE94D7B2288}</b:Guid>
    <b:Author>
      <b:Author>
        <b:Corporate>Pivotal Software</b:Corporate>
      </b:Author>
    </b:Author>
    <b:Title>Spring</b:Title>
    <b:URL>https://spring.io/</b:URL>
    <b:RefOrder>4</b:RefOrder>
  </b:Source>
  <b:Source>
    <b:Tag>The</b:Tag>
    <b:SourceType>InternetSite</b:SourceType>
    <b:Guid>{D7EC5EFB-4246-2E44-A2C6-AB2A26E12F05}</b:Guid>
    <b:Author>
      <b:Author>
        <b:Corporate>The PostgreSQL Global Development Group</b:Corporate>
      </b:Author>
    </b:Author>
    <b:Title>PostgreSQL</b:Title>
    <b:URL>https://www.postgresql.org/</b:URL>
    <b:RefOrder>5</b:RefOrder>
  </b:Source>
  <b:Source>
    <b:Tag>Red</b:Tag>
    <b:SourceType>InternetSite</b:SourceType>
    <b:Guid>{417823DA-23BB-0342-9F3A-C4FF7EE98C8F}</b:Guid>
    <b:Author>
      <b:Author>
        <b:Corporate>Red Hat</b:Corporate>
      </b:Author>
    </b:Author>
    <b:Title>Hibernate</b:Title>
    <b:URL>http://hibernate.org/</b:URL>
    <b:RefOrder>6</b:RefOrder>
  </b:Source>
  <b:Source>
    <b:Tag>Fac</b:Tag>
    <b:SourceType>InternetSite</b:SourceType>
    <b:Guid>{60120E62-4939-5B42-A517-73B335C54AE6}</b:Guid>
    <b:Author>
      <b:Author>
        <b:Corporate>Facebook</b:Corporate>
      </b:Author>
    </b:Author>
    <b:Title>React Native</b:Title>
    <b:URL>https://facebook.github.io/react-native/</b:URL>
    <b:RefOrder>7</b:RefOrder>
  </b:Source>
  <b:Source>
    <b:Tag>Cod</b:Tag>
    <b:SourceType>InternetSite</b:SourceType>
    <b:Guid>{0496EF70-39FE-EE41-99C6-2CDA7872B4DD}</b:Guid>
    <b:Author>
      <b:Author>
        <b:Corporate>Code School</b:Corporate>
      </b:Author>
    </b:Author>
    <b:Title>Javascript</b:Title>
    <b:URL>https://www.javascript.com/</b:URL>
    <b:RefOrder>8</b:RefOrder>
  </b:Source>
  <b:Source>
    <b:Tag>ANS181</b:Tag>
    <b:SourceType>DocumentFromInternetSite</b:SourceType>
    <b:Guid>{EC7B91B1-E9C4-A84D-8F6F-2BB549ED48BE}</b:Guid>
    <b:Author>
      <b:Author>
        <b:Corporate>ANSR</b:Corporate>
      </b:Author>
    </b:Author>
    <b:Title>Manual de Qualidade</b:Title>
    <b:URL>http://www.ansr.pt/InstrumentosDeGestao/Documents/Manual%20de%20Qualidade/20180615%20Manual%20da%20Qualidade.pdf</b:URL>
    <b:Year>2018</b:Year>
    <b:Month>Junho</b:Month>
    <b:Day>15</b:Day>
    <b:RefOrder>1</b:RefOrder>
  </b:Source>
  <b:Source>
    <b:Tag>ANS09</b:Tag>
    <b:SourceType>DocumentFromInternetSite</b:SourceType>
    <b:Guid>{31798C6F-5AD5-0643-AB44-82625E42FC5C}</b:Guid>
    <b:Author>
      <b:Author>
        <b:Corporate>ANSR</b:Corporate>
      </b:Author>
    </b:Author>
    <b:Title>Estratégia Nacional de Segurança Rodoviária</b:Title>
    <b:URL>http://www.ansr.pt/SegurancaRodoviaria/PlanosdeSegurancaRodoviaria/Documents/Estratégia%20Nacional%20de%20Segurança%20Rodoviária.pdf</b:URL>
    <b:Year>2009</b:Year>
    <b:Month>Março</b:Month>
    <b:RefOrder>11</b:RefOrder>
  </b:Source>
  <b:Source>
    <b:Tag>ANS10</b:Tag>
    <b:SourceType>DocumentFromInternetSite</b:SourceType>
    <b:Guid>{13351446-20A1-9F46-BEF8-DA409DD0B9CB}</b:Guid>
    <b:Author>
      <b:Author>
        <b:Corporate>ANSR</b:Corporate>
      </b:Author>
    </b:Author>
    <b:Title>Projeto SINCRO</b:Title>
    <b:URL>http://www.open.pt/pt/open_geral/noticias/doc-2010/Apresentacao%20ANSR%20-%20SINCRO.pdf</b:URL>
    <b:Year>2010</b:Year>
    <b:RefOrder>12</b:RefOrder>
  </b:Source>
  <b:Source>
    <b:Tag>Rui17</b:Tag>
    <b:SourceType>DocumentFromInternetSite</b:SourceType>
    <b:Guid>{97B1DBED-D676-8241-9445-251A0CAAD5DB}</b:Guid>
    <b:Author>
      <b:Author>
        <b:NameList>
          <b:Person>
            <b:Last>Silva Oliveira</b:Last>
            <b:First>Rui</b:First>
          </b:Person>
        </b:NameList>
      </b:Author>
    </b:Author>
    <b:Title>SINCRO Sistema Nacional de Controlo de Velocidade</b:Title>
    <b:URL>https://www.congresso2017.oet.pt/docs/Documentacao/SINCRO.pdf</b:URL>
    <b:Year>2017</b:Year>
    <b:Month>Junho</b:Month>
    <b:RefOrder>13</b:RefOrder>
  </b:Source>
  <b:Source>
    <b:Tag>ANS15</b:Tag>
    <b:SourceType>DocumentFromInternetSite</b:SourceType>
    <b:Guid>{E2E01CD3-7604-AF4F-A2B7-EECC11AEBFD1}</b:Guid>
    <b:Author>
      <b:Author>
        <b:Corporate>ANSR</b:Corporate>
      </b:Author>
    </b:Author>
    <b:Title>CONTRATO N.o 15IN29470021</b:Title>
    <b:InternetSiteTitle>Governo</b:InternetSiteTitle>
    <b:URL>http://www.base.gov.pt/base2/rest/documentos/178840</b:URL>
    <b:Year>2015</b:Year>
    <b:Month>Março</b:Month>
    <b:Day>4</b:Day>
    <b:RefOrder>14</b:RefOrder>
  </b:Source>
  <b:Source>
    <b:Tag>Sil</b:Tag>
    <b:SourceType>Report</b:SourceType>
    <b:Guid>{1ECFCD6D-8446-8E40-B8ED-A44C77CD5080}</b:Guid>
    <b:Title>Sistema Nacional de Controlo de Velocidade (SINCRO)</b:Title>
    <b:City>Lisboa</b:City>
    <b:Author>
      <b:Author>
        <b:NameList>
          <b:Person>
            <b:Last>Silva Oliveira</b:Last>
            <b:First>Rui</b:First>
          </b:Person>
          <b:Person>
            <b:Last>Osório</b:Last>
            <b:First>Luís</b:First>
          </b:Person>
        </b:NameList>
      </b:Author>
    </b:Author>
    <b:RefOrder>15</b:RefOrder>
  </b:Source>
  <b:Source>
    <b:Tag>ASS17</b:Tag>
    <b:SourceType>ConferenceProceedings</b:SourceType>
    <b:Guid>{85FA1FF1-2267-524D-91FC-7BF834C6B18E}</b:Guid>
    <b:Title>Diário da República</b:Title>
    <b:Year>26 de Julho de 2017</b:Year>
    <b:Author>
      <b:Author>
        <b:Corporate>ASSEMBLEIA DA REPÚBLICA</b:Corporate>
      </b:Author>
    </b:Author>
    <b:ConferenceName>1.a série—N.o 143</b:ConferenceName>
    <b:RefOrder>16</b:RefOrder>
  </b:Source>
  <b:Source>
    <b:Tag>ASS13</b:Tag>
    <b:SourceType>ConferenceProceedings</b:SourceType>
    <b:Guid>{399EE8C7-A963-874F-BCAC-C62FA162ABC9}</b:Guid>
    <b:Author>
      <b:Author>
        <b:Corporate>ASSEMBLEI DA REPÚBLICA</b:Corporate>
      </b:Author>
    </b:Author>
    <b:Title>Diário da República</b:Title>
    <b:ConferenceName>2.a série — N.o 81</b:ConferenceName>
    <b:Year>26 de Abril de 2013</b:Year>
    <b:RefOrder>17</b:RefOrder>
  </b:Source>
  <b:Source>
    <b:Tag>EdD12</b:Tag>
    <b:SourceType>DocumentFromInternetSite</b:SourceType>
    <b:Guid>{FABB2AB4-92D9-FD4A-A711-72188F0F31F9}</b:Guid>
    <b:Title>The OAuth 2.0 Authorization Framework</b:Title>
    <b:Year>2012</b:Year>
    <b:InternetSiteTitle>Internet Engineering Task Force</b:InternetSiteTitle>
    <b:URL>https://tools.ietf.org/html/rfc6749</b:URL>
    <b:Month>Outubro</b:Month>
    <b:Author>
      <b:Author>
        <b:NameList>
          <b:Person>
            <b:Last>Ed</b:Last>
            <b:First>D.</b:First>
            <b:Middle>Hardt</b:Middle>
          </b:Person>
          <b:Person>
            <b:Last>Microsoft</b:Last>
          </b:Person>
        </b:NameList>
      </b:Author>
    </b:Author>
    <b:RefOrder>10</b:RefOrder>
  </b:Source>
  <b:Source>
    <b:Tag>Aut13</b:Tag>
    <b:SourceType>InternetSite</b:SourceType>
    <b:Guid>{D8425AEB-C59C-4C44-8CDA-4717161051A5}</b:Guid>
    <b:Title>Home</b:Title>
    <b:InternetSiteTitle>Auth0</b:InternetSiteTitle>
    <b:URL>https://auth0.com/</b:URL>
    <b:Year>2013</b:Year>
    <b:Author>
      <b:Author>
        <b:Corporate>Auth0</b:Corporate>
      </b:Author>
    </b:Author>
    <b:RefOrder>9</b:RefOrder>
  </b:Source>
</b:Sources>
</file>

<file path=customXml/itemProps1.xml><?xml version="1.0" encoding="utf-8"?>
<ds:datastoreItem xmlns:ds="http://schemas.openxmlformats.org/officeDocument/2006/customXml" ds:itemID="{6B66CC2A-60C9-EC46-AF38-8BCEF4D6A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{A0514F6E-0976-FD41-9139-CB647D690D96}tf10002069.dotx</Template>
  <TotalTime>20</TotalTime>
  <Pages>51</Pages>
  <Words>10454</Words>
  <Characters>56455</Characters>
  <Application>Microsoft Office Word</Application>
  <DocSecurity>0</DocSecurity>
  <Lines>470</Lines>
  <Paragraphs>133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André Gonçalo Dinis Gaudencio</cp:lastModifiedBy>
  <cp:revision>2</cp:revision>
  <dcterms:created xsi:type="dcterms:W3CDTF">2018-09-05T22:52:00Z</dcterms:created>
  <dcterms:modified xsi:type="dcterms:W3CDTF">2018-09-05T22:52:00Z</dcterms:modified>
</cp:coreProperties>
</file>