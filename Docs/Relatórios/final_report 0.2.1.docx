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E07" w:rsidRPr="00D20E40" w:rsidRDefault="00225E07" w:rsidP="00225E07">
      <w:pPr>
        <w:pStyle w:val="Cabealhodondice"/>
        <w:jc w:val="center"/>
        <w:rPr>
          <w:rStyle w:val="nfase"/>
        </w:rPr>
      </w:pPr>
      <w:r w:rsidRPr="00D20E40">
        <w:rPr>
          <w:rStyle w:val="nfase"/>
        </w:rPr>
        <w:t>André Gaudêncio e Nuno Conceição</w:t>
      </w:r>
    </w:p>
    <w:p w:rsidR="00225E07" w:rsidRPr="00D20E40" w:rsidRDefault="00225E07" w:rsidP="00225E07"/>
    <w:p w:rsidR="00225E07" w:rsidRPr="00D20E40" w:rsidRDefault="00225E07" w:rsidP="00225E07"/>
    <w:p w:rsidR="00225E07" w:rsidRPr="00D20E40" w:rsidRDefault="00225E07" w:rsidP="00225E07">
      <w:pPr>
        <w:pStyle w:val="Ttulo"/>
        <w:jc w:val="center"/>
      </w:pPr>
      <w:bookmarkStart w:id="0" w:name="_Toc512888581"/>
      <w:r w:rsidRPr="00D20E40">
        <w:t>Gestão de Eventos de Contraordenação Por Excesso de Velocidade</w:t>
      </w:r>
      <w:bookmarkEnd w:id="0"/>
    </w:p>
    <w:p w:rsidR="00225E07" w:rsidRPr="00D20E40" w:rsidRDefault="00225E07" w:rsidP="00225E07"/>
    <w:p w:rsidR="00591131" w:rsidRPr="00D20E40" w:rsidRDefault="00591131" w:rsidP="00591131"/>
    <w:p w:rsidR="00A3765A" w:rsidRPr="00D20E40" w:rsidRDefault="00A3765A" w:rsidP="00591131"/>
    <w:p w:rsidR="00E67EC7" w:rsidRPr="00D20E40" w:rsidRDefault="00B77E08" w:rsidP="00E67EC7">
      <w:pPr>
        <w:rPr>
          <w:rStyle w:val="nfase"/>
          <w:b w:val="0"/>
          <w:i w:val="0"/>
          <w:spacing w:val="0"/>
          <w:sz w:val="28"/>
        </w:rPr>
      </w:pPr>
      <w:r w:rsidRPr="00D20E40">
        <w:rPr>
          <w:rStyle w:val="Forte"/>
          <w:b w:val="0"/>
          <w:color w:val="auto"/>
          <w:sz w:val="28"/>
        </w:rPr>
        <w:t>Relatório da versão final realizado no âmbito de Pr</w:t>
      </w:r>
      <w:r w:rsidR="00CC05D1" w:rsidRPr="00D20E40">
        <w:rPr>
          <w:rStyle w:val="Forte"/>
          <w:b w:val="0"/>
          <w:color w:val="auto"/>
          <w:sz w:val="28"/>
        </w:rPr>
        <w:t>ojeto e Seminário, do curso de L</w:t>
      </w:r>
      <w:r w:rsidRPr="00D20E40">
        <w:rPr>
          <w:rStyle w:val="Forte"/>
          <w:b w:val="0"/>
          <w:color w:val="auto"/>
          <w:sz w:val="28"/>
        </w:rPr>
        <w:t>icenciatura em Engenharia Informática e de Computadores Semestre de Verão 2017/2018</w:t>
      </w:r>
    </w:p>
    <w:p w:rsidR="0027332C" w:rsidRPr="00D20E40" w:rsidRDefault="0027332C" w:rsidP="00932964">
      <w:pPr>
        <w:pStyle w:val="Cabealhodondice"/>
        <w:jc w:val="center"/>
        <w:rPr>
          <w:rStyle w:val="nfase"/>
        </w:rPr>
      </w:pPr>
    </w:p>
    <w:p w:rsidR="00A3765A" w:rsidRPr="00D20E40" w:rsidRDefault="00A3765A" w:rsidP="00A3765A"/>
    <w:p w:rsidR="00C37F24" w:rsidRPr="00D20E40" w:rsidRDefault="00932964" w:rsidP="00932964">
      <w:pPr>
        <w:pStyle w:val="Cabealhodondice"/>
        <w:jc w:val="center"/>
        <w:rPr>
          <w:rStyle w:val="nfase"/>
        </w:rPr>
      </w:pPr>
      <w:r w:rsidRPr="00D20E40">
        <w:rPr>
          <w:rStyle w:val="nfase"/>
        </w:rPr>
        <w:t>Orientadores</w:t>
      </w:r>
    </w:p>
    <w:p w:rsidR="00803269" w:rsidRPr="00D20E40" w:rsidRDefault="00C37F24" w:rsidP="00A3765A">
      <w:pPr>
        <w:jc w:val="center"/>
        <w:rPr>
          <w:i/>
        </w:rPr>
      </w:pPr>
      <w:r w:rsidRPr="00D20E40">
        <w:rPr>
          <w:rStyle w:val="nfaseDiscreta"/>
        </w:rPr>
        <w:t xml:space="preserve">Engenheiro Luís Osório, </w:t>
      </w:r>
      <w:hyperlink r:id="rId8" w:history="1">
        <w:r w:rsidRPr="00D20E40">
          <w:rPr>
            <w:rStyle w:val="nfaseDiscreta"/>
          </w:rPr>
          <w:t>lo@isel.ipl.pt</w:t>
        </w:r>
      </w:hyperlink>
      <w:bookmarkStart w:id="1" w:name="_Ref514848040"/>
      <w:r w:rsidRPr="00D20E40">
        <w:rPr>
          <w:rStyle w:val="nfaseDiscreta"/>
        </w:rPr>
        <w:footnoteReference w:id="1"/>
      </w:r>
      <w:bookmarkEnd w:id="1"/>
      <w:r w:rsidRPr="00D20E40">
        <w:rPr>
          <w:rStyle w:val="nfaseDiscreta"/>
        </w:rPr>
        <w:br/>
        <w:t xml:space="preserve">Paulo Borges, </w:t>
      </w:r>
      <w:hyperlink r:id="rId9" w:history="1">
        <w:r w:rsidRPr="00D20E40">
          <w:rPr>
            <w:rStyle w:val="nfaseDiscreta"/>
          </w:rPr>
          <w:t>pborges@deetc.isel.ipl.pt</w:t>
        </w:r>
      </w:hyperlink>
      <w:r w:rsidRPr="00D20E40">
        <w:rPr>
          <w:rStyle w:val="nfaseDiscreta"/>
        </w:rPr>
        <w:footnoteReference w:id="2"/>
      </w:r>
    </w:p>
    <w:p w:rsidR="00803269" w:rsidRPr="00D20E40" w:rsidRDefault="00803269" w:rsidP="00243BCC"/>
    <w:p w:rsidR="00225E07" w:rsidRPr="00D20E40" w:rsidRDefault="00225E07" w:rsidP="00243BCC"/>
    <w:p w:rsidR="00E67EC7" w:rsidRPr="00D20E40" w:rsidRDefault="0027332C" w:rsidP="00E67EC7">
      <w:r w:rsidRPr="00D20E40">
        <w:rPr>
          <w:noProof/>
        </w:rPr>
        <w:drawing>
          <wp:anchor distT="0" distB="0" distL="114300" distR="114300" simplePos="0" relativeHeight="251629056" behindDoc="0" locked="0" layoutInCell="1" allowOverlap="1" wp14:anchorId="2E0422EC" wp14:editId="6FBC9624">
            <wp:simplePos x="0" y="0"/>
            <wp:positionH relativeFrom="margin">
              <wp:align>center</wp:align>
            </wp:positionH>
            <wp:positionV relativeFrom="margin">
              <wp:posOffset>6039273</wp:posOffset>
            </wp:positionV>
            <wp:extent cx="1132840" cy="579755"/>
            <wp:effectExtent l="0" t="0" r="0" b="4445"/>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10"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E07" w:rsidRPr="00D20E40" w:rsidRDefault="001B20B5" w:rsidP="00225E07">
      <w:pPr>
        <w:jc w:val="center"/>
      </w:pPr>
      <w:r w:rsidRPr="00D20E40">
        <w:t>Instituto Superior de Engenharia de Lisboa</w:t>
      </w:r>
      <w:r w:rsidRPr="00D20E40">
        <w:br/>
        <w:t>Licenciatura de Engenharia Informática e Computadores</w:t>
      </w:r>
    </w:p>
    <w:p w:rsidR="00225E07" w:rsidRPr="00D20E40" w:rsidRDefault="00225E07" w:rsidP="00225E07">
      <w:pPr>
        <w:jc w:val="center"/>
      </w:pPr>
    </w:p>
    <w:p w:rsidR="00DB2577" w:rsidRPr="00D20E40" w:rsidRDefault="00C36771" w:rsidP="00BB0851">
      <w:pPr>
        <w:pStyle w:val="Cabealhodondice"/>
        <w:jc w:val="center"/>
      </w:pPr>
      <w:r w:rsidRPr="00D20E40">
        <w:t>Maio de 2018</w:t>
      </w:r>
    </w:p>
    <w:p w:rsidR="00025D12" w:rsidRPr="00D20E40" w:rsidRDefault="00025D12" w:rsidP="00C37F24">
      <w:pPr>
        <w:pStyle w:val="Ttulo1"/>
        <w:numPr>
          <w:ilvl w:val="0"/>
          <w:numId w:val="0"/>
        </w:numPr>
      </w:pPr>
      <w:bookmarkStart w:id="2" w:name="_Toc523844215"/>
      <w:r w:rsidRPr="00D20E40">
        <w:lastRenderedPageBreak/>
        <w:t>Resumo</w:t>
      </w:r>
      <w:bookmarkEnd w:id="2"/>
    </w:p>
    <w:p w:rsidR="00025D12" w:rsidRPr="00D20E40" w:rsidRDefault="00025D12" w:rsidP="00025D12"/>
    <w:p w:rsidR="0018290C" w:rsidRPr="00D20E40"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D20E40">
        <w:t>a</w:t>
      </w:r>
      <w:r w:rsidRPr="00D20E40">
        <w:t xml:space="preserve"> diminuição da sinistralidade. 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18290C" w:rsidP="0018290C">
      <w:r w:rsidRPr="00D20E40">
        <w:t xml:space="preserve">Neste contexto, o </w:t>
      </w:r>
      <w:r w:rsidR="00FE53EE" w:rsidRPr="00D20E40">
        <w:t>sistema</w:t>
      </w:r>
      <w:r w:rsidRPr="00D20E40">
        <w:t xml:space="preserve"> SINCRO Mobile tem </w:t>
      </w:r>
      <w:r w:rsidR="0053009B" w:rsidRPr="00D20E40">
        <w:t>como objetivo</w:t>
      </w:r>
      <w:r w:rsidRPr="00D20E40">
        <w:t xml:space="preserve"> viabilizar a notificação</w:t>
      </w:r>
      <w:r w:rsidR="00A265D1" w:rsidRPr="00D20E40">
        <w:t xml:space="preserve"> de</w:t>
      </w:r>
      <w:r w:rsidRPr="00D20E40">
        <w:t xml:space="preserve"> eventos de contraordenação por meio eletrónico, potenciando a adesão aos serviços digitais por parte do Cidadão, tendo como suporte tecnológico um dispositivo móvel. Como tal, </w:t>
      </w:r>
      <w:r w:rsidR="006B2F57" w:rsidRPr="00D20E40">
        <w:t>o sistema SINCRO Mobile permite</w:t>
      </w:r>
      <w:r w:rsidRPr="00D20E40">
        <w:t xml:space="preserve"> a entrega da informação de contraordenação </w:t>
      </w:r>
      <w:r w:rsidR="004F180C" w:rsidRPr="00D20E40">
        <w:t xml:space="preserve">de forma </w:t>
      </w:r>
      <w:r w:rsidR="00822D02" w:rsidRPr="00D20E40">
        <w:t>que permita</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D20E40">
        <w:t xml:space="preserve">Palavras – chave: Segurança Rodoviária, Eventos de Contraordenação, </w:t>
      </w:r>
      <w:r w:rsidRPr="00D20E40">
        <w:rPr>
          <w:i/>
        </w:rPr>
        <w:t>React Native, Spring Framework</w:t>
      </w:r>
      <w:r w:rsidRPr="00D20E40">
        <w:t xml:space="preserve"> </w:t>
      </w:r>
    </w:p>
    <w:p w:rsidR="00ED23EE" w:rsidRPr="00D20E40" w:rsidRDefault="00495705" w:rsidP="00ED23EE">
      <w:r w:rsidRPr="00D20E40">
        <w:br w:type="page"/>
      </w:r>
    </w:p>
    <w:p w:rsidR="00C844BE" w:rsidRPr="00D20E40" w:rsidRDefault="00C844BE" w:rsidP="00C844BE">
      <w:pPr>
        <w:pStyle w:val="Ttulo1"/>
        <w:numPr>
          <w:ilvl w:val="0"/>
          <w:numId w:val="0"/>
        </w:numPr>
        <w:ind w:left="432" w:hanging="432"/>
      </w:pPr>
      <w:bookmarkStart w:id="3" w:name="_Toc523844216"/>
      <w:r w:rsidRPr="00D20E40">
        <w:lastRenderedPageBreak/>
        <w:t>ABSTRACT</w:t>
      </w:r>
      <w:bookmarkEnd w:id="3"/>
    </w:p>
    <w:p w:rsidR="00C844BE" w:rsidRPr="00E74D24" w:rsidRDefault="00C844BE" w:rsidP="00C844BE">
      <w:pPr>
        <w:rPr>
          <w:lang w:val="en-US"/>
        </w:rPr>
      </w:pPr>
    </w:p>
    <w:p w:rsidR="00464E8C" w:rsidRPr="00E74D24" w:rsidRDefault="00464E8C" w:rsidP="00464E8C">
      <w:pPr>
        <w:rPr>
          <w:lang w:val="en-US"/>
        </w:rPr>
      </w:pPr>
      <w:r w:rsidRPr="00E74D24">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464E8C" w:rsidRPr="00E74D24" w:rsidRDefault="00464E8C" w:rsidP="00464E8C">
      <w:pPr>
        <w:rPr>
          <w:lang w:val="en-US"/>
        </w:rPr>
      </w:pPr>
      <w:r w:rsidRPr="00E74D24">
        <w:rPr>
          <w:lang w:val="en-US"/>
        </w:rPr>
        <w:t>In this context, the SINCRO Mobile project has the purpose of enabling the notification of events of electronic misconduct, enhancing the adhesion to digital services by the Citizen, having as technological support a mobile device. As such, a computer system has been developed to guarantee the delivery of the information of misdirection in a way that allows the citizen access to the events of mismanagement through a mobile application.</w:t>
      </w:r>
    </w:p>
    <w:p w:rsidR="00464E8C" w:rsidRPr="00E74D24" w:rsidRDefault="00464E8C" w:rsidP="00464E8C">
      <w:pPr>
        <w:rPr>
          <w:lang w:val="en-US"/>
        </w:rPr>
      </w:pPr>
      <w:r w:rsidRPr="00E74D24">
        <w:rPr>
          <w:lang w:val="en-US"/>
        </w:rPr>
        <w:t>In short, SINCRO Mobile is a computer system that will allow the Citizen not only to become aware of the speeding that is closest to the infraction, but also to reduce the number of infractions, fostering a culture of road safety.</w:t>
      </w:r>
    </w:p>
    <w:p w:rsidR="00464E8C" w:rsidRPr="00E74D24" w:rsidRDefault="00464E8C" w:rsidP="00464E8C">
      <w:pPr>
        <w:rPr>
          <w:lang w:val="en-US"/>
        </w:rPr>
      </w:pPr>
    </w:p>
    <w:p w:rsidR="00C844BE" w:rsidRPr="00E74D24" w:rsidRDefault="00464E8C" w:rsidP="00464E8C">
      <w:pPr>
        <w:rPr>
          <w:lang w:val="en-US"/>
        </w:rPr>
      </w:pPr>
      <w:r w:rsidRPr="00E74D24">
        <w:rPr>
          <w:lang w:val="en-US"/>
        </w:rPr>
        <w:t>Key words: Road Safety, Counteracting Events, React Native, Spring Framework</w:t>
      </w:r>
    </w:p>
    <w:p w:rsidR="006849F4" w:rsidRPr="00D20E40" w:rsidRDefault="006849F4" w:rsidP="00ED23EE"/>
    <w:p w:rsidR="006849F4" w:rsidRPr="00D20E40" w:rsidRDefault="006849F4" w:rsidP="006849F4">
      <w:r w:rsidRPr="00D20E40">
        <w:br w:type="page"/>
      </w:r>
    </w:p>
    <w:p w:rsidR="006849F4" w:rsidRPr="00D20E40" w:rsidRDefault="006849F4" w:rsidP="00ED23EE">
      <w:pPr>
        <w:rPr>
          <w:sz w:val="32"/>
          <w:szCs w:val="32"/>
        </w:rPr>
      </w:pPr>
      <w:r w:rsidRPr="00D20E40">
        <w:rPr>
          <w:sz w:val="32"/>
          <w:szCs w:val="32"/>
        </w:rPr>
        <w:lastRenderedPageBreak/>
        <w:t>ABREVIATURAS, 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val="0"/>
          <w:smallCaps w:val="0"/>
          <w:color w:val="404040" w:themeColor="text2" w:themeTint="BF"/>
          <w:spacing w:val="0"/>
          <w:sz w:val="24"/>
          <w:szCs w:val="24"/>
        </w:rPr>
        <w:id w:val="-1462258612"/>
        <w:docPartObj>
          <w:docPartGallery w:val="Table of Contents"/>
          <w:docPartUnique/>
        </w:docPartObj>
      </w:sdtPr>
      <w:sdtEndPr>
        <w:rPr>
          <w:rFonts w:eastAsiaTheme="minorEastAsia"/>
          <w:bCs/>
          <w:color w:val="auto"/>
          <w:szCs w:val="20"/>
        </w:rPr>
      </w:sdtEndPr>
      <w:sdtContent>
        <w:p w:rsidR="00A8062B" w:rsidRPr="00D20E40" w:rsidRDefault="00A8062B" w:rsidP="00A8062B">
          <w:pPr>
            <w:pStyle w:val="Cabealhodondice"/>
            <w:jc w:val="both"/>
          </w:pPr>
          <w:r w:rsidRPr="00D20E40">
            <w:t>ÍNDICE</w:t>
          </w:r>
        </w:p>
        <w:p w:rsidR="00A8062B" w:rsidRPr="00D20E40" w:rsidRDefault="00A8062B" w:rsidP="00A8062B"/>
        <w:p w:rsidR="003D3B56" w:rsidRPr="00D20E40"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3844215" w:history="1">
            <w:r w:rsidR="003D3B56" w:rsidRPr="00D20E40">
              <w:rPr>
                <w:rStyle w:val="Hiperligao"/>
                <w:noProof/>
              </w:rPr>
              <w:t>Resumo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_Toc523844215 \h </w:instrText>
            </w:r>
            <w:r w:rsidR="003D3B56" w:rsidRPr="00D20E40">
              <w:rPr>
                <w:noProof/>
                <w:webHidden/>
              </w:rPr>
            </w:r>
            <w:r w:rsidR="003D3B56" w:rsidRPr="00D20E40">
              <w:rPr>
                <w:noProof/>
                <w:webHidden/>
              </w:rPr>
              <w:fldChar w:fldCharType="separate"/>
            </w:r>
            <w:r w:rsidR="003D3B56" w:rsidRPr="00D20E40">
              <w:rPr>
                <w:noProof/>
                <w:webHidden/>
              </w:rPr>
              <w:t>2</w:t>
            </w:r>
            <w:r w:rsidR="003D3B56" w:rsidRPr="00D20E40">
              <w:rPr>
                <w:noProof/>
                <w:webHidden/>
              </w:rPr>
              <w:fldChar w:fldCharType="end"/>
            </w:r>
          </w:hyperlink>
        </w:p>
        <w:p w:rsidR="003D3B56" w:rsidRPr="00D20E40" w:rsidRDefault="00F34A31">
          <w:pPr>
            <w:pStyle w:val="ndice1"/>
            <w:tabs>
              <w:tab w:val="right" w:leader="dot" w:pos="9062"/>
            </w:tabs>
            <w:rPr>
              <w:rFonts w:asciiTheme="minorHAnsi" w:hAnsiTheme="minorHAnsi" w:cstheme="minorBidi"/>
              <w:b w:val="0"/>
              <w:bCs w:val="0"/>
              <w:caps w:val="0"/>
              <w:noProof/>
              <w:szCs w:val="24"/>
              <w:lang w:eastAsia="pt-PT" w:bidi="ar-SA"/>
            </w:rPr>
          </w:pPr>
          <w:hyperlink w:anchor="_Toc523844216" w:history="1">
            <w:r w:rsidR="003D3B56" w:rsidRPr="00D20E40">
              <w:rPr>
                <w:rStyle w:val="Hiperligao"/>
                <w:noProof/>
              </w:rPr>
              <w:t>ABSTRACT</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_Toc523844216 \h </w:instrText>
            </w:r>
            <w:r w:rsidR="003D3B56" w:rsidRPr="00D20E40">
              <w:rPr>
                <w:noProof/>
                <w:webHidden/>
              </w:rPr>
            </w:r>
            <w:r w:rsidR="003D3B56" w:rsidRPr="00D20E40">
              <w:rPr>
                <w:noProof/>
                <w:webHidden/>
              </w:rPr>
              <w:fldChar w:fldCharType="separate"/>
            </w:r>
            <w:r w:rsidR="003D3B56" w:rsidRPr="00D20E40">
              <w:rPr>
                <w:noProof/>
                <w:webHidden/>
              </w:rPr>
              <w:t>3</w:t>
            </w:r>
            <w:r w:rsidR="003D3B56" w:rsidRPr="00D20E40">
              <w:rPr>
                <w:noProof/>
                <w:webHidden/>
              </w:rPr>
              <w:fldChar w:fldCharType="end"/>
            </w:r>
          </w:hyperlink>
        </w:p>
        <w:p w:rsidR="003D3B56" w:rsidRPr="00D20E40" w:rsidRDefault="00F34A31">
          <w:pPr>
            <w:pStyle w:val="ndice1"/>
            <w:tabs>
              <w:tab w:val="right" w:leader="dot" w:pos="9062"/>
            </w:tabs>
            <w:rPr>
              <w:rFonts w:asciiTheme="minorHAnsi" w:hAnsiTheme="minorHAnsi" w:cstheme="minorBidi"/>
              <w:b w:val="0"/>
              <w:bCs w:val="0"/>
              <w:caps w:val="0"/>
              <w:noProof/>
              <w:szCs w:val="24"/>
              <w:lang w:eastAsia="pt-PT" w:bidi="ar-SA"/>
            </w:rPr>
          </w:pPr>
          <w:hyperlink w:anchor="_Toc523844217" w:history="1">
            <w:r w:rsidR="003D3B56" w:rsidRPr="00D20E40">
              <w:rPr>
                <w:rStyle w:val="Hiperligao"/>
                <w:noProof/>
              </w:rPr>
              <w:t>Introdução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_Toc523844217 \h </w:instrText>
            </w:r>
            <w:r w:rsidR="003D3B56" w:rsidRPr="00D20E40">
              <w:rPr>
                <w:noProof/>
                <w:webHidden/>
              </w:rPr>
            </w:r>
            <w:r w:rsidR="003D3B56" w:rsidRPr="00D20E40">
              <w:rPr>
                <w:noProof/>
                <w:webHidden/>
              </w:rPr>
              <w:fldChar w:fldCharType="separate"/>
            </w:r>
            <w:r w:rsidR="003D3B56" w:rsidRPr="00D20E40">
              <w:rPr>
                <w:noProof/>
                <w:webHidden/>
              </w:rPr>
              <w:t>8</w:t>
            </w:r>
            <w:r w:rsidR="003D3B56" w:rsidRPr="00D20E40">
              <w:rPr>
                <w:noProof/>
                <w:webHidden/>
              </w:rPr>
              <w:fldChar w:fldCharType="end"/>
            </w:r>
          </w:hyperlink>
        </w:p>
        <w:p w:rsidR="003D3B56" w:rsidRPr="00D20E40" w:rsidRDefault="00F34A31">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18" w:history="1">
            <w:r w:rsidR="003D3B56" w:rsidRPr="00D20E40">
              <w:rPr>
                <w:rStyle w:val="Hiperligao"/>
                <w:noProof/>
              </w:rPr>
              <w:t>1.</w:t>
            </w:r>
            <w:r w:rsidR="003D3B56" w:rsidRPr="00D20E40">
              <w:rPr>
                <w:rFonts w:asciiTheme="minorHAnsi" w:hAnsiTheme="minorHAnsi" w:cstheme="minorBidi"/>
                <w:b w:val="0"/>
                <w:bCs w:val="0"/>
                <w:caps w:val="0"/>
                <w:noProof/>
                <w:szCs w:val="24"/>
                <w:lang w:eastAsia="pt-PT" w:bidi="ar-SA"/>
              </w:rPr>
              <w:tab/>
            </w:r>
            <w:r w:rsidR="003D3B56" w:rsidRPr="00D20E40">
              <w:rPr>
                <w:rStyle w:val="Hiperligao"/>
                <w:noProof/>
              </w:rPr>
              <w:t>Enquadramento Teórico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_Toc523844218 \h </w:instrText>
            </w:r>
            <w:r w:rsidR="003D3B56" w:rsidRPr="00D20E40">
              <w:rPr>
                <w:noProof/>
                <w:webHidden/>
              </w:rPr>
            </w:r>
            <w:r w:rsidR="003D3B56" w:rsidRPr="00D20E40">
              <w:rPr>
                <w:noProof/>
                <w:webHidden/>
              </w:rPr>
              <w:fldChar w:fldCharType="separate"/>
            </w:r>
            <w:r w:rsidR="003D3B56" w:rsidRPr="00D20E40">
              <w:rPr>
                <w:noProof/>
                <w:webHidden/>
              </w:rPr>
              <w:t>10</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19" w:history="1">
            <w:r w:rsidR="003D3B56" w:rsidRPr="00D20E40">
              <w:rPr>
                <w:rStyle w:val="Hiperligao"/>
                <w:noProof/>
              </w:rPr>
              <w:t>1.1.</w:t>
            </w:r>
            <w:r w:rsidR="003D3B56" w:rsidRPr="00D20E40">
              <w:rPr>
                <w:rFonts w:asciiTheme="minorHAnsi" w:hAnsiTheme="minorHAnsi" w:cstheme="minorBidi"/>
                <w:smallCaps w:val="0"/>
                <w:noProof/>
                <w:szCs w:val="24"/>
                <w:lang w:eastAsia="pt-PT" w:bidi="ar-SA"/>
              </w:rPr>
              <w:tab/>
            </w:r>
            <w:r w:rsidR="003D3B56" w:rsidRPr="00D20E40">
              <w:rPr>
                <w:rStyle w:val="Hiperligao"/>
                <w:noProof/>
              </w:rPr>
              <w:t>Arquitetura da Autoridade Nacional de Segurança Rodoviária</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_Toc523844219 \h </w:instrText>
            </w:r>
            <w:r w:rsidR="003D3B56" w:rsidRPr="00D20E40">
              <w:rPr>
                <w:noProof/>
                <w:webHidden/>
              </w:rPr>
            </w:r>
            <w:r w:rsidR="003D3B56" w:rsidRPr="00D20E40">
              <w:rPr>
                <w:noProof/>
                <w:webHidden/>
              </w:rPr>
              <w:fldChar w:fldCharType="separate"/>
            </w:r>
            <w:r w:rsidR="003D3B56" w:rsidRPr="00D20E40">
              <w:rPr>
                <w:noProof/>
                <w:webHidden/>
              </w:rPr>
              <w:t>11</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20" w:history="1">
            <w:r w:rsidR="003D3B56" w:rsidRPr="00D20E40">
              <w:rPr>
                <w:rStyle w:val="Hiperligao"/>
                <w:noProof/>
              </w:rPr>
              <w:t>1.2.</w:t>
            </w:r>
            <w:r w:rsidR="003D3B56" w:rsidRPr="00D20E40">
              <w:rPr>
                <w:rFonts w:asciiTheme="minorHAnsi" w:hAnsiTheme="minorHAnsi" w:cstheme="minorBidi"/>
                <w:smallCaps w:val="0"/>
                <w:noProof/>
                <w:szCs w:val="24"/>
                <w:lang w:eastAsia="pt-PT" w:bidi="ar-SA"/>
              </w:rPr>
              <w:tab/>
            </w:r>
            <w:r w:rsidR="003D3B56" w:rsidRPr="00D20E40">
              <w:rPr>
                <w:rStyle w:val="Hiperligao"/>
                <w:noProof/>
              </w:rPr>
              <w:t>Abordagem Tecnológica e Aspetos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_Toc523844220 \h </w:instrText>
            </w:r>
            <w:r w:rsidR="003D3B56" w:rsidRPr="00D20E40">
              <w:rPr>
                <w:noProof/>
                <w:webHidden/>
              </w:rPr>
            </w:r>
            <w:r w:rsidR="003D3B56" w:rsidRPr="00D20E40">
              <w:rPr>
                <w:noProof/>
                <w:webHidden/>
              </w:rPr>
              <w:fldChar w:fldCharType="separate"/>
            </w:r>
            <w:r w:rsidR="003D3B56" w:rsidRPr="00D20E40">
              <w:rPr>
                <w:noProof/>
                <w:webHidden/>
              </w:rPr>
              <w:t>15</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1" w:history="1">
            <w:r w:rsidR="003D3B56" w:rsidRPr="00D20E40">
              <w:rPr>
                <w:rStyle w:val="Hiperligao"/>
                <w:noProof/>
              </w:rPr>
              <w:t>1.2.1.</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Módulo Principal</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_Toc523844221 \h </w:instrText>
            </w:r>
            <w:r w:rsidR="003D3B56" w:rsidRPr="00D20E40">
              <w:rPr>
                <w:noProof/>
                <w:webHidden/>
              </w:rPr>
            </w:r>
            <w:r w:rsidR="003D3B56" w:rsidRPr="00D20E40">
              <w:rPr>
                <w:noProof/>
                <w:webHidden/>
              </w:rPr>
              <w:fldChar w:fldCharType="separate"/>
            </w:r>
            <w:r w:rsidR="003D3B56" w:rsidRPr="00D20E40">
              <w:rPr>
                <w:noProof/>
                <w:webHidden/>
              </w:rPr>
              <w:t>15</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2" w:history="1">
            <w:r w:rsidR="003D3B56" w:rsidRPr="00D20E40">
              <w:rPr>
                <w:rStyle w:val="Hiperligao"/>
                <w:noProof/>
              </w:rPr>
              <w:t>1.2.2.</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Camada de negócio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_Toc523844222 \h </w:instrText>
            </w:r>
            <w:r w:rsidR="003D3B56" w:rsidRPr="00D20E40">
              <w:rPr>
                <w:noProof/>
                <w:webHidden/>
              </w:rPr>
            </w:r>
            <w:r w:rsidR="003D3B56" w:rsidRPr="00D20E40">
              <w:rPr>
                <w:noProof/>
                <w:webHidden/>
              </w:rPr>
              <w:fldChar w:fldCharType="separate"/>
            </w:r>
            <w:r w:rsidR="003D3B56" w:rsidRPr="00D20E40">
              <w:rPr>
                <w:noProof/>
                <w:webHidden/>
              </w:rPr>
              <w:t>16</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3" w:history="1">
            <w:r w:rsidR="003D3B56" w:rsidRPr="00D20E40">
              <w:rPr>
                <w:rStyle w:val="Hiperligao"/>
                <w:noProof/>
              </w:rPr>
              <w:t>1.2.3.</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Camada de dados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_Toc523844223 \h </w:instrText>
            </w:r>
            <w:r w:rsidR="003D3B56" w:rsidRPr="00D20E40">
              <w:rPr>
                <w:noProof/>
                <w:webHidden/>
              </w:rPr>
            </w:r>
            <w:r w:rsidR="003D3B56" w:rsidRPr="00D20E40">
              <w:rPr>
                <w:noProof/>
                <w:webHidden/>
              </w:rPr>
              <w:fldChar w:fldCharType="separate"/>
            </w:r>
            <w:r w:rsidR="003D3B56" w:rsidRPr="00D20E40">
              <w:rPr>
                <w:noProof/>
                <w:webHidden/>
              </w:rPr>
              <w:t>16</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4" w:history="1">
            <w:r w:rsidR="003D3B56" w:rsidRPr="00D20E40">
              <w:rPr>
                <w:rStyle w:val="Hiperligao"/>
                <w:noProof/>
              </w:rPr>
              <w:t>1.2.4.</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Camada Cliente</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_Toc523844224 \h </w:instrText>
            </w:r>
            <w:r w:rsidR="003D3B56" w:rsidRPr="00D20E40">
              <w:rPr>
                <w:noProof/>
                <w:webHidden/>
              </w:rPr>
            </w:r>
            <w:r w:rsidR="003D3B56" w:rsidRPr="00D20E40">
              <w:rPr>
                <w:noProof/>
                <w:webHidden/>
              </w:rPr>
              <w:fldChar w:fldCharType="separate"/>
            </w:r>
            <w:r w:rsidR="003D3B56" w:rsidRPr="00D20E40">
              <w:rPr>
                <w:noProof/>
                <w:webHidden/>
              </w:rPr>
              <w:t>17</w:t>
            </w:r>
            <w:r w:rsidR="003D3B56" w:rsidRPr="00D20E40">
              <w:rPr>
                <w:noProof/>
                <w:webHidden/>
              </w:rPr>
              <w:fldChar w:fldCharType="end"/>
            </w:r>
          </w:hyperlink>
        </w:p>
        <w:p w:rsidR="003D3B56" w:rsidRPr="00D20E40" w:rsidRDefault="00F34A31">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25" w:history="1">
            <w:r w:rsidR="003D3B56" w:rsidRPr="00D20E40">
              <w:rPr>
                <w:rStyle w:val="Hiperligao"/>
                <w:noProof/>
              </w:rPr>
              <w:t>2.</w:t>
            </w:r>
            <w:r w:rsidR="003D3B56" w:rsidRPr="00D20E40">
              <w:rPr>
                <w:rFonts w:asciiTheme="minorHAnsi" w:hAnsiTheme="minorHAnsi" w:cstheme="minorBidi"/>
                <w:b w:val="0"/>
                <w:bCs w:val="0"/>
                <w:caps w:val="0"/>
                <w:noProof/>
                <w:szCs w:val="24"/>
                <w:lang w:eastAsia="pt-PT" w:bidi="ar-SA"/>
              </w:rPr>
              <w:tab/>
            </w:r>
            <w:r w:rsidR="003D3B56" w:rsidRPr="00D20E40">
              <w:rPr>
                <w:rStyle w:val="Hiperligao"/>
                <w:noProof/>
              </w:rPr>
              <w:t>Arquitetura</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_Toc523844225 \h </w:instrText>
            </w:r>
            <w:r w:rsidR="003D3B56" w:rsidRPr="00D20E40">
              <w:rPr>
                <w:noProof/>
                <w:webHidden/>
              </w:rPr>
            </w:r>
            <w:r w:rsidR="003D3B56" w:rsidRPr="00D20E40">
              <w:rPr>
                <w:noProof/>
                <w:webHidden/>
              </w:rPr>
              <w:fldChar w:fldCharType="separate"/>
            </w:r>
            <w:r w:rsidR="003D3B56" w:rsidRPr="00D20E40">
              <w:rPr>
                <w:noProof/>
                <w:webHidden/>
              </w:rPr>
              <w:t>18</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26" w:history="1">
            <w:r w:rsidR="003D3B56" w:rsidRPr="00D20E40">
              <w:rPr>
                <w:rStyle w:val="Hiperligao"/>
                <w:noProof/>
                <w14:scene3d>
                  <w14:camera w14:prst="orthographicFront"/>
                  <w14:lightRig w14:rig="threePt" w14:dir="t">
                    <w14:rot w14:lat="0" w14:lon="0" w14:rev="0"/>
                  </w14:lightRig>
                </w14:scene3d>
              </w:rPr>
              <w:t>2.1.</w:t>
            </w:r>
            <w:r w:rsidR="003D3B56" w:rsidRPr="00D20E40">
              <w:rPr>
                <w:rFonts w:asciiTheme="minorHAnsi" w:hAnsiTheme="minorHAnsi" w:cstheme="minorBidi"/>
                <w:smallCaps w:val="0"/>
                <w:noProof/>
                <w:szCs w:val="24"/>
                <w:lang w:eastAsia="pt-PT" w:bidi="ar-SA"/>
              </w:rPr>
              <w:tab/>
            </w:r>
            <w:r w:rsidR="003D3B56" w:rsidRPr="00D20E40">
              <w:rPr>
                <w:rStyle w:val="Hiperligao"/>
                <w:noProof/>
              </w:rPr>
              <w:t>Arquitetura SINCRO Mobile</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_Toc523844226 \h </w:instrText>
            </w:r>
            <w:r w:rsidR="003D3B56" w:rsidRPr="00D20E40">
              <w:rPr>
                <w:noProof/>
                <w:webHidden/>
              </w:rPr>
            </w:r>
            <w:r w:rsidR="003D3B56" w:rsidRPr="00D20E40">
              <w:rPr>
                <w:noProof/>
                <w:webHidden/>
              </w:rPr>
              <w:fldChar w:fldCharType="separate"/>
            </w:r>
            <w:r w:rsidR="003D3B56" w:rsidRPr="00D20E40">
              <w:rPr>
                <w:noProof/>
                <w:webHidden/>
              </w:rPr>
              <w:t>18</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7" w:history="1">
            <w:r w:rsidR="003D3B56" w:rsidRPr="00D20E40">
              <w:rPr>
                <w:rStyle w:val="Hiperligao"/>
                <w:noProof/>
              </w:rPr>
              <w:t>2.1.1.</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Módulo</w:t>
            </w:r>
            <w:r w:rsidR="003D3B56" w:rsidRPr="00D20E40">
              <w:rPr>
                <w:rStyle w:val="Hiperligao"/>
                <w:noProof/>
                <w:spacing w:val="-2"/>
              </w:rPr>
              <w:t xml:space="preserve"> </w:t>
            </w:r>
            <w:r w:rsidR="003D3B56" w:rsidRPr="00D20E40">
              <w:rPr>
                <w:rStyle w:val="Hiperligao"/>
                <w:noProof/>
              </w:rPr>
              <w:t>Principal</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_Toc523844227 \h </w:instrText>
            </w:r>
            <w:r w:rsidR="003D3B56" w:rsidRPr="00D20E40">
              <w:rPr>
                <w:noProof/>
                <w:webHidden/>
              </w:rPr>
            </w:r>
            <w:r w:rsidR="003D3B56" w:rsidRPr="00D20E40">
              <w:rPr>
                <w:noProof/>
                <w:webHidden/>
              </w:rPr>
              <w:fldChar w:fldCharType="separate"/>
            </w:r>
            <w:r w:rsidR="003D3B56" w:rsidRPr="00D20E40">
              <w:rPr>
                <w:noProof/>
                <w:webHidden/>
              </w:rPr>
              <w:t>19</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8" w:history="1">
            <w:r w:rsidR="003D3B56" w:rsidRPr="00D20E40">
              <w:rPr>
                <w:rStyle w:val="Hiperligao"/>
                <w:noProof/>
              </w:rPr>
              <w:t>2.1.2.</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Persistência de</w:t>
            </w:r>
            <w:r w:rsidR="003D3B56" w:rsidRPr="00D20E40">
              <w:rPr>
                <w:rStyle w:val="Hiperligao"/>
                <w:noProof/>
                <w:spacing w:val="-3"/>
              </w:rPr>
              <w:t xml:space="preserve"> </w:t>
            </w:r>
            <w:r w:rsidR="003D3B56" w:rsidRPr="00D20E40">
              <w:rPr>
                <w:rStyle w:val="Hiperligao"/>
                <w:noProof/>
              </w:rPr>
              <w:t>Dados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_Toc523844228 \h </w:instrText>
            </w:r>
            <w:r w:rsidR="003D3B56" w:rsidRPr="00D20E40">
              <w:rPr>
                <w:noProof/>
                <w:webHidden/>
              </w:rPr>
            </w:r>
            <w:r w:rsidR="003D3B56" w:rsidRPr="00D20E40">
              <w:rPr>
                <w:noProof/>
                <w:webHidden/>
              </w:rPr>
              <w:fldChar w:fldCharType="separate"/>
            </w:r>
            <w:r w:rsidR="003D3B56" w:rsidRPr="00D20E40">
              <w:rPr>
                <w:noProof/>
                <w:webHidden/>
              </w:rPr>
              <w:t>19</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9" w:history="1">
            <w:r w:rsidR="003D3B56" w:rsidRPr="00D20E40">
              <w:rPr>
                <w:rStyle w:val="Hiperligao"/>
                <w:noProof/>
              </w:rPr>
              <w:t>2.1.3.</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Interface do</w:t>
            </w:r>
            <w:r w:rsidR="003D3B56" w:rsidRPr="00D20E40">
              <w:rPr>
                <w:rStyle w:val="Hiperligao"/>
                <w:noProof/>
                <w:spacing w:val="-3"/>
              </w:rPr>
              <w:t xml:space="preserve"> </w:t>
            </w:r>
            <w:r w:rsidR="003D3B56" w:rsidRPr="00D20E40">
              <w:rPr>
                <w:rStyle w:val="Hiperligao"/>
                <w:noProof/>
              </w:rPr>
              <w:t>Utilizador</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_Toc523844229 \h </w:instrText>
            </w:r>
            <w:r w:rsidR="003D3B56" w:rsidRPr="00D20E40">
              <w:rPr>
                <w:noProof/>
                <w:webHidden/>
              </w:rPr>
            </w:r>
            <w:r w:rsidR="003D3B56" w:rsidRPr="00D20E40">
              <w:rPr>
                <w:noProof/>
                <w:webHidden/>
              </w:rPr>
              <w:fldChar w:fldCharType="separate"/>
            </w:r>
            <w:r w:rsidR="003D3B56" w:rsidRPr="00D20E40">
              <w:rPr>
                <w:noProof/>
                <w:webHidden/>
              </w:rPr>
              <w:t>19</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0" w:history="1">
            <w:r w:rsidR="003D3B56" w:rsidRPr="00D20E40">
              <w:rPr>
                <w:rStyle w:val="Hiperligao"/>
                <w:noProof/>
              </w:rPr>
              <w:t>2.1.4.</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Interação com</w:t>
            </w:r>
            <w:r w:rsidR="003D3B56" w:rsidRPr="00D20E40">
              <w:rPr>
                <w:rStyle w:val="Hiperligao"/>
                <w:noProof/>
                <w:spacing w:val="-3"/>
              </w:rPr>
              <w:t xml:space="preserve"> </w:t>
            </w:r>
            <w:r w:rsidR="003D3B56" w:rsidRPr="00D20E40">
              <w:rPr>
                <w:rStyle w:val="Hiperligao"/>
                <w:noProof/>
              </w:rPr>
              <w:t>SINCRO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_Toc523844230 \h </w:instrText>
            </w:r>
            <w:r w:rsidR="003D3B56" w:rsidRPr="00D20E40">
              <w:rPr>
                <w:noProof/>
                <w:webHidden/>
              </w:rPr>
            </w:r>
            <w:r w:rsidR="003D3B56" w:rsidRPr="00D20E40">
              <w:rPr>
                <w:noProof/>
                <w:webHidden/>
              </w:rPr>
              <w:fldChar w:fldCharType="separate"/>
            </w:r>
            <w:r w:rsidR="003D3B56" w:rsidRPr="00D20E40">
              <w:rPr>
                <w:noProof/>
                <w:webHidden/>
              </w:rPr>
              <w:t>19</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1" w:history="1">
            <w:r w:rsidR="003D3B56" w:rsidRPr="00D20E40">
              <w:rPr>
                <w:rStyle w:val="Hiperligao"/>
                <w:noProof/>
              </w:rPr>
              <w:t>2.1.5.</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Interface de Comunicação com</w:t>
            </w:r>
            <w:r w:rsidR="003D3B56" w:rsidRPr="00D20E40">
              <w:rPr>
                <w:rStyle w:val="Hiperligao"/>
                <w:noProof/>
                <w:spacing w:val="-7"/>
              </w:rPr>
              <w:t xml:space="preserve"> </w:t>
            </w:r>
            <w:r w:rsidR="003D3B56" w:rsidRPr="00D20E40">
              <w:rPr>
                <w:rStyle w:val="Hiperligao"/>
                <w:noProof/>
              </w:rPr>
              <w:t>SINCRO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_Toc523844231 \h </w:instrText>
            </w:r>
            <w:r w:rsidR="003D3B56" w:rsidRPr="00D20E40">
              <w:rPr>
                <w:noProof/>
                <w:webHidden/>
              </w:rPr>
            </w:r>
            <w:r w:rsidR="003D3B56" w:rsidRPr="00D20E40">
              <w:rPr>
                <w:noProof/>
                <w:webHidden/>
              </w:rPr>
              <w:fldChar w:fldCharType="separate"/>
            </w:r>
            <w:r w:rsidR="003D3B56" w:rsidRPr="00D20E40">
              <w:rPr>
                <w:noProof/>
                <w:webHidden/>
              </w:rPr>
              <w:t>19</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32" w:history="1">
            <w:r w:rsidR="003D3B56" w:rsidRPr="00D20E40">
              <w:rPr>
                <w:rStyle w:val="Hiperligao"/>
                <w:noProof/>
                <w14:scene3d>
                  <w14:camera w14:prst="orthographicFront"/>
                  <w14:lightRig w14:rig="threePt" w14:dir="t">
                    <w14:rot w14:lat="0" w14:lon="0" w14:rev="0"/>
                  </w14:lightRig>
                </w14:scene3d>
              </w:rPr>
              <w:t>2.2.</w:t>
            </w:r>
            <w:r w:rsidR="003D3B56" w:rsidRPr="00D20E40">
              <w:rPr>
                <w:rFonts w:asciiTheme="minorHAnsi" w:hAnsiTheme="minorHAnsi" w:cstheme="minorBidi"/>
                <w:smallCaps w:val="0"/>
                <w:noProof/>
                <w:szCs w:val="24"/>
                <w:lang w:eastAsia="pt-PT" w:bidi="ar-SA"/>
              </w:rPr>
              <w:tab/>
            </w:r>
            <w:r w:rsidR="003D3B56" w:rsidRPr="00D20E40">
              <w:rPr>
                <w:rStyle w:val="Hiperligao"/>
                <w:noProof/>
              </w:rPr>
              <w:t>Requisitos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_Toc523844232 \h </w:instrText>
            </w:r>
            <w:r w:rsidR="003D3B56" w:rsidRPr="00D20E40">
              <w:rPr>
                <w:noProof/>
                <w:webHidden/>
              </w:rPr>
            </w:r>
            <w:r w:rsidR="003D3B56" w:rsidRPr="00D20E40">
              <w:rPr>
                <w:noProof/>
                <w:webHidden/>
              </w:rPr>
              <w:fldChar w:fldCharType="separate"/>
            </w:r>
            <w:r w:rsidR="003D3B56" w:rsidRPr="00D20E40">
              <w:rPr>
                <w:noProof/>
                <w:webHidden/>
              </w:rPr>
              <w:t>20</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3" w:history="1">
            <w:r w:rsidR="003D3B56" w:rsidRPr="00D20E40">
              <w:rPr>
                <w:rStyle w:val="Hiperligao"/>
                <w:noProof/>
              </w:rPr>
              <w:t>2.2.1.</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Requisitos Funcionais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_Toc523844233 \h </w:instrText>
            </w:r>
            <w:r w:rsidR="003D3B56" w:rsidRPr="00D20E40">
              <w:rPr>
                <w:noProof/>
                <w:webHidden/>
              </w:rPr>
            </w:r>
            <w:r w:rsidR="003D3B56" w:rsidRPr="00D20E40">
              <w:rPr>
                <w:noProof/>
                <w:webHidden/>
              </w:rPr>
              <w:fldChar w:fldCharType="separate"/>
            </w:r>
            <w:r w:rsidR="003D3B56" w:rsidRPr="00D20E40">
              <w:rPr>
                <w:noProof/>
                <w:webHidden/>
              </w:rPr>
              <w:t>20</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4" w:history="1">
            <w:r w:rsidR="003D3B56" w:rsidRPr="00D20E40">
              <w:rPr>
                <w:rStyle w:val="Hiperligao"/>
                <w:noProof/>
              </w:rPr>
              <w:t>2.2.2.</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Requisitos Não Funcionais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_Toc523844234 \h </w:instrText>
            </w:r>
            <w:r w:rsidR="003D3B56" w:rsidRPr="00D20E40">
              <w:rPr>
                <w:noProof/>
                <w:webHidden/>
              </w:rPr>
            </w:r>
            <w:r w:rsidR="003D3B56" w:rsidRPr="00D20E40">
              <w:rPr>
                <w:noProof/>
                <w:webHidden/>
              </w:rPr>
              <w:fldChar w:fldCharType="separate"/>
            </w:r>
            <w:r w:rsidR="003D3B56" w:rsidRPr="00D20E40">
              <w:rPr>
                <w:noProof/>
                <w:webHidden/>
              </w:rPr>
              <w:t>27</w:t>
            </w:r>
            <w:r w:rsidR="003D3B56" w:rsidRPr="00D20E40">
              <w:rPr>
                <w:noProof/>
                <w:webHidden/>
              </w:rPr>
              <w:fldChar w:fldCharType="end"/>
            </w:r>
          </w:hyperlink>
        </w:p>
        <w:p w:rsidR="003D3B56" w:rsidRPr="00D20E40" w:rsidRDefault="00F34A31">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35" w:history="1">
            <w:r w:rsidR="003D3B56" w:rsidRPr="00D20E40">
              <w:rPr>
                <w:rStyle w:val="Hiperligao"/>
                <w:noProof/>
              </w:rPr>
              <w:t>3.</w:t>
            </w:r>
            <w:r w:rsidR="003D3B56" w:rsidRPr="00D20E40">
              <w:rPr>
                <w:rFonts w:asciiTheme="minorHAnsi" w:hAnsiTheme="minorHAnsi" w:cstheme="minorBidi"/>
                <w:b w:val="0"/>
                <w:bCs w:val="0"/>
                <w:caps w:val="0"/>
                <w:noProof/>
                <w:szCs w:val="24"/>
                <w:lang w:eastAsia="pt-PT" w:bidi="ar-SA"/>
              </w:rPr>
              <w:tab/>
            </w:r>
            <w:r w:rsidR="003D3B56" w:rsidRPr="00D20E40">
              <w:rPr>
                <w:rStyle w:val="Hiperligao"/>
                <w:noProof/>
              </w:rPr>
              <w:t>Implementação do Sistema Informático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_Toc523844235 \h </w:instrText>
            </w:r>
            <w:r w:rsidR="003D3B56" w:rsidRPr="00D20E40">
              <w:rPr>
                <w:noProof/>
                <w:webHidden/>
              </w:rPr>
            </w:r>
            <w:r w:rsidR="003D3B56" w:rsidRPr="00D20E40">
              <w:rPr>
                <w:noProof/>
                <w:webHidden/>
              </w:rPr>
              <w:fldChar w:fldCharType="separate"/>
            </w:r>
            <w:r w:rsidR="003D3B56" w:rsidRPr="00D20E40">
              <w:rPr>
                <w:noProof/>
                <w:webHidden/>
              </w:rPr>
              <w:t>28</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36" w:history="1">
            <w:r w:rsidR="003D3B56" w:rsidRPr="00D20E40">
              <w:rPr>
                <w:rStyle w:val="Hiperligao"/>
                <w:noProof/>
                <w14:scene3d>
                  <w14:camera w14:prst="orthographicFront"/>
                  <w14:lightRig w14:rig="threePt" w14:dir="t">
                    <w14:rot w14:lat="0" w14:lon="0" w14:rev="0"/>
                  </w14:lightRig>
                </w14:scene3d>
              </w:rPr>
              <w:t>3.1.</w:t>
            </w:r>
            <w:r w:rsidR="003D3B56" w:rsidRPr="00D20E40">
              <w:rPr>
                <w:rFonts w:asciiTheme="minorHAnsi" w:hAnsiTheme="minorHAnsi" w:cstheme="minorBidi"/>
                <w:smallCaps w:val="0"/>
                <w:noProof/>
                <w:szCs w:val="24"/>
                <w:lang w:eastAsia="pt-PT" w:bidi="ar-SA"/>
              </w:rPr>
              <w:tab/>
            </w:r>
            <w:r w:rsidR="003D3B56" w:rsidRPr="00D20E40">
              <w:rPr>
                <w:rStyle w:val="Hiperligao"/>
                <w:noProof/>
              </w:rPr>
              <w:t>Detalhes da Implementação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_Toc523844236 \h </w:instrText>
            </w:r>
            <w:r w:rsidR="003D3B56" w:rsidRPr="00D20E40">
              <w:rPr>
                <w:noProof/>
                <w:webHidden/>
              </w:rPr>
            </w:r>
            <w:r w:rsidR="003D3B56" w:rsidRPr="00D20E40">
              <w:rPr>
                <w:noProof/>
                <w:webHidden/>
              </w:rPr>
              <w:fldChar w:fldCharType="separate"/>
            </w:r>
            <w:r w:rsidR="003D3B56" w:rsidRPr="00D20E40">
              <w:rPr>
                <w:noProof/>
                <w:webHidden/>
              </w:rPr>
              <w:t>28</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7" w:history="1">
            <w:r w:rsidR="003D3B56" w:rsidRPr="00D20E40">
              <w:rPr>
                <w:rStyle w:val="Hiperligao"/>
                <w:noProof/>
              </w:rPr>
              <w:t>3.1.1.</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Aspetos importantes da autenticação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_Toc523844237 \h </w:instrText>
            </w:r>
            <w:r w:rsidR="003D3B56" w:rsidRPr="00D20E40">
              <w:rPr>
                <w:noProof/>
                <w:webHidden/>
              </w:rPr>
            </w:r>
            <w:r w:rsidR="003D3B56" w:rsidRPr="00D20E40">
              <w:rPr>
                <w:noProof/>
                <w:webHidden/>
              </w:rPr>
              <w:fldChar w:fldCharType="separate"/>
            </w:r>
            <w:r w:rsidR="003D3B56" w:rsidRPr="00D20E40">
              <w:rPr>
                <w:noProof/>
                <w:webHidden/>
              </w:rPr>
              <w:t>28</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8" w:history="1">
            <w:r w:rsidR="003D3B56" w:rsidRPr="00D20E40">
              <w:rPr>
                <w:rStyle w:val="Hiperligao"/>
                <w:noProof/>
              </w:rPr>
              <w:t>3.1.2.</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Pagamento de Contraordenações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_Toc523844238 \h </w:instrText>
            </w:r>
            <w:r w:rsidR="003D3B56" w:rsidRPr="00D20E40">
              <w:rPr>
                <w:noProof/>
                <w:webHidden/>
              </w:rPr>
            </w:r>
            <w:r w:rsidR="003D3B56" w:rsidRPr="00D20E40">
              <w:rPr>
                <w:noProof/>
                <w:webHidden/>
              </w:rPr>
              <w:fldChar w:fldCharType="separate"/>
            </w:r>
            <w:r w:rsidR="003D3B56" w:rsidRPr="00D20E40">
              <w:rPr>
                <w:noProof/>
                <w:webHidden/>
              </w:rPr>
              <w:t>30</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9" w:history="1">
            <w:r w:rsidR="003D3B56" w:rsidRPr="00D20E40">
              <w:rPr>
                <w:rStyle w:val="Hiperligao"/>
                <w:noProof/>
              </w:rPr>
              <w:t>3.1.3.</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Verificação da matrícula</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_Toc523844239 \h </w:instrText>
            </w:r>
            <w:r w:rsidR="003D3B56" w:rsidRPr="00D20E40">
              <w:rPr>
                <w:noProof/>
                <w:webHidden/>
              </w:rPr>
            </w:r>
            <w:r w:rsidR="003D3B56" w:rsidRPr="00D20E40">
              <w:rPr>
                <w:noProof/>
                <w:webHidden/>
              </w:rPr>
              <w:fldChar w:fldCharType="separate"/>
            </w:r>
            <w:r w:rsidR="003D3B56" w:rsidRPr="00D20E40">
              <w:rPr>
                <w:noProof/>
                <w:webHidden/>
              </w:rPr>
              <w:t>33</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0" w:history="1">
            <w:r w:rsidR="003D3B56" w:rsidRPr="00D20E40">
              <w:rPr>
                <w:rStyle w:val="Hiperligao"/>
                <w:noProof/>
              </w:rPr>
              <w:t>3.1.4.</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Sincronização da Base de Dados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_Toc523844240 \h </w:instrText>
            </w:r>
            <w:r w:rsidR="003D3B56" w:rsidRPr="00D20E40">
              <w:rPr>
                <w:noProof/>
                <w:webHidden/>
              </w:rPr>
            </w:r>
            <w:r w:rsidR="003D3B56" w:rsidRPr="00D20E40">
              <w:rPr>
                <w:noProof/>
                <w:webHidden/>
              </w:rPr>
              <w:fldChar w:fldCharType="separate"/>
            </w:r>
            <w:r w:rsidR="003D3B56" w:rsidRPr="00D20E40">
              <w:rPr>
                <w:noProof/>
                <w:webHidden/>
              </w:rPr>
              <w:t>37</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41" w:history="1">
            <w:r w:rsidR="003D3B56" w:rsidRPr="00D20E40">
              <w:rPr>
                <w:rStyle w:val="Hiperligao"/>
                <w:noProof/>
                <w14:scene3d>
                  <w14:camera w14:prst="orthographicFront"/>
                  <w14:lightRig w14:rig="threePt" w14:dir="t">
                    <w14:rot w14:lat="0" w14:lon="0" w14:rev="0"/>
                  </w14:lightRig>
                </w14:scene3d>
              </w:rPr>
              <w:t>3.2.</w:t>
            </w:r>
            <w:r w:rsidR="003D3B56" w:rsidRPr="00D20E40">
              <w:rPr>
                <w:rFonts w:asciiTheme="minorHAnsi" w:hAnsiTheme="minorHAnsi" w:cstheme="minorBidi"/>
                <w:smallCaps w:val="0"/>
                <w:noProof/>
                <w:szCs w:val="24"/>
                <w:lang w:eastAsia="pt-PT" w:bidi="ar-SA"/>
              </w:rPr>
              <w:tab/>
            </w:r>
            <w:r w:rsidR="003D3B56" w:rsidRPr="00D20E40">
              <w:rPr>
                <w:rStyle w:val="Hiperligao"/>
                <w:noProof/>
              </w:rPr>
              <w:t>Modelo de Dados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_Toc523844241 \h </w:instrText>
            </w:r>
            <w:r w:rsidR="003D3B56" w:rsidRPr="00D20E40">
              <w:rPr>
                <w:noProof/>
                <w:webHidden/>
              </w:rPr>
            </w:r>
            <w:r w:rsidR="003D3B56" w:rsidRPr="00D20E40">
              <w:rPr>
                <w:noProof/>
                <w:webHidden/>
              </w:rPr>
              <w:fldChar w:fldCharType="separate"/>
            </w:r>
            <w:r w:rsidR="003D3B56" w:rsidRPr="00D20E40">
              <w:rPr>
                <w:noProof/>
                <w:webHidden/>
              </w:rPr>
              <w:t>40</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2" w:history="1">
            <w:r w:rsidR="003D3B56" w:rsidRPr="00D20E40">
              <w:rPr>
                <w:rStyle w:val="Hiperligao"/>
                <w:noProof/>
              </w:rPr>
              <w:t>3.2.1.</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Utilizador</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_Toc523844242 \h </w:instrText>
            </w:r>
            <w:r w:rsidR="003D3B56" w:rsidRPr="00D20E40">
              <w:rPr>
                <w:noProof/>
                <w:webHidden/>
              </w:rPr>
            </w:r>
            <w:r w:rsidR="003D3B56" w:rsidRPr="00D20E40">
              <w:rPr>
                <w:noProof/>
                <w:webHidden/>
              </w:rPr>
              <w:fldChar w:fldCharType="separate"/>
            </w:r>
            <w:r w:rsidR="003D3B56" w:rsidRPr="00D20E40">
              <w:rPr>
                <w:noProof/>
                <w:webHidden/>
              </w:rPr>
              <w:t>41</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3" w:history="1">
            <w:r w:rsidR="003D3B56" w:rsidRPr="00D20E40">
              <w:rPr>
                <w:rStyle w:val="Hiperligao"/>
                <w:noProof/>
              </w:rPr>
              <w:t>3.2.2.</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Veículo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_Toc523844243 \h </w:instrText>
            </w:r>
            <w:r w:rsidR="003D3B56" w:rsidRPr="00D20E40">
              <w:rPr>
                <w:noProof/>
                <w:webHidden/>
              </w:rPr>
            </w:r>
            <w:r w:rsidR="003D3B56" w:rsidRPr="00D20E40">
              <w:rPr>
                <w:noProof/>
                <w:webHidden/>
              </w:rPr>
              <w:fldChar w:fldCharType="separate"/>
            </w:r>
            <w:r w:rsidR="003D3B56" w:rsidRPr="00D20E40">
              <w:rPr>
                <w:noProof/>
                <w:webHidden/>
              </w:rPr>
              <w:t>41</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4" w:history="1">
            <w:r w:rsidR="003D3B56" w:rsidRPr="00D20E40">
              <w:rPr>
                <w:rStyle w:val="Hiperligao"/>
                <w:noProof/>
              </w:rPr>
              <w:t>3.2.3.</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Evento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_Toc523844244 \h </w:instrText>
            </w:r>
            <w:r w:rsidR="003D3B56" w:rsidRPr="00D20E40">
              <w:rPr>
                <w:noProof/>
                <w:webHidden/>
              </w:rPr>
            </w:r>
            <w:r w:rsidR="003D3B56" w:rsidRPr="00D20E40">
              <w:rPr>
                <w:noProof/>
                <w:webHidden/>
              </w:rPr>
              <w:fldChar w:fldCharType="separate"/>
            </w:r>
            <w:r w:rsidR="003D3B56" w:rsidRPr="00D20E40">
              <w:rPr>
                <w:noProof/>
                <w:webHidden/>
              </w:rPr>
              <w:t>41</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5" w:history="1">
            <w:r w:rsidR="003D3B56" w:rsidRPr="00D20E40">
              <w:rPr>
                <w:rStyle w:val="Hiperligao"/>
                <w:noProof/>
              </w:rPr>
              <w:t>3.2.4.</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Veículos Delegados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_Toc523844245 \h </w:instrText>
            </w:r>
            <w:r w:rsidR="003D3B56" w:rsidRPr="00D20E40">
              <w:rPr>
                <w:noProof/>
                <w:webHidden/>
              </w:rPr>
            </w:r>
            <w:r w:rsidR="003D3B56" w:rsidRPr="00D20E40">
              <w:rPr>
                <w:noProof/>
                <w:webHidden/>
              </w:rPr>
              <w:fldChar w:fldCharType="separate"/>
            </w:r>
            <w:r w:rsidR="003D3B56" w:rsidRPr="00D20E40">
              <w:rPr>
                <w:noProof/>
                <w:webHidden/>
              </w:rPr>
              <w:t>41</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6" w:history="1">
            <w:r w:rsidR="003D3B56" w:rsidRPr="00D20E40">
              <w:rPr>
                <w:rStyle w:val="Hiperligao"/>
                <w:noProof/>
              </w:rPr>
              <w:t>3.2.5.</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Pedidos de Delegação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_Toc523844246 \h </w:instrText>
            </w:r>
            <w:r w:rsidR="003D3B56" w:rsidRPr="00D20E40">
              <w:rPr>
                <w:noProof/>
                <w:webHidden/>
              </w:rPr>
            </w:r>
            <w:r w:rsidR="003D3B56" w:rsidRPr="00D20E40">
              <w:rPr>
                <w:noProof/>
                <w:webHidden/>
              </w:rPr>
              <w:fldChar w:fldCharType="separate"/>
            </w:r>
            <w:r w:rsidR="003D3B56" w:rsidRPr="00D20E40">
              <w:rPr>
                <w:noProof/>
                <w:webHidden/>
              </w:rPr>
              <w:t>41</w:t>
            </w:r>
            <w:r w:rsidR="003D3B56" w:rsidRPr="00D20E40">
              <w:rPr>
                <w:noProof/>
                <w:webHidden/>
              </w:rPr>
              <w:fldChar w:fldCharType="end"/>
            </w:r>
          </w:hyperlink>
        </w:p>
        <w:p w:rsidR="003D3B56" w:rsidRPr="00D20E40" w:rsidRDefault="00F34A31">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7" w:history="1">
            <w:r w:rsidR="003D3B56" w:rsidRPr="00D20E40">
              <w:rPr>
                <w:rStyle w:val="Hiperligao"/>
                <w:noProof/>
              </w:rPr>
              <w:t>3.2.6.</w:t>
            </w:r>
            <w:r w:rsidR="003D3B56" w:rsidRPr="00D20E40">
              <w:rPr>
                <w:rFonts w:asciiTheme="minorHAnsi" w:hAnsiTheme="minorHAnsi" w:cstheme="minorBidi"/>
                <w:i w:val="0"/>
                <w:iCs w:val="0"/>
                <w:noProof/>
                <w:szCs w:val="24"/>
                <w:lang w:eastAsia="pt-PT" w:bidi="ar-SA"/>
              </w:rPr>
              <w:tab/>
            </w:r>
            <w:r w:rsidR="003D3B56" w:rsidRPr="00D20E40">
              <w:rPr>
                <w:rStyle w:val="Hiperligao"/>
                <w:noProof/>
              </w:rPr>
              <w:t>Histórico</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_Toc523844247 \h </w:instrText>
            </w:r>
            <w:r w:rsidR="003D3B56" w:rsidRPr="00D20E40">
              <w:rPr>
                <w:noProof/>
                <w:webHidden/>
              </w:rPr>
            </w:r>
            <w:r w:rsidR="003D3B56" w:rsidRPr="00D20E40">
              <w:rPr>
                <w:noProof/>
                <w:webHidden/>
              </w:rPr>
              <w:fldChar w:fldCharType="separate"/>
            </w:r>
            <w:r w:rsidR="003D3B56" w:rsidRPr="00D20E40">
              <w:rPr>
                <w:noProof/>
                <w:webHidden/>
              </w:rPr>
              <w:t>42</w:t>
            </w:r>
            <w:r w:rsidR="003D3B56" w:rsidRPr="00D20E40">
              <w:rPr>
                <w:noProof/>
                <w:webHidden/>
              </w:rPr>
              <w:fldChar w:fldCharType="end"/>
            </w:r>
          </w:hyperlink>
        </w:p>
        <w:p w:rsidR="003D3B56" w:rsidRPr="00D20E40" w:rsidRDefault="00F34A31">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48" w:history="1">
            <w:r w:rsidR="003D3B56" w:rsidRPr="00D20E40">
              <w:rPr>
                <w:rStyle w:val="Hiperligao"/>
                <w:noProof/>
              </w:rPr>
              <w:t>4.</w:t>
            </w:r>
            <w:r w:rsidR="003D3B56" w:rsidRPr="00D20E40">
              <w:rPr>
                <w:rFonts w:asciiTheme="minorHAnsi" w:hAnsiTheme="minorHAnsi" w:cstheme="minorBidi"/>
                <w:b w:val="0"/>
                <w:bCs w:val="0"/>
                <w:caps w:val="0"/>
                <w:noProof/>
                <w:szCs w:val="24"/>
                <w:lang w:eastAsia="pt-PT" w:bidi="ar-SA"/>
              </w:rPr>
              <w:tab/>
            </w:r>
            <w:r w:rsidR="003D3B56" w:rsidRPr="00D20E40">
              <w:rPr>
                <w:rStyle w:val="Hiperligao"/>
                <w:noProof/>
              </w:rPr>
              <w:t>Conclusões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_Toc523844248 \h </w:instrText>
            </w:r>
            <w:r w:rsidR="003D3B56" w:rsidRPr="00D20E40">
              <w:rPr>
                <w:noProof/>
                <w:webHidden/>
              </w:rPr>
            </w:r>
            <w:r w:rsidR="003D3B56" w:rsidRPr="00D20E40">
              <w:rPr>
                <w:noProof/>
                <w:webHidden/>
              </w:rPr>
              <w:fldChar w:fldCharType="separate"/>
            </w:r>
            <w:r w:rsidR="003D3B56" w:rsidRPr="00D20E40">
              <w:rPr>
                <w:noProof/>
                <w:webHidden/>
              </w:rPr>
              <w:t>43</w:t>
            </w:r>
            <w:r w:rsidR="003D3B56" w:rsidRPr="00D20E40">
              <w:rPr>
                <w:noProof/>
                <w:webHidden/>
              </w:rPr>
              <w:fldChar w:fldCharType="end"/>
            </w:r>
          </w:hyperlink>
        </w:p>
        <w:p w:rsidR="003D3B56" w:rsidRPr="00D20E40" w:rsidRDefault="00F34A31">
          <w:pPr>
            <w:pStyle w:val="ndice2"/>
            <w:tabs>
              <w:tab w:val="left" w:pos="960"/>
              <w:tab w:val="right" w:leader="dot" w:pos="9062"/>
            </w:tabs>
            <w:rPr>
              <w:rFonts w:asciiTheme="minorHAnsi" w:hAnsiTheme="minorHAnsi" w:cstheme="minorBidi"/>
              <w:smallCaps w:val="0"/>
              <w:noProof/>
              <w:szCs w:val="24"/>
              <w:lang w:eastAsia="pt-PT" w:bidi="ar-SA"/>
            </w:rPr>
          </w:pPr>
          <w:hyperlink w:anchor="_Toc523844249" w:history="1">
            <w:r w:rsidR="003D3B56" w:rsidRPr="00D20E40">
              <w:rPr>
                <w:rStyle w:val="Hiperligao"/>
                <w:noProof/>
                <w14:scene3d>
                  <w14:camera w14:prst="orthographicFront"/>
                  <w14:lightRig w14:rig="threePt" w14:dir="t">
                    <w14:rot w14:lat="0" w14:lon="0" w14:rev="0"/>
                  </w14:lightRig>
                </w14:scene3d>
              </w:rPr>
              <w:t>4.1.</w:t>
            </w:r>
            <w:r w:rsidR="003D3B56" w:rsidRPr="00D20E40">
              <w:rPr>
                <w:rFonts w:asciiTheme="minorHAnsi" w:hAnsiTheme="minorHAnsi" w:cstheme="minorBidi"/>
                <w:smallCaps w:val="0"/>
                <w:noProof/>
                <w:szCs w:val="24"/>
                <w:lang w:eastAsia="pt-PT" w:bidi="ar-SA"/>
              </w:rPr>
              <w:tab/>
            </w:r>
            <w:r w:rsidR="003D3B56" w:rsidRPr="00D20E40">
              <w:rPr>
                <w:rStyle w:val="Hiperligao"/>
                <w:noProof/>
              </w:rPr>
              <w:t>Desenvolvimentos Futuros</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_Toc523844249 \h </w:instrText>
            </w:r>
            <w:r w:rsidR="003D3B56" w:rsidRPr="00D20E40">
              <w:rPr>
                <w:noProof/>
                <w:webHidden/>
              </w:rPr>
            </w:r>
            <w:r w:rsidR="003D3B56" w:rsidRPr="00D20E40">
              <w:rPr>
                <w:noProof/>
                <w:webHidden/>
              </w:rPr>
              <w:fldChar w:fldCharType="separate"/>
            </w:r>
            <w:r w:rsidR="003D3B56" w:rsidRPr="00D20E40">
              <w:rPr>
                <w:noProof/>
                <w:webHidden/>
              </w:rPr>
              <w:t>43</w:t>
            </w:r>
            <w:r w:rsidR="003D3B56" w:rsidRPr="00D20E40">
              <w:rPr>
                <w:noProof/>
                <w:webHidden/>
              </w:rPr>
              <w:fldChar w:fldCharType="end"/>
            </w:r>
          </w:hyperlink>
        </w:p>
        <w:p w:rsidR="003D3B56" w:rsidRPr="00D20E40" w:rsidRDefault="00F34A31">
          <w:pPr>
            <w:pStyle w:val="ndice1"/>
            <w:tabs>
              <w:tab w:val="right" w:leader="dot" w:pos="9062"/>
            </w:tabs>
            <w:rPr>
              <w:rFonts w:asciiTheme="minorHAnsi" w:hAnsiTheme="minorHAnsi" w:cstheme="minorBidi"/>
              <w:b w:val="0"/>
              <w:bCs w:val="0"/>
              <w:caps w:val="0"/>
              <w:noProof/>
              <w:szCs w:val="24"/>
              <w:lang w:eastAsia="pt-PT" w:bidi="ar-SA"/>
            </w:rPr>
          </w:pPr>
          <w:hyperlink w:anchor="_Toc523844250" w:history="1">
            <w:r w:rsidR="003D3B56" w:rsidRPr="00D20E40">
              <w:rPr>
                <w:rStyle w:val="Hiperligao"/>
                <w:noProof/>
              </w:rPr>
              <w:t>Bibliografia</w:t>
            </w:r>
            <w:r w:rsidR="003D3B56" w:rsidRPr="00D20E40">
              <w:rPr>
                <w:noProof/>
                <w:webHidden/>
              </w:rPr>
              <w:tab/>
            </w:r>
            <w:r w:rsidR="003D3B56" w:rsidRPr="00D20E40">
              <w:rPr>
                <w:noProof/>
                <w:webHidden/>
              </w:rPr>
              <w:fldChar w:fldCharType="begin"/>
            </w:r>
            <w:r w:rsidR="003D3B56" w:rsidRPr="00D20E40">
              <w:rPr>
                <w:noProof/>
                <w:webHidden/>
              </w:rPr>
              <w:instrText xml:space="preserve"> PAGEREF _Toc523844250 \h </w:instrText>
            </w:r>
            <w:r w:rsidR="003D3B56" w:rsidRPr="00D20E40">
              <w:rPr>
                <w:noProof/>
                <w:webHidden/>
              </w:rPr>
            </w:r>
            <w:r w:rsidR="003D3B56" w:rsidRPr="00D20E40">
              <w:rPr>
                <w:noProof/>
                <w:webHidden/>
              </w:rPr>
              <w:fldChar w:fldCharType="separate"/>
            </w:r>
            <w:r w:rsidR="003D3B56" w:rsidRPr="00D20E40">
              <w:rPr>
                <w:noProof/>
                <w:webHidden/>
              </w:rPr>
              <w:t>44</w:t>
            </w:r>
            <w:r w:rsidR="003D3B56" w:rsidRPr="00D20E40">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A8062B" w:rsidRPr="00D20E40" w:rsidRDefault="00A8062B" w:rsidP="0018290C">
      <w:pPr>
        <w:rPr>
          <w:sz w:val="32"/>
        </w:rPr>
      </w:pPr>
      <w:r w:rsidRPr="00D20E40">
        <w:rPr>
          <w:sz w:val="32"/>
        </w:rPr>
        <w:lastRenderedPageBreak/>
        <w:t>ÍNDICE DE FIGURAS</w:t>
      </w:r>
    </w:p>
    <w:p w:rsidR="00C11B56" w:rsidRPr="00D20E40" w:rsidRDefault="00C11B56" w:rsidP="0018290C">
      <w:pPr>
        <w:rPr>
          <w:sz w:val="32"/>
        </w:rPr>
      </w:pPr>
    </w:p>
    <w:p w:rsidR="00464BF1"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11" w:anchor="_Toc523941760" w:history="1">
        <w:r w:rsidR="00464BF1" w:rsidRPr="002818A9">
          <w:rPr>
            <w:rStyle w:val="Hiperligao"/>
            <w:noProof/>
          </w:rPr>
          <w:t>Figura 1 - ARQUITETURA DA ANSR</w:t>
        </w:r>
        <w:r w:rsidR="00464BF1">
          <w:rPr>
            <w:noProof/>
            <w:webHidden/>
          </w:rPr>
          <w:tab/>
        </w:r>
        <w:r w:rsidR="00464BF1">
          <w:rPr>
            <w:noProof/>
            <w:webHidden/>
          </w:rPr>
          <w:fldChar w:fldCharType="begin"/>
        </w:r>
        <w:r w:rsidR="00464BF1">
          <w:rPr>
            <w:noProof/>
            <w:webHidden/>
          </w:rPr>
          <w:instrText xml:space="preserve"> PAGEREF _Toc523941760 \h </w:instrText>
        </w:r>
        <w:r w:rsidR="00464BF1">
          <w:rPr>
            <w:noProof/>
            <w:webHidden/>
          </w:rPr>
        </w:r>
        <w:r w:rsidR="00464BF1">
          <w:rPr>
            <w:noProof/>
            <w:webHidden/>
          </w:rPr>
          <w:fldChar w:fldCharType="separate"/>
        </w:r>
        <w:r w:rsidR="00464BF1">
          <w:rPr>
            <w:noProof/>
            <w:webHidden/>
          </w:rPr>
          <w:t>11</w:t>
        </w:r>
        <w:r w:rsidR="00464BF1">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2" w:anchor="_Toc523941761" w:history="1">
        <w:r w:rsidRPr="002818A9">
          <w:rPr>
            <w:rStyle w:val="Hiperligao"/>
            <w:noProof/>
          </w:rPr>
          <w:t>Figura 2 - ARQUITETURA DO SINCRO</w:t>
        </w:r>
        <w:r>
          <w:rPr>
            <w:noProof/>
            <w:webHidden/>
          </w:rPr>
          <w:tab/>
        </w:r>
        <w:r>
          <w:rPr>
            <w:noProof/>
            <w:webHidden/>
          </w:rPr>
          <w:fldChar w:fldCharType="begin"/>
        </w:r>
        <w:r>
          <w:rPr>
            <w:noProof/>
            <w:webHidden/>
          </w:rPr>
          <w:instrText xml:space="preserve"> PAGEREF _Toc523941761 \h </w:instrText>
        </w:r>
        <w:r>
          <w:rPr>
            <w:noProof/>
            <w:webHidden/>
          </w:rPr>
        </w:r>
        <w:r>
          <w:rPr>
            <w:noProof/>
            <w:webHidden/>
          </w:rPr>
          <w:fldChar w:fldCharType="separate"/>
        </w:r>
        <w:r>
          <w:rPr>
            <w:noProof/>
            <w:webHidden/>
          </w:rPr>
          <w:t>12</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3" w:anchor="_Toc523941762" w:history="1">
        <w:r w:rsidRPr="002818A9">
          <w:rPr>
            <w:rStyle w:val="Hiperligao"/>
            <w:noProof/>
          </w:rPr>
          <w:t>Figura 3 - LOCAL DE CONTROLO DE VELOCIDADE</w:t>
        </w:r>
        <w:r>
          <w:rPr>
            <w:noProof/>
            <w:webHidden/>
          </w:rPr>
          <w:tab/>
        </w:r>
        <w:r>
          <w:rPr>
            <w:noProof/>
            <w:webHidden/>
          </w:rPr>
          <w:fldChar w:fldCharType="begin"/>
        </w:r>
        <w:r>
          <w:rPr>
            <w:noProof/>
            <w:webHidden/>
          </w:rPr>
          <w:instrText xml:space="preserve"> PAGEREF _Toc523941762 \h </w:instrText>
        </w:r>
        <w:r>
          <w:rPr>
            <w:noProof/>
            <w:webHidden/>
          </w:rPr>
        </w:r>
        <w:r>
          <w:rPr>
            <w:noProof/>
            <w:webHidden/>
          </w:rPr>
          <w:fldChar w:fldCharType="separate"/>
        </w:r>
        <w:r>
          <w:rPr>
            <w:noProof/>
            <w:webHidden/>
          </w:rPr>
          <w:t>13</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4" w:anchor="_Toc523941763" w:history="1">
        <w:r w:rsidRPr="002818A9">
          <w:rPr>
            <w:rStyle w:val="Hiperligao"/>
            <w:noProof/>
          </w:rPr>
          <w:t>Figura 4 - INTERIOR DO CINEMÓMETRO</w:t>
        </w:r>
        <w:r>
          <w:rPr>
            <w:noProof/>
            <w:webHidden/>
          </w:rPr>
          <w:tab/>
        </w:r>
        <w:r>
          <w:rPr>
            <w:noProof/>
            <w:webHidden/>
          </w:rPr>
          <w:fldChar w:fldCharType="begin"/>
        </w:r>
        <w:r>
          <w:rPr>
            <w:noProof/>
            <w:webHidden/>
          </w:rPr>
          <w:instrText xml:space="preserve"> PAGEREF _Toc523941763 \h </w:instrText>
        </w:r>
        <w:r>
          <w:rPr>
            <w:noProof/>
            <w:webHidden/>
          </w:rPr>
        </w:r>
        <w:r>
          <w:rPr>
            <w:noProof/>
            <w:webHidden/>
          </w:rPr>
          <w:fldChar w:fldCharType="separate"/>
        </w:r>
        <w:r>
          <w:rPr>
            <w:noProof/>
            <w:webHidden/>
          </w:rPr>
          <w:t>13</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5" w:anchor="_Toc523941764" w:history="1">
        <w:r w:rsidRPr="002818A9">
          <w:rPr>
            <w:rStyle w:val="Hiperligao"/>
            <w:noProof/>
          </w:rPr>
          <w:t>Figura 5 - ARQUITETURA SINCRO NO SISTEMA ANSR</w:t>
        </w:r>
        <w:r>
          <w:rPr>
            <w:noProof/>
            <w:webHidden/>
          </w:rPr>
          <w:tab/>
        </w:r>
        <w:r>
          <w:rPr>
            <w:noProof/>
            <w:webHidden/>
          </w:rPr>
          <w:fldChar w:fldCharType="begin"/>
        </w:r>
        <w:r>
          <w:rPr>
            <w:noProof/>
            <w:webHidden/>
          </w:rPr>
          <w:instrText xml:space="preserve"> PAGEREF _Toc523941764 \h </w:instrText>
        </w:r>
        <w:r>
          <w:rPr>
            <w:noProof/>
            <w:webHidden/>
          </w:rPr>
        </w:r>
        <w:r>
          <w:rPr>
            <w:noProof/>
            <w:webHidden/>
          </w:rPr>
          <w:fldChar w:fldCharType="separate"/>
        </w:r>
        <w:r>
          <w:rPr>
            <w:noProof/>
            <w:webHidden/>
          </w:rPr>
          <w:t>14</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6" w:anchor="_Toc523941765" w:history="1">
        <w:r w:rsidRPr="002818A9">
          <w:rPr>
            <w:rStyle w:val="Hiperligao"/>
            <w:noProof/>
          </w:rPr>
          <w:t>Figura 6 - FUNÇÕES DO SISTEMA SCOT</w:t>
        </w:r>
        <w:r>
          <w:rPr>
            <w:noProof/>
            <w:webHidden/>
          </w:rPr>
          <w:tab/>
        </w:r>
        <w:r>
          <w:rPr>
            <w:noProof/>
            <w:webHidden/>
          </w:rPr>
          <w:fldChar w:fldCharType="begin"/>
        </w:r>
        <w:r>
          <w:rPr>
            <w:noProof/>
            <w:webHidden/>
          </w:rPr>
          <w:instrText xml:space="preserve"> PAGEREF _Toc523941765 \h </w:instrText>
        </w:r>
        <w:r>
          <w:rPr>
            <w:noProof/>
            <w:webHidden/>
          </w:rPr>
        </w:r>
        <w:r>
          <w:rPr>
            <w:noProof/>
            <w:webHidden/>
          </w:rPr>
          <w:fldChar w:fldCharType="separate"/>
        </w:r>
        <w:r>
          <w:rPr>
            <w:noProof/>
            <w:webHidden/>
          </w:rPr>
          <w:t>15</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7" w:anchor="_Toc523941766" w:history="1">
        <w:r w:rsidRPr="002818A9">
          <w:rPr>
            <w:rStyle w:val="Hiperligao"/>
            <w:noProof/>
          </w:rPr>
          <w:t>Figura 7 - ARQUITETURA DO SINCRO MOBILE</w:t>
        </w:r>
        <w:r>
          <w:rPr>
            <w:noProof/>
            <w:webHidden/>
          </w:rPr>
          <w:tab/>
        </w:r>
        <w:r>
          <w:rPr>
            <w:noProof/>
            <w:webHidden/>
          </w:rPr>
          <w:fldChar w:fldCharType="begin"/>
        </w:r>
        <w:r>
          <w:rPr>
            <w:noProof/>
            <w:webHidden/>
          </w:rPr>
          <w:instrText xml:space="preserve"> PAGEREF _Toc523941766 \h </w:instrText>
        </w:r>
        <w:r>
          <w:rPr>
            <w:noProof/>
            <w:webHidden/>
          </w:rPr>
        </w:r>
        <w:r>
          <w:rPr>
            <w:noProof/>
            <w:webHidden/>
          </w:rPr>
          <w:fldChar w:fldCharType="separate"/>
        </w:r>
        <w:r>
          <w:rPr>
            <w:noProof/>
            <w:webHidden/>
          </w:rPr>
          <w:t>18</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8" w:anchor="_Toc523941767" w:history="1">
        <w:r w:rsidRPr="002818A9">
          <w:rPr>
            <w:rStyle w:val="Hiperligao"/>
            <w:noProof/>
          </w:rPr>
          <w:t>Figura 8 - DIAGRAM DE CASOS DE USO DOS REQUISITOS FUNCIONAIS</w:t>
        </w:r>
        <w:r>
          <w:rPr>
            <w:noProof/>
            <w:webHidden/>
          </w:rPr>
          <w:tab/>
        </w:r>
        <w:r>
          <w:rPr>
            <w:noProof/>
            <w:webHidden/>
          </w:rPr>
          <w:fldChar w:fldCharType="begin"/>
        </w:r>
        <w:r>
          <w:rPr>
            <w:noProof/>
            <w:webHidden/>
          </w:rPr>
          <w:instrText xml:space="preserve"> PAGEREF _Toc523941767 \h </w:instrText>
        </w:r>
        <w:r>
          <w:rPr>
            <w:noProof/>
            <w:webHidden/>
          </w:rPr>
        </w:r>
        <w:r>
          <w:rPr>
            <w:noProof/>
            <w:webHidden/>
          </w:rPr>
          <w:fldChar w:fldCharType="separate"/>
        </w:r>
        <w:r>
          <w:rPr>
            <w:noProof/>
            <w:webHidden/>
          </w:rPr>
          <w:t>20</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19" w:anchor="_Toc523941768" w:history="1">
        <w:r w:rsidRPr="002818A9">
          <w:rPr>
            <w:rStyle w:val="Hiperligao"/>
            <w:noProof/>
          </w:rPr>
          <w:t>Figura 9 - DIAGRAMA DE SEQUÊNCIA RF01</w:t>
        </w:r>
        <w:r>
          <w:rPr>
            <w:noProof/>
            <w:webHidden/>
          </w:rPr>
          <w:tab/>
        </w:r>
        <w:r>
          <w:rPr>
            <w:noProof/>
            <w:webHidden/>
          </w:rPr>
          <w:fldChar w:fldCharType="begin"/>
        </w:r>
        <w:r>
          <w:rPr>
            <w:noProof/>
            <w:webHidden/>
          </w:rPr>
          <w:instrText xml:space="preserve"> PAGEREF _Toc523941768 \h </w:instrText>
        </w:r>
        <w:r>
          <w:rPr>
            <w:noProof/>
            <w:webHidden/>
          </w:rPr>
        </w:r>
        <w:r>
          <w:rPr>
            <w:noProof/>
            <w:webHidden/>
          </w:rPr>
          <w:fldChar w:fldCharType="separate"/>
        </w:r>
        <w:r>
          <w:rPr>
            <w:noProof/>
            <w:webHidden/>
          </w:rPr>
          <w:t>21</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0" w:anchor="_Toc523941769" w:history="1">
        <w:r w:rsidRPr="002818A9">
          <w:rPr>
            <w:rStyle w:val="Hiperligao"/>
            <w:noProof/>
          </w:rPr>
          <w:t>Figura 10 - DIAGRAMA DE SEQUÊNCIA RF02</w:t>
        </w:r>
        <w:r>
          <w:rPr>
            <w:noProof/>
            <w:webHidden/>
          </w:rPr>
          <w:tab/>
        </w:r>
        <w:r>
          <w:rPr>
            <w:noProof/>
            <w:webHidden/>
          </w:rPr>
          <w:fldChar w:fldCharType="begin"/>
        </w:r>
        <w:r>
          <w:rPr>
            <w:noProof/>
            <w:webHidden/>
          </w:rPr>
          <w:instrText xml:space="preserve"> PAGEREF _Toc523941769 \h </w:instrText>
        </w:r>
        <w:r>
          <w:rPr>
            <w:noProof/>
            <w:webHidden/>
          </w:rPr>
        </w:r>
        <w:r>
          <w:rPr>
            <w:noProof/>
            <w:webHidden/>
          </w:rPr>
          <w:fldChar w:fldCharType="separate"/>
        </w:r>
        <w:r>
          <w:rPr>
            <w:noProof/>
            <w:webHidden/>
          </w:rPr>
          <w:t>22</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1" w:anchor="_Toc523941770" w:history="1">
        <w:r w:rsidRPr="002818A9">
          <w:rPr>
            <w:rStyle w:val="Hiperligao"/>
            <w:noProof/>
          </w:rPr>
          <w:t>Figura 11 - DIAGRAMA DE SEQUÊNCIA RF03</w:t>
        </w:r>
        <w:r>
          <w:rPr>
            <w:noProof/>
            <w:webHidden/>
          </w:rPr>
          <w:tab/>
        </w:r>
        <w:r>
          <w:rPr>
            <w:noProof/>
            <w:webHidden/>
          </w:rPr>
          <w:fldChar w:fldCharType="begin"/>
        </w:r>
        <w:r>
          <w:rPr>
            <w:noProof/>
            <w:webHidden/>
          </w:rPr>
          <w:instrText xml:space="preserve"> PAGEREF _Toc523941770 \h </w:instrText>
        </w:r>
        <w:r>
          <w:rPr>
            <w:noProof/>
            <w:webHidden/>
          </w:rPr>
        </w:r>
        <w:r>
          <w:rPr>
            <w:noProof/>
            <w:webHidden/>
          </w:rPr>
          <w:fldChar w:fldCharType="separate"/>
        </w:r>
        <w:r>
          <w:rPr>
            <w:noProof/>
            <w:webHidden/>
          </w:rPr>
          <w:t>23</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2" w:anchor="_Toc523941771" w:history="1">
        <w:r w:rsidRPr="002818A9">
          <w:rPr>
            <w:rStyle w:val="Hiperligao"/>
            <w:noProof/>
          </w:rPr>
          <w:t>Figura 12 - DIAGRAMA DE SEQUÊNCIA RF04</w:t>
        </w:r>
        <w:r>
          <w:rPr>
            <w:noProof/>
            <w:webHidden/>
          </w:rPr>
          <w:tab/>
        </w:r>
        <w:r>
          <w:rPr>
            <w:noProof/>
            <w:webHidden/>
          </w:rPr>
          <w:fldChar w:fldCharType="begin"/>
        </w:r>
        <w:r>
          <w:rPr>
            <w:noProof/>
            <w:webHidden/>
          </w:rPr>
          <w:instrText xml:space="preserve"> PAGEREF _Toc523941771 \h </w:instrText>
        </w:r>
        <w:r>
          <w:rPr>
            <w:noProof/>
            <w:webHidden/>
          </w:rPr>
        </w:r>
        <w:r>
          <w:rPr>
            <w:noProof/>
            <w:webHidden/>
          </w:rPr>
          <w:fldChar w:fldCharType="separate"/>
        </w:r>
        <w:r>
          <w:rPr>
            <w:noProof/>
            <w:webHidden/>
          </w:rPr>
          <w:t>24</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3" w:anchor="_Toc523941772" w:history="1">
        <w:r w:rsidRPr="002818A9">
          <w:rPr>
            <w:rStyle w:val="Hiperligao"/>
            <w:noProof/>
          </w:rPr>
          <w:t>Figura 13 - DIAGRAMA DE SEQUÊNCIA RF05</w:t>
        </w:r>
        <w:r>
          <w:rPr>
            <w:noProof/>
            <w:webHidden/>
          </w:rPr>
          <w:tab/>
        </w:r>
        <w:r>
          <w:rPr>
            <w:noProof/>
            <w:webHidden/>
          </w:rPr>
          <w:fldChar w:fldCharType="begin"/>
        </w:r>
        <w:r>
          <w:rPr>
            <w:noProof/>
            <w:webHidden/>
          </w:rPr>
          <w:instrText xml:space="preserve"> PAGEREF _Toc523941772 \h </w:instrText>
        </w:r>
        <w:r>
          <w:rPr>
            <w:noProof/>
            <w:webHidden/>
          </w:rPr>
        </w:r>
        <w:r>
          <w:rPr>
            <w:noProof/>
            <w:webHidden/>
          </w:rPr>
          <w:fldChar w:fldCharType="separate"/>
        </w:r>
        <w:r>
          <w:rPr>
            <w:noProof/>
            <w:webHidden/>
          </w:rPr>
          <w:t>25</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4" w:anchor="_Toc523941773" w:history="1">
        <w:r w:rsidRPr="002818A9">
          <w:rPr>
            <w:rStyle w:val="Hiperligao"/>
            <w:noProof/>
          </w:rPr>
          <w:t>Figura 14 - DIAGRAMA DE SEQUÊNCIA RF06</w:t>
        </w:r>
        <w:r>
          <w:rPr>
            <w:noProof/>
            <w:webHidden/>
          </w:rPr>
          <w:tab/>
        </w:r>
        <w:r>
          <w:rPr>
            <w:noProof/>
            <w:webHidden/>
          </w:rPr>
          <w:fldChar w:fldCharType="begin"/>
        </w:r>
        <w:r>
          <w:rPr>
            <w:noProof/>
            <w:webHidden/>
          </w:rPr>
          <w:instrText xml:space="preserve"> PAGEREF _Toc523941773 \h </w:instrText>
        </w:r>
        <w:r>
          <w:rPr>
            <w:noProof/>
            <w:webHidden/>
          </w:rPr>
        </w:r>
        <w:r>
          <w:rPr>
            <w:noProof/>
            <w:webHidden/>
          </w:rPr>
          <w:fldChar w:fldCharType="separate"/>
        </w:r>
        <w:r>
          <w:rPr>
            <w:noProof/>
            <w:webHidden/>
          </w:rPr>
          <w:t>26</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5" w:anchor="_Toc523941774" w:history="1">
        <w:r w:rsidRPr="002818A9">
          <w:rPr>
            <w:rStyle w:val="Hiperligao"/>
            <w:noProof/>
          </w:rPr>
          <w:t>Figura 15 - FLUXO DE AUTENTICAÇÃO AUTH0</w:t>
        </w:r>
        <w:r>
          <w:rPr>
            <w:noProof/>
            <w:webHidden/>
          </w:rPr>
          <w:tab/>
        </w:r>
        <w:r>
          <w:rPr>
            <w:noProof/>
            <w:webHidden/>
          </w:rPr>
          <w:fldChar w:fldCharType="begin"/>
        </w:r>
        <w:r>
          <w:rPr>
            <w:noProof/>
            <w:webHidden/>
          </w:rPr>
          <w:instrText xml:space="preserve"> PAGEREF _Toc523941774 \h </w:instrText>
        </w:r>
        <w:r>
          <w:rPr>
            <w:noProof/>
            <w:webHidden/>
          </w:rPr>
        </w:r>
        <w:r>
          <w:rPr>
            <w:noProof/>
            <w:webHidden/>
          </w:rPr>
          <w:fldChar w:fldCharType="separate"/>
        </w:r>
        <w:r>
          <w:rPr>
            <w:noProof/>
            <w:webHidden/>
          </w:rPr>
          <w:t>29</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6" w:anchor="_Toc523941775" w:history="1">
        <w:r w:rsidRPr="002818A9">
          <w:rPr>
            <w:rStyle w:val="Hiperligao"/>
            <w:noProof/>
          </w:rPr>
          <w:t>Figura 16 - DIAGRAMA DE CASOS DE USO</w:t>
        </w:r>
        <w:r>
          <w:rPr>
            <w:noProof/>
            <w:webHidden/>
          </w:rPr>
          <w:tab/>
        </w:r>
        <w:r>
          <w:rPr>
            <w:noProof/>
            <w:webHidden/>
          </w:rPr>
          <w:fldChar w:fldCharType="begin"/>
        </w:r>
        <w:r>
          <w:rPr>
            <w:noProof/>
            <w:webHidden/>
          </w:rPr>
          <w:instrText xml:space="preserve"> PAGEREF _Toc523941775 \h </w:instrText>
        </w:r>
        <w:r>
          <w:rPr>
            <w:noProof/>
            <w:webHidden/>
          </w:rPr>
        </w:r>
        <w:r>
          <w:rPr>
            <w:noProof/>
            <w:webHidden/>
          </w:rPr>
          <w:fldChar w:fldCharType="separate"/>
        </w:r>
        <w:r>
          <w:rPr>
            <w:noProof/>
            <w:webHidden/>
          </w:rPr>
          <w:t>30</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7" w:anchor="_Toc523941776" w:history="1">
        <w:r w:rsidRPr="002818A9">
          <w:rPr>
            <w:rStyle w:val="Hiperligao"/>
            <w:noProof/>
          </w:rPr>
          <w:t>Figura 17 - FLUXO DE AUTENTICAÇÃO GRANT FLOW</w:t>
        </w:r>
        <w:r>
          <w:rPr>
            <w:noProof/>
            <w:webHidden/>
          </w:rPr>
          <w:tab/>
        </w:r>
        <w:r>
          <w:rPr>
            <w:noProof/>
            <w:webHidden/>
          </w:rPr>
          <w:fldChar w:fldCharType="begin"/>
        </w:r>
        <w:r>
          <w:rPr>
            <w:noProof/>
            <w:webHidden/>
          </w:rPr>
          <w:instrText xml:space="preserve"> PAGEREF _Toc523941776 \h </w:instrText>
        </w:r>
        <w:r>
          <w:rPr>
            <w:noProof/>
            <w:webHidden/>
          </w:rPr>
        </w:r>
        <w:r>
          <w:rPr>
            <w:noProof/>
            <w:webHidden/>
          </w:rPr>
          <w:fldChar w:fldCharType="separate"/>
        </w:r>
        <w:r>
          <w:rPr>
            <w:noProof/>
            <w:webHidden/>
          </w:rPr>
          <w:t>30</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8" w:anchor="_Toc523941777" w:history="1">
        <w:r w:rsidRPr="002818A9">
          <w:rPr>
            <w:rStyle w:val="Hiperligao"/>
            <w:noProof/>
          </w:rPr>
          <w:t>Figura 18 - FLUXO DE PAGAMENTO MULTIBANCO</w:t>
        </w:r>
        <w:r>
          <w:rPr>
            <w:noProof/>
            <w:webHidden/>
          </w:rPr>
          <w:tab/>
        </w:r>
        <w:r>
          <w:rPr>
            <w:noProof/>
            <w:webHidden/>
          </w:rPr>
          <w:fldChar w:fldCharType="begin"/>
        </w:r>
        <w:r>
          <w:rPr>
            <w:noProof/>
            <w:webHidden/>
          </w:rPr>
          <w:instrText xml:space="preserve"> PAGEREF _Toc523941777 \h </w:instrText>
        </w:r>
        <w:r>
          <w:rPr>
            <w:noProof/>
            <w:webHidden/>
          </w:rPr>
        </w:r>
        <w:r>
          <w:rPr>
            <w:noProof/>
            <w:webHidden/>
          </w:rPr>
          <w:fldChar w:fldCharType="separate"/>
        </w:r>
        <w:r>
          <w:rPr>
            <w:noProof/>
            <w:webHidden/>
          </w:rPr>
          <w:t>32</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29" w:anchor="_Toc523941778" w:history="1">
        <w:r w:rsidRPr="002818A9">
          <w:rPr>
            <w:rStyle w:val="Hiperligao"/>
            <w:noProof/>
          </w:rPr>
          <w:t>Figura 19 - FLUXO DE PAGAMENTO CREDIT CARD</w:t>
        </w:r>
        <w:r>
          <w:rPr>
            <w:noProof/>
            <w:webHidden/>
          </w:rPr>
          <w:tab/>
        </w:r>
        <w:r>
          <w:rPr>
            <w:noProof/>
            <w:webHidden/>
          </w:rPr>
          <w:fldChar w:fldCharType="begin"/>
        </w:r>
        <w:r>
          <w:rPr>
            <w:noProof/>
            <w:webHidden/>
          </w:rPr>
          <w:instrText xml:space="preserve"> PAGEREF _Toc523941778 \h </w:instrText>
        </w:r>
        <w:r>
          <w:rPr>
            <w:noProof/>
            <w:webHidden/>
          </w:rPr>
        </w:r>
        <w:r>
          <w:rPr>
            <w:noProof/>
            <w:webHidden/>
          </w:rPr>
          <w:fldChar w:fldCharType="separate"/>
        </w:r>
        <w:r>
          <w:rPr>
            <w:noProof/>
            <w:webHidden/>
          </w:rPr>
          <w:t>33</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0" w:anchor="_Toc523941779" w:history="1">
        <w:r w:rsidRPr="002818A9">
          <w:rPr>
            <w:rStyle w:val="Hiperligao"/>
            <w:noProof/>
          </w:rPr>
          <w:t>Figura 20 - FLUXO DE PAGAMENTO PAYPAL</w:t>
        </w:r>
        <w:r>
          <w:rPr>
            <w:noProof/>
            <w:webHidden/>
          </w:rPr>
          <w:tab/>
        </w:r>
        <w:r>
          <w:rPr>
            <w:noProof/>
            <w:webHidden/>
          </w:rPr>
          <w:fldChar w:fldCharType="begin"/>
        </w:r>
        <w:r>
          <w:rPr>
            <w:noProof/>
            <w:webHidden/>
          </w:rPr>
          <w:instrText xml:space="preserve"> PAGEREF _Toc523941779 \h </w:instrText>
        </w:r>
        <w:r>
          <w:rPr>
            <w:noProof/>
            <w:webHidden/>
          </w:rPr>
        </w:r>
        <w:r>
          <w:rPr>
            <w:noProof/>
            <w:webHidden/>
          </w:rPr>
          <w:fldChar w:fldCharType="separate"/>
        </w:r>
        <w:r>
          <w:rPr>
            <w:noProof/>
            <w:webHidden/>
          </w:rPr>
          <w:t>34</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1" w:anchor="_Toc523941780" w:history="1">
        <w:r w:rsidRPr="002818A9">
          <w:rPr>
            <w:rStyle w:val="Hiperligao"/>
            <w:noProof/>
          </w:rPr>
          <w:t>Figura 21 - ESQUEMA DE ACESSO À INFORMAÇÃO DA MATRÍCULA</w:t>
        </w:r>
        <w:r>
          <w:rPr>
            <w:noProof/>
            <w:webHidden/>
          </w:rPr>
          <w:tab/>
        </w:r>
        <w:r>
          <w:rPr>
            <w:noProof/>
            <w:webHidden/>
          </w:rPr>
          <w:fldChar w:fldCharType="begin"/>
        </w:r>
        <w:r>
          <w:rPr>
            <w:noProof/>
            <w:webHidden/>
          </w:rPr>
          <w:instrText xml:space="preserve"> PAGEREF _Toc523941780 \h </w:instrText>
        </w:r>
        <w:r>
          <w:rPr>
            <w:noProof/>
            <w:webHidden/>
          </w:rPr>
        </w:r>
        <w:r>
          <w:rPr>
            <w:noProof/>
            <w:webHidden/>
          </w:rPr>
          <w:fldChar w:fldCharType="separate"/>
        </w:r>
        <w:r>
          <w:rPr>
            <w:noProof/>
            <w:webHidden/>
          </w:rPr>
          <w:t>34</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2" w:anchor="_Toc523941781" w:history="1">
        <w:r w:rsidRPr="002818A9">
          <w:rPr>
            <w:rStyle w:val="Hiperligao"/>
            <w:noProof/>
          </w:rPr>
          <w:t>Figura 22 - FLUXO OAUTH 2.0</w:t>
        </w:r>
        <w:r>
          <w:rPr>
            <w:noProof/>
            <w:webHidden/>
          </w:rPr>
          <w:tab/>
        </w:r>
        <w:r>
          <w:rPr>
            <w:noProof/>
            <w:webHidden/>
          </w:rPr>
          <w:fldChar w:fldCharType="begin"/>
        </w:r>
        <w:r>
          <w:rPr>
            <w:noProof/>
            <w:webHidden/>
          </w:rPr>
          <w:instrText xml:space="preserve"> PAGEREF _Toc523941781 \h </w:instrText>
        </w:r>
        <w:r>
          <w:rPr>
            <w:noProof/>
            <w:webHidden/>
          </w:rPr>
        </w:r>
        <w:r>
          <w:rPr>
            <w:noProof/>
            <w:webHidden/>
          </w:rPr>
          <w:fldChar w:fldCharType="separate"/>
        </w:r>
        <w:r>
          <w:rPr>
            <w:noProof/>
            <w:webHidden/>
          </w:rPr>
          <w:t>36</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3" w:anchor="_Toc523941782" w:history="1">
        <w:r w:rsidRPr="002818A9">
          <w:rPr>
            <w:rStyle w:val="Hiperligao"/>
            <w:noProof/>
          </w:rPr>
          <w:t>Figura 23 - FLUXO OAUTH 2.0 APLICADO AO SINCRO MOBILE</w:t>
        </w:r>
        <w:r>
          <w:rPr>
            <w:noProof/>
            <w:webHidden/>
          </w:rPr>
          <w:tab/>
        </w:r>
        <w:r>
          <w:rPr>
            <w:noProof/>
            <w:webHidden/>
          </w:rPr>
          <w:fldChar w:fldCharType="begin"/>
        </w:r>
        <w:r>
          <w:rPr>
            <w:noProof/>
            <w:webHidden/>
          </w:rPr>
          <w:instrText xml:space="preserve"> PAGEREF _Toc523941782 \h </w:instrText>
        </w:r>
        <w:r>
          <w:rPr>
            <w:noProof/>
            <w:webHidden/>
          </w:rPr>
        </w:r>
        <w:r>
          <w:rPr>
            <w:noProof/>
            <w:webHidden/>
          </w:rPr>
          <w:fldChar w:fldCharType="separate"/>
        </w:r>
        <w:r>
          <w:rPr>
            <w:noProof/>
            <w:webHidden/>
          </w:rPr>
          <w:t>37</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4" w:anchor="_Toc523941783" w:history="1">
        <w:r w:rsidRPr="002818A9">
          <w:rPr>
            <w:rStyle w:val="Hiperligao"/>
            <w:noProof/>
          </w:rPr>
          <w:t>Figura 24 - ESQUEMA DE SINCRONIZAÇÃO DA BASE DE DADOS</w:t>
        </w:r>
        <w:r>
          <w:rPr>
            <w:noProof/>
            <w:webHidden/>
          </w:rPr>
          <w:tab/>
        </w:r>
        <w:r>
          <w:rPr>
            <w:noProof/>
            <w:webHidden/>
          </w:rPr>
          <w:fldChar w:fldCharType="begin"/>
        </w:r>
        <w:r>
          <w:rPr>
            <w:noProof/>
            <w:webHidden/>
          </w:rPr>
          <w:instrText xml:space="preserve"> PAGEREF _Toc523941783 \h </w:instrText>
        </w:r>
        <w:r>
          <w:rPr>
            <w:noProof/>
            <w:webHidden/>
          </w:rPr>
        </w:r>
        <w:r>
          <w:rPr>
            <w:noProof/>
            <w:webHidden/>
          </w:rPr>
          <w:fldChar w:fldCharType="separate"/>
        </w:r>
        <w:r>
          <w:rPr>
            <w:noProof/>
            <w:webHidden/>
          </w:rPr>
          <w:t>38</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5" w:anchor="_Toc523941784" w:history="1">
        <w:r w:rsidRPr="002818A9">
          <w:rPr>
            <w:rStyle w:val="Hiperligao"/>
            <w:noProof/>
          </w:rPr>
          <w:t>Figura 25 - ESQUEMA DE SINCRONIZAÇÃO DE DADOS 1</w:t>
        </w:r>
        <w:r>
          <w:rPr>
            <w:noProof/>
            <w:webHidden/>
          </w:rPr>
          <w:tab/>
        </w:r>
        <w:r>
          <w:rPr>
            <w:noProof/>
            <w:webHidden/>
          </w:rPr>
          <w:fldChar w:fldCharType="begin"/>
        </w:r>
        <w:r>
          <w:rPr>
            <w:noProof/>
            <w:webHidden/>
          </w:rPr>
          <w:instrText xml:space="preserve"> PAGEREF _Toc523941784 \h </w:instrText>
        </w:r>
        <w:r>
          <w:rPr>
            <w:noProof/>
            <w:webHidden/>
          </w:rPr>
        </w:r>
        <w:r>
          <w:rPr>
            <w:noProof/>
            <w:webHidden/>
          </w:rPr>
          <w:fldChar w:fldCharType="separate"/>
        </w:r>
        <w:r>
          <w:rPr>
            <w:noProof/>
            <w:webHidden/>
          </w:rPr>
          <w:t>39</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6" w:anchor="_Toc523941785" w:history="1">
        <w:r w:rsidRPr="002818A9">
          <w:rPr>
            <w:rStyle w:val="Hiperligao"/>
            <w:noProof/>
          </w:rPr>
          <w:t>Figura 26 - ESQUEMA DE SINCRONIZAÇÃO DE DADOS 2</w:t>
        </w:r>
        <w:r>
          <w:rPr>
            <w:noProof/>
            <w:webHidden/>
          </w:rPr>
          <w:tab/>
        </w:r>
        <w:r>
          <w:rPr>
            <w:noProof/>
            <w:webHidden/>
          </w:rPr>
          <w:fldChar w:fldCharType="begin"/>
        </w:r>
        <w:r>
          <w:rPr>
            <w:noProof/>
            <w:webHidden/>
          </w:rPr>
          <w:instrText xml:space="preserve"> PAGEREF _Toc523941785 \h </w:instrText>
        </w:r>
        <w:r>
          <w:rPr>
            <w:noProof/>
            <w:webHidden/>
          </w:rPr>
        </w:r>
        <w:r>
          <w:rPr>
            <w:noProof/>
            <w:webHidden/>
          </w:rPr>
          <w:fldChar w:fldCharType="separate"/>
        </w:r>
        <w:r>
          <w:rPr>
            <w:noProof/>
            <w:webHidden/>
          </w:rPr>
          <w:t>40</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7" w:anchor="_Toc523941786" w:history="1">
        <w:r w:rsidRPr="002818A9">
          <w:rPr>
            <w:rStyle w:val="Hiperligao"/>
            <w:noProof/>
          </w:rPr>
          <w:t>Figura 27 - ESQUEMA DE SINCRONIZAÇÃO DE DADOS 3</w:t>
        </w:r>
        <w:r>
          <w:rPr>
            <w:noProof/>
            <w:webHidden/>
          </w:rPr>
          <w:tab/>
        </w:r>
        <w:r>
          <w:rPr>
            <w:noProof/>
            <w:webHidden/>
          </w:rPr>
          <w:fldChar w:fldCharType="begin"/>
        </w:r>
        <w:r>
          <w:rPr>
            <w:noProof/>
            <w:webHidden/>
          </w:rPr>
          <w:instrText xml:space="preserve"> PAGEREF _Toc523941786 \h </w:instrText>
        </w:r>
        <w:r>
          <w:rPr>
            <w:noProof/>
            <w:webHidden/>
          </w:rPr>
        </w:r>
        <w:r>
          <w:rPr>
            <w:noProof/>
            <w:webHidden/>
          </w:rPr>
          <w:fldChar w:fldCharType="separate"/>
        </w:r>
        <w:r>
          <w:rPr>
            <w:noProof/>
            <w:webHidden/>
          </w:rPr>
          <w:t>41</w:t>
        </w:r>
        <w:r>
          <w:rPr>
            <w:noProof/>
            <w:webHidden/>
          </w:rPr>
          <w:fldChar w:fldCharType="end"/>
        </w:r>
      </w:hyperlink>
    </w:p>
    <w:p w:rsidR="00464BF1" w:rsidRDefault="00464BF1">
      <w:pPr>
        <w:pStyle w:val="ndicedeilustraes"/>
        <w:tabs>
          <w:tab w:val="right" w:leader="dot" w:pos="9062"/>
        </w:tabs>
        <w:rPr>
          <w:rFonts w:asciiTheme="minorHAnsi" w:hAnsiTheme="minorHAnsi"/>
          <w:noProof/>
          <w:szCs w:val="24"/>
          <w:lang w:eastAsia="pt-PT" w:bidi="ar-SA"/>
        </w:rPr>
      </w:pPr>
      <w:hyperlink r:id="rId38" w:anchor="_Toc523941787" w:history="1">
        <w:r w:rsidRPr="002818A9">
          <w:rPr>
            <w:rStyle w:val="Hiperligao"/>
            <w:noProof/>
          </w:rPr>
          <w:t>Figura 28 - ESQUEMA DA BASE DE DADOS DO SINCRO MOBILE</w:t>
        </w:r>
        <w:r>
          <w:rPr>
            <w:noProof/>
            <w:webHidden/>
          </w:rPr>
          <w:tab/>
        </w:r>
        <w:r>
          <w:rPr>
            <w:noProof/>
            <w:webHidden/>
          </w:rPr>
          <w:fldChar w:fldCharType="begin"/>
        </w:r>
        <w:r>
          <w:rPr>
            <w:noProof/>
            <w:webHidden/>
          </w:rPr>
          <w:instrText xml:space="preserve"> PAGEREF _Toc523941787 \h </w:instrText>
        </w:r>
        <w:r>
          <w:rPr>
            <w:noProof/>
            <w:webHidden/>
          </w:rPr>
        </w:r>
        <w:r>
          <w:rPr>
            <w:noProof/>
            <w:webHidden/>
          </w:rPr>
          <w:fldChar w:fldCharType="separate"/>
        </w:r>
        <w:r>
          <w:rPr>
            <w:noProof/>
            <w:webHidden/>
          </w:rPr>
          <w:t>41</w:t>
        </w:r>
        <w:r>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4" w:name="_Toc523844217"/>
      <w:r w:rsidRPr="00D20E40">
        <w:lastRenderedPageBreak/>
        <w:t>Introdução</w:t>
      </w:r>
      <w:bookmarkEnd w:id="4"/>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 xml:space="preserve">O primeiro capítulo, o Enquadramento Teórico, é constituído por dois subcapítulos. O primeiro subcapítulo reflete a arquitetura do sistema informático presente na Autoridade Nacional de </w:t>
      </w:r>
      <w:r w:rsidRPr="00D20E40">
        <w:lastRenderedPageBreak/>
        <w:t>Segurança Rodoviária. No segundo subcapítulo serão abordados os aspetos tecnológicos do SINCRO Mobile.</w:t>
      </w:r>
    </w:p>
    <w:p w:rsidR="0018290C" w:rsidRPr="00D20E40" w:rsidRDefault="0018290C" w:rsidP="0018290C">
      <w:r w:rsidRPr="00D20E40">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5" w:name="_Toc523844218"/>
      <w:r w:rsidRPr="00D20E40">
        <w:lastRenderedPageBreak/>
        <w:t>Enquadramento Teórico</w:t>
      </w:r>
      <w:bookmarkEnd w:id="5"/>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6" w:name="_Toc523844219"/>
      <w:r w:rsidRPr="00D20E40">
        <w:lastRenderedPageBreak/>
        <w:t>Arquitetura da A</w:t>
      </w:r>
      <w:r w:rsidR="00EE7DBB" w:rsidRPr="00D20E40">
        <w:t xml:space="preserve">utoridade Nacional de Segurança </w:t>
      </w:r>
      <w:r w:rsidRPr="00D20E40">
        <w:t>Rodoviária</w:t>
      </w:r>
      <w:bookmarkEnd w:id="6"/>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88448"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395F0E" w:rsidRDefault="00064AC0" w:rsidP="00CA12F0">
                            <w:pPr>
                              <w:pStyle w:val="Legenda"/>
                              <w:jc w:val="center"/>
                              <w:rPr>
                                <w:noProof/>
                                <w:szCs w:val="20"/>
                              </w:rPr>
                            </w:pPr>
                            <w:bookmarkStart w:id="7" w:name="_Ref523929243"/>
                            <w:bookmarkStart w:id="8" w:name="_Toc523941760"/>
                            <w:r>
                              <w:t xml:space="preserve">Figura </w:t>
                            </w:r>
                            <w:r>
                              <w:fldChar w:fldCharType="begin"/>
                            </w:r>
                            <w:r>
                              <w:instrText xml:space="preserve"> SEQ Figura \* ARABIC </w:instrText>
                            </w:r>
                            <w:r>
                              <w:fldChar w:fldCharType="separate"/>
                            </w:r>
                            <w:r>
                              <w:rPr>
                                <w:noProof/>
                              </w:rPr>
                              <w:t>1</w:t>
                            </w:r>
                            <w:r>
                              <w:fldChar w:fldCharType="end"/>
                            </w:r>
                            <w:bookmarkEnd w:id="7"/>
                            <w:r>
                              <w:t xml:space="preserve"> - ARQUITETURA DA ANSR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E96D" id="_x0000_t202" coordsize="21600,21600" o:spt="202" path="m,l,21600r21600,l21600,xe">
                <v:stroke joinstyle="miter"/>
                <v:path gradientshapeok="t" o:connecttype="rect"/>
              </v:shapetype>
              <v:shape id="Caixa de Texto 6" o:spid="_x0000_s1026" type="#_x0000_t202" style="position:absolute;left:0;text-align:left;margin-left:42.3pt;margin-top:249.55pt;width:368.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" stroked="f">
                <v:textbox style="mso-fit-shape-to-text:t" inset="0,0,0,0">
                  <w:txbxContent>
                    <w:p w:rsidR="00064AC0" w:rsidRPr="00395F0E" w:rsidRDefault="00064AC0" w:rsidP="00CA12F0">
                      <w:pPr>
                        <w:pStyle w:val="Legenda"/>
                        <w:jc w:val="center"/>
                        <w:rPr>
                          <w:noProof/>
                          <w:szCs w:val="20"/>
                        </w:rPr>
                      </w:pPr>
                      <w:bookmarkStart w:id="9" w:name="_Ref523929243"/>
                      <w:bookmarkStart w:id="10" w:name="_Toc523941760"/>
                      <w:r>
                        <w:t xml:space="preserve">Figura </w:t>
                      </w:r>
                      <w:r>
                        <w:fldChar w:fldCharType="begin"/>
                      </w:r>
                      <w:r>
                        <w:instrText xml:space="preserve"> SEQ Figura \* ARABIC </w:instrText>
                      </w:r>
                      <w:r>
                        <w:fldChar w:fldCharType="separate"/>
                      </w:r>
                      <w:r>
                        <w:rPr>
                          <w:noProof/>
                        </w:rPr>
                        <w:t>1</w:t>
                      </w:r>
                      <w:r>
                        <w:fldChar w:fldCharType="end"/>
                      </w:r>
                      <w:bookmarkEnd w:id="9"/>
                      <w:r>
                        <w:t xml:space="preserve"> - ARQUITETURA DA ANSR</w:t>
                      </w:r>
                      <w:bookmarkEnd w:id="10"/>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39">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C0E37" w:rsidRPr="00D20E40">
        <w:t>Figura</w:t>
      </w:r>
      <w:r w:rsidR="00FC0E37" w:rsidRPr="00D20E40">
        <w:t xml:space="preserve"> </w:t>
      </w:r>
      <w:r w:rsidR="00FC0E37" w:rsidRPr="00D20E40">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exigências de segurança e qualidade.</w:t>
      </w:r>
    </w:p>
    <w:p w:rsidR="00EA4385" w:rsidRPr="00D20E40" w:rsidRDefault="00895933" w:rsidP="001B097A">
      <w:r w:rsidRPr="00D20E40">
        <w:rPr>
          <w:noProof/>
        </w:rPr>
        <mc:AlternateContent>
          <mc:Choice Requires="wps">
            <w:drawing>
              <wp:anchor distT="0" distB="0" distL="114300" distR="114300" simplePos="0" relativeHeight="251690496"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A470C0" w:rsidRDefault="00064AC0" w:rsidP="00895933">
                            <w:pPr>
                              <w:pStyle w:val="Legenda"/>
                              <w:jc w:val="center"/>
                              <w:rPr>
                                <w:noProof/>
                                <w:szCs w:val="20"/>
                              </w:rPr>
                            </w:pPr>
                            <w:bookmarkStart w:id="11" w:name="_Ref523929254"/>
                            <w:bookmarkStart w:id="12" w:name="_Toc523941761"/>
                            <w:r>
                              <w:t xml:space="preserve">Figura </w:t>
                            </w:r>
                            <w:r>
                              <w:fldChar w:fldCharType="begin"/>
                            </w:r>
                            <w:r>
                              <w:instrText xml:space="preserve"> SEQ Figura \* ARABIC </w:instrText>
                            </w:r>
                            <w:r>
                              <w:fldChar w:fldCharType="separate"/>
                            </w:r>
                            <w:r>
                              <w:rPr>
                                <w:noProof/>
                              </w:rPr>
                              <w:t>2</w:t>
                            </w:r>
                            <w:r>
                              <w:fldChar w:fldCharType="end"/>
                            </w:r>
                            <w:bookmarkEnd w:id="11"/>
                            <w:r>
                              <w:t xml:space="preserve"> - ARQUITETURA DO SINCRO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7" type="#_x0000_t202" style="position:absolute;left:0;text-align:left;margin-left:42.55pt;margin-top:334.55pt;width:368.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GsMwIAAGo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vaPhrDMCAABqBAAADgAAAAAAAAAA&#13;&#10;AAAAAAAuAgAAZHJzL2Uyb0RvYy54bWxQSwECLQAUAAYACAAAACEA2vvjheMAAAAPAQAADwAAAAAA&#13;&#10;AAAAAAAAAACNBAAAZHJzL2Rvd25yZXYueG1sUEsFBgAAAAAEAAQA8wAAAJ0FAAAAAA==&#13;&#10;" stroked="f">
                <v:textbox style="mso-fit-shape-to-text:t" inset="0,0,0,0">
                  <w:txbxContent>
                    <w:p w:rsidR="00064AC0" w:rsidRPr="00A470C0" w:rsidRDefault="00064AC0" w:rsidP="00895933">
                      <w:pPr>
                        <w:pStyle w:val="Legenda"/>
                        <w:jc w:val="center"/>
                        <w:rPr>
                          <w:noProof/>
                          <w:szCs w:val="20"/>
                        </w:rPr>
                      </w:pPr>
                      <w:bookmarkStart w:id="13" w:name="_Ref523929254"/>
                      <w:bookmarkStart w:id="14" w:name="_Toc523941761"/>
                      <w:r>
                        <w:t xml:space="preserve">Figura </w:t>
                      </w:r>
                      <w:r>
                        <w:fldChar w:fldCharType="begin"/>
                      </w:r>
                      <w:r>
                        <w:instrText xml:space="preserve"> SEQ Figura \* ARABIC </w:instrText>
                      </w:r>
                      <w:r>
                        <w:fldChar w:fldCharType="separate"/>
                      </w:r>
                      <w:r>
                        <w:rPr>
                          <w:noProof/>
                        </w:rPr>
                        <w:t>2</w:t>
                      </w:r>
                      <w:r>
                        <w:fldChar w:fldCharType="end"/>
                      </w:r>
                      <w:bookmarkEnd w:id="13"/>
                      <w:r>
                        <w:t xml:space="preserve"> - ARQUITETURA DO SINCRO</w:t>
                      </w:r>
                      <w:bookmarkEnd w:id="14"/>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0">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C0E37" w:rsidRPr="00D20E40">
        <w:t xml:space="preserve">Figura </w:t>
      </w:r>
      <w:r w:rsidR="00FC0E37" w:rsidRPr="00D20E40">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92544"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064AC0" w:rsidRPr="00554270" w:rsidRDefault="00064AC0" w:rsidP="009C2F05">
                            <w:pPr>
                              <w:pStyle w:val="Legenda"/>
                              <w:jc w:val="center"/>
                              <w:rPr>
                                <w:noProof/>
                                <w:szCs w:val="20"/>
                              </w:rPr>
                            </w:pPr>
                            <w:bookmarkStart w:id="15" w:name="_Ref523929276"/>
                            <w:bookmarkStart w:id="16" w:name="_Toc523941762"/>
                            <w:r>
                              <w:t xml:space="preserve">Figura </w:t>
                            </w:r>
                            <w:r>
                              <w:fldChar w:fldCharType="begin"/>
                            </w:r>
                            <w:r>
                              <w:instrText xml:space="preserve"> SEQ Figura \* ARABIC </w:instrText>
                            </w:r>
                            <w:r>
                              <w:fldChar w:fldCharType="separate"/>
                            </w:r>
                            <w:r>
                              <w:rPr>
                                <w:noProof/>
                              </w:rPr>
                              <w:t>3</w:t>
                            </w:r>
                            <w:r>
                              <w:fldChar w:fldCharType="end"/>
                            </w:r>
                            <w:bookmarkEnd w:id="15"/>
                            <w:r>
                              <w:t xml:space="preserve"> - LOCAL DE CONTROLO DE VELOCIDADE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8" type="#_x0000_t202" style="position:absolute;left:0;text-align:left;margin-left:85.1pt;margin-top:229pt;width:283.4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" stroked="f">
                <v:textbox style="mso-fit-shape-to-text:t" inset="0,0,0,0">
                  <w:txbxContent>
                    <w:p w:rsidR="00064AC0" w:rsidRPr="00554270" w:rsidRDefault="00064AC0" w:rsidP="009C2F05">
                      <w:pPr>
                        <w:pStyle w:val="Legenda"/>
                        <w:jc w:val="center"/>
                        <w:rPr>
                          <w:noProof/>
                          <w:szCs w:val="20"/>
                        </w:rPr>
                      </w:pPr>
                      <w:bookmarkStart w:id="17" w:name="_Ref523929276"/>
                      <w:bookmarkStart w:id="18" w:name="_Toc523941762"/>
                      <w:r>
                        <w:t xml:space="preserve">Figura </w:t>
                      </w:r>
                      <w:r>
                        <w:fldChar w:fldCharType="begin"/>
                      </w:r>
                      <w:r>
                        <w:instrText xml:space="preserve"> SEQ Figura \* ARABIC </w:instrText>
                      </w:r>
                      <w:r>
                        <w:fldChar w:fldCharType="separate"/>
                      </w:r>
                      <w:r>
                        <w:rPr>
                          <w:noProof/>
                        </w:rPr>
                        <w:t>3</w:t>
                      </w:r>
                      <w:r>
                        <w:fldChar w:fldCharType="end"/>
                      </w:r>
                      <w:bookmarkEnd w:id="17"/>
                      <w:r>
                        <w:t xml:space="preserve"> - LOCAL DE CONTROLO DE VELOCIDADE</w:t>
                      </w:r>
                      <w:bookmarkEnd w:id="18"/>
                    </w:p>
                  </w:txbxContent>
                </v:textbox>
                <w10:wrap type="through"/>
              </v:shape>
            </w:pict>
          </mc:Fallback>
        </mc:AlternateContent>
      </w:r>
      <w:r w:rsidR="0054081B" w:rsidRPr="00D20E40">
        <w:rPr>
          <w:noProof/>
        </w:rPr>
        <w:drawing>
          <wp:anchor distT="360045" distB="360045" distL="114300" distR="114300" simplePos="0" relativeHeight="251631104"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1">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9C2F05" w:rsidRPr="00D20E40">
        <w:t xml:space="preserve">Figura </w:t>
      </w:r>
      <w:r w:rsidR="009C2F05" w:rsidRPr="00D20E40">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9459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064AC0" w:rsidRPr="00F71954" w:rsidRDefault="00064AC0" w:rsidP="00F34A31">
                            <w:pPr>
                              <w:pStyle w:val="Legenda"/>
                              <w:jc w:val="center"/>
                              <w:rPr>
                                <w:noProof/>
                                <w:szCs w:val="20"/>
                              </w:rPr>
                            </w:pPr>
                            <w:bookmarkStart w:id="19" w:name="_Toc523941763"/>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29" type="#_x0000_t202" style="position:absolute;left:0;text-align:left;margin-left:84.15pt;margin-top:163.55pt;width:283.1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" stroked="f">
                <v:textbox style="mso-fit-shape-to-text:t" inset="0,0,0,0">
                  <w:txbxContent>
                    <w:p w:rsidR="00064AC0" w:rsidRPr="00F71954" w:rsidRDefault="00064AC0" w:rsidP="00F34A31">
                      <w:pPr>
                        <w:pStyle w:val="Legenda"/>
                        <w:jc w:val="center"/>
                        <w:rPr>
                          <w:noProof/>
                          <w:szCs w:val="20"/>
                        </w:rPr>
                      </w:pPr>
                      <w:bookmarkStart w:id="20" w:name="_Toc523941763"/>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20"/>
                    </w:p>
                  </w:txbxContent>
                </v:textbox>
                <w10:wrap type="through"/>
              </v:shape>
            </w:pict>
          </mc:Fallback>
        </mc:AlternateContent>
      </w:r>
      <w:r w:rsidR="00E868C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30080;visibility:visible;mso-wrap-style:square;mso-wrap-edited:f;mso-width-percent:0;mso-height-percent:0;mso-position-horizontal-relative:text;mso-position-vertical-relative:text;mso-width-percent:0;mso-height-percent:0">
            <v:imagedata r:id="rId42"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96640"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A65E34" w:rsidRDefault="00064AC0" w:rsidP="000F2C12">
                            <w:pPr>
                              <w:pStyle w:val="Legenda"/>
                              <w:jc w:val="center"/>
                              <w:rPr>
                                <w:noProof/>
                                <w:szCs w:val="20"/>
                              </w:rPr>
                            </w:pPr>
                            <w:bookmarkStart w:id="21" w:name="_Ref523929531"/>
                            <w:bookmarkStart w:id="22" w:name="_Toc523941764"/>
                            <w:r>
                              <w:t xml:space="preserve">Figura </w:t>
                            </w:r>
                            <w:r>
                              <w:fldChar w:fldCharType="begin"/>
                            </w:r>
                            <w:r>
                              <w:instrText xml:space="preserve"> SEQ Figura \* ARABIC </w:instrText>
                            </w:r>
                            <w:r>
                              <w:fldChar w:fldCharType="separate"/>
                            </w:r>
                            <w:r>
                              <w:rPr>
                                <w:noProof/>
                              </w:rPr>
                              <w:t>5</w:t>
                            </w:r>
                            <w:r>
                              <w:fldChar w:fldCharType="end"/>
                            </w:r>
                            <w:bookmarkEnd w:id="21"/>
                            <w:r>
                              <w:t xml:space="preserve"> - ARQUITETURA SINCRO NO SISTEMA </w:t>
                            </w:r>
                            <w:r>
                              <w:rPr>
                                <w:noProof/>
                              </w:rPr>
                              <w:t>ANSR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0" type="#_x0000_t202" style="position:absolute;left:0;text-align:left;margin-left:28.3pt;margin-top:367.45pt;width:396.8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" stroked="f">
                <v:textbox style="mso-fit-shape-to-text:t" inset="0,0,0,0">
                  <w:txbxContent>
                    <w:p w:rsidR="00064AC0" w:rsidRPr="00A65E34" w:rsidRDefault="00064AC0" w:rsidP="000F2C12">
                      <w:pPr>
                        <w:pStyle w:val="Legenda"/>
                        <w:jc w:val="center"/>
                        <w:rPr>
                          <w:noProof/>
                          <w:szCs w:val="20"/>
                        </w:rPr>
                      </w:pPr>
                      <w:bookmarkStart w:id="23" w:name="_Ref523929531"/>
                      <w:bookmarkStart w:id="24" w:name="_Toc523941764"/>
                      <w:r>
                        <w:t xml:space="preserve">Figura </w:t>
                      </w:r>
                      <w:r>
                        <w:fldChar w:fldCharType="begin"/>
                      </w:r>
                      <w:r>
                        <w:instrText xml:space="preserve"> SEQ Figura \* ARABIC </w:instrText>
                      </w:r>
                      <w:r>
                        <w:fldChar w:fldCharType="separate"/>
                      </w:r>
                      <w:r>
                        <w:rPr>
                          <w:noProof/>
                        </w:rPr>
                        <w:t>5</w:t>
                      </w:r>
                      <w:r>
                        <w:fldChar w:fldCharType="end"/>
                      </w:r>
                      <w:bookmarkEnd w:id="23"/>
                      <w:r>
                        <w:t xml:space="preserve"> - ARQUITETURA SINCRO NO SISTEMA </w:t>
                      </w:r>
                      <w:r>
                        <w:rPr>
                          <w:noProof/>
                        </w:rPr>
                        <w:t>ANSR</w:t>
                      </w:r>
                      <w:bookmarkEnd w:id="24"/>
                    </w:p>
                  </w:txbxContent>
                </v:textbox>
                <w10:wrap type="topAndBottom"/>
              </v:shape>
            </w:pict>
          </mc:Fallback>
        </mc:AlternateContent>
      </w:r>
      <w:r w:rsidRPr="00D20E40">
        <w:rPr>
          <w:noProof/>
        </w:rPr>
        <w:drawing>
          <wp:anchor distT="360045" distB="360045" distL="114300" distR="114300" simplePos="0" relativeHeight="251633152"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302C04" w:rsidRPr="00D20E40">
        <w:t xml:space="preserve">Figura </w:t>
      </w:r>
      <w:r w:rsidR="00302C04" w:rsidRPr="00D20E40">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separate"/>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B54853" w:rsidRPr="00D20E40">
        <w:t xml:space="preserve">Figura </w:t>
      </w:r>
      <w:r w:rsidR="00B54853" w:rsidRPr="00D20E40">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83328"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98688"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5157AB" w:rsidRDefault="00064AC0" w:rsidP="00580ABB">
                            <w:pPr>
                              <w:pStyle w:val="Legenda"/>
                              <w:jc w:val="center"/>
                              <w:rPr>
                                <w:noProof/>
                                <w:szCs w:val="20"/>
                              </w:rPr>
                            </w:pPr>
                            <w:bookmarkStart w:id="25" w:name="_Ref523929981"/>
                            <w:bookmarkStart w:id="26" w:name="_Toc523941765"/>
                            <w:r>
                              <w:t xml:space="preserve">Figura </w:t>
                            </w:r>
                            <w:r>
                              <w:fldChar w:fldCharType="begin"/>
                            </w:r>
                            <w:r>
                              <w:instrText xml:space="preserve"> SEQ Figura \* ARABIC </w:instrText>
                            </w:r>
                            <w:r>
                              <w:fldChar w:fldCharType="separate"/>
                            </w:r>
                            <w:r>
                              <w:rPr>
                                <w:noProof/>
                              </w:rPr>
                              <w:t>6</w:t>
                            </w:r>
                            <w:r>
                              <w:fldChar w:fldCharType="end"/>
                            </w:r>
                            <w:bookmarkEnd w:id="25"/>
                            <w:r>
                              <w:t xml:space="preserve"> - FUNÇÕES DO SISTEMA SCOT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1" type="#_x0000_t202" style="position:absolute;left:0;text-align:left;margin-left:28.3pt;margin-top:150.75pt;width:396.8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" stroked="f">
                <v:textbox style="mso-fit-shape-to-text:t" inset="0,0,0,0">
                  <w:txbxContent>
                    <w:p w:rsidR="00064AC0" w:rsidRPr="005157AB" w:rsidRDefault="00064AC0" w:rsidP="00580ABB">
                      <w:pPr>
                        <w:pStyle w:val="Legenda"/>
                        <w:jc w:val="center"/>
                        <w:rPr>
                          <w:noProof/>
                          <w:szCs w:val="20"/>
                        </w:rPr>
                      </w:pPr>
                      <w:bookmarkStart w:id="27" w:name="_Ref523929981"/>
                      <w:bookmarkStart w:id="28" w:name="_Toc523941765"/>
                      <w:r>
                        <w:t xml:space="preserve">Figura </w:t>
                      </w:r>
                      <w:r>
                        <w:fldChar w:fldCharType="begin"/>
                      </w:r>
                      <w:r>
                        <w:instrText xml:space="preserve"> SEQ Figura \* ARABIC </w:instrText>
                      </w:r>
                      <w:r>
                        <w:fldChar w:fldCharType="separate"/>
                      </w:r>
                      <w:r>
                        <w:rPr>
                          <w:noProof/>
                        </w:rPr>
                        <w:t>6</w:t>
                      </w:r>
                      <w:r>
                        <w:fldChar w:fldCharType="end"/>
                      </w:r>
                      <w:bookmarkEnd w:id="27"/>
                      <w:r>
                        <w:t xml:space="preserve"> - FUNÇÕES DO SISTEMA SCOT</w:t>
                      </w:r>
                      <w:bookmarkEnd w:id="28"/>
                    </w:p>
                  </w:txbxContent>
                </v:textbox>
                <w10:wrap type="topAndBottom"/>
              </v:shape>
            </w:pict>
          </mc:Fallback>
        </mc:AlternateContent>
      </w:r>
    </w:p>
    <w:p w:rsidR="004B2C9D" w:rsidRPr="00D20E40" w:rsidRDefault="0018290C" w:rsidP="001F6CB4">
      <w:pPr>
        <w:pStyle w:val="Ttulo2"/>
      </w:pPr>
      <w:bookmarkStart w:id="29" w:name="_Toc523844220"/>
      <w:r w:rsidRPr="00D20E40">
        <w:t>Abordagem Tecnológica e Aspetos</w:t>
      </w:r>
      <w:bookmarkEnd w:id="29"/>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30" w:name="6.1._Módulo_Principal"/>
      <w:bookmarkEnd w:id="30"/>
    </w:p>
    <w:p w:rsidR="00F545BB" w:rsidRPr="00D20E40" w:rsidRDefault="00F545BB" w:rsidP="0018290C"/>
    <w:p w:rsidR="0053022B" w:rsidRPr="00D20E40" w:rsidRDefault="0053022B" w:rsidP="001F6CB4">
      <w:pPr>
        <w:pStyle w:val="Ttulo3"/>
      </w:pPr>
      <w:bookmarkStart w:id="31" w:name="_Toc523844221"/>
      <w:r w:rsidRPr="00D20E40">
        <w:t>Módulo</w:t>
      </w:r>
      <w:r w:rsidR="0018290C" w:rsidRPr="00D20E40">
        <w:t xml:space="preserve"> Principal</w:t>
      </w:r>
      <w:bookmarkEnd w:id="31"/>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2" w:name="_Toc519522234"/>
    </w:p>
    <w:p w:rsidR="0053022B" w:rsidRPr="00D20E40" w:rsidRDefault="0053022B" w:rsidP="001F6CB4">
      <w:pPr>
        <w:pStyle w:val="Ttulo3"/>
      </w:pPr>
      <w:bookmarkStart w:id="33" w:name="_Toc523844222"/>
      <w:r w:rsidRPr="00D20E40">
        <w:t>Camada de negócio</w:t>
      </w:r>
      <w:bookmarkEnd w:id="32"/>
      <w:bookmarkEnd w:id="33"/>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xml:space="preserve">. Uma vez que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4" w:name="_Toc512888607"/>
      <w:bookmarkStart w:id="35" w:name="_Toc515111329"/>
      <w:bookmarkStart w:id="36" w:name="_Toc519522235"/>
      <w:bookmarkStart w:id="37" w:name="_Toc523844223"/>
      <w:r w:rsidRPr="00D20E40">
        <w:t>Camada de dados</w:t>
      </w:r>
      <w:bookmarkEnd w:id="34"/>
      <w:bookmarkEnd w:id="35"/>
      <w:bookmarkEnd w:id="36"/>
      <w:bookmarkEnd w:id="37"/>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8" w:name="_Toc512888609"/>
      <w:bookmarkStart w:id="39" w:name="_Toc515111331"/>
      <w:bookmarkStart w:id="40" w:name="_Toc519522236"/>
      <w:bookmarkStart w:id="41" w:name="_Toc523844224"/>
      <w:r w:rsidRPr="00D20E40">
        <w:lastRenderedPageBreak/>
        <w:t>Camada Cliente</w:t>
      </w:r>
      <w:bookmarkEnd w:id="38"/>
      <w:bookmarkEnd w:id="39"/>
      <w:bookmarkEnd w:id="40"/>
      <w:bookmarkEnd w:id="41"/>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2" w:name="_Toc523844225"/>
      <w:r w:rsidRPr="00D20E40">
        <w:lastRenderedPageBreak/>
        <w:t>Arquitetura</w:t>
      </w:r>
      <w:bookmarkEnd w:id="42"/>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3" w:name="_Toc523844226"/>
      <w:r w:rsidRPr="00D20E40">
        <w:t>Arquitetura SINCRO Mobile</w:t>
      </w:r>
      <w:bookmarkEnd w:id="43"/>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700736"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4AC0" w:rsidRPr="00613000" w:rsidRDefault="00064AC0" w:rsidP="000F41B1">
                            <w:pPr>
                              <w:pStyle w:val="Legenda"/>
                              <w:jc w:val="center"/>
                              <w:rPr>
                                <w:noProof/>
                                <w:sz w:val="21"/>
                                <w:szCs w:val="20"/>
                              </w:rPr>
                            </w:pPr>
                            <w:bookmarkStart w:id="44" w:name="_Ref523931578"/>
                            <w:bookmarkStart w:id="45" w:name="_Toc523941766"/>
                            <w:r>
                              <w:t xml:space="preserve">Figura </w:t>
                            </w:r>
                            <w:r>
                              <w:fldChar w:fldCharType="begin"/>
                            </w:r>
                            <w:r>
                              <w:instrText xml:space="preserve"> SEQ Figura \* ARABIC </w:instrText>
                            </w:r>
                            <w:r>
                              <w:fldChar w:fldCharType="separate"/>
                            </w:r>
                            <w:r>
                              <w:rPr>
                                <w:noProof/>
                              </w:rPr>
                              <w:t>7</w:t>
                            </w:r>
                            <w:r>
                              <w:fldChar w:fldCharType="end"/>
                            </w:r>
                            <w:bookmarkEnd w:id="44"/>
                            <w:r>
                              <w:t xml:space="preserve"> - ARQUITETURA DO SINCRO MOBILE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2" type="#_x0000_t202" style="position:absolute;left:0;text-align:left;margin-left:14.2pt;margin-top:301.05pt;width:425.1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" stroked="f">
                <v:textbox style="mso-fit-shape-to-text:t" inset="0,0,0,0">
                  <w:txbxContent>
                    <w:p w:rsidR="00064AC0" w:rsidRPr="00613000" w:rsidRDefault="00064AC0" w:rsidP="000F41B1">
                      <w:pPr>
                        <w:pStyle w:val="Legenda"/>
                        <w:jc w:val="center"/>
                        <w:rPr>
                          <w:noProof/>
                          <w:sz w:val="21"/>
                          <w:szCs w:val="20"/>
                        </w:rPr>
                      </w:pPr>
                      <w:bookmarkStart w:id="46" w:name="_Ref523931578"/>
                      <w:bookmarkStart w:id="47" w:name="_Toc523941766"/>
                      <w:r>
                        <w:t xml:space="preserve">Figura </w:t>
                      </w:r>
                      <w:r>
                        <w:fldChar w:fldCharType="begin"/>
                      </w:r>
                      <w:r>
                        <w:instrText xml:space="preserve"> SEQ Figura \* ARABIC </w:instrText>
                      </w:r>
                      <w:r>
                        <w:fldChar w:fldCharType="separate"/>
                      </w:r>
                      <w:r>
                        <w:rPr>
                          <w:noProof/>
                        </w:rPr>
                        <w:t>7</w:t>
                      </w:r>
                      <w:r>
                        <w:fldChar w:fldCharType="end"/>
                      </w:r>
                      <w:bookmarkEnd w:id="46"/>
                      <w:r>
                        <w:t xml:space="preserve"> - ARQUITETURA DO SINCRO MOBILE</w:t>
                      </w:r>
                      <w:bookmarkEnd w:id="47"/>
                    </w:p>
                  </w:txbxContent>
                </v:textbox>
                <w10:wrap type="topAndBottom"/>
              </v:shape>
            </w:pict>
          </mc:Fallback>
        </mc:AlternateContent>
      </w:r>
      <w:r w:rsidR="00893D4F" w:rsidRPr="00D20E40">
        <w:rPr>
          <w:noProof/>
          <w:sz w:val="21"/>
        </w:rPr>
        <w:drawing>
          <wp:anchor distT="360045" distB="360045" distL="114300" distR="114300" simplePos="0" relativeHeight="251634176"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5"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Pr="00D20E40">
        <w:t xml:space="preserve">Figura </w:t>
      </w:r>
      <w:r w:rsidRPr="00D20E40">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8" w:name="5.1._Módulo_Principal"/>
      <w:bookmarkStart w:id="49" w:name="_Toc512888600"/>
      <w:bookmarkStart w:id="50" w:name="_Toc519522227"/>
      <w:bookmarkStart w:id="51" w:name="_Toc523844227"/>
      <w:bookmarkEnd w:id="48"/>
      <w:r w:rsidRPr="00D20E40">
        <w:lastRenderedPageBreak/>
        <w:t>Módulo</w:t>
      </w:r>
      <w:r w:rsidRPr="00D20E40">
        <w:rPr>
          <w:spacing w:val="-2"/>
        </w:rPr>
        <w:t xml:space="preserve"> </w:t>
      </w:r>
      <w:r w:rsidRPr="00D20E40">
        <w:t>Principal</w:t>
      </w:r>
      <w:bookmarkEnd w:id="49"/>
      <w:bookmarkEnd w:id="50"/>
      <w:bookmarkEnd w:id="51"/>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52" w:name="5.2._Persistência_de_Dados"/>
      <w:bookmarkStart w:id="53" w:name="_Toc512888601"/>
      <w:bookmarkStart w:id="54" w:name="_Toc519522228"/>
      <w:bookmarkStart w:id="55" w:name="_Toc523844228"/>
      <w:bookmarkEnd w:id="52"/>
      <w:r w:rsidRPr="00D20E40">
        <w:t>Persistência de</w:t>
      </w:r>
      <w:r w:rsidRPr="00D20E40">
        <w:rPr>
          <w:spacing w:val="-3"/>
        </w:rPr>
        <w:t xml:space="preserve"> </w:t>
      </w:r>
      <w:r w:rsidRPr="00D20E40">
        <w:t>Dado</w:t>
      </w:r>
      <w:bookmarkEnd w:id="53"/>
      <w:bookmarkEnd w:id="54"/>
      <w:r w:rsidR="00463595" w:rsidRPr="00D20E40">
        <w:t>s</w:t>
      </w:r>
      <w:bookmarkEnd w:id="55"/>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Pr="00D20E40">
        <w:t>imagem,</w:t>
      </w:r>
      <w:r w:rsidRPr="00D20E40">
        <w:rPr>
          <w:spacing w:val="-10"/>
        </w:rPr>
        <w:t xml:space="preserve"> </w:t>
      </w:r>
      <w:r w:rsidRPr="00D20E40">
        <w:t>o</w:t>
      </w:r>
      <w:r w:rsidRPr="00D20E40">
        <w:rPr>
          <w:spacing w:val="-9"/>
        </w:rPr>
        <w:t xml:space="preserve"> </w:t>
      </w:r>
      <w:r w:rsidRPr="00D20E40">
        <w:t>Módulo</w:t>
      </w:r>
      <w:r w:rsidRPr="00D20E40">
        <w:rPr>
          <w:spacing w:val="-9"/>
        </w:rPr>
        <w:t xml:space="preserve"> </w:t>
      </w:r>
      <w:r w:rsidRPr="00D20E40">
        <w:t>principal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Pr="00D20E40">
        <w:t xml:space="preserve">dados e a alteração dos mesmos. Quanto ao componente de Interação com o sistema SINCRO, este apenas </w:t>
      </w:r>
      <w:r w:rsidR="008307EF" w:rsidRPr="00D20E40">
        <w:t>realiza</w:t>
      </w:r>
      <w:r w:rsidRPr="00D20E40">
        <w:t xml:space="preserve"> alteração dos dados.</w:t>
      </w:r>
    </w:p>
    <w:p w:rsidR="00B26B8C" w:rsidRPr="00D20E40" w:rsidRDefault="00B26B8C" w:rsidP="00614971"/>
    <w:p w:rsidR="00614971" w:rsidRPr="00D20E40" w:rsidRDefault="00614971" w:rsidP="00B04D00">
      <w:pPr>
        <w:pStyle w:val="Ttulo3"/>
        <w:numPr>
          <w:ilvl w:val="2"/>
          <w:numId w:val="9"/>
        </w:numPr>
      </w:pPr>
      <w:bookmarkStart w:id="56" w:name="_Toc512888602"/>
      <w:bookmarkStart w:id="57" w:name="_Toc519522229"/>
      <w:bookmarkStart w:id="58" w:name="_Toc523844229"/>
      <w:r w:rsidRPr="00D20E40">
        <w:t>Interface do</w:t>
      </w:r>
      <w:r w:rsidRPr="00D20E40">
        <w:rPr>
          <w:spacing w:val="-3"/>
        </w:rPr>
        <w:t xml:space="preserve"> </w:t>
      </w:r>
      <w:r w:rsidRPr="00D20E40">
        <w:t>Utilizador</w:t>
      </w:r>
      <w:bookmarkEnd w:id="56"/>
      <w:bookmarkEnd w:id="57"/>
      <w:bookmarkEnd w:id="58"/>
    </w:p>
    <w:p w:rsidR="00463595" w:rsidRPr="00D20E40" w:rsidRDefault="00463595" w:rsidP="00463595"/>
    <w:p w:rsidR="00614971" w:rsidRPr="00D20E40" w:rsidRDefault="00614971" w:rsidP="00614971">
      <w:r w:rsidRPr="00D20E40">
        <w:t xml:space="preserve">Esta componente é constituída por </w:t>
      </w:r>
      <w:r w:rsidR="00FF7428" w:rsidRPr="00D20E40">
        <w:t>uma</w:t>
      </w:r>
      <w:r w:rsidRPr="00D20E40">
        <w:t xml:space="preserve"> 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9" w:name="5.4._Interação_com_SINCRO"/>
      <w:bookmarkStart w:id="60" w:name="_Toc512888603"/>
      <w:bookmarkStart w:id="61" w:name="_Toc519522230"/>
      <w:bookmarkStart w:id="62" w:name="_Toc523844230"/>
      <w:bookmarkEnd w:id="59"/>
      <w:r w:rsidRPr="00D20E40">
        <w:t>Interação com</w:t>
      </w:r>
      <w:r w:rsidRPr="00D20E40">
        <w:rPr>
          <w:spacing w:val="-3"/>
        </w:rPr>
        <w:t xml:space="preserve"> </w:t>
      </w:r>
      <w:r w:rsidRPr="00D20E40">
        <w:t>SINCRO</w:t>
      </w:r>
      <w:bookmarkEnd w:id="60"/>
      <w:bookmarkEnd w:id="61"/>
      <w:bookmarkEnd w:id="62"/>
    </w:p>
    <w:p w:rsidR="00463595" w:rsidRPr="00D20E40" w:rsidRDefault="00463595" w:rsidP="00463595"/>
    <w:p w:rsidR="001E337B" w:rsidRPr="00D20E40" w:rsidRDefault="00614971" w:rsidP="00614971">
      <w:r w:rsidRPr="00D20E40">
        <w:t xml:space="preserve">Tem como função principal interagir com o sistema SINCRO para a realização de funcionalidades presentes no </w:t>
      </w:r>
      <w:r w:rsidR="00046158" w:rsidRPr="00D20E40">
        <w:t>sistema SINCRO Mobile</w:t>
      </w:r>
      <w:r w:rsidRPr="00D20E40">
        <w:t xml:space="preserve"> que exijam funcionalidades presentes na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3" w:name="5.5._Interface_de_Comunicação_com_SINCRO"/>
      <w:bookmarkStart w:id="64" w:name="_Toc512888604"/>
      <w:bookmarkStart w:id="65" w:name="_Toc519522231"/>
      <w:bookmarkStart w:id="66" w:name="_Toc523844231"/>
      <w:bookmarkEnd w:id="63"/>
      <w:r w:rsidRPr="00D20E40">
        <w:t>Interface de Comunicação com</w:t>
      </w:r>
      <w:r w:rsidRPr="00D20E40">
        <w:rPr>
          <w:spacing w:val="-7"/>
        </w:rPr>
        <w:t xml:space="preserve"> </w:t>
      </w:r>
      <w:r w:rsidRPr="00D20E40">
        <w:t>SINCRO</w:t>
      </w:r>
      <w:bookmarkEnd w:id="64"/>
      <w:bookmarkEnd w:id="65"/>
      <w:bookmarkEnd w:id="66"/>
    </w:p>
    <w:p w:rsidR="00463595" w:rsidRPr="00D20E40" w:rsidRDefault="00463595" w:rsidP="00463595"/>
    <w:p w:rsidR="00614971" w:rsidRPr="00D20E40" w:rsidRDefault="00614971" w:rsidP="00614971">
      <w:r w:rsidRPr="00D20E40">
        <w:t>O</w:t>
      </w:r>
      <w:r w:rsidRPr="00D20E40">
        <w:rPr>
          <w:spacing w:val="-12"/>
        </w:rPr>
        <w:t xml:space="preserve"> </w:t>
      </w:r>
      <w:r w:rsidRPr="00D20E40">
        <w:t>sistema</w:t>
      </w:r>
      <w:r w:rsidRPr="00D20E40">
        <w:rPr>
          <w:spacing w:val="-10"/>
        </w:rPr>
        <w:t xml:space="preserve"> </w:t>
      </w:r>
      <w:r w:rsidRPr="00D20E40">
        <w:t>SINCRO contém</w:t>
      </w:r>
      <w:r w:rsidRPr="00D20E40">
        <w:rPr>
          <w:spacing w:val="-10"/>
        </w:rPr>
        <w:t xml:space="preserve"> </w:t>
      </w:r>
      <w:r w:rsidRPr="00D20E40">
        <w:t>informações</w:t>
      </w:r>
      <w:r w:rsidRPr="00D20E40">
        <w:rPr>
          <w:spacing w:val="-10"/>
        </w:rPr>
        <w:t xml:space="preserve"> </w:t>
      </w:r>
      <w:r w:rsidRPr="00D20E40">
        <w:t>das</w:t>
      </w:r>
      <w:r w:rsidRPr="00D20E40">
        <w:rPr>
          <w:spacing w:val="-11"/>
        </w:rPr>
        <w:t xml:space="preserve"> </w:t>
      </w:r>
      <w:r w:rsidRPr="00D20E40">
        <w:t>quais</w:t>
      </w:r>
      <w:r w:rsidRPr="00D20E40">
        <w:rPr>
          <w:spacing w:val="-10"/>
        </w:rPr>
        <w:t xml:space="preserve"> </w:t>
      </w:r>
      <w:r w:rsidRPr="00D20E40">
        <w:t>não</w:t>
      </w:r>
      <w:r w:rsidRPr="00D20E40">
        <w:rPr>
          <w:spacing w:val="-10"/>
        </w:rPr>
        <w:t xml:space="preserve"> </w:t>
      </w:r>
      <w:r w:rsidRPr="00D20E40">
        <w:t>poderemos</w:t>
      </w:r>
      <w:r w:rsidRPr="00D20E40">
        <w:rPr>
          <w:spacing w:val="-10"/>
        </w:rPr>
        <w:t xml:space="preserve"> </w:t>
      </w:r>
      <w:r w:rsidRPr="00D20E40">
        <w:t>ter</w:t>
      </w:r>
      <w:r w:rsidRPr="00D20E40">
        <w:rPr>
          <w:spacing w:val="-11"/>
        </w:rPr>
        <w:t xml:space="preserve"> </w:t>
      </w:r>
      <w:r w:rsidRPr="00D20E40">
        <w:t>acesso. Será</w:t>
      </w:r>
      <w:r w:rsidRPr="00D20E40">
        <w:rPr>
          <w:spacing w:val="-4"/>
        </w:rPr>
        <w:t xml:space="preserve"> </w:t>
      </w:r>
      <w:r w:rsidRPr="00D20E40">
        <w:t>necessário</w:t>
      </w:r>
      <w:r w:rsidRPr="00D20E40">
        <w:rPr>
          <w:spacing w:val="-4"/>
        </w:rPr>
        <w:t xml:space="preserve"> </w:t>
      </w:r>
      <w:r w:rsidRPr="00D20E40">
        <w:t>criar</w:t>
      </w:r>
      <w:r w:rsidRPr="00D20E40">
        <w:rPr>
          <w:spacing w:val="-4"/>
        </w:rPr>
        <w:t xml:space="preserve"> </w:t>
      </w:r>
      <w:r w:rsidRPr="00D20E40">
        <w:t>esta</w:t>
      </w:r>
      <w:r w:rsidRPr="00D20E40">
        <w:rPr>
          <w:spacing w:val="-4"/>
        </w:rPr>
        <w:t xml:space="preserve"> </w:t>
      </w:r>
      <w:r w:rsidRPr="00D20E40">
        <w:t>interface</w:t>
      </w:r>
      <w:r w:rsidRPr="00D20E40">
        <w:rPr>
          <w:spacing w:val="-4"/>
        </w:rPr>
        <w:t xml:space="preserve"> </w:t>
      </w:r>
      <w:r w:rsidRPr="00D20E40">
        <w:t>para</w:t>
      </w:r>
      <w:r w:rsidRPr="00D20E40">
        <w:rPr>
          <w:spacing w:val="-4"/>
        </w:rPr>
        <w:t xml:space="preserve"> </w:t>
      </w:r>
      <w:r w:rsidRPr="00D20E40">
        <w:t>que</w:t>
      </w:r>
      <w:r w:rsidRPr="00D20E40">
        <w:rPr>
          <w:spacing w:val="-4"/>
        </w:rPr>
        <w:t xml:space="preserve"> </w:t>
      </w:r>
      <w:r w:rsidRPr="00D20E40">
        <w:t>seja</w:t>
      </w:r>
      <w:r w:rsidRPr="00D20E40">
        <w:rPr>
          <w:spacing w:val="-4"/>
        </w:rPr>
        <w:t xml:space="preserve"> </w:t>
      </w:r>
      <w:r w:rsidRPr="00D20E40">
        <w:t>possível</w:t>
      </w:r>
      <w:r w:rsidRPr="00D20E40">
        <w:rPr>
          <w:spacing w:val="-4"/>
        </w:rPr>
        <w:t xml:space="preserve"> </w:t>
      </w:r>
      <w:r w:rsidRPr="00D20E40">
        <w:t>simular</w:t>
      </w:r>
      <w:r w:rsidRPr="00D20E40">
        <w:rPr>
          <w:spacing w:val="-4"/>
        </w:rPr>
        <w:t xml:space="preserve"> </w:t>
      </w:r>
      <w:r w:rsidRPr="00D20E40">
        <w:t>a</w:t>
      </w:r>
      <w:r w:rsidRPr="00D20E40">
        <w:rPr>
          <w:spacing w:val="-4"/>
        </w:rPr>
        <w:t xml:space="preserve"> </w:t>
      </w:r>
      <w:r w:rsidRPr="00D20E40">
        <w:t>comunicação com o</w:t>
      </w:r>
      <w:r w:rsidRPr="00D20E40">
        <w:rPr>
          <w:spacing w:val="-2"/>
        </w:rPr>
        <w:t xml:space="preserve"> </w:t>
      </w:r>
      <w:r w:rsidRPr="00D20E40">
        <w:t xml:space="preserve">mesmo. A mesma </w:t>
      </w:r>
      <w:r w:rsidR="00EC3659" w:rsidRPr="00D20E40">
        <w:t xml:space="preserve">é </w:t>
      </w:r>
      <w:r w:rsidRPr="00D20E40">
        <w:t>bastante útil na realização de testes e bom funcionamento do sistema SINCRO Mobile.</w:t>
      </w:r>
    </w:p>
    <w:p w:rsidR="00614971" w:rsidRPr="00D20E40" w:rsidRDefault="00614971" w:rsidP="00614971"/>
    <w:p w:rsidR="001A5B7B" w:rsidRPr="00D20E40" w:rsidRDefault="001A5B7B" w:rsidP="00614971"/>
    <w:p w:rsidR="00F23868" w:rsidRPr="00D20E40" w:rsidRDefault="00F23868" w:rsidP="00614971"/>
    <w:p w:rsidR="00614971" w:rsidRPr="00D20E40" w:rsidRDefault="00614971" w:rsidP="00B04D00">
      <w:pPr>
        <w:pStyle w:val="Ttulo2"/>
        <w:numPr>
          <w:ilvl w:val="1"/>
          <w:numId w:val="9"/>
        </w:numPr>
      </w:pPr>
      <w:bookmarkStart w:id="67" w:name="_Toc523844232"/>
      <w:r w:rsidRPr="00D20E40">
        <w:lastRenderedPageBreak/>
        <w:t>Requisitos</w:t>
      </w:r>
      <w:bookmarkEnd w:id="67"/>
    </w:p>
    <w:p w:rsidR="00614971" w:rsidRPr="00D20E40" w:rsidRDefault="00614971" w:rsidP="00614971"/>
    <w:p w:rsidR="00614971" w:rsidRPr="00D20E40" w:rsidRDefault="00614971" w:rsidP="00B04D00">
      <w:pPr>
        <w:pStyle w:val="Ttulo3"/>
        <w:numPr>
          <w:ilvl w:val="2"/>
          <w:numId w:val="9"/>
        </w:numPr>
      </w:pPr>
      <w:bookmarkStart w:id="68" w:name="_Toc523844233"/>
      <w:r w:rsidRPr="00D20E40">
        <w:t>Requisitos Funcionais</w:t>
      </w:r>
      <w:bookmarkEnd w:id="68"/>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563C47" w:rsidRPr="00D20E40">
        <w:t xml:space="preserve">Figura </w:t>
      </w:r>
      <w:r w:rsidR="00563C47" w:rsidRPr="00D20E40">
        <w:rPr>
          <w:noProof/>
        </w:rPr>
        <w:t>8</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B26B8C" w:rsidRPr="00D20E40" w:rsidRDefault="00E340A9" w:rsidP="00614971">
      <w:r w:rsidRPr="00D20E40">
        <w:rPr>
          <w:noProof/>
        </w:rPr>
        <mc:AlternateContent>
          <mc:Choice Requires="wps">
            <w:drawing>
              <wp:anchor distT="0" distB="0" distL="114300" distR="114300" simplePos="0" relativeHeight="251702784" behindDoc="0" locked="0" layoutInCell="1" allowOverlap="1" wp14:anchorId="394BE467" wp14:editId="2F860BA6">
                <wp:simplePos x="0" y="0"/>
                <wp:positionH relativeFrom="margin">
                  <wp:align>center</wp:align>
                </wp:positionH>
                <wp:positionV relativeFrom="paragraph">
                  <wp:posOffset>5550535</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C1266" w:rsidRDefault="00064AC0" w:rsidP="00E340A9">
                            <w:pPr>
                              <w:pStyle w:val="Legenda"/>
                              <w:jc w:val="center"/>
                              <w:rPr>
                                <w:noProof/>
                                <w:szCs w:val="20"/>
                              </w:rPr>
                            </w:pPr>
                            <w:bookmarkStart w:id="69" w:name="_Toc523941767"/>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3" type="#_x0000_t202" style="position:absolute;left:0;text-align:left;margin-left:0;margin-top:437.05pt;width:453.5pt;height:.05pt;z-index:251702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" stroked="f">
                <v:textbox style="mso-fit-shape-to-text:t" inset="0,0,0,0">
                  <w:txbxContent>
                    <w:p w:rsidR="00064AC0" w:rsidRPr="00BC1266" w:rsidRDefault="00064AC0" w:rsidP="00E340A9">
                      <w:pPr>
                        <w:pStyle w:val="Legenda"/>
                        <w:jc w:val="center"/>
                        <w:rPr>
                          <w:noProof/>
                          <w:szCs w:val="20"/>
                        </w:rPr>
                      </w:pPr>
                      <w:bookmarkStart w:id="70" w:name="_Toc523941767"/>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70"/>
                    </w:p>
                  </w:txbxContent>
                </v:textbox>
                <w10:wrap type="topAndBottom" anchorx="margin"/>
              </v:shape>
            </w:pict>
          </mc:Fallback>
        </mc:AlternateContent>
      </w:r>
      <w:r w:rsidR="003E0186" w:rsidRPr="00D20E40">
        <w:rPr>
          <w:noProof/>
        </w:rPr>
        <w:drawing>
          <wp:anchor distT="360045" distB="360045" distL="114300" distR="114300" simplePos="0" relativeHeight="251635200" behindDoc="0" locked="0" layoutInCell="1" allowOverlap="1" wp14:anchorId="6AD1170E" wp14:editId="726E5737">
            <wp:simplePos x="0" y="0"/>
            <wp:positionH relativeFrom="margin">
              <wp:align>center</wp:align>
            </wp:positionH>
            <wp:positionV relativeFrom="margin">
              <wp:posOffset>2734601</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614971" w:rsidRPr="00D20E40">
        <w:t xml:space="preserve">Para efetuar os mesmos </w:t>
      </w:r>
      <w:r w:rsidR="00376042" w:rsidRPr="00D20E40">
        <w:t>é necessária</w:t>
      </w:r>
      <w:r w:rsidR="00614971" w:rsidRPr="00D20E40">
        <w:t xml:space="preserve"> a comunicação com a entidade SINCRO</w:t>
      </w:r>
      <w:r w:rsidR="00614971" w:rsidRPr="00D20E40">
        <w:fldChar w:fldCharType="begin"/>
      </w:r>
      <w:r w:rsidR="00614971" w:rsidRPr="00D20E40">
        <w:instrText xml:space="preserve"> NOTEREF _Ref514848063 \f \h  \* MERGEFORMAT </w:instrText>
      </w:r>
      <w:r w:rsidR="00614971" w:rsidRPr="00D20E40">
        <w:fldChar w:fldCharType="separate"/>
      </w:r>
      <w:r w:rsidR="00614971" w:rsidRPr="00D20E40">
        <w:rPr>
          <w:rStyle w:val="Refdenotaderodap"/>
        </w:rPr>
        <w:t>3</w:t>
      </w:r>
      <w:r w:rsidR="00614971" w:rsidRPr="00D20E40">
        <w:fldChar w:fldCharType="end"/>
      </w:r>
      <w:r w:rsidR="00614971" w:rsidRPr="00D20E40">
        <w:t>. Quanto ao cidadão, este terá acesso a todas as funcionalidades.</w:t>
      </w:r>
      <w:bookmarkStart w:id="71" w:name="_Toc512888588"/>
    </w:p>
    <w:p w:rsidR="00B26B8C" w:rsidRPr="00D20E40" w:rsidRDefault="00B26B8C" w:rsidP="00614971"/>
    <w:p w:rsidR="00B26B8C" w:rsidRPr="00D20E40" w:rsidRDefault="00B26B8C" w:rsidP="00614971"/>
    <w:p w:rsidR="00B26B8C" w:rsidRPr="00D20E40" w:rsidRDefault="00B26B8C" w:rsidP="00614971"/>
    <w:p w:rsidR="006D28BC" w:rsidRPr="00D20E40" w:rsidRDefault="006D28BC" w:rsidP="00614971"/>
    <w:p w:rsidR="00132C3A" w:rsidRPr="00D20E40" w:rsidRDefault="00614971" w:rsidP="00B04D00">
      <w:pPr>
        <w:pStyle w:val="Ttulo4"/>
        <w:numPr>
          <w:ilvl w:val="3"/>
          <w:numId w:val="9"/>
        </w:numPr>
      </w:pPr>
      <w:bookmarkStart w:id="72" w:name="_Toc519522214"/>
      <w:r w:rsidRPr="00D20E40">
        <w:lastRenderedPageBreak/>
        <w:t>RF01 - Notificação de</w:t>
      </w:r>
      <w:r w:rsidRPr="00D20E40">
        <w:rPr>
          <w:spacing w:val="-7"/>
        </w:rPr>
        <w:t xml:space="preserve"> </w:t>
      </w:r>
      <w:r w:rsidRPr="00D20E40">
        <w:t>Contraordenações</w:t>
      </w:r>
      <w:bookmarkEnd w:id="71"/>
      <w:bookmarkEnd w:id="72"/>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704832"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A948B1" w:rsidRDefault="00064AC0" w:rsidP="00E340A9">
                            <w:pPr>
                              <w:pStyle w:val="Legenda"/>
                              <w:jc w:val="center"/>
                              <w:rPr>
                                <w:noProof/>
                                <w:szCs w:val="20"/>
                              </w:rPr>
                            </w:pPr>
                            <w:bookmarkStart w:id="73" w:name="_Ref523933065"/>
                            <w:bookmarkStart w:id="74" w:name="_Toc523941768"/>
                            <w:r>
                              <w:t xml:space="preserve">Figura </w:t>
                            </w:r>
                            <w:r>
                              <w:fldChar w:fldCharType="begin"/>
                            </w:r>
                            <w:r>
                              <w:instrText xml:space="preserve"> SEQ Figura \* ARABIC </w:instrText>
                            </w:r>
                            <w:r>
                              <w:fldChar w:fldCharType="separate"/>
                            </w:r>
                            <w:r>
                              <w:rPr>
                                <w:noProof/>
                              </w:rPr>
                              <w:t>9</w:t>
                            </w:r>
                            <w:r>
                              <w:fldChar w:fldCharType="end"/>
                            </w:r>
                            <w:bookmarkEnd w:id="73"/>
                            <w:r>
                              <w:t xml:space="preserve"> - DIAGRAMA DE SEQUÊNCIA RF01</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4" type="#_x0000_t202" style="position:absolute;left:0;text-align:left;margin-left:.05pt;margin-top:256.55pt;width:453.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AZSn0kNAIAAGwEAAAOAAAAAAAAAAAA&#13;&#10;AAAAAC4CAABkcnMvZTJvRG9jLnhtbFBLAQItABQABgAIAAAAIQAFhzgl4QAAAA0BAAAPAAAAAAAA&#13;&#10;AAAAAAAAAI4EAABkcnMvZG93bnJldi54bWxQSwUGAAAAAAQABADzAAAAnAUAAAAA&#13;&#10;" stroked="f">
                <v:textbox style="mso-fit-shape-to-text:t" inset="0,0,0,0">
                  <w:txbxContent>
                    <w:p w:rsidR="00064AC0" w:rsidRPr="00A948B1" w:rsidRDefault="00064AC0" w:rsidP="00E340A9">
                      <w:pPr>
                        <w:pStyle w:val="Legenda"/>
                        <w:jc w:val="center"/>
                        <w:rPr>
                          <w:noProof/>
                          <w:szCs w:val="20"/>
                        </w:rPr>
                      </w:pPr>
                      <w:bookmarkStart w:id="75" w:name="_Ref523933065"/>
                      <w:bookmarkStart w:id="76" w:name="_Toc523941768"/>
                      <w:r>
                        <w:t xml:space="preserve">Figura </w:t>
                      </w:r>
                      <w:r>
                        <w:fldChar w:fldCharType="begin"/>
                      </w:r>
                      <w:r>
                        <w:instrText xml:space="preserve"> SEQ Figura \* ARABIC </w:instrText>
                      </w:r>
                      <w:r>
                        <w:fldChar w:fldCharType="separate"/>
                      </w:r>
                      <w:r>
                        <w:rPr>
                          <w:noProof/>
                        </w:rPr>
                        <w:t>9</w:t>
                      </w:r>
                      <w:r>
                        <w:fldChar w:fldCharType="end"/>
                      </w:r>
                      <w:bookmarkEnd w:id="75"/>
                      <w:r>
                        <w:t xml:space="preserve"> - DIAGRAMA DE SEQUÊNCIA RF01</w:t>
                      </w:r>
                      <w:bookmarkEnd w:id="76"/>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B824B5" w:rsidRPr="00D20E40">
        <w:t xml:space="preserve">Figura </w:t>
      </w:r>
      <w:r w:rsidR="00B824B5" w:rsidRPr="00D20E40">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7" w:name="_Toc512888589"/>
      <w:bookmarkStart w:id="78" w:name="_Toc519522215"/>
      <w:r w:rsidRPr="00D20E40">
        <w:t>RF02 - Delegar</w:t>
      </w:r>
      <w:r w:rsidRPr="00D20E40">
        <w:rPr>
          <w:spacing w:val="-4"/>
        </w:rPr>
        <w:t xml:space="preserve"> </w:t>
      </w:r>
      <w:r w:rsidRPr="00D20E40">
        <w:t>Matrícula</w:t>
      </w:r>
      <w:bookmarkEnd w:id="77"/>
      <w:bookmarkEnd w:id="78"/>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706880"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341BF5" w:rsidRDefault="00064AC0" w:rsidP="00DA3DD3">
                            <w:pPr>
                              <w:pStyle w:val="Legenda"/>
                              <w:jc w:val="center"/>
                              <w:rPr>
                                <w:noProof/>
                                <w:szCs w:val="20"/>
                              </w:rPr>
                            </w:pPr>
                            <w:bookmarkStart w:id="79" w:name="_Ref523933049"/>
                            <w:bookmarkStart w:id="80" w:name="_Toc523941769"/>
                            <w:r>
                              <w:t xml:space="preserve">Figura </w:t>
                            </w:r>
                            <w:r>
                              <w:fldChar w:fldCharType="begin"/>
                            </w:r>
                            <w:r>
                              <w:instrText xml:space="preserve"> SEQ Figura \* ARABIC </w:instrText>
                            </w:r>
                            <w:r>
                              <w:fldChar w:fldCharType="separate"/>
                            </w:r>
                            <w:r>
                              <w:rPr>
                                <w:noProof/>
                              </w:rPr>
                              <w:t>10</w:t>
                            </w:r>
                            <w:r>
                              <w:fldChar w:fldCharType="end"/>
                            </w:r>
                            <w:bookmarkEnd w:id="79"/>
                            <w:r>
                              <w:t xml:space="preserve"> - DIAGRAMA DE SEQUÊNCIA RF02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5" type="#_x0000_t202" style="position:absolute;left:0;text-align:left;margin-left:28.3pt;margin-top:354.25pt;width:396.8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kygefDUCAABsBAAADgAAAAAA&#13;&#10;AAAAAAAAAAAuAgAAZHJzL2Uyb0RvYy54bWxQSwECLQAUAAYACAAAACEAha1pSuQAAAAPAQAADwAA&#13;&#10;AAAAAAAAAAAAAACPBAAAZHJzL2Rvd25yZXYueG1sUEsFBgAAAAAEAAQA8wAAAKAFAAAAAA==&#13;&#10;" stroked="f">
                <v:textbox style="mso-fit-shape-to-text:t" inset="0,0,0,0">
                  <w:txbxContent>
                    <w:p w:rsidR="00064AC0" w:rsidRPr="00341BF5" w:rsidRDefault="00064AC0" w:rsidP="00DA3DD3">
                      <w:pPr>
                        <w:pStyle w:val="Legenda"/>
                        <w:jc w:val="center"/>
                        <w:rPr>
                          <w:noProof/>
                          <w:szCs w:val="20"/>
                        </w:rPr>
                      </w:pPr>
                      <w:bookmarkStart w:id="81" w:name="_Ref523933049"/>
                      <w:bookmarkStart w:id="82" w:name="_Toc523941769"/>
                      <w:r>
                        <w:t xml:space="preserve">Figura </w:t>
                      </w:r>
                      <w:r>
                        <w:fldChar w:fldCharType="begin"/>
                      </w:r>
                      <w:r>
                        <w:instrText xml:space="preserve"> SEQ Figura \* ARABIC </w:instrText>
                      </w:r>
                      <w:r>
                        <w:fldChar w:fldCharType="separate"/>
                      </w:r>
                      <w:r>
                        <w:rPr>
                          <w:noProof/>
                        </w:rPr>
                        <w:t>10</w:t>
                      </w:r>
                      <w:r>
                        <w:fldChar w:fldCharType="end"/>
                      </w:r>
                      <w:bookmarkEnd w:id="81"/>
                      <w:r>
                        <w:t xml:space="preserve"> - DIAGRAMA DE SEQUÊNCIA RF02</w:t>
                      </w:r>
                      <w:bookmarkEnd w:id="82"/>
                    </w:p>
                  </w:txbxContent>
                </v:textbox>
                <w10:wrap type="topAndBottom"/>
              </v:shape>
            </w:pict>
          </mc:Fallback>
        </mc:AlternateContent>
      </w:r>
      <w:r w:rsidRPr="00D20E40">
        <w:rPr>
          <w:noProof/>
        </w:rPr>
        <w:drawing>
          <wp:anchor distT="360045" distB="360045" distL="114300" distR="114300" simplePos="0" relativeHeight="251637248"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584DE3" w:rsidRPr="00D20E40">
        <w:t xml:space="preserve">Figura </w:t>
      </w:r>
      <w:r w:rsidR="00584DE3" w:rsidRPr="00D20E40">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3" w:name="_Toc512888590"/>
      <w:bookmarkStart w:id="84" w:name="_Toc519522216"/>
      <w:r w:rsidRPr="00D20E40">
        <w:lastRenderedPageBreak/>
        <w:t>RF03 - Subscrever</w:t>
      </w:r>
      <w:r w:rsidRPr="00D20E40">
        <w:rPr>
          <w:spacing w:val="-4"/>
        </w:rPr>
        <w:t xml:space="preserve"> </w:t>
      </w:r>
      <w:r w:rsidRPr="00D20E40">
        <w:rPr>
          <w:spacing w:val="-3"/>
        </w:rPr>
        <w:t>Veículo</w:t>
      </w:r>
      <w:bookmarkEnd w:id="83"/>
      <w:bookmarkEnd w:id="84"/>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708928"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CC377F" w:rsidRDefault="00064AC0" w:rsidP="002B5928">
                            <w:pPr>
                              <w:pStyle w:val="Legenda"/>
                              <w:jc w:val="center"/>
                              <w:rPr>
                                <w:noProof/>
                                <w:szCs w:val="20"/>
                              </w:rPr>
                            </w:pPr>
                            <w:bookmarkStart w:id="85" w:name="_Toc523941770"/>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6" type="#_x0000_t202" style="position:absolute;left:0;text-align:left;margin-left:.05pt;margin-top:296.3pt;width:453.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HoGkPM1AgAAbQQAAA4AAAAAAAAA&#13;&#10;AAAAAAAALgIAAGRycy9lMm9Eb2MueG1sUEsBAi0AFAAGAAgAAAAhADn7RvviAAAADQEAAA8AAAAA&#13;&#10;AAAAAAAAAAAAjwQAAGRycy9kb3ducmV2LnhtbFBLBQYAAAAABAAEAPMAAACeBQAAAAA=&#13;&#10;" stroked="f">
                <v:textbox style="mso-fit-shape-to-text:t" inset="0,0,0,0">
                  <w:txbxContent>
                    <w:p w:rsidR="00064AC0" w:rsidRPr="00CC377F" w:rsidRDefault="00064AC0" w:rsidP="002B5928">
                      <w:pPr>
                        <w:pStyle w:val="Legenda"/>
                        <w:jc w:val="center"/>
                        <w:rPr>
                          <w:noProof/>
                          <w:szCs w:val="20"/>
                        </w:rPr>
                      </w:pPr>
                      <w:bookmarkStart w:id="86" w:name="_Toc523941770"/>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6"/>
                    </w:p>
                  </w:txbxContent>
                </v:textbox>
                <w10:wrap type="topAndBottom"/>
              </v:shape>
            </w:pict>
          </mc:Fallback>
        </mc:AlternateContent>
      </w:r>
      <w:r w:rsidRPr="00D20E40">
        <w:rPr>
          <w:noProof/>
        </w:rPr>
        <w:drawing>
          <wp:anchor distT="360045" distB="360045" distL="114300" distR="114300" simplePos="0" relativeHeight="251638272"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sequencia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7" w:name="_Toc512888591"/>
      <w:bookmarkStart w:id="88" w:name="_Toc519522217"/>
      <w:r w:rsidRPr="00D20E40">
        <w:lastRenderedPageBreak/>
        <w:t>RF04 - Histórico de</w:t>
      </w:r>
      <w:r w:rsidRPr="00D20E40">
        <w:rPr>
          <w:spacing w:val="-6"/>
        </w:rPr>
        <w:t xml:space="preserve"> </w:t>
      </w:r>
      <w:r w:rsidRPr="00D20E40">
        <w:t>Contraordenações</w:t>
      </w:r>
      <w:bookmarkEnd w:id="87"/>
      <w:bookmarkEnd w:id="88"/>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710976"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5D648C" w:rsidRDefault="00064AC0" w:rsidP="001A3895">
                            <w:pPr>
                              <w:pStyle w:val="Legenda"/>
                              <w:jc w:val="center"/>
                              <w:rPr>
                                <w:noProof/>
                                <w:szCs w:val="20"/>
                              </w:rPr>
                            </w:pPr>
                            <w:bookmarkStart w:id="89" w:name="_Ref523933036"/>
                            <w:bookmarkStart w:id="90" w:name="_Toc523941771"/>
                            <w:r>
                              <w:t xml:space="preserve">Figura </w:t>
                            </w:r>
                            <w:r>
                              <w:fldChar w:fldCharType="begin"/>
                            </w:r>
                            <w:r>
                              <w:instrText xml:space="preserve"> SEQ Figura \* ARABIC </w:instrText>
                            </w:r>
                            <w:r>
                              <w:fldChar w:fldCharType="separate"/>
                            </w:r>
                            <w:r>
                              <w:rPr>
                                <w:noProof/>
                              </w:rPr>
                              <w:t>12</w:t>
                            </w:r>
                            <w:r>
                              <w:fldChar w:fldCharType="end"/>
                            </w:r>
                            <w:bookmarkEnd w:id="89"/>
                            <w:r>
                              <w:t xml:space="preserve"> - DIAGRAMA DE SEQUÊNCIA RF04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7" type="#_x0000_t202" style="position:absolute;left:0;text-align:left;margin-left:.05pt;margin-top:384.3pt;width:453.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CT+h23NAIAAG0EAAAOAAAAAAAAAAAA&#13;&#10;AAAAAC4CAABkcnMvZTJvRG9jLnhtbFBLAQItABQABgAIAAAAIQDgW/oX4QAAAA0BAAAPAAAAAAAA&#13;&#10;AAAAAAAAAI4EAABkcnMvZG93bnJldi54bWxQSwUGAAAAAAQABADzAAAAnAUAAAAA&#13;&#10;" stroked="f">
                <v:textbox style="mso-fit-shape-to-text:t" inset="0,0,0,0">
                  <w:txbxContent>
                    <w:p w:rsidR="00064AC0" w:rsidRPr="005D648C" w:rsidRDefault="00064AC0" w:rsidP="001A3895">
                      <w:pPr>
                        <w:pStyle w:val="Legenda"/>
                        <w:jc w:val="center"/>
                        <w:rPr>
                          <w:noProof/>
                          <w:szCs w:val="20"/>
                        </w:rPr>
                      </w:pPr>
                      <w:bookmarkStart w:id="91" w:name="_Ref523933036"/>
                      <w:bookmarkStart w:id="92" w:name="_Toc523941771"/>
                      <w:r>
                        <w:t xml:space="preserve">Figura </w:t>
                      </w:r>
                      <w:r>
                        <w:fldChar w:fldCharType="begin"/>
                      </w:r>
                      <w:r>
                        <w:instrText xml:space="preserve"> SEQ Figura \* ARABIC </w:instrText>
                      </w:r>
                      <w:r>
                        <w:fldChar w:fldCharType="separate"/>
                      </w:r>
                      <w:r>
                        <w:rPr>
                          <w:noProof/>
                        </w:rPr>
                        <w:t>12</w:t>
                      </w:r>
                      <w:r>
                        <w:fldChar w:fldCharType="end"/>
                      </w:r>
                      <w:bookmarkEnd w:id="91"/>
                      <w:r>
                        <w:t xml:space="preserve"> - DIAGRAMA DE SEQUÊNCIA RF04</w:t>
                      </w:r>
                      <w:bookmarkEnd w:id="92"/>
                    </w:p>
                  </w:txbxContent>
                </v:textbox>
                <w10:wrap type="topAndBottom"/>
              </v:shape>
            </w:pict>
          </mc:Fallback>
        </mc:AlternateContent>
      </w:r>
      <w:r w:rsidRPr="00D20E40">
        <w:rPr>
          <w:b/>
          <w:noProof/>
          <w:sz w:val="16"/>
        </w:rPr>
        <w:drawing>
          <wp:anchor distT="360045" distB="360045" distL="114300" distR="114300" simplePos="0" relativeHeight="251639296"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BE0C61" w:rsidRPr="00D20E40">
        <w:t xml:space="preserve">Figura </w:t>
      </w:r>
      <w:r w:rsidR="00BE0C61" w:rsidRPr="00D20E40">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614971" w:rsidP="002D4ACA">
      <w:pPr>
        <w:pStyle w:val="PargrafodaLista"/>
        <w:numPr>
          <w:ilvl w:val="0"/>
          <w:numId w:val="6"/>
        </w:numPr>
        <w:tabs>
          <w:tab w:val="left" w:pos="696"/>
        </w:tabs>
        <w:spacing w:after="200"/>
        <w:rPr>
          <w:rFonts w:cstheme="minorHAnsi"/>
          <w:szCs w:val="24"/>
        </w:rPr>
      </w:pPr>
      <w:r w:rsidRPr="00D20E40">
        <w:rPr>
          <w:rFonts w:cstheme="minorHAnsi"/>
          <w:szCs w:val="24"/>
        </w:rPr>
        <w:t>Pedido de histórico do</w:t>
      </w:r>
      <w:r w:rsidRPr="00D20E40">
        <w:rPr>
          <w:rFonts w:cstheme="minorHAnsi"/>
          <w:spacing w:val="-5"/>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Cidadão recebe 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3" w:name="_Toc512888592"/>
      <w:bookmarkStart w:id="94" w:name="_Toc519522218"/>
      <w:r w:rsidRPr="00D20E40">
        <w:lastRenderedPageBreak/>
        <w:t>RF05 - Registar</w:t>
      </w:r>
      <w:r w:rsidRPr="00D20E40">
        <w:rPr>
          <w:spacing w:val="-4"/>
        </w:rPr>
        <w:t xml:space="preserve"> </w:t>
      </w:r>
      <w:r w:rsidRPr="00D20E40">
        <w:t>Cidadão</w:t>
      </w:r>
      <w:bookmarkEnd w:id="93"/>
      <w:bookmarkEnd w:id="94"/>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713024"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C4CE0" w:rsidRDefault="00064AC0" w:rsidP="00274B1F">
                            <w:pPr>
                              <w:pStyle w:val="Legenda"/>
                              <w:jc w:val="center"/>
                              <w:rPr>
                                <w:noProof/>
                                <w:szCs w:val="20"/>
                              </w:rPr>
                            </w:pPr>
                            <w:bookmarkStart w:id="95" w:name="_Ref523933139"/>
                            <w:bookmarkStart w:id="96" w:name="_Toc523941772"/>
                            <w:r>
                              <w:t xml:space="preserve">Figura </w:t>
                            </w:r>
                            <w:r>
                              <w:fldChar w:fldCharType="begin"/>
                            </w:r>
                            <w:r>
                              <w:instrText xml:space="preserve"> SEQ Figura \* ARABIC </w:instrText>
                            </w:r>
                            <w:r>
                              <w:fldChar w:fldCharType="separate"/>
                            </w:r>
                            <w:r>
                              <w:rPr>
                                <w:noProof/>
                              </w:rPr>
                              <w:t>13</w:t>
                            </w:r>
                            <w:r>
                              <w:fldChar w:fldCharType="end"/>
                            </w:r>
                            <w:bookmarkEnd w:id="95"/>
                            <w:r>
                              <w:t xml:space="preserve"> - DIAGRAMA DE SEQUÊNCIA RF05</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8" type="#_x0000_t202" style="position:absolute;left:0;text-align:left;margin-left:.05pt;margin-top:368.35pt;width:453.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U29NQIAAG0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" stroked="f">
                <v:textbox style="mso-fit-shape-to-text:t" inset="0,0,0,0">
                  <w:txbxContent>
                    <w:p w:rsidR="00064AC0" w:rsidRPr="00BC4CE0" w:rsidRDefault="00064AC0" w:rsidP="00274B1F">
                      <w:pPr>
                        <w:pStyle w:val="Legenda"/>
                        <w:jc w:val="center"/>
                        <w:rPr>
                          <w:noProof/>
                          <w:szCs w:val="20"/>
                        </w:rPr>
                      </w:pPr>
                      <w:bookmarkStart w:id="97" w:name="_Ref523933139"/>
                      <w:bookmarkStart w:id="98" w:name="_Toc523941772"/>
                      <w:r>
                        <w:t xml:space="preserve">Figura </w:t>
                      </w:r>
                      <w:r>
                        <w:fldChar w:fldCharType="begin"/>
                      </w:r>
                      <w:r>
                        <w:instrText xml:space="preserve"> SEQ Figura \* ARABIC </w:instrText>
                      </w:r>
                      <w:r>
                        <w:fldChar w:fldCharType="separate"/>
                      </w:r>
                      <w:r>
                        <w:rPr>
                          <w:noProof/>
                        </w:rPr>
                        <w:t>13</w:t>
                      </w:r>
                      <w:r>
                        <w:fldChar w:fldCharType="end"/>
                      </w:r>
                      <w:bookmarkEnd w:id="97"/>
                      <w:r>
                        <w:t xml:space="preserve"> - DIAGRAMA DE SEQUÊNCIA RF05</w:t>
                      </w:r>
                      <w:bookmarkEnd w:id="98"/>
                    </w:p>
                  </w:txbxContent>
                </v:textbox>
                <w10:wrap type="topAndBottom"/>
              </v:shape>
            </w:pict>
          </mc:Fallback>
        </mc:AlternateContent>
      </w:r>
      <w:r w:rsidRPr="00D20E40">
        <w:rPr>
          <w:b/>
          <w:noProof/>
          <w:sz w:val="16"/>
        </w:rPr>
        <w:drawing>
          <wp:anchor distT="360045" distB="360045" distL="114300" distR="114300" simplePos="0" relativeHeight="251640320"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Pr="00D20E40">
        <w:t xml:space="preserve">Figura </w:t>
      </w:r>
      <w:r w:rsidRPr="00D20E40">
        <w:rPr>
          <w:noProof/>
        </w:rPr>
        <w:t>1</w:t>
      </w:r>
      <w:r w:rsidRPr="00D20E40">
        <w:rPr>
          <w:noProof/>
        </w:rPr>
        <w:t>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Verificação da validade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 for verificada com sucesso pelo sistema SINCRO é adicionado um novo utilizador. Em caso de insucesso não ocorre alteração nenhuma.</w:t>
      </w:r>
    </w:p>
    <w:p w:rsidR="00614971" w:rsidRPr="00D20E40" w:rsidRDefault="00614971" w:rsidP="00614971">
      <w:pPr>
        <w:pStyle w:val="PargrafodaLista"/>
        <w:numPr>
          <w:ilvl w:val="0"/>
          <w:numId w:val="7"/>
        </w:numPr>
        <w:tabs>
          <w:tab w:val="left" w:pos="1093"/>
        </w:tabs>
        <w:spacing w:before="83" w:after="200"/>
        <w:ind w:right="774"/>
        <w:rPr>
          <w:szCs w:val="24"/>
        </w:rPr>
      </w:pPr>
      <w:r w:rsidRPr="00D20E40">
        <w:rPr>
          <w:szCs w:val="24"/>
        </w:rPr>
        <w:t>Cidadão</w:t>
      </w:r>
      <w:r w:rsidRPr="00D20E40">
        <w:rPr>
          <w:spacing w:val="-18"/>
          <w:szCs w:val="24"/>
        </w:rPr>
        <w:t xml:space="preserve"> </w:t>
      </w:r>
      <w:r w:rsidRPr="00D20E40">
        <w:rPr>
          <w:szCs w:val="24"/>
        </w:rPr>
        <w:t>recebe</w:t>
      </w:r>
      <w:r w:rsidRPr="00D20E40">
        <w:rPr>
          <w:spacing w:val="-18"/>
          <w:szCs w:val="24"/>
        </w:rPr>
        <w:t xml:space="preserve"> </w:t>
      </w:r>
      <w:r w:rsidRPr="00D20E40">
        <w:rPr>
          <w:szCs w:val="24"/>
        </w:rPr>
        <w:t>confirmação</w:t>
      </w:r>
      <w:r w:rsidRPr="00D20E40">
        <w:rPr>
          <w:spacing w:val="-17"/>
          <w:szCs w:val="24"/>
        </w:rPr>
        <w:t xml:space="preserve"> </w:t>
      </w:r>
      <w:r w:rsidRPr="00D20E40">
        <w:rPr>
          <w:szCs w:val="24"/>
        </w:rPr>
        <w:t>do</w:t>
      </w:r>
      <w:r w:rsidRPr="00D20E40">
        <w:rPr>
          <w:spacing w:val="-18"/>
          <w:szCs w:val="24"/>
        </w:rPr>
        <w:t xml:space="preserve"> </w:t>
      </w:r>
      <w:r w:rsidRPr="00D20E40">
        <w:rPr>
          <w:szCs w:val="24"/>
        </w:rPr>
        <w:t>seu</w:t>
      </w:r>
      <w:r w:rsidRPr="00D20E40">
        <w:rPr>
          <w:spacing w:val="-17"/>
          <w:szCs w:val="24"/>
        </w:rPr>
        <w:t xml:space="preserve"> </w:t>
      </w:r>
      <w:r w:rsidRPr="00D20E40">
        <w:rPr>
          <w:szCs w:val="24"/>
        </w:rPr>
        <w:t>registo.</w:t>
      </w:r>
      <w:r w:rsidRPr="00D20E40">
        <w:rPr>
          <w:spacing w:val="-18"/>
          <w:szCs w:val="24"/>
        </w:rPr>
        <w:t xml:space="preserve"> </w:t>
      </w:r>
      <w:r w:rsidRPr="00D20E40">
        <w:rPr>
          <w:szCs w:val="24"/>
        </w:rPr>
        <w:t>Caso</w:t>
      </w:r>
      <w:r w:rsidRPr="00D20E40">
        <w:rPr>
          <w:spacing w:val="-17"/>
          <w:szCs w:val="24"/>
        </w:rPr>
        <w:t xml:space="preserve"> </w:t>
      </w:r>
      <w:r w:rsidRPr="00D20E40">
        <w:rPr>
          <w:szCs w:val="24"/>
        </w:rPr>
        <w:t>o</w:t>
      </w:r>
      <w:r w:rsidRPr="00D20E40">
        <w:rPr>
          <w:spacing w:val="-18"/>
          <w:szCs w:val="24"/>
        </w:rPr>
        <w:t xml:space="preserve"> </w:t>
      </w:r>
      <w:r w:rsidRPr="00D20E40">
        <w:rPr>
          <w:szCs w:val="24"/>
        </w:rPr>
        <w:t>passo</w:t>
      </w:r>
      <w:r w:rsidRPr="00D20E40">
        <w:rPr>
          <w:spacing w:val="-17"/>
          <w:szCs w:val="24"/>
        </w:rPr>
        <w:t xml:space="preserve"> </w:t>
      </w:r>
      <w:r w:rsidRPr="00D20E40">
        <w:rPr>
          <w:szCs w:val="24"/>
        </w:rPr>
        <w:t>(3)</w:t>
      </w:r>
      <w:r w:rsidRPr="00D20E40">
        <w:rPr>
          <w:spacing w:val="-18"/>
          <w:szCs w:val="24"/>
        </w:rPr>
        <w:t xml:space="preserve"> </w:t>
      </w:r>
      <w:r w:rsidRPr="00D20E40">
        <w:rPr>
          <w:szCs w:val="24"/>
        </w:rPr>
        <w:t>tenha</w:t>
      </w:r>
      <w:r w:rsidRPr="00D20E40">
        <w:rPr>
          <w:spacing w:val="-17"/>
          <w:szCs w:val="24"/>
        </w:rPr>
        <w:t xml:space="preserve"> </w:t>
      </w:r>
      <w:r w:rsidRPr="00D20E40">
        <w:rPr>
          <w:szCs w:val="24"/>
        </w:rPr>
        <w:t>resultado em insucesso, o seu registo é</w:t>
      </w:r>
      <w:r w:rsidRPr="00D20E40">
        <w:rPr>
          <w:spacing w:val="-7"/>
          <w:szCs w:val="24"/>
        </w:rPr>
        <w:t xml:space="preserve"> </w:t>
      </w:r>
      <w:r w:rsidRPr="00D20E40">
        <w:rPr>
          <w:szCs w:val="24"/>
        </w:rPr>
        <w:t>rejeitado.</w:t>
      </w:r>
    </w:p>
    <w:p w:rsidR="00994576" w:rsidRPr="00D20E40" w:rsidRDefault="00614971" w:rsidP="00B04D00">
      <w:pPr>
        <w:pStyle w:val="Ttulo4"/>
        <w:numPr>
          <w:ilvl w:val="3"/>
          <w:numId w:val="9"/>
        </w:numPr>
      </w:pPr>
      <w:bookmarkStart w:id="99" w:name="_Toc512888593"/>
      <w:bookmarkStart w:id="100" w:name="_Toc519522219"/>
      <w:r w:rsidRPr="00D20E40">
        <w:lastRenderedPageBreak/>
        <w:t>RF06 - Pagamento de</w:t>
      </w:r>
      <w:r w:rsidRPr="00D20E40">
        <w:rPr>
          <w:spacing w:val="-7"/>
        </w:rPr>
        <w:t xml:space="preserve"> </w:t>
      </w:r>
      <w:r w:rsidRPr="00D20E40">
        <w:t>Contraordenações</w:t>
      </w:r>
      <w:bookmarkEnd w:id="99"/>
      <w:bookmarkEnd w:id="100"/>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requisito funcional não foi realizado, porém, encontra-se no capítulo 3, Implementação do Sistema SINCRO Mobile, o subcapítulo Pagamento de Contraordenações, relativo as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7150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50185" w:rsidRDefault="00064AC0" w:rsidP="00857700">
                            <w:pPr>
                              <w:pStyle w:val="Legenda"/>
                              <w:jc w:val="center"/>
                              <w:rPr>
                                <w:noProof/>
                                <w:szCs w:val="20"/>
                              </w:rPr>
                            </w:pPr>
                            <w:bookmarkStart w:id="101" w:name="_Ref523933279"/>
                            <w:bookmarkStart w:id="102" w:name="_Toc523941773"/>
                            <w:r>
                              <w:t xml:space="preserve">Figura </w:t>
                            </w:r>
                            <w:r>
                              <w:fldChar w:fldCharType="begin"/>
                            </w:r>
                            <w:r>
                              <w:instrText xml:space="preserve"> SEQ Figura \* ARABIC </w:instrText>
                            </w:r>
                            <w:r>
                              <w:fldChar w:fldCharType="separate"/>
                            </w:r>
                            <w:r>
                              <w:rPr>
                                <w:noProof/>
                              </w:rPr>
                              <w:t>14</w:t>
                            </w:r>
                            <w:r>
                              <w:fldChar w:fldCharType="end"/>
                            </w:r>
                            <w:bookmarkEnd w:id="101"/>
                            <w:r>
                              <w:t xml:space="preserve"> - DIAGRAMA DE SEQUÊNCIA RF06</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39" type="#_x0000_t202" style="position:absolute;left:0;text-align:left;margin-left:.2pt;margin-top:432.65pt;width:453.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" stroked="f">
                <v:textbox style="mso-fit-shape-to-text:t" inset="0,0,0,0">
                  <w:txbxContent>
                    <w:p w:rsidR="00064AC0" w:rsidRPr="00B50185" w:rsidRDefault="00064AC0" w:rsidP="00857700">
                      <w:pPr>
                        <w:pStyle w:val="Legenda"/>
                        <w:jc w:val="center"/>
                        <w:rPr>
                          <w:noProof/>
                          <w:szCs w:val="20"/>
                        </w:rPr>
                      </w:pPr>
                      <w:bookmarkStart w:id="103" w:name="_Ref523933279"/>
                      <w:bookmarkStart w:id="104" w:name="_Toc523941773"/>
                      <w:r>
                        <w:t xml:space="preserve">Figura </w:t>
                      </w:r>
                      <w:r>
                        <w:fldChar w:fldCharType="begin"/>
                      </w:r>
                      <w:r>
                        <w:instrText xml:space="preserve"> SEQ Figura \* ARABIC </w:instrText>
                      </w:r>
                      <w:r>
                        <w:fldChar w:fldCharType="separate"/>
                      </w:r>
                      <w:r>
                        <w:rPr>
                          <w:noProof/>
                        </w:rPr>
                        <w:t>14</w:t>
                      </w:r>
                      <w:r>
                        <w:fldChar w:fldCharType="end"/>
                      </w:r>
                      <w:bookmarkEnd w:id="103"/>
                      <w:r>
                        <w:t xml:space="preserve"> - DIAGRAMA DE SEQUÊNCIA RF06</w:t>
                      </w:r>
                      <w:bookmarkEnd w:id="104"/>
                    </w:p>
                  </w:txbxContent>
                </v:textbox>
                <w10:wrap type="topAndBottom"/>
              </v:shape>
            </w:pict>
          </mc:Fallback>
        </mc:AlternateContent>
      </w:r>
      <w:r w:rsidRPr="00D20E40">
        <w:rPr>
          <w:noProof/>
        </w:rPr>
        <w:drawing>
          <wp:anchor distT="360045" distB="360045" distL="114300" distR="114300" simplePos="0" relativeHeight="251641344"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03023A" w:rsidRPr="00D20E40">
        <w:t xml:space="preserve">Figura </w:t>
      </w:r>
      <w:r w:rsidR="0003023A" w:rsidRPr="00D20E40">
        <w:rPr>
          <w:noProof/>
        </w:rPr>
        <w:t>1</w:t>
      </w:r>
      <w:r w:rsidR="0003023A" w:rsidRPr="00D20E40">
        <w:rPr>
          <w:noProof/>
        </w:rPr>
        <w:t>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C30B15" w:rsidP="00C30B15">
      <w:r w:rsidRPr="00D20E40">
        <w:lastRenderedPageBreak/>
        <w:t xml:space="preserve">A sequência apresentada na figura está descrita na lista abaixo: </w:t>
      </w:r>
    </w:p>
    <w:p w:rsidR="00C30B15" w:rsidRPr="00D20E40" w:rsidRDefault="00C30B15" w:rsidP="00C30B15">
      <w:pPr>
        <w:pStyle w:val="PargrafodaLista"/>
        <w:numPr>
          <w:ilvl w:val="0"/>
          <w:numId w:val="27"/>
        </w:numPr>
        <w:tabs>
          <w:tab w:val="left" w:pos="696"/>
        </w:tabs>
        <w:spacing w:before="150" w:after="200" w:line="276" w:lineRule="auto"/>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C30B15">
      <w:pPr>
        <w:pStyle w:val="PargrafodaLista"/>
        <w:numPr>
          <w:ilvl w:val="0"/>
          <w:numId w:val="27"/>
        </w:numPr>
        <w:tabs>
          <w:tab w:val="left" w:pos="696"/>
        </w:tabs>
        <w:spacing w:before="150" w:after="200" w:line="276" w:lineRule="auto"/>
        <w:ind w:right="1174"/>
        <w:rPr>
          <w:szCs w:val="24"/>
        </w:rPr>
      </w:pPr>
      <w:r w:rsidRPr="00D20E40">
        <w:rPr>
          <w:szCs w:val="24"/>
        </w:rPr>
        <w:t xml:space="preserve">São disponibilizadas as formas de pagamento que o Cidadão poderá escolher.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C30B15">
      <w:pPr>
        <w:pStyle w:val="PargrafodaLista"/>
        <w:numPr>
          <w:ilvl w:val="0"/>
          <w:numId w:val="27"/>
        </w:numPr>
        <w:tabs>
          <w:tab w:val="left" w:pos="696"/>
        </w:tabs>
        <w:spacing w:before="150" w:after="200" w:line="276" w:lineRule="auto"/>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C30B15">
      <w:pPr>
        <w:pStyle w:val="PargrafodaLista"/>
        <w:numPr>
          <w:ilvl w:val="0"/>
          <w:numId w:val="27"/>
        </w:numPr>
        <w:tabs>
          <w:tab w:val="left" w:pos="696"/>
        </w:tabs>
        <w:spacing w:before="88" w:after="200" w:line="276" w:lineRule="auto"/>
        <w:rPr>
          <w:szCs w:val="24"/>
        </w:rPr>
      </w:pPr>
      <w:r w:rsidRPr="00D20E40">
        <w:rPr>
          <w:szCs w:val="24"/>
        </w:rPr>
        <w:t xml:space="preserve">Transação monetária é feita através do sistema SINCRO. </w:t>
      </w:r>
    </w:p>
    <w:p w:rsidR="00614971" w:rsidRPr="00D20E40" w:rsidRDefault="00614971" w:rsidP="00C30B15">
      <w:pPr>
        <w:pStyle w:val="PargrafodaLista"/>
        <w:numPr>
          <w:ilvl w:val="0"/>
          <w:numId w:val="27"/>
        </w:numPr>
        <w:tabs>
          <w:tab w:val="left" w:pos="696"/>
        </w:tabs>
        <w:spacing w:before="150" w:after="200" w:line="276" w:lineRule="auto"/>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8D3105">
      <w:pPr>
        <w:pStyle w:val="PargrafodaLista"/>
        <w:numPr>
          <w:ilvl w:val="0"/>
          <w:numId w:val="27"/>
        </w:numPr>
        <w:tabs>
          <w:tab w:val="left" w:pos="696"/>
        </w:tabs>
        <w:spacing w:before="150" w:after="200" w:line="276" w:lineRule="auto"/>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5" w:name="_Toc512888594"/>
      <w:bookmarkStart w:id="106" w:name="_Toc519522220"/>
      <w:bookmarkStart w:id="107" w:name="_Toc523844234"/>
      <w:r w:rsidRPr="00D20E40">
        <w:t>Requisitos Não Funcionais</w:t>
      </w:r>
      <w:bookmarkEnd w:id="105"/>
      <w:bookmarkEnd w:id="106"/>
      <w:bookmarkEnd w:id="107"/>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Pr="00D20E40">
        <w:t>necessárias</w:t>
      </w:r>
      <w:r w:rsidRPr="00D20E40">
        <w:rPr>
          <w:spacing w:val="-17"/>
        </w:rPr>
        <w:t xml:space="preserve"> </w:t>
      </w:r>
      <w:r w:rsidRPr="00D20E40">
        <w:t>de</w:t>
      </w:r>
      <w:r w:rsidRPr="00D20E40">
        <w:rPr>
          <w:spacing w:val="-16"/>
        </w:rPr>
        <w:t xml:space="preserve"> </w:t>
      </w:r>
      <w:r w:rsidRPr="00D20E40">
        <w:t>realizar</w:t>
      </w:r>
      <w:r w:rsidRPr="00D20E40">
        <w:rPr>
          <w:spacing w:val="-16"/>
        </w:rPr>
        <w:t xml:space="preserve"> </w:t>
      </w:r>
      <w:r w:rsidRPr="00D20E40">
        <w:t>de</w:t>
      </w:r>
      <w:r w:rsidRPr="00D20E40">
        <w:rPr>
          <w:spacing w:val="-16"/>
        </w:rPr>
        <w:t xml:space="preserve"> </w:t>
      </w:r>
      <w:r w:rsidRPr="00D20E40">
        <w:t>forma</w:t>
      </w:r>
      <w:r w:rsidRPr="00D20E40">
        <w:rPr>
          <w:spacing w:val="-17"/>
        </w:rPr>
        <w:t xml:space="preserve"> </w:t>
      </w:r>
      <w:r w:rsidR="003474E5" w:rsidRPr="00D20E40">
        <w:t>proporcionar</w:t>
      </w:r>
      <w:r w:rsidRPr="00D20E40">
        <w:rPr>
          <w:spacing w:val="-16"/>
        </w:rPr>
        <w:t xml:space="preserve"> </w:t>
      </w:r>
      <w:r w:rsidRPr="00D20E40">
        <w:t>a</w:t>
      </w:r>
      <w:r w:rsidRPr="00D20E40">
        <w:rPr>
          <w:spacing w:val="-16"/>
        </w:rPr>
        <w:t xml:space="preserve"> </w:t>
      </w:r>
      <w:r w:rsidRPr="00D20E40">
        <w:t>implementação dos requisitos não funcionais são do nosso interesse. Contudo não nos comprometemos com a realização das</w:t>
      </w:r>
      <w:r w:rsidRPr="00D20E40">
        <w:rPr>
          <w:spacing w:val="-6"/>
        </w:rPr>
        <w:t xml:space="preserve"> </w:t>
      </w:r>
      <w:r w:rsidRPr="00D20E40">
        <w:t>mesmas.</w:t>
      </w:r>
      <w:bookmarkStart w:id="108" w:name="_Toc512888595"/>
    </w:p>
    <w:p w:rsidR="00BD38F5" w:rsidRPr="00D20E40" w:rsidRDefault="00BD38F5" w:rsidP="009E3EA4"/>
    <w:p w:rsidR="00614971" w:rsidRPr="00D20E40" w:rsidRDefault="00614971" w:rsidP="008A0830">
      <w:pPr>
        <w:pStyle w:val="Ttulo4"/>
      </w:pPr>
      <w:bookmarkStart w:id="109" w:name="_Toc519522221"/>
      <w:r w:rsidRPr="00D20E40">
        <w:t xml:space="preserve">RNF01 </w:t>
      </w:r>
      <w:r w:rsidR="00C72F9E" w:rsidRPr="00D20E40">
        <w:t>–</w:t>
      </w:r>
      <w:r w:rsidRPr="00D20E40">
        <w:rPr>
          <w:spacing w:val="-20"/>
        </w:rPr>
        <w:t xml:space="preserve"> </w:t>
      </w:r>
      <w:r w:rsidRPr="00D20E40">
        <w:t>Escalabilidade</w:t>
      </w:r>
      <w:bookmarkEnd w:id="108"/>
      <w:bookmarkEnd w:id="109"/>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0C18CC" w:rsidRPr="00D20E40">
        <w:t>Foram</w:t>
      </w:r>
      <w:r w:rsidRPr="00D20E40">
        <w:t xml:space="preserve"> utilizadas técnicas como o balanceamento de carga   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C72F9E">
      <w:pPr>
        <w:pStyle w:val="Ttulo4"/>
        <w:numPr>
          <w:ilvl w:val="3"/>
          <w:numId w:val="9"/>
        </w:numPr>
      </w:pPr>
      <w:bookmarkStart w:id="110" w:name="4.2._RNF02_-_Segurança"/>
      <w:bookmarkStart w:id="111" w:name="_Toc512888596"/>
      <w:bookmarkStart w:id="112" w:name="_Toc519522222"/>
      <w:bookmarkEnd w:id="110"/>
      <w:r w:rsidRPr="00D20E40">
        <w:t xml:space="preserve">RNF02 </w:t>
      </w:r>
      <w:r w:rsidR="00C72F9E" w:rsidRPr="00D20E40">
        <w:t>–</w:t>
      </w:r>
      <w:r w:rsidRPr="00D20E40">
        <w:rPr>
          <w:spacing w:val="-3"/>
        </w:rPr>
        <w:t xml:space="preserve"> </w:t>
      </w:r>
      <w:r w:rsidRPr="00D20E40">
        <w:t>Segurança</w:t>
      </w:r>
      <w:bookmarkEnd w:id="111"/>
      <w:bookmarkEnd w:id="112"/>
    </w:p>
    <w:p w:rsidR="00944C62" w:rsidRPr="00D20E40" w:rsidRDefault="00944C62" w:rsidP="00944C62"/>
    <w:p w:rsidR="00E31611" w:rsidRPr="00D20E40" w:rsidRDefault="00614971" w:rsidP="00614971">
      <w:r w:rsidRPr="00D20E40">
        <w:t xml:space="preserve">Dada a importância deste tipo de informação apresentado na aplicação, </w:t>
      </w:r>
      <w:r w:rsidR="00DE5B36" w:rsidRPr="00D20E40">
        <w:t>devem ser</w:t>
      </w:r>
      <w:r w:rsidR="00D2540B" w:rsidRPr="00D20E40">
        <w:t xml:space="preserve"> usadas</w:t>
      </w:r>
      <w:r w:rsidRPr="00D20E40">
        <w:t xml:space="preserve"> formas de possibilita</w:t>
      </w:r>
      <w:r w:rsidR="00C617DA" w:rsidRPr="00D20E40">
        <w:t>r a máxima segurança no sistema informático.</w:t>
      </w:r>
      <w:r w:rsidR="00182994" w:rsidRPr="00D20E40">
        <w:t xml:space="preserve"> A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B04D00">
      <w:pPr>
        <w:pStyle w:val="Ttulo4"/>
        <w:numPr>
          <w:ilvl w:val="3"/>
          <w:numId w:val="9"/>
        </w:numPr>
      </w:pPr>
      <w:bookmarkStart w:id="113" w:name="4.3._RNF03_-_Tolerância_a_falhas"/>
      <w:bookmarkStart w:id="114" w:name="_Toc512888597"/>
      <w:bookmarkStart w:id="115" w:name="_Toc519522223"/>
      <w:bookmarkEnd w:id="113"/>
      <w:r w:rsidRPr="00D20E40">
        <w:lastRenderedPageBreak/>
        <w:t>RNF03 - Tolerância a</w:t>
      </w:r>
      <w:r w:rsidRPr="00D20E40">
        <w:rPr>
          <w:spacing w:val="-30"/>
        </w:rPr>
        <w:t xml:space="preserve"> </w:t>
      </w:r>
      <w:r w:rsidRPr="00D20E40">
        <w:t>falhas</w:t>
      </w:r>
      <w:bookmarkEnd w:id="114"/>
      <w:bookmarkEnd w:id="115"/>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6250AC" w:rsidRPr="00D20E40">
        <w:t>Foi</w:t>
      </w:r>
      <w:r w:rsidRPr="00D20E40">
        <w:t xml:space="preserve"> garantido o bom funcionamento da nossa aplicação e irá ser dado 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B04D00">
      <w:pPr>
        <w:pStyle w:val="Ttulo4"/>
        <w:numPr>
          <w:ilvl w:val="3"/>
          <w:numId w:val="9"/>
        </w:numPr>
      </w:pPr>
      <w:bookmarkStart w:id="116" w:name="4.4._RNF04_-_Rapidez_de_Entrega"/>
      <w:bookmarkStart w:id="117" w:name="_Toc512888598"/>
      <w:bookmarkStart w:id="118" w:name="_Toc519522224"/>
      <w:bookmarkEnd w:id="116"/>
      <w:r w:rsidRPr="00D20E40">
        <w:t>RNF04 - Rapidez de</w:t>
      </w:r>
      <w:r w:rsidRPr="00D20E40">
        <w:rPr>
          <w:spacing w:val="-6"/>
        </w:rPr>
        <w:t xml:space="preserve"> </w:t>
      </w:r>
      <w:r w:rsidRPr="00D20E40">
        <w:t>Entrega</w:t>
      </w:r>
      <w:bookmarkEnd w:id="117"/>
      <w:bookmarkEnd w:id="118"/>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614971" w:rsidRPr="00D20E40">
        <w:t>vai</w:t>
      </w:r>
      <w:r w:rsidR="00614971" w:rsidRPr="00D20E40">
        <w:rPr>
          <w:spacing w:val="-12"/>
        </w:rPr>
        <w:t xml:space="preserve"> </w:t>
      </w:r>
      <w:r w:rsidR="00614971" w:rsidRPr="00D20E40">
        <w:t>ser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Pr="00D20E40" w:rsidRDefault="00212D2D" w:rsidP="00A00E0E">
      <w:pPr>
        <w:pStyle w:val="Ttulo1"/>
      </w:pPr>
      <w:bookmarkStart w:id="119" w:name="_Toc523844235"/>
      <w:r w:rsidRPr="00D20E40">
        <w:lastRenderedPageBreak/>
        <w:t>Implementação do Sistema Informático</w:t>
      </w:r>
      <w:bookmarkEnd w:id="119"/>
    </w:p>
    <w:p w:rsidR="00C72F9E" w:rsidRPr="00D20E40" w:rsidRDefault="00C72F9E" w:rsidP="00C72F9E"/>
    <w:p w:rsidR="001C1DA8" w:rsidRPr="00D20E40" w:rsidRDefault="00A00E0E" w:rsidP="00A00E0E">
      <w:pPr>
        <w:pStyle w:val="Ttulo2"/>
        <w:numPr>
          <w:ilvl w:val="1"/>
          <w:numId w:val="9"/>
        </w:numPr>
      </w:pPr>
      <w:bookmarkStart w:id="120" w:name="_Toc523844236"/>
      <w:r w:rsidRPr="00D20E40">
        <w:t xml:space="preserve"> </w:t>
      </w:r>
      <w:r w:rsidRPr="00D20E40">
        <w:tab/>
      </w:r>
      <w:r w:rsidR="007F0FBF" w:rsidRPr="00D20E40">
        <w:t>Detalhes da Implementação</w:t>
      </w:r>
      <w:bookmarkEnd w:id="120"/>
    </w:p>
    <w:p w:rsidR="004F62ED" w:rsidRPr="00D20E40" w:rsidRDefault="004F62ED" w:rsidP="004F62ED"/>
    <w:p w:rsidR="004F62ED" w:rsidRPr="00D20E40" w:rsidRDefault="004F62ED" w:rsidP="004F62ED">
      <w:r w:rsidRPr="00D20E40">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Pr="00D20E40">
        <w:t xml:space="preserve">, contudo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04D00">
      <w:pPr>
        <w:pStyle w:val="Ttulo3"/>
        <w:numPr>
          <w:ilvl w:val="2"/>
          <w:numId w:val="9"/>
        </w:numPr>
      </w:pPr>
      <w:bookmarkStart w:id="121" w:name="_Toc523844237"/>
      <w:r w:rsidRPr="00D20E40">
        <w:t>Aspetos importantes da autenticação</w:t>
      </w:r>
      <w:bookmarkEnd w:id="121"/>
    </w:p>
    <w:p w:rsidR="00C72F9E" w:rsidRPr="00D20E40" w:rsidRDefault="00C72F9E" w:rsidP="00C72F9E"/>
    <w:p w:rsidR="001C1DA8" w:rsidRPr="00D20E40" w:rsidRDefault="001C1DA8" w:rsidP="001C1DA8">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Pr="00D20E40">
        <w:t xml:space="preserve"> como representado na figura anterior.</w:t>
      </w:r>
    </w:p>
    <w:p w:rsidR="00EA30D1" w:rsidRPr="00D20E40" w:rsidRDefault="00DD351F" w:rsidP="001C1DA8">
      <w:r w:rsidRPr="00D20E40">
        <w:rPr>
          <w:noProof/>
        </w:rPr>
        <mc:AlternateContent>
          <mc:Choice Requires="wps">
            <w:drawing>
              <wp:anchor distT="0" distB="0" distL="114300" distR="114300" simplePos="0" relativeHeight="251717120" behindDoc="0" locked="0" layoutInCell="1" allowOverlap="1" wp14:anchorId="728B3408" wp14:editId="6157FEC1">
                <wp:simplePos x="0" y="0"/>
                <wp:positionH relativeFrom="column">
                  <wp:posOffset>194310</wp:posOffset>
                </wp:positionH>
                <wp:positionV relativeFrom="paragraph">
                  <wp:posOffset>3945890</wp:posOffset>
                </wp:positionV>
                <wp:extent cx="5370830" cy="635"/>
                <wp:effectExtent l="0" t="0" r="1270" b="12065"/>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064AC0" w:rsidRPr="00D07851" w:rsidRDefault="00064AC0" w:rsidP="00DD351F">
                            <w:pPr>
                              <w:pStyle w:val="Legenda"/>
                              <w:jc w:val="center"/>
                              <w:rPr>
                                <w:noProof/>
                                <w:szCs w:val="20"/>
                              </w:rPr>
                            </w:pPr>
                            <w:bookmarkStart w:id="122" w:name="_Ref523933437"/>
                            <w:bookmarkStart w:id="123" w:name="_Toc523941774"/>
                            <w:r>
                              <w:t xml:space="preserve">Figura </w:t>
                            </w:r>
                            <w:r>
                              <w:fldChar w:fldCharType="begin"/>
                            </w:r>
                            <w:r>
                              <w:instrText xml:space="preserve"> SEQ Figura \* ARABIC </w:instrText>
                            </w:r>
                            <w:r>
                              <w:fldChar w:fldCharType="separate"/>
                            </w:r>
                            <w:r>
                              <w:rPr>
                                <w:noProof/>
                              </w:rPr>
                              <w:t>15</w:t>
                            </w:r>
                            <w:r>
                              <w:fldChar w:fldCharType="end"/>
                            </w:r>
                            <w:bookmarkEnd w:id="122"/>
                            <w:r>
                              <w:t xml:space="preserve"> - FLUXO DE AUTENTICAÇÃO AUTH0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0" type="#_x0000_t202" style="position:absolute;left:0;text-align:left;margin-left:15.3pt;margin-top:310.7pt;width:422.9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" stroked="f">
                <v:textbox style="mso-fit-shape-to-text:t" inset="0,0,0,0">
                  <w:txbxContent>
                    <w:p w:rsidR="00064AC0" w:rsidRPr="00D07851" w:rsidRDefault="00064AC0" w:rsidP="00DD351F">
                      <w:pPr>
                        <w:pStyle w:val="Legenda"/>
                        <w:jc w:val="center"/>
                        <w:rPr>
                          <w:noProof/>
                          <w:szCs w:val="20"/>
                        </w:rPr>
                      </w:pPr>
                      <w:bookmarkStart w:id="124" w:name="_Ref523933437"/>
                      <w:bookmarkStart w:id="125" w:name="_Toc523941774"/>
                      <w:r>
                        <w:t xml:space="preserve">Figura </w:t>
                      </w:r>
                      <w:r>
                        <w:fldChar w:fldCharType="begin"/>
                      </w:r>
                      <w:r>
                        <w:instrText xml:space="preserve"> SEQ Figura \* ARABIC </w:instrText>
                      </w:r>
                      <w:r>
                        <w:fldChar w:fldCharType="separate"/>
                      </w:r>
                      <w:r>
                        <w:rPr>
                          <w:noProof/>
                        </w:rPr>
                        <w:t>15</w:t>
                      </w:r>
                      <w:r>
                        <w:fldChar w:fldCharType="end"/>
                      </w:r>
                      <w:bookmarkEnd w:id="124"/>
                      <w:r>
                        <w:t xml:space="preserve"> - FLUXO DE AUTENTICAÇÃO AUTH0</w:t>
                      </w:r>
                      <w:bookmarkEnd w:id="125"/>
                    </w:p>
                  </w:txbxContent>
                </v:textbox>
                <w10:wrap type="topAndBottom"/>
              </v:shape>
            </w:pict>
          </mc:Fallback>
        </mc:AlternateContent>
      </w:r>
      <w:r w:rsidRPr="00D20E40">
        <w:rPr>
          <w:noProof/>
        </w:rPr>
        <w:drawing>
          <wp:anchor distT="360045" distB="360045" distL="114300" distR="114300" simplePos="0" relativeHeight="251643392" behindDoc="0" locked="0" layoutInCell="1" allowOverlap="1">
            <wp:simplePos x="0" y="0"/>
            <wp:positionH relativeFrom="margin">
              <wp:align>center</wp:align>
            </wp:positionH>
            <wp:positionV relativeFrom="paragraph">
              <wp:posOffset>1858645</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3">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r w:rsidR="001C1DA8" w:rsidRPr="00D20E40">
        <w:t xml:space="preserve">Este é um fluxo que não utiliza redirecções para uma página referente ao provedor de identidade (Google, Github, Facebook, </w:t>
      </w:r>
      <w:r w:rsidR="001C1DA8" w:rsidRPr="00D20E40">
        <w:rPr>
          <w:u w:val="single"/>
        </w:rPr>
        <w:t>Auth0</w:t>
      </w:r>
      <w:r w:rsidR="001C1DA8" w:rsidRPr="00D20E40">
        <w:t>) tornando-se assim ligeiramente mais simples, pois não são lançadas janelas de um browser den</w:t>
      </w:r>
      <w:r w:rsidR="009E409D" w:rsidRPr="00D20E40">
        <w:t>tro da aplicação para realizar a autenticação do utilizador</w:t>
      </w:r>
      <w:r w:rsidR="001C1DA8" w:rsidRPr="00D20E40">
        <w:t>. Ainda assim esta solução não é a mais flexível pois não permite a disponibilização de vários provedores de identidade, tornando a aplicação mais d</w:t>
      </w:r>
      <w:r w:rsidR="00064AC0">
        <w:t xml:space="preserve">ependente do serviço escolhido, Auth0 </w:t>
      </w:r>
      <w:sdt>
        <w:sdtPr>
          <w:id w:val="-311639067"/>
          <w:citation/>
        </w:sdtPr>
        <w:sdtContent>
          <w:r w:rsidR="00064AC0">
            <w:fldChar w:fldCharType="begin"/>
          </w:r>
          <w:r w:rsidR="00064AC0" w:rsidRPr="00064AC0">
            <w:instrText xml:space="preserve"> CITATION Aut13 \l 1033 </w:instrText>
          </w:r>
          <w:r w:rsidR="00064AC0">
            <w:fldChar w:fldCharType="separate"/>
          </w:r>
          <w:r w:rsidR="00064AC0" w:rsidRPr="00064AC0">
            <w:rPr>
              <w:noProof/>
            </w:rPr>
            <w:t>(Auth0, 2013)</w:t>
          </w:r>
          <w:r w:rsidR="00064AC0">
            <w:fldChar w:fldCharType="end"/>
          </w:r>
        </w:sdtContent>
      </w:sdt>
      <w:r w:rsidR="001C1DA8" w:rsidRPr="00D20E40">
        <w:t>.</w:t>
      </w:r>
      <w:r w:rsidR="00EA30D1" w:rsidRPr="00D20E40">
        <w:t xml:space="preserve"> </w:t>
      </w:r>
    </w:p>
    <w:p w:rsidR="005A645B" w:rsidRPr="00D20E40" w:rsidRDefault="00FA1E2F" w:rsidP="001C1DA8">
      <w:r w:rsidRPr="00D20E40">
        <w:lastRenderedPageBreak/>
        <w:t xml:space="preserve">Na </w:t>
      </w:r>
      <w:r w:rsidR="00DD351F" w:rsidRPr="00D20E40">
        <w:fldChar w:fldCharType="begin"/>
      </w:r>
      <w:r w:rsidR="00DD351F" w:rsidRPr="00D20E40">
        <w:instrText xml:space="preserve"> REF _Ref523933437 \h </w:instrText>
      </w:r>
      <w:r w:rsidR="00DD351F" w:rsidRPr="00D20E40">
        <w:fldChar w:fldCharType="separate"/>
      </w:r>
      <w:r w:rsidR="00DD351F" w:rsidRPr="00D20E40">
        <w:t xml:space="preserve">Figura </w:t>
      </w:r>
      <w:r w:rsidR="00DD351F" w:rsidRPr="00D20E40">
        <w:rPr>
          <w:noProof/>
        </w:rPr>
        <w:t>15</w:t>
      </w:r>
      <w:r w:rsidR="00DD351F" w:rsidRPr="00D20E40">
        <w:fldChar w:fldCharType="end"/>
      </w:r>
      <w:r w:rsidR="00FF5DB5">
        <w:t xml:space="preserve"> </w:t>
      </w:r>
      <w:sdt>
        <w:sdtPr>
          <w:id w:val="-2062625180"/>
          <w:citation/>
        </w:sdtPr>
        <w:sdtContent>
          <w:r w:rsidR="00064AC0">
            <w:fldChar w:fldCharType="begin"/>
          </w:r>
          <w:r w:rsidR="00064AC0">
            <w:rPr>
              <w:lang w:val="en-US"/>
            </w:rPr>
            <w:instrText xml:space="preserve"> CITATION Aut13 \l 1033 </w:instrText>
          </w:r>
          <w:r w:rsidR="00064AC0">
            <w:fldChar w:fldCharType="separate"/>
          </w:r>
          <w:r w:rsidR="00064AC0">
            <w:rPr>
              <w:noProof/>
              <w:lang w:val="en-US"/>
            </w:rPr>
            <w:t>(Auth0, 2013)</w:t>
          </w:r>
          <w:r w:rsidR="00064AC0">
            <w:fldChar w:fldCharType="end"/>
          </w:r>
        </w:sdtContent>
      </w:sdt>
      <w:r w:rsidR="007556CB">
        <w:t xml:space="preserve"> </w:t>
      </w:r>
      <w:r w:rsidRPr="00D20E40">
        <w:t xml:space="preserve">está presente o fluxo de autenticação </w:t>
      </w:r>
      <w:r w:rsidR="00BE585E" w:rsidRPr="00D20E40">
        <w:t>proposto pela entidade Auth0.</w:t>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719168"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3425FE" w:rsidRDefault="00064AC0" w:rsidP="00D77B5A">
                            <w:pPr>
                              <w:pStyle w:val="Legenda"/>
                              <w:jc w:val="center"/>
                              <w:rPr>
                                <w:noProof/>
                                <w:szCs w:val="20"/>
                              </w:rPr>
                            </w:pPr>
                            <w:bookmarkStart w:id="126" w:name="_Ref523933871"/>
                            <w:bookmarkStart w:id="127" w:name="_Toc523941775"/>
                            <w:r>
                              <w:t xml:space="preserve">Figura </w:t>
                            </w:r>
                            <w:r>
                              <w:fldChar w:fldCharType="begin"/>
                            </w:r>
                            <w:r>
                              <w:instrText xml:space="preserve"> SEQ Figura \* ARABIC </w:instrText>
                            </w:r>
                            <w:r>
                              <w:fldChar w:fldCharType="separate"/>
                            </w:r>
                            <w:r>
                              <w:rPr>
                                <w:noProof/>
                              </w:rPr>
                              <w:t>16</w:t>
                            </w:r>
                            <w:r>
                              <w:fldChar w:fldCharType="end"/>
                            </w:r>
                            <w:bookmarkEnd w:id="126"/>
                            <w:r>
                              <w:t xml:space="preserve"> - DIAGRAMA DE CASOS DE USO</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1" type="#_x0000_t202" style="position:absolute;left:0;text-align:left;margin-left:42.3pt;margin-top:286.75pt;width:368.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" stroked="f">
                <v:textbox style="mso-fit-shape-to-text:t" inset="0,0,0,0">
                  <w:txbxContent>
                    <w:p w:rsidR="00064AC0" w:rsidRPr="003425FE" w:rsidRDefault="00064AC0" w:rsidP="00D77B5A">
                      <w:pPr>
                        <w:pStyle w:val="Legenda"/>
                        <w:jc w:val="center"/>
                        <w:rPr>
                          <w:noProof/>
                          <w:szCs w:val="20"/>
                        </w:rPr>
                      </w:pPr>
                      <w:bookmarkStart w:id="128" w:name="_Ref523933871"/>
                      <w:bookmarkStart w:id="129" w:name="_Toc523941775"/>
                      <w:r>
                        <w:t xml:space="preserve">Figura </w:t>
                      </w:r>
                      <w:r>
                        <w:fldChar w:fldCharType="begin"/>
                      </w:r>
                      <w:r>
                        <w:instrText xml:space="preserve"> SEQ Figura \* ARABIC </w:instrText>
                      </w:r>
                      <w:r>
                        <w:fldChar w:fldCharType="separate"/>
                      </w:r>
                      <w:r>
                        <w:rPr>
                          <w:noProof/>
                        </w:rPr>
                        <w:t>16</w:t>
                      </w:r>
                      <w:r>
                        <w:fldChar w:fldCharType="end"/>
                      </w:r>
                      <w:bookmarkEnd w:id="128"/>
                      <w:r>
                        <w:t xml:space="preserve"> - DIAGRAMA DE CASOS DE USO</w:t>
                      </w:r>
                      <w:bookmarkEnd w:id="129"/>
                    </w:p>
                  </w:txbxContent>
                </v:textbox>
                <w10:wrap type="topAndBottom"/>
              </v:shape>
            </w:pict>
          </mc:Fallback>
        </mc:AlternateContent>
      </w:r>
      <w:r w:rsidRPr="00D20E40">
        <w:rPr>
          <w:noProof/>
        </w:rPr>
        <w:drawing>
          <wp:anchor distT="360045" distB="360045" distL="114300" distR="114300" simplePos="0" relativeHeight="251642368"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4">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Pr="00D20E40">
        <w:t xml:space="preserve">Figura </w:t>
      </w:r>
      <w:r w:rsidRPr="00D20E40">
        <w:rPr>
          <w:noProof/>
        </w:rPr>
        <w:t>16</w:t>
      </w:r>
      <w:r w:rsidRPr="00D20E40">
        <w:fldChar w:fldCharType="end"/>
      </w:r>
      <w:r w:rsidRPr="00D20E40">
        <w:t xml:space="preserve"> </w:t>
      </w:r>
      <w:r w:rsidR="00D90588" w:rsidRPr="00D20E40">
        <w:t>o diagrama de casos de uso de forma a efetuar o processo de autenticação/autorização através do protocolo OAuth.</w:t>
      </w:r>
    </w:p>
    <w:p w:rsidR="00234CC9" w:rsidRPr="00D20E40" w:rsidRDefault="00385343" w:rsidP="001C1DA8">
      <w:r w:rsidRPr="00D20E40">
        <w:rPr>
          <w:noProof/>
        </w:rPr>
        <mc:AlternateContent>
          <mc:Choice Requires="wps">
            <w:drawing>
              <wp:anchor distT="0" distB="0" distL="114300" distR="114300" simplePos="0" relativeHeight="251721216" behindDoc="0" locked="0" layoutInCell="1" allowOverlap="1" wp14:anchorId="28946395" wp14:editId="5FBD1109">
                <wp:simplePos x="0" y="0"/>
                <wp:positionH relativeFrom="column">
                  <wp:posOffset>540385</wp:posOffset>
                </wp:positionH>
                <wp:positionV relativeFrom="paragraph">
                  <wp:posOffset>7011670</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6364D2" w:rsidRDefault="00064AC0" w:rsidP="00385343">
                            <w:pPr>
                              <w:pStyle w:val="Legenda"/>
                              <w:jc w:val="center"/>
                              <w:rPr>
                                <w:noProof/>
                                <w:szCs w:val="20"/>
                              </w:rPr>
                            </w:pPr>
                            <w:bookmarkStart w:id="130" w:name="_Ref523933970"/>
                            <w:bookmarkStart w:id="131" w:name="_Toc523941776"/>
                            <w:r>
                              <w:t xml:space="preserve">Figura </w:t>
                            </w:r>
                            <w:r>
                              <w:fldChar w:fldCharType="begin"/>
                            </w:r>
                            <w:r>
                              <w:instrText xml:space="preserve"> SEQ Figura \* ARABIC </w:instrText>
                            </w:r>
                            <w:r>
                              <w:fldChar w:fldCharType="separate"/>
                            </w:r>
                            <w:r>
                              <w:rPr>
                                <w:noProof/>
                              </w:rPr>
                              <w:t>17</w:t>
                            </w:r>
                            <w:r>
                              <w:fldChar w:fldCharType="end"/>
                            </w:r>
                            <w:bookmarkEnd w:id="130"/>
                            <w:r>
                              <w:t xml:space="preserve"> - FLUXO DE AUTENTICAÇÃO GRA</w:t>
                            </w:r>
                            <w:r>
                              <w:rPr>
                                <w:noProof/>
                              </w:rPr>
                              <w:t>NT FLOW</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2" type="#_x0000_t202" style="position:absolute;left:0;text-align:left;margin-left:42.55pt;margin-top:552.1pt;width:368.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" stroked="f">
                <v:textbox style="mso-fit-shape-to-text:t" inset="0,0,0,0">
                  <w:txbxContent>
                    <w:p w:rsidR="00064AC0" w:rsidRPr="006364D2" w:rsidRDefault="00064AC0" w:rsidP="00385343">
                      <w:pPr>
                        <w:pStyle w:val="Legenda"/>
                        <w:jc w:val="center"/>
                        <w:rPr>
                          <w:noProof/>
                          <w:szCs w:val="20"/>
                        </w:rPr>
                      </w:pPr>
                      <w:bookmarkStart w:id="132" w:name="_Ref523933970"/>
                      <w:bookmarkStart w:id="133" w:name="_Toc523941776"/>
                      <w:r>
                        <w:t xml:space="preserve">Figura </w:t>
                      </w:r>
                      <w:r>
                        <w:fldChar w:fldCharType="begin"/>
                      </w:r>
                      <w:r>
                        <w:instrText xml:space="preserve"> SEQ Figura \* ARABIC </w:instrText>
                      </w:r>
                      <w:r>
                        <w:fldChar w:fldCharType="separate"/>
                      </w:r>
                      <w:r>
                        <w:rPr>
                          <w:noProof/>
                        </w:rPr>
                        <w:t>17</w:t>
                      </w:r>
                      <w:r>
                        <w:fldChar w:fldCharType="end"/>
                      </w:r>
                      <w:bookmarkEnd w:id="132"/>
                      <w:r>
                        <w:t xml:space="preserve"> - FLUXO DE AUTENTICAÇÃO GRA</w:t>
                      </w:r>
                      <w:r>
                        <w:rPr>
                          <w:noProof/>
                        </w:rPr>
                        <w:t>NT FLOW</w:t>
                      </w:r>
                      <w:bookmarkEnd w:id="133"/>
                    </w:p>
                  </w:txbxContent>
                </v:textbox>
                <w10:wrap type="topAndBottom"/>
              </v:shape>
            </w:pict>
          </mc:Fallback>
        </mc:AlternateContent>
      </w:r>
      <w:r w:rsidR="00C01195" w:rsidRPr="00D20E40">
        <w:rPr>
          <w:noProof/>
        </w:rPr>
        <w:drawing>
          <wp:anchor distT="360045" distB="360045" distL="114300" distR="114300" simplePos="0" relativeHeight="251644416" behindDoc="0" locked="0" layoutInCell="1" allowOverlap="1">
            <wp:simplePos x="0" y="0"/>
            <wp:positionH relativeFrom="margin">
              <wp:posOffset>540385</wp:posOffset>
            </wp:positionH>
            <wp:positionV relativeFrom="paragraph">
              <wp:posOffset>4480560</wp:posOffset>
            </wp:positionV>
            <wp:extent cx="4679950" cy="263144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5">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A256BA" w:rsidRPr="00D20E40">
        <w:t xml:space="preserve">Figura </w:t>
      </w:r>
      <w:r w:rsidR="00A256BA" w:rsidRPr="00D20E40">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1C1DA8" w:rsidRPr="00D20E40" w:rsidRDefault="001C1DA8" w:rsidP="00B04D00">
      <w:pPr>
        <w:pStyle w:val="Ttulo4"/>
        <w:numPr>
          <w:ilvl w:val="3"/>
          <w:numId w:val="9"/>
        </w:numPr>
      </w:pPr>
      <w:r w:rsidRPr="00D20E40">
        <w:lastRenderedPageBreak/>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Neste momento não teríamos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nosso sistema, e dessa maneira torna razoável o facto de serem pedidos os dados ao utilizador.</w:t>
      </w:r>
    </w:p>
    <w:p w:rsidR="00A54666" w:rsidRPr="00D20E40" w:rsidRDefault="00A54666" w:rsidP="001C1DA8"/>
    <w:p w:rsidR="001C1DA8" w:rsidRPr="00D20E40" w:rsidRDefault="001C1DA8" w:rsidP="00B04D00">
      <w:pPr>
        <w:pStyle w:val="Ttulo4"/>
        <w:numPr>
          <w:ilvl w:val="3"/>
          <w:numId w:val="9"/>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4" w:name="_Toc523844238"/>
      <w:r w:rsidRPr="00D20E40">
        <w:t>Pagamento de Contraordenações</w:t>
      </w:r>
      <w:bookmarkEnd w:id="134"/>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04D00">
      <w:pPr>
        <w:pStyle w:val="Ttulo4"/>
        <w:numPr>
          <w:ilvl w:val="3"/>
          <w:numId w:val="9"/>
        </w:numPr>
      </w:pPr>
      <w:r w:rsidRPr="00D20E40">
        <w:t>Formas de Pagamento</w:t>
      </w:r>
    </w:p>
    <w:p w:rsidR="00A54666" w:rsidRPr="00D20E40" w:rsidRDefault="00A54666" w:rsidP="00A54666"/>
    <w:p w:rsidR="00526FEE" w:rsidRPr="00D20E40"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526FEE" w:rsidRPr="00D20E40" w:rsidRDefault="00526FEE" w:rsidP="00526FEE"/>
    <w:p w:rsidR="00526FEE" w:rsidRPr="00D20E40" w:rsidRDefault="00526FEE" w:rsidP="00526FEE">
      <w:pPr>
        <w:pStyle w:val="Ttulo5"/>
      </w:pPr>
      <w:r w:rsidRPr="00D20E40">
        <w:lastRenderedPageBreak/>
        <w:t>Pagamento Multibanco</w:t>
      </w:r>
    </w:p>
    <w:p w:rsidR="00A54666" w:rsidRPr="00D20E40" w:rsidRDefault="00A54666" w:rsidP="00A54666"/>
    <w:p w:rsidR="00526FEE" w:rsidRPr="00D20E40" w:rsidRDefault="00526FEE" w:rsidP="00526FEE">
      <w:r w:rsidRPr="00D20E40">
        <w:t xml:space="preserve">Este tipo de pagamento é o mais seguro. Uma vez que este processo </w:t>
      </w:r>
      <w:r w:rsidR="00ED1871" w:rsidRPr="00D20E40">
        <w:t>decorre</w:t>
      </w:r>
      <w:r w:rsidRPr="00D20E40">
        <w:t xml:space="preserve"> através de uma caixa de multibanco física, o utilizador não se compromete com pagamentos online que são menos seguros. </w:t>
      </w:r>
    </w:p>
    <w:p w:rsidR="007B29E2" w:rsidRPr="00D20E40" w:rsidRDefault="00682918" w:rsidP="00526FEE">
      <w:r w:rsidRPr="00D20E40">
        <w:rPr>
          <w:noProof/>
        </w:rPr>
        <mc:AlternateContent>
          <mc:Choice Requires="wps">
            <w:drawing>
              <wp:anchor distT="0" distB="0" distL="114300" distR="114300" simplePos="0" relativeHeight="251723264" behindDoc="0" locked="0" layoutInCell="1" allowOverlap="1" wp14:anchorId="10C70F76" wp14:editId="3FA8C8FB">
                <wp:simplePos x="0" y="0"/>
                <wp:positionH relativeFrom="column">
                  <wp:posOffset>911860</wp:posOffset>
                </wp:positionH>
                <wp:positionV relativeFrom="paragraph">
                  <wp:posOffset>3458210</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064AC0" w:rsidRPr="00FD6C14" w:rsidRDefault="00064AC0" w:rsidP="00682918">
                            <w:pPr>
                              <w:pStyle w:val="Legenda"/>
                              <w:jc w:val="center"/>
                              <w:rPr>
                                <w:noProof/>
                                <w:szCs w:val="20"/>
                              </w:rPr>
                            </w:pPr>
                            <w:bookmarkStart w:id="135" w:name="_Ref523935415"/>
                            <w:bookmarkStart w:id="136" w:name="_Toc523941777"/>
                            <w:r>
                              <w:t xml:space="preserve">Figura </w:t>
                            </w:r>
                            <w:r>
                              <w:fldChar w:fldCharType="begin"/>
                            </w:r>
                            <w:r>
                              <w:instrText xml:space="preserve"> SEQ Figura \* ARABIC </w:instrText>
                            </w:r>
                            <w:r>
                              <w:fldChar w:fldCharType="separate"/>
                            </w:r>
                            <w:r>
                              <w:rPr>
                                <w:noProof/>
                              </w:rPr>
                              <w:t>18</w:t>
                            </w:r>
                            <w:r>
                              <w:fldChar w:fldCharType="end"/>
                            </w:r>
                            <w:bookmarkEnd w:id="135"/>
                            <w:r>
                              <w:t xml:space="preserve"> - FLUXO DE PAGAMENTO MULTIBANCO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3" type="#_x0000_t202" style="position:absolute;left:0;text-align:left;margin-left:71.8pt;margin-top:272.3pt;width:309.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" stroked="f">
                <v:textbox style="mso-fit-shape-to-text:t" inset="0,0,0,0">
                  <w:txbxContent>
                    <w:p w:rsidR="00064AC0" w:rsidRPr="00FD6C14" w:rsidRDefault="00064AC0" w:rsidP="00682918">
                      <w:pPr>
                        <w:pStyle w:val="Legenda"/>
                        <w:jc w:val="center"/>
                        <w:rPr>
                          <w:noProof/>
                          <w:szCs w:val="20"/>
                        </w:rPr>
                      </w:pPr>
                      <w:bookmarkStart w:id="137" w:name="_Ref523935415"/>
                      <w:bookmarkStart w:id="138" w:name="_Toc523941777"/>
                      <w:r>
                        <w:t xml:space="preserve">Figura </w:t>
                      </w:r>
                      <w:r>
                        <w:fldChar w:fldCharType="begin"/>
                      </w:r>
                      <w:r>
                        <w:instrText xml:space="preserve"> SEQ Figura \* ARABIC </w:instrText>
                      </w:r>
                      <w:r>
                        <w:fldChar w:fldCharType="separate"/>
                      </w:r>
                      <w:r>
                        <w:rPr>
                          <w:noProof/>
                        </w:rPr>
                        <w:t>18</w:t>
                      </w:r>
                      <w:r>
                        <w:fldChar w:fldCharType="end"/>
                      </w:r>
                      <w:bookmarkEnd w:id="137"/>
                      <w:r>
                        <w:t xml:space="preserve"> - FLUXO DE PAGAMENTO MULTIBANCO</w:t>
                      </w:r>
                      <w:bookmarkEnd w:id="138"/>
                    </w:p>
                  </w:txbxContent>
                </v:textbox>
                <w10:wrap type="topAndBottom"/>
              </v:shape>
            </w:pict>
          </mc:Fallback>
        </mc:AlternateContent>
      </w:r>
      <w:r w:rsidRPr="00D20E40">
        <w:rPr>
          <w:noProof/>
        </w:rPr>
        <w:drawing>
          <wp:anchor distT="360045" distB="360045" distL="114300" distR="114300" simplePos="0" relativeHeight="251645440" behindDoc="0" locked="0" layoutInCell="1" allowOverlap="1" wp14:anchorId="526F5C60" wp14:editId="1537BE99">
            <wp:simplePos x="0" y="0"/>
            <wp:positionH relativeFrom="margin">
              <wp:posOffset>911860</wp:posOffset>
            </wp:positionH>
            <wp:positionV relativeFrom="paragraph">
              <wp:posOffset>1061683</wp:posOffset>
            </wp:positionV>
            <wp:extent cx="3931200" cy="234000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6">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Para possibilitar este tipo de pagamento, na aplicação móvel do SINCRO 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Pr="00D20E40">
        <w:fldChar w:fldCharType="begin"/>
      </w:r>
      <w:r w:rsidRPr="00D20E40">
        <w:instrText xml:space="preserve"> REF _Ref523935415 \h </w:instrText>
      </w:r>
      <w:r w:rsidRPr="00D20E40">
        <w:fldChar w:fldCharType="separate"/>
      </w:r>
      <w:r w:rsidRPr="00D20E40">
        <w:t xml:space="preserve">Figura </w:t>
      </w:r>
      <w:r w:rsidRPr="00D20E40">
        <w:rPr>
          <w:noProof/>
        </w:rPr>
        <w:t>1</w:t>
      </w:r>
      <w:r w:rsidRPr="00D20E40">
        <w:rPr>
          <w:noProof/>
        </w:rPr>
        <w:t>8</w:t>
      </w:r>
      <w:r w:rsidRPr="00D20E40">
        <w:fldChar w:fldCharType="end"/>
      </w:r>
      <w:r w:rsidRPr="00D20E40">
        <w:t xml:space="preserve">, </w:t>
      </w:r>
      <w:r w:rsidR="00526FEE" w:rsidRPr="00D20E40">
        <w:t>que irá redirecionar para uma página com a entidade e referência referentes à conta bancária da empresa.</w:t>
      </w:r>
    </w:p>
    <w:p w:rsidR="007B29E2" w:rsidRPr="00D20E40" w:rsidRDefault="007B29E2" w:rsidP="00526FEE"/>
    <w:p w:rsidR="00526FEE" w:rsidRPr="00D20E40" w:rsidRDefault="00526FEE" w:rsidP="00526FEE">
      <w:pPr>
        <w:pStyle w:val="Ttulo5"/>
      </w:pPr>
      <w:r w:rsidRPr="00D20E40">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526FEE" w:rsidRPr="00D20E40" w:rsidRDefault="001D3AD0" w:rsidP="00526FEE">
      <w:r w:rsidRPr="00D20E40">
        <w:rPr>
          <w:noProof/>
        </w:rPr>
        <w:lastRenderedPageBreak/>
        <mc:AlternateContent>
          <mc:Choice Requires="wps">
            <w:drawing>
              <wp:anchor distT="0" distB="0" distL="114300" distR="114300" simplePos="0" relativeHeight="251725312" behindDoc="0" locked="0" layoutInCell="1" allowOverlap="1" wp14:anchorId="7452291D" wp14:editId="0F00423B">
                <wp:simplePos x="0" y="0"/>
                <wp:positionH relativeFrom="column">
                  <wp:posOffset>911860</wp:posOffset>
                </wp:positionH>
                <wp:positionV relativeFrom="paragraph">
                  <wp:posOffset>3462655</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064AC0" w:rsidRPr="000D01ED" w:rsidRDefault="00064AC0" w:rsidP="001D3AD0">
                            <w:pPr>
                              <w:pStyle w:val="Legenda"/>
                              <w:jc w:val="center"/>
                              <w:rPr>
                                <w:noProof/>
                                <w:szCs w:val="20"/>
                              </w:rPr>
                            </w:pPr>
                            <w:bookmarkStart w:id="139" w:name="_Ref523935655"/>
                            <w:bookmarkStart w:id="140" w:name="_Toc523941778"/>
                            <w:r>
                              <w:t xml:space="preserve">Figura </w:t>
                            </w:r>
                            <w:r>
                              <w:fldChar w:fldCharType="begin"/>
                            </w:r>
                            <w:r>
                              <w:instrText xml:space="preserve"> SEQ Figura \* ARABIC </w:instrText>
                            </w:r>
                            <w:r>
                              <w:fldChar w:fldCharType="separate"/>
                            </w:r>
                            <w:r>
                              <w:rPr>
                                <w:noProof/>
                              </w:rPr>
                              <w:t>19</w:t>
                            </w:r>
                            <w:r>
                              <w:fldChar w:fldCharType="end"/>
                            </w:r>
                            <w:bookmarkEnd w:id="139"/>
                            <w:r>
                              <w:t xml:space="preserve"> - FLUXO DE PAGAMENTO CREDIT CARD</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4" type="#_x0000_t202" style="position:absolute;left:0;text-align:left;margin-left:71.8pt;margin-top:272.65pt;width:309.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LPBNA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" stroked="f">
                <v:textbox style="mso-fit-shape-to-text:t" inset="0,0,0,0">
                  <w:txbxContent>
                    <w:p w:rsidR="00064AC0" w:rsidRPr="000D01ED" w:rsidRDefault="00064AC0" w:rsidP="001D3AD0">
                      <w:pPr>
                        <w:pStyle w:val="Legenda"/>
                        <w:jc w:val="center"/>
                        <w:rPr>
                          <w:noProof/>
                          <w:szCs w:val="20"/>
                        </w:rPr>
                      </w:pPr>
                      <w:bookmarkStart w:id="141" w:name="_Ref523935655"/>
                      <w:bookmarkStart w:id="142" w:name="_Toc523941778"/>
                      <w:r>
                        <w:t xml:space="preserve">Figura </w:t>
                      </w:r>
                      <w:r>
                        <w:fldChar w:fldCharType="begin"/>
                      </w:r>
                      <w:r>
                        <w:instrText xml:space="preserve"> SEQ Figura \* ARABIC </w:instrText>
                      </w:r>
                      <w:r>
                        <w:fldChar w:fldCharType="separate"/>
                      </w:r>
                      <w:r>
                        <w:rPr>
                          <w:noProof/>
                        </w:rPr>
                        <w:t>19</w:t>
                      </w:r>
                      <w:r>
                        <w:fldChar w:fldCharType="end"/>
                      </w:r>
                      <w:bookmarkEnd w:id="141"/>
                      <w:r>
                        <w:t xml:space="preserve"> - FLUXO DE PAGAMENTO CREDIT CARD</w:t>
                      </w:r>
                      <w:bookmarkEnd w:id="142"/>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14:anchorId="1697A064" wp14:editId="51F0E7A1">
            <wp:simplePos x="0" y="0"/>
            <wp:positionH relativeFrom="margin">
              <wp:posOffset>911860</wp:posOffset>
            </wp:positionH>
            <wp:positionV relativeFrom="margin">
              <wp:posOffset>1066128</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7">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Pr="00D20E40">
        <w:fldChar w:fldCharType="begin"/>
      </w:r>
      <w:r w:rsidRPr="00D20E40">
        <w:instrText xml:space="preserve"> REF _Ref523935655 \h </w:instrText>
      </w:r>
      <w:r w:rsidRPr="00D20E40">
        <w:fldChar w:fldCharType="separate"/>
      </w:r>
      <w:r w:rsidRPr="00D20E40">
        <w:t>Figura</w:t>
      </w:r>
      <w:r w:rsidRPr="00D20E40">
        <w:t xml:space="preserve"> </w:t>
      </w:r>
      <w:r w:rsidRPr="00D20E40">
        <w:rPr>
          <w:noProof/>
        </w:rPr>
        <w:t>19</w:t>
      </w:r>
      <w:r w:rsidRPr="00D20E40">
        <w:fldChar w:fldCharType="end"/>
      </w:r>
      <w:r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D20E40" w:rsidRPr="00D20E40" w:rsidRDefault="00D20E40" w:rsidP="00195A3C">
      <w:pPr>
        <w:pStyle w:val="Ttulo5"/>
      </w:pPr>
    </w:p>
    <w:p w:rsidR="00526FEE" w:rsidRPr="00D20E40" w:rsidRDefault="00526FEE" w:rsidP="00195A3C">
      <w:pPr>
        <w:pStyle w:val="Ttulo5"/>
      </w:pPr>
      <w:r w:rsidRPr="00D20E40">
        <w:t>Pagamento Online sem Internet Merchant Account</w:t>
      </w:r>
    </w:p>
    <w:p w:rsidR="00A54666" w:rsidRPr="00D20E40" w:rsidRDefault="00A54666" w:rsidP="00A54666"/>
    <w:p w:rsidR="00526FEE" w:rsidRPr="00D20E40" w:rsidRDefault="00526FEE" w:rsidP="00526FEE">
      <w:r w:rsidRPr="00D20E40">
        <w:t xml:space="preserve">Em todo o caso, o comerciante poderá não ter necessidade de ter uma conta IMC. Existe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6C664F" w:rsidP="00526FEE">
      <w:r w:rsidRPr="00D20E40">
        <w:t>A</w:t>
      </w:r>
      <w:r w:rsidR="00C5134C" w:rsidRPr="00D20E40">
        <w:t xml:space="preserve"> </w:t>
      </w:r>
      <w:r w:rsidR="00CC310D">
        <w:fldChar w:fldCharType="begin"/>
      </w:r>
      <w:r w:rsidR="00CC310D">
        <w:instrText xml:space="preserve"> REF _Ref523936020 \h </w:instrText>
      </w:r>
      <w:r w:rsidR="00CC310D">
        <w:fldChar w:fldCharType="separate"/>
      </w:r>
      <w:r w:rsidR="00CC310D">
        <w:t xml:space="preserve">Figura </w:t>
      </w:r>
      <w:r w:rsidR="00CC310D">
        <w:rPr>
          <w:noProof/>
        </w:rPr>
        <w:t>20</w:t>
      </w:r>
      <w:r w:rsidR="00CC310D">
        <w:fldChar w:fldCharType="end"/>
      </w:r>
      <w:r w:rsidR="00CC310D">
        <w:t xml:space="preserve"> </w:t>
      </w:r>
      <w:r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F3689A" w:rsidP="006000ED">
      <w:r>
        <w:rPr>
          <w:noProof/>
        </w:rPr>
        <w:lastRenderedPageBreak/>
        <mc:AlternateContent>
          <mc:Choice Requires="wps">
            <w:drawing>
              <wp:anchor distT="0" distB="0" distL="114300" distR="114300" simplePos="0" relativeHeight="251727360" behindDoc="0" locked="0" layoutInCell="1" allowOverlap="1" wp14:anchorId="357DFC81" wp14:editId="3D4CC185">
                <wp:simplePos x="0" y="0"/>
                <wp:positionH relativeFrom="column">
                  <wp:posOffset>181610</wp:posOffset>
                </wp:positionH>
                <wp:positionV relativeFrom="paragraph">
                  <wp:posOffset>2082800</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875701" w:rsidRDefault="00064AC0" w:rsidP="00F3689A">
                            <w:pPr>
                              <w:pStyle w:val="Legenda"/>
                              <w:jc w:val="center"/>
                              <w:rPr>
                                <w:noProof/>
                                <w:szCs w:val="20"/>
                              </w:rPr>
                            </w:pPr>
                            <w:bookmarkStart w:id="143" w:name="_Ref523936020"/>
                            <w:bookmarkStart w:id="144" w:name="_Toc523941779"/>
                            <w:r>
                              <w:t xml:space="preserve">Figura </w:t>
                            </w:r>
                            <w:r>
                              <w:fldChar w:fldCharType="begin"/>
                            </w:r>
                            <w:r>
                              <w:instrText xml:space="preserve"> SEQ Figura \* ARABIC </w:instrText>
                            </w:r>
                            <w:r>
                              <w:fldChar w:fldCharType="separate"/>
                            </w:r>
                            <w:r>
                              <w:rPr>
                                <w:noProof/>
                              </w:rPr>
                              <w:t>20</w:t>
                            </w:r>
                            <w:r>
                              <w:fldChar w:fldCharType="end"/>
                            </w:r>
                            <w:bookmarkEnd w:id="143"/>
                            <w:r>
                              <w:t xml:space="preserve"> - FLUXO DE PAGAMENTO PAYPAL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5" type="#_x0000_t202" style="position:absolute;left:0;text-align:left;margin-left:14.3pt;margin-top:164pt;width:424.9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fa2NQIAAG0EAAAOAAAAZHJzL2Uyb0RvYy54bWysVE1v2zAMvQ/YfxB0X5wPNFuN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" stroked="f">
                <v:textbox style="mso-fit-shape-to-text:t" inset="0,0,0,0">
                  <w:txbxContent>
                    <w:p w:rsidR="00064AC0" w:rsidRPr="00875701" w:rsidRDefault="00064AC0" w:rsidP="00F3689A">
                      <w:pPr>
                        <w:pStyle w:val="Legenda"/>
                        <w:jc w:val="center"/>
                        <w:rPr>
                          <w:noProof/>
                          <w:szCs w:val="20"/>
                        </w:rPr>
                      </w:pPr>
                      <w:bookmarkStart w:id="145" w:name="_Ref523936020"/>
                      <w:bookmarkStart w:id="146" w:name="_Toc523941779"/>
                      <w:r>
                        <w:t xml:space="preserve">Figura </w:t>
                      </w:r>
                      <w:r>
                        <w:fldChar w:fldCharType="begin"/>
                      </w:r>
                      <w:r>
                        <w:instrText xml:space="preserve"> SEQ Figura \* ARABIC </w:instrText>
                      </w:r>
                      <w:r>
                        <w:fldChar w:fldCharType="separate"/>
                      </w:r>
                      <w:r>
                        <w:rPr>
                          <w:noProof/>
                        </w:rPr>
                        <w:t>20</w:t>
                      </w:r>
                      <w:r>
                        <w:fldChar w:fldCharType="end"/>
                      </w:r>
                      <w:bookmarkEnd w:id="145"/>
                      <w:r>
                        <w:t xml:space="preserve"> - FLUXO DE PAGAMENTO PAYPAL</w:t>
                      </w:r>
                      <w:bookmarkEnd w:id="146"/>
                    </w:p>
                  </w:txbxContent>
                </v:textbox>
                <w10:wrap type="topAndBottom"/>
              </v:shape>
            </w:pict>
          </mc:Fallback>
        </mc:AlternateContent>
      </w:r>
      <w:r w:rsidR="00A54666" w:rsidRPr="00D20E40">
        <w:rPr>
          <w:noProof/>
        </w:rPr>
        <w:drawing>
          <wp:anchor distT="360045" distB="360045" distL="114300" distR="114300" simplePos="0" relativeHeight="251647488" behindDoc="0" locked="0" layoutInCell="1" allowOverlap="1" wp14:anchorId="21F2FA62" wp14:editId="017C54DA">
            <wp:simplePos x="0" y="0"/>
            <wp:positionH relativeFrom="margin">
              <wp:align>center</wp:align>
            </wp:positionH>
            <wp:positionV relativeFrom="margin">
              <wp:posOffset>-94686</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58">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Ttulo3"/>
        <w:numPr>
          <w:ilvl w:val="2"/>
          <w:numId w:val="9"/>
        </w:numPr>
      </w:pPr>
      <w:bookmarkStart w:id="147" w:name="_Toc523844239"/>
      <w:r w:rsidRPr="00D20E40">
        <w:t>Verificação da matrícula</w:t>
      </w:r>
      <w:bookmarkEnd w:id="147"/>
    </w:p>
    <w:p w:rsidR="00A54666" w:rsidRPr="00D20E40" w:rsidRDefault="00A54666" w:rsidP="00A54666"/>
    <w:p w:rsidR="006000ED" w:rsidRPr="00D20E40" w:rsidRDefault="006000ED" w:rsidP="00B04D00">
      <w:pPr>
        <w:pStyle w:val="Ttulo4"/>
        <w:numPr>
          <w:ilvl w:val="3"/>
          <w:numId w:val="9"/>
        </w:numPr>
      </w:pPr>
      <w:r w:rsidRPr="00D20E40">
        <w:t xml:space="preserve">Implementação </w:t>
      </w:r>
    </w:p>
    <w:p w:rsidR="00A54666" w:rsidRPr="00D20E40" w:rsidRDefault="00A54666" w:rsidP="00A54666"/>
    <w:p w:rsidR="006000ED" w:rsidRDefault="00023789" w:rsidP="006000ED">
      <w:r>
        <w:rPr>
          <w:noProof/>
        </w:rPr>
        <mc:AlternateContent>
          <mc:Choice Requires="wps">
            <w:drawing>
              <wp:anchor distT="0" distB="0" distL="114300" distR="114300" simplePos="0" relativeHeight="251729408" behindDoc="0" locked="0" layoutInCell="1" allowOverlap="1" wp14:anchorId="56C75193" wp14:editId="37914F24">
                <wp:simplePos x="0" y="0"/>
                <wp:positionH relativeFrom="column">
                  <wp:posOffset>181610</wp:posOffset>
                </wp:positionH>
                <wp:positionV relativeFrom="paragraph">
                  <wp:posOffset>3492500</wp:posOffset>
                </wp:positionV>
                <wp:extent cx="5396230" cy="635"/>
                <wp:effectExtent l="0" t="0" r="1270" b="12065"/>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784832" w:rsidRDefault="00064AC0" w:rsidP="00023789">
                            <w:pPr>
                              <w:pStyle w:val="Legenda"/>
                              <w:jc w:val="center"/>
                              <w:rPr>
                                <w:noProof/>
                                <w:szCs w:val="20"/>
                              </w:rPr>
                            </w:pPr>
                            <w:bookmarkStart w:id="148" w:name="_Ref523936406"/>
                            <w:bookmarkStart w:id="149" w:name="_Toc523941780"/>
                            <w:r>
                              <w:t xml:space="preserve">Figura </w:t>
                            </w:r>
                            <w:r>
                              <w:fldChar w:fldCharType="begin"/>
                            </w:r>
                            <w:r>
                              <w:instrText xml:space="preserve"> SEQ Figura \* ARABIC </w:instrText>
                            </w:r>
                            <w:r>
                              <w:fldChar w:fldCharType="separate"/>
                            </w:r>
                            <w:r>
                              <w:rPr>
                                <w:noProof/>
                              </w:rPr>
                              <w:t>21</w:t>
                            </w:r>
                            <w:r>
                              <w:fldChar w:fldCharType="end"/>
                            </w:r>
                            <w:bookmarkEnd w:id="148"/>
                            <w:r>
                              <w:t xml:space="preserve"> - ESQUEMA DE ACESSO À INFOR</w:t>
                            </w:r>
                            <w:r>
                              <w:rPr>
                                <w:noProof/>
                              </w:rPr>
                              <w:t>MAÇÃO DA MATRÍCULA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6" type="#_x0000_t202" style="position:absolute;left:0;text-align:left;margin-left:14.3pt;margin-top:275pt;width:424.9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cDa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" stroked="f">
                <v:textbox style="mso-fit-shape-to-text:t" inset="0,0,0,0">
                  <w:txbxContent>
                    <w:p w:rsidR="00064AC0" w:rsidRPr="00784832" w:rsidRDefault="00064AC0" w:rsidP="00023789">
                      <w:pPr>
                        <w:pStyle w:val="Legenda"/>
                        <w:jc w:val="center"/>
                        <w:rPr>
                          <w:noProof/>
                          <w:szCs w:val="20"/>
                        </w:rPr>
                      </w:pPr>
                      <w:bookmarkStart w:id="150" w:name="_Ref523936406"/>
                      <w:bookmarkStart w:id="151" w:name="_Toc523941780"/>
                      <w:r>
                        <w:t xml:space="preserve">Figura </w:t>
                      </w:r>
                      <w:r>
                        <w:fldChar w:fldCharType="begin"/>
                      </w:r>
                      <w:r>
                        <w:instrText xml:space="preserve"> SEQ Figura \* ARABIC </w:instrText>
                      </w:r>
                      <w:r>
                        <w:fldChar w:fldCharType="separate"/>
                      </w:r>
                      <w:r>
                        <w:rPr>
                          <w:noProof/>
                        </w:rPr>
                        <w:t>21</w:t>
                      </w:r>
                      <w:r>
                        <w:fldChar w:fldCharType="end"/>
                      </w:r>
                      <w:bookmarkEnd w:id="150"/>
                      <w:r>
                        <w:t xml:space="preserve"> - ESQUEMA DE ACESSO À INFOR</w:t>
                      </w:r>
                      <w:r>
                        <w:rPr>
                          <w:noProof/>
                        </w:rPr>
                        <w:t>MAÇÃO DA MATRÍCULA</w:t>
                      </w:r>
                      <w:bookmarkEnd w:id="151"/>
                    </w:p>
                  </w:txbxContent>
                </v:textbox>
                <w10:wrap type="topAndBottom"/>
              </v:shape>
            </w:pict>
          </mc:Fallback>
        </mc:AlternateContent>
      </w:r>
      <w:r w:rsidRPr="00D20E40">
        <w:rPr>
          <w:noProof/>
        </w:rPr>
        <w:drawing>
          <wp:anchor distT="360045" distB="360045" distL="114300" distR="114300" simplePos="0" relativeHeight="251648512" behindDoc="0" locked="0" layoutInCell="1" allowOverlap="1" wp14:anchorId="4701386F" wp14:editId="14DECFF8">
            <wp:simplePos x="0" y="0"/>
            <wp:positionH relativeFrom="margin">
              <wp:posOffset>181610</wp:posOffset>
            </wp:positionH>
            <wp:positionV relativeFrom="paragraph">
              <wp:posOffset>1334098</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59">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No âmbito do projeto, de forma a cumprir as funcionalidades apresentadas, </w:t>
      </w:r>
      <w:r w:rsidR="00245B40">
        <w:t>foi</w:t>
      </w:r>
      <w:r w:rsidR="006000ED" w:rsidRPr="00D20E40">
        <w:t xml:space="preserve"> indispensável trabalhar com informação privada dos Cidadãos, mais propriamente a informação referente às matrículas. Dado que não nos é permitido acesso à informação foi necessário a conceção de um si</w:t>
      </w:r>
      <w:r>
        <w:t>stema simulador de matrículas.</w:t>
      </w:r>
    </w:p>
    <w:p w:rsidR="00023789" w:rsidRPr="00D20E40" w:rsidRDefault="00023789" w:rsidP="006000ED"/>
    <w:p w:rsidR="006000ED" w:rsidRPr="00D20E40" w:rsidRDefault="006000ED" w:rsidP="006000ED">
      <w:r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C24C76">
        <w:t xml:space="preserve">Figura </w:t>
      </w:r>
      <w:r w:rsidR="00C24C76">
        <w:rPr>
          <w:noProof/>
        </w:rPr>
        <w:t>21</w:t>
      </w:r>
      <w:r w:rsidR="00C24C76">
        <w:fldChar w:fldCharType="end"/>
      </w:r>
      <w:r w:rsidR="00C24C76">
        <w:t>.</w:t>
      </w:r>
    </w:p>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w:t>
      </w:r>
      <w:r w:rsidRPr="00D20E40">
        <w:lastRenderedPageBreak/>
        <w:t xml:space="preserve">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04D00">
      <w:pPr>
        <w:pStyle w:val="Ttulo4"/>
        <w:numPr>
          <w:ilvl w:val="3"/>
          <w:numId w:val="9"/>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04D00">
      <w:pPr>
        <w:pStyle w:val="Ttulo4"/>
        <w:numPr>
          <w:ilvl w:val="3"/>
          <w:numId w:val="9"/>
        </w:numPr>
      </w:pPr>
      <w:r w:rsidRPr="00D20E40">
        <w:t>Atual Processo de Autorização a Recursos Priva</w:t>
      </w:r>
      <w:r w:rsidR="00A54666" w:rsidRPr="00D20E40">
        <w:t>dos</w:t>
      </w:r>
    </w:p>
    <w:p w:rsidR="00A54666" w:rsidRPr="00D20E40" w:rsidRDefault="00A54666" w:rsidP="00A54666"/>
    <w:p w:rsidR="006000ED" w:rsidRPr="00D20E40" w:rsidRDefault="006000ED" w:rsidP="006000ED">
      <w:r w:rsidRPr="00D20E40">
        <w:t xml:space="preserve">Com base na solução procurada para realizar a autorização no acesso a recursos privados, existe uma tecnologia de autorização que permite o acesso limitado por aplicações exteriores via </w:t>
      </w:r>
      <w:r w:rsidRPr="00D20E40">
        <w:rPr>
          <w:i/>
        </w:rPr>
        <w:t>HTTP</w:t>
      </w:r>
      <w:r w:rsidRPr="00D20E40">
        <w:t xml:space="preserve">. A tecnologia dá pelo nome de </w:t>
      </w:r>
      <w:r w:rsidRPr="00D20E40">
        <w:rPr>
          <w:i/>
        </w:rPr>
        <w:t>OAuth 2.0</w:t>
      </w:r>
      <w:r w:rsidR="00690C79">
        <w:rPr>
          <w:i/>
        </w:rPr>
        <w:t xml:space="preserve"> </w:t>
      </w:r>
      <w:sdt>
        <w:sdtPr>
          <w:rPr>
            <w:i/>
          </w:rPr>
          <w:id w:val="-853032315"/>
          <w:citation/>
        </w:sdt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Pr="00D20E40">
        <w:t xml:space="preserve"> e o seu foco principal é a simplicidade e promover fluxos específicos de autorização para aplicações </w:t>
      </w:r>
      <w:r w:rsidRPr="00D20E40">
        <w:rPr>
          <w:i/>
        </w:rPr>
        <w:t>web</w:t>
      </w:r>
      <w:r w:rsidRPr="00D20E40">
        <w:t xml:space="preserve">, </w:t>
      </w:r>
      <w:r w:rsidRPr="00D20E40">
        <w:rPr>
          <w:i/>
        </w:rPr>
        <w:t>desktop</w:t>
      </w:r>
      <w:r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043C9A">
        <w:t xml:space="preserve">Figura </w:t>
      </w:r>
      <w:r w:rsidR="00043C9A">
        <w:rPr>
          <w:noProof/>
        </w:rPr>
        <w:t>22</w:t>
      </w:r>
      <w:r w:rsidR="00043C9A">
        <w:fldChar w:fldCharType="end"/>
      </w:r>
      <w:r w:rsidR="00043C9A">
        <w:t xml:space="preserve"> </w:t>
      </w:r>
      <w:sdt>
        <w:sdtPr>
          <w:id w:val="1824314386"/>
          <w:citation/>
        </w:sdt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lastRenderedPageBreak/>
        <w:br/>
      </w:r>
      <w:r w:rsidR="00F91C4D">
        <w:rPr>
          <w:noProof/>
        </w:rPr>
        <mc:AlternateContent>
          <mc:Choice Requires="wps">
            <w:drawing>
              <wp:anchor distT="0" distB="0" distL="114300" distR="114300" simplePos="0" relativeHeight="251731456" behindDoc="0" locked="0" layoutInCell="1" allowOverlap="1" wp14:anchorId="1FAD0A09" wp14:editId="4C66B796">
                <wp:simplePos x="0" y="0"/>
                <wp:positionH relativeFrom="column">
                  <wp:posOffset>179070</wp:posOffset>
                </wp:positionH>
                <wp:positionV relativeFrom="paragraph">
                  <wp:posOffset>3138170</wp:posOffset>
                </wp:positionV>
                <wp:extent cx="5396230" cy="635"/>
                <wp:effectExtent l="0" t="0" r="1270" b="12065"/>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5C0043" w:rsidRDefault="00064AC0" w:rsidP="00F91C4D">
                            <w:pPr>
                              <w:pStyle w:val="Legenda"/>
                              <w:jc w:val="center"/>
                              <w:rPr>
                                <w:szCs w:val="20"/>
                              </w:rPr>
                            </w:pPr>
                            <w:bookmarkStart w:id="152" w:name="_Ref523938249"/>
                            <w:bookmarkStart w:id="153" w:name="_Toc523941781"/>
                            <w:r>
                              <w:t xml:space="preserve">Figura </w:t>
                            </w:r>
                            <w:r>
                              <w:fldChar w:fldCharType="begin"/>
                            </w:r>
                            <w:r>
                              <w:instrText xml:space="preserve"> SEQ Figura \* ARABIC </w:instrText>
                            </w:r>
                            <w:r>
                              <w:fldChar w:fldCharType="separate"/>
                            </w:r>
                            <w:r>
                              <w:rPr>
                                <w:noProof/>
                              </w:rPr>
                              <w:t>22</w:t>
                            </w:r>
                            <w:r>
                              <w:fldChar w:fldCharType="end"/>
                            </w:r>
                            <w:bookmarkEnd w:id="152"/>
                            <w:r>
                              <w:t xml:space="preserve"> - FLUXO OAUTH 2.0</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7" type="#_x0000_t202" style="position:absolute;left:0;text-align:left;margin-left:14.1pt;margin-top:247.1pt;width:424.9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MIg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" stroked="f">
                <v:textbox style="mso-fit-shape-to-text:t" inset="0,0,0,0">
                  <w:txbxContent>
                    <w:p w:rsidR="00064AC0" w:rsidRPr="005C0043" w:rsidRDefault="00064AC0" w:rsidP="00F91C4D">
                      <w:pPr>
                        <w:pStyle w:val="Legenda"/>
                        <w:jc w:val="center"/>
                        <w:rPr>
                          <w:szCs w:val="20"/>
                        </w:rPr>
                      </w:pPr>
                      <w:bookmarkStart w:id="154" w:name="_Ref523938249"/>
                      <w:bookmarkStart w:id="155" w:name="_Toc523941781"/>
                      <w:r>
                        <w:t xml:space="preserve">Figura </w:t>
                      </w:r>
                      <w:r>
                        <w:fldChar w:fldCharType="begin"/>
                      </w:r>
                      <w:r>
                        <w:instrText xml:space="preserve"> SEQ Figura \* ARABIC </w:instrText>
                      </w:r>
                      <w:r>
                        <w:fldChar w:fldCharType="separate"/>
                      </w:r>
                      <w:r>
                        <w:rPr>
                          <w:noProof/>
                        </w:rPr>
                        <w:t>22</w:t>
                      </w:r>
                      <w:r>
                        <w:fldChar w:fldCharType="end"/>
                      </w:r>
                      <w:bookmarkEnd w:id="154"/>
                      <w:r>
                        <w:t xml:space="preserve"> - FLUXO OAUTH 2.0</w:t>
                      </w:r>
                      <w:bookmarkEnd w:id="155"/>
                    </w:p>
                  </w:txbxContent>
                </v:textbox>
                <w10:wrap type="topAndBottom"/>
              </v:shape>
            </w:pict>
          </mc:Fallback>
        </mc:AlternateContent>
      </w:r>
      <w:r w:rsidR="00065FA0" w:rsidRPr="00D20E40">
        <w:rPr>
          <w:noProof/>
        </w:rPr>
        <w:drawing>
          <wp:anchor distT="360045" distB="360045" distL="114300" distR="114300" simplePos="0" relativeHeight="251649536" behindDoc="0" locked="0" layoutInCell="1" allowOverlap="1" wp14:anchorId="42DD282C" wp14:editId="395AF9F9">
            <wp:simplePos x="0" y="0"/>
            <wp:positionH relativeFrom="margin">
              <wp:posOffset>179070</wp:posOffset>
            </wp:positionH>
            <wp:positionV relativeFrom="paragraph">
              <wp:posOffset>0</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Ttulo4"/>
        <w:numPr>
          <w:ilvl w:val="3"/>
          <w:numId w:val="9"/>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Content>
          <w:r w:rsidR="003F09E0">
            <w:rPr>
              <w:i/>
            </w:rPr>
            <w:fldChar w:fldCharType="begin"/>
          </w:r>
          <w:r w:rsidR="003F09E0">
            <w:rPr>
              <w:i/>
              <w:lang w:val="en-US"/>
            </w:rPr>
            <w:instrText xml:space="preserve"> CITATION EdD12 \l 1033 </w:instrText>
          </w:r>
          <w:r w:rsidR="003F09E0">
            <w:rPr>
              <w:i/>
            </w:rPr>
            <w:fldChar w:fldCharType="separate"/>
          </w:r>
          <w:r w:rsidR="003F09E0">
            <w:rPr>
              <w:i/>
              <w:noProof/>
              <w:lang w:val="en-US"/>
            </w:rPr>
            <w:t xml:space="preserve"> </w:t>
          </w:r>
          <w:r w:rsidR="003F09E0">
            <w:rPr>
              <w:noProof/>
              <w:lang w:val="en-US"/>
            </w:rPr>
            <w:t>(Ed &amp; Microsoft, 2012)</w:t>
          </w:r>
          <w:r w:rsidR="003F09E0">
            <w:rPr>
              <w:i/>
            </w:rPr>
            <w:fldChar w:fldCharType="end"/>
          </w:r>
        </w:sdtContent>
      </w:sdt>
      <w:r w:rsidRPr="00D20E40">
        <w:t>, decidimos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e a Entidade de 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7051F5" w:rsidRPr="00D20E40">
        <w:t xml:space="preserve">Figura </w:t>
      </w:r>
      <w:r w:rsidR="007051F5" w:rsidRPr="00D20E40">
        <w:rPr>
          <w:noProof/>
        </w:rPr>
        <w:t>23</w:t>
      </w:r>
      <w:r w:rsidR="007051F5" w:rsidRPr="00D20E40">
        <w:fldChar w:fldCharType="end"/>
      </w:r>
      <w:r w:rsidR="007051F5" w:rsidRPr="00D20E40">
        <w:t xml:space="preserve"> apresenta o diagrama de sequência de OAuth, aplicado ao sistema informático SINCRO Mobile. </w:t>
      </w:r>
    </w:p>
    <w:p w:rsidR="006000ED" w:rsidRPr="00D20E40" w:rsidRDefault="006000ED" w:rsidP="006000ED"/>
    <w:p w:rsidR="006000ED" w:rsidRPr="00D20E40" w:rsidRDefault="006000ED"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065FA0" w:rsidRPr="00D20E40" w:rsidRDefault="00065FA0" w:rsidP="006000ED"/>
    <w:p w:rsidR="00065FA0" w:rsidRPr="00D20E40" w:rsidRDefault="00195633" w:rsidP="006000ED">
      <w:r>
        <w:rPr>
          <w:noProof/>
        </w:rPr>
        <w:lastRenderedPageBreak/>
        <mc:AlternateContent>
          <mc:Choice Requires="wps">
            <w:drawing>
              <wp:anchor distT="0" distB="0" distL="114300" distR="114300" simplePos="0" relativeHeight="251733504" behindDoc="0" locked="0" layoutInCell="1" allowOverlap="1" wp14:anchorId="3A6D6BB3" wp14:editId="12C98C65">
                <wp:simplePos x="0" y="0"/>
                <wp:positionH relativeFrom="column">
                  <wp:posOffset>-542290</wp:posOffset>
                </wp:positionH>
                <wp:positionV relativeFrom="paragraph">
                  <wp:posOffset>3324456</wp:posOffset>
                </wp:positionV>
                <wp:extent cx="6839585" cy="635"/>
                <wp:effectExtent l="0" t="0" r="5715" b="12065"/>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064AC0" w:rsidRPr="00916BEE" w:rsidRDefault="00064AC0" w:rsidP="00195633">
                            <w:pPr>
                              <w:pStyle w:val="Legenda"/>
                              <w:jc w:val="center"/>
                              <w:rPr>
                                <w:noProof/>
                                <w:szCs w:val="20"/>
                              </w:rPr>
                            </w:pPr>
                            <w:bookmarkStart w:id="156" w:name="_Toc523941782"/>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8" type="#_x0000_t202" style="position:absolute;left:0;text-align:left;margin-left:-42.7pt;margin-top:261.75pt;width:538.5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ufFNQIAAG0EAAAOAAAAZHJzL2Uyb0RvYy54bWysVMGO2jAQvVfqP1i+lwArEI0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" stroked="f">
                <v:textbox style="mso-fit-shape-to-text:t" inset="0,0,0,0">
                  <w:txbxContent>
                    <w:p w:rsidR="00064AC0" w:rsidRPr="00916BEE" w:rsidRDefault="00064AC0" w:rsidP="00195633">
                      <w:pPr>
                        <w:pStyle w:val="Legenda"/>
                        <w:jc w:val="center"/>
                        <w:rPr>
                          <w:noProof/>
                          <w:szCs w:val="20"/>
                        </w:rPr>
                      </w:pPr>
                      <w:bookmarkStart w:id="157" w:name="_Toc523941782"/>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7"/>
                    </w:p>
                  </w:txbxContent>
                </v:textbox>
                <w10:wrap type="topAndBottom"/>
              </v:shape>
            </w:pict>
          </mc:Fallback>
        </mc:AlternateContent>
      </w:r>
    </w:p>
    <w:p w:rsidR="006000ED" w:rsidRPr="00D20E40" w:rsidRDefault="00065FA0" w:rsidP="0099149A">
      <w:r w:rsidRPr="00D20E40">
        <w:rPr>
          <w:noProof/>
        </w:rPr>
        <w:drawing>
          <wp:anchor distT="360045" distB="360045" distL="114300" distR="114300" simplePos="0" relativeHeight="251650560" behindDoc="0" locked="0" layoutInCell="1" allowOverlap="1" wp14:anchorId="7234A510" wp14:editId="68AD4E52">
            <wp:simplePos x="0" y="0"/>
            <wp:positionH relativeFrom="margin">
              <wp:align>center</wp:align>
            </wp:positionH>
            <wp:positionV relativeFrom="margin">
              <wp:posOffset>78105</wp:posOffset>
            </wp:positionV>
            <wp:extent cx="6840000" cy="327960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1">
                      <a:extLst>
                        <a:ext uri="{28A0092B-C50C-407E-A947-70E740481C1C}">
                          <a14:useLocalDpi xmlns:a14="http://schemas.microsoft.com/office/drawing/2010/main" val="0"/>
                        </a:ext>
                      </a:extLst>
                    </a:blip>
                    <a:stretch>
                      <a:fillRect/>
                    </a:stretch>
                  </pic:blipFill>
                  <pic:spPr>
                    <a:xfrm>
                      <a:off x="0" y="0"/>
                      <a:ext cx="6840000" cy="3279600"/>
                    </a:xfrm>
                    <a:prstGeom prst="rect">
                      <a:avLst/>
                    </a:prstGeom>
                  </pic:spPr>
                </pic:pic>
              </a:graphicData>
            </a:graphic>
            <wp14:sizeRelH relativeFrom="page">
              <wp14:pctWidth>0</wp14:pctWidth>
            </wp14:sizeRelH>
            <wp14:sizeRelV relativeFrom="page">
              <wp14:pctHeight>0</wp14:pctHeight>
            </wp14:sizeRelV>
          </wp:anchor>
        </w:drawing>
      </w:r>
      <w:r w:rsidR="0099149A" w:rsidRPr="00D20E40">
        <w:t>O</w:t>
      </w:r>
      <w:r w:rsidR="00CF0A5A" w:rsidRPr="00D20E40">
        <w:t>s passos do</w:t>
      </w:r>
      <w:r w:rsidR="0099149A"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2D4ACA">
      <w:pPr>
        <w:pStyle w:val="PargrafodaLista"/>
        <w:numPr>
          <w:ilvl w:val="0"/>
          <w:numId w:val="10"/>
        </w:numPr>
        <w:spacing w:line="240" w:lineRule="auto"/>
      </w:pPr>
      <w:r w:rsidRPr="00D20E40">
        <w:t>É enviado o NIF para o Simulador de Matrículas de forma a este saber quais as informações de matrículas que deve entregar como resposta do pedido.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Uma vez não autorizado, SINCRO Mobile é redirecionado para a Entidade de Autenticação. Nesta resposta é enviado juntamente um Grant de Autorização.</w:t>
      </w:r>
    </w:p>
    <w:p w:rsidR="006000ED" w:rsidRPr="00D20E40" w:rsidRDefault="006000ED" w:rsidP="006000ED"/>
    <w:p w:rsidR="006000ED" w:rsidRPr="00D20E40" w:rsidRDefault="006000ED" w:rsidP="00302B7A">
      <w:pPr>
        <w:pStyle w:val="PargrafodaLista"/>
        <w:numPr>
          <w:ilvl w:val="0"/>
          <w:numId w:val="10"/>
        </w:numPr>
        <w:spacing w:line="240" w:lineRule="auto"/>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302B7A">
      <w:pPr>
        <w:spacing w:line="240" w:lineRule="auto"/>
      </w:pPr>
    </w:p>
    <w:p w:rsidR="006000ED" w:rsidRPr="00D20E40" w:rsidRDefault="006000ED" w:rsidP="002D4ACA">
      <w:pPr>
        <w:pStyle w:val="PargrafodaLista"/>
        <w:numPr>
          <w:ilvl w:val="0"/>
          <w:numId w:val="10"/>
        </w:numPr>
        <w:spacing w:line="240" w:lineRule="auto"/>
      </w:pPr>
      <w:r w:rsidRPr="00D20E40">
        <w:t xml:space="preserve">É devolvido ao SINCRO Mobile um formulário de autenticação. </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É submetido o formulário de autenticação com os dados de autenticação do SINCRO Mobile.</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É entregue ao SINCRO Mobile um </w:t>
      </w:r>
      <w:r w:rsidRPr="00D20E40">
        <w:rPr>
          <w:i/>
        </w:rPr>
        <w:t>Token</w:t>
      </w:r>
      <w:r w:rsidRPr="00D20E40">
        <w:t xml:space="preserve"> de Acesso para os recursos privados.</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lastRenderedPageBreak/>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04D00">
      <w:pPr>
        <w:pStyle w:val="Ttulo3"/>
        <w:numPr>
          <w:ilvl w:val="2"/>
          <w:numId w:val="9"/>
        </w:numPr>
      </w:pPr>
      <w:bookmarkStart w:id="158" w:name="_Toc523844240"/>
      <w:r w:rsidRPr="00D20E40">
        <w:t>Sincronização da Base de Dados</w:t>
      </w:r>
      <w:bookmarkEnd w:id="158"/>
    </w:p>
    <w:p w:rsidR="00065FA0" w:rsidRPr="00D20E40" w:rsidRDefault="00065FA0"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673173" w:rsidRPr="00D20E40" w:rsidRDefault="00955B2C" w:rsidP="00AD2F2A">
      <w:r>
        <w:rPr>
          <w:noProof/>
        </w:rPr>
        <mc:AlternateContent>
          <mc:Choice Requires="wps">
            <w:drawing>
              <wp:anchor distT="0" distB="0" distL="114300" distR="114300" simplePos="0" relativeHeight="251735552" behindDoc="0" locked="0" layoutInCell="1" allowOverlap="1" wp14:anchorId="00DBFC29" wp14:editId="12656606">
                <wp:simplePos x="0" y="0"/>
                <wp:positionH relativeFrom="column">
                  <wp:posOffset>181610</wp:posOffset>
                </wp:positionH>
                <wp:positionV relativeFrom="paragraph">
                  <wp:posOffset>4068445</wp:posOffset>
                </wp:positionV>
                <wp:extent cx="5396230" cy="635"/>
                <wp:effectExtent l="0" t="0" r="1270" b="12065"/>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C1533E" w:rsidRDefault="00064AC0" w:rsidP="00955B2C">
                            <w:pPr>
                              <w:pStyle w:val="Legenda"/>
                              <w:jc w:val="center"/>
                              <w:rPr>
                                <w:noProof/>
                                <w:szCs w:val="20"/>
                              </w:rPr>
                            </w:pPr>
                            <w:bookmarkStart w:id="159" w:name="_Ref523939157"/>
                            <w:bookmarkStart w:id="160" w:name="_Toc523941783"/>
                            <w:r>
                              <w:t xml:space="preserve">Figura </w:t>
                            </w:r>
                            <w:r>
                              <w:fldChar w:fldCharType="begin"/>
                            </w:r>
                            <w:r>
                              <w:instrText xml:space="preserve"> SEQ Figura \* ARABIC </w:instrText>
                            </w:r>
                            <w:r>
                              <w:fldChar w:fldCharType="separate"/>
                            </w:r>
                            <w:r>
                              <w:rPr>
                                <w:noProof/>
                              </w:rPr>
                              <w:t>24</w:t>
                            </w:r>
                            <w:r>
                              <w:fldChar w:fldCharType="end"/>
                            </w:r>
                            <w:bookmarkEnd w:id="159"/>
                            <w:r>
                              <w:t xml:space="preserve"> - ESQUEMA DE SINCRONIZAÇÃO DA BASE DE DADOS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49" type="#_x0000_t202" style="position:absolute;left:0;text-align:left;margin-left:14.3pt;margin-top:320.35pt;width:424.9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" stroked="f">
                <v:textbox style="mso-fit-shape-to-text:t" inset="0,0,0,0">
                  <w:txbxContent>
                    <w:p w:rsidR="00064AC0" w:rsidRPr="00C1533E" w:rsidRDefault="00064AC0" w:rsidP="00955B2C">
                      <w:pPr>
                        <w:pStyle w:val="Legenda"/>
                        <w:jc w:val="center"/>
                        <w:rPr>
                          <w:noProof/>
                          <w:szCs w:val="20"/>
                        </w:rPr>
                      </w:pPr>
                      <w:bookmarkStart w:id="161" w:name="_Ref523939157"/>
                      <w:bookmarkStart w:id="162" w:name="_Toc523941783"/>
                      <w:r>
                        <w:t xml:space="preserve">Figura </w:t>
                      </w:r>
                      <w:r>
                        <w:fldChar w:fldCharType="begin"/>
                      </w:r>
                      <w:r>
                        <w:instrText xml:space="preserve"> SEQ Figura \* ARABIC </w:instrText>
                      </w:r>
                      <w:r>
                        <w:fldChar w:fldCharType="separate"/>
                      </w:r>
                      <w:r>
                        <w:rPr>
                          <w:noProof/>
                        </w:rPr>
                        <w:t>24</w:t>
                      </w:r>
                      <w:r>
                        <w:fldChar w:fldCharType="end"/>
                      </w:r>
                      <w:bookmarkEnd w:id="161"/>
                      <w:r>
                        <w:t xml:space="preserve"> - ESQUEMA DE SINCRONIZAÇÃO DA BASE DE DADOS</w:t>
                      </w:r>
                      <w:bookmarkEnd w:id="162"/>
                    </w:p>
                  </w:txbxContent>
                </v:textbox>
                <w10:wrap type="topAndBottom"/>
              </v:shape>
            </w:pict>
          </mc:Fallback>
        </mc:AlternateContent>
      </w:r>
      <w:r w:rsidRPr="00D20E40">
        <w:rPr>
          <w:noProof/>
        </w:rPr>
        <w:drawing>
          <wp:anchor distT="360045" distB="360045" distL="114300" distR="114300" simplePos="0" relativeHeight="251651584" behindDoc="0" locked="0" layoutInCell="1" allowOverlap="1" wp14:anchorId="71C37545" wp14:editId="7276D4E5">
            <wp:simplePos x="0" y="0"/>
            <wp:positionH relativeFrom="margin">
              <wp:posOffset>181610</wp:posOffset>
            </wp:positionH>
            <wp:positionV relativeFrom="paragraph">
              <wp:posOffset>1588965</wp:posOffset>
            </wp:positionV>
            <wp:extent cx="5396400" cy="2422800"/>
            <wp:effectExtent l="0" t="0" r="1270" b="317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2">
                      <a:extLst>
                        <a:ext uri="{28A0092B-C50C-407E-A947-70E740481C1C}">
                          <a14:useLocalDpi xmlns:a14="http://schemas.microsoft.com/office/drawing/2010/main" val="0"/>
                        </a:ext>
                      </a:extLst>
                    </a:blip>
                    <a:stretch>
                      <a:fillRect/>
                    </a:stretch>
                  </pic:blipFill>
                  <pic:spPr>
                    <a:xfrm>
                      <a:off x="0" y="0"/>
                      <a:ext cx="5396400" cy="2422800"/>
                    </a:xfrm>
                    <a:prstGeom prst="rect">
                      <a:avLst/>
                    </a:prstGeom>
                  </pic:spPr>
                </pic:pic>
              </a:graphicData>
            </a:graphic>
            <wp14:sizeRelH relativeFrom="page">
              <wp14:pctWidth>0</wp14:pctWidth>
            </wp14:sizeRelH>
            <wp14:sizeRelV relativeFrom="page">
              <wp14:pctHeight>0</wp14:pctHeight>
            </wp14:sizeRelV>
          </wp:anchor>
        </w:drawing>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xml:space="preserve">, não nos comprometemos na realização das técnicas de sincronização, </w:t>
      </w:r>
      <w:r w:rsidR="0098232B">
        <w:t>contudo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p w:rsidR="00AD2F2A" w:rsidRPr="00D20E40" w:rsidRDefault="00AD2F2A" w:rsidP="00AD2F2A">
      <w:r w:rsidRPr="00D20E40">
        <w:t xml:space="preserve">Na </w:t>
      </w:r>
      <w:r w:rsidR="00A42277">
        <w:fldChar w:fldCharType="begin"/>
      </w:r>
      <w:r w:rsidR="00A42277">
        <w:instrText xml:space="preserve"> REF _Ref523939157 \h </w:instrText>
      </w:r>
      <w:r w:rsidR="00A42277">
        <w:fldChar w:fldCharType="separate"/>
      </w:r>
      <w:r w:rsidR="00A42277">
        <w:t xml:space="preserve">Figura </w:t>
      </w:r>
      <w:r w:rsidR="00A42277">
        <w:rPr>
          <w:noProof/>
        </w:rPr>
        <w:t>24</w:t>
      </w:r>
      <w:r w:rsidR="00A42277">
        <w:fldChar w:fldCharType="end"/>
      </w:r>
      <w:r w:rsidR="004174F3" w:rsidRPr="00D20E40">
        <w:t xml:space="preserve">, </w:t>
      </w:r>
      <w:r w:rsidRPr="00D20E40">
        <w:t xml:space="preserve">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w:t>
      </w:r>
      <w:r w:rsidRPr="00D20E40">
        <w:lastRenderedPageBreak/>
        <w:t>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04D00">
      <w:pPr>
        <w:pStyle w:val="Ttulo4"/>
        <w:numPr>
          <w:ilvl w:val="3"/>
          <w:numId w:val="9"/>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065FA0" w:rsidRDefault="001B24CE" w:rsidP="00AD2F2A">
      <w:r>
        <w:rPr>
          <w:noProof/>
        </w:rPr>
        <mc:AlternateContent>
          <mc:Choice Requires="wps">
            <w:drawing>
              <wp:anchor distT="0" distB="0" distL="114300" distR="114300" simplePos="0" relativeHeight="251737600" behindDoc="0" locked="0" layoutInCell="1" allowOverlap="1" wp14:anchorId="0BA4FF84" wp14:editId="53EB18A9">
                <wp:simplePos x="0" y="0"/>
                <wp:positionH relativeFrom="column">
                  <wp:posOffset>772160</wp:posOffset>
                </wp:positionH>
                <wp:positionV relativeFrom="paragraph">
                  <wp:posOffset>4547235</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064AC0" w:rsidRPr="004F6116" w:rsidRDefault="00064AC0" w:rsidP="001B24CE">
                            <w:pPr>
                              <w:pStyle w:val="Legenda"/>
                              <w:jc w:val="center"/>
                              <w:rPr>
                                <w:noProof/>
                                <w:szCs w:val="20"/>
                              </w:rPr>
                            </w:pPr>
                            <w:bookmarkStart w:id="163" w:name="_Ref523940186"/>
                            <w:bookmarkStart w:id="164" w:name="_Toc523941784"/>
                            <w:r>
                              <w:t xml:space="preserve">Figura </w:t>
                            </w:r>
                            <w:r>
                              <w:fldChar w:fldCharType="begin"/>
                            </w:r>
                            <w:r>
                              <w:instrText xml:space="preserve"> SEQ Figura \* ARABIC </w:instrText>
                            </w:r>
                            <w:r>
                              <w:fldChar w:fldCharType="separate"/>
                            </w:r>
                            <w:r>
                              <w:rPr>
                                <w:noProof/>
                              </w:rPr>
                              <w:t>25</w:t>
                            </w:r>
                            <w:r>
                              <w:fldChar w:fldCharType="end"/>
                            </w:r>
                            <w:bookmarkEnd w:id="163"/>
                            <w:r>
                              <w:t xml:space="preserve"> - </w:t>
                            </w:r>
                            <w:r w:rsidRPr="007642E6">
                              <w:t>ESQUEMA DE SINCRONIZAÇÃO DE DADOS 1</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0" type="#_x0000_t202" style="position:absolute;left:0;text-align:left;margin-left:60.8pt;margin-top:358.05pt;width:331.9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" stroked="f">
                <v:textbox style="mso-fit-shape-to-text:t" inset="0,0,0,0">
                  <w:txbxContent>
                    <w:p w:rsidR="00064AC0" w:rsidRPr="004F6116" w:rsidRDefault="00064AC0" w:rsidP="001B24CE">
                      <w:pPr>
                        <w:pStyle w:val="Legenda"/>
                        <w:jc w:val="center"/>
                        <w:rPr>
                          <w:noProof/>
                          <w:szCs w:val="20"/>
                        </w:rPr>
                      </w:pPr>
                      <w:bookmarkStart w:id="165" w:name="_Ref523940186"/>
                      <w:bookmarkStart w:id="166" w:name="_Toc523941784"/>
                      <w:r>
                        <w:t xml:space="preserve">Figura </w:t>
                      </w:r>
                      <w:r>
                        <w:fldChar w:fldCharType="begin"/>
                      </w:r>
                      <w:r>
                        <w:instrText xml:space="preserve"> SEQ Figura \* ARABIC </w:instrText>
                      </w:r>
                      <w:r>
                        <w:fldChar w:fldCharType="separate"/>
                      </w:r>
                      <w:r>
                        <w:rPr>
                          <w:noProof/>
                        </w:rPr>
                        <w:t>25</w:t>
                      </w:r>
                      <w:r>
                        <w:fldChar w:fldCharType="end"/>
                      </w:r>
                      <w:bookmarkEnd w:id="165"/>
                      <w:r>
                        <w:t xml:space="preserve"> - </w:t>
                      </w:r>
                      <w:r w:rsidRPr="007642E6">
                        <w:t>ESQUEMA DE SINCRONIZAÇÃO DE DADOS 1</w:t>
                      </w:r>
                      <w:bookmarkEnd w:id="166"/>
                    </w:p>
                  </w:txbxContent>
                </v:textbox>
                <w10:wrap type="topAndBottom"/>
              </v:shape>
            </w:pict>
          </mc:Fallback>
        </mc:AlternateContent>
      </w:r>
      <w:r w:rsidRPr="00D20E40">
        <w:rPr>
          <w:noProof/>
        </w:rPr>
        <w:drawing>
          <wp:anchor distT="360045" distB="360045" distL="114300" distR="114300" simplePos="0" relativeHeight="251671040" behindDoc="0" locked="0" layoutInCell="1" allowOverlap="1">
            <wp:simplePos x="0" y="0"/>
            <wp:positionH relativeFrom="margin">
              <wp:posOffset>772160</wp:posOffset>
            </wp:positionH>
            <wp:positionV relativeFrom="paragraph">
              <wp:posOffset>2380810</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3">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r w:rsidR="00C844BE"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fldChar w:fldCharType="begin"/>
      </w:r>
      <w:r>
        <w:instrText xml:space="preserve"> REF _Ref523940186 \h </w:instrText>
      </w:r>
      <w:r>
        <w:fldChar w:fldCharType="separate"/>
      </w:r>
      <w:r>
        <w:t xml:space="preserve">Figura </w:t>
      </w:r>
      <w:r>
        <w:rPr>
          <w:noProof/>
        </w:rPr>
        <w:t>25</w:t>
      </w:r>
      <w:r>
        <w:fldChar w:fldCharType="end"/>
      </w:r>
      <w:r w:rsidR="002E3347" w:rsidRPr="00D20E40">
        <w:t xml:space="preserve"> apresenta o esquema de sincronização proposto pela primeira abordagem.</w:t>
      </w:r>
    </w:p>
    <w:p w:rsidR="001B24CE" w:rsidRPr="00D20E40" w:rsidRDefault="001B24CE" w:rsidP="00AD2F2A"/>
    <w:p w:rsidR="00065FA0" w:rsidRDefault="00C844BE" w:rsidP="00AD2F2A">
      <w:r w:rsidRPr="00D20E40">
        <w:t xml:space="preserve">Na segunda abordagem, o sistema de persistência de dados do SINCRO Mobile seria modificado para suportar um novo campo que representaria a data da última sincronização com </w:t>
      </w:r>
      <w:r w:rsidRPr="00D20E40">
        <w:lastRenderedPageBreak/>
        <w:t xml:space="preserve">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w:t>
      </w:r>
      <w:r w:rsidR="001B24CE">
        <w:rPr>
          <w:noProof/>
        </w:rPr>
        <mc:AlternateContent>
          <mc:Choice Requires="wps">
            <w:drawing>
              <wp:anchor distT="0" distB="0" distL="114300" distR="114300" simplePos="0" relativeHeight="251739648" behindDoc="0" locked="0" layoutInCell="1" allowOverlap="1" wp14:anchorId="41FF734B" wp14:editId="7FF6D278">
                <wp:simplePos x="0" y="0"/>
                <wp:positionH relativeFrom="column">
                  <wp:posOffset>840740</wp:posOffset>
                </wp:positionH>
                <wp:positionV relativeFrom="paragraph">
                  <wp:posOffset>5264150</wp:posOffset>
                </wp:positionV>
                <wp:extent cx="4078605" cy="635"/>
                <wp:effectExtent l="0" t="0" r="0" b="12065"/>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064AC0" w:rsidRPr="00567629" w:rsidRDefault="00064AC0" w:rsidP="001B24CE">
                            <w:pPr>
                              <w:pStyle w:val="Legenda"/>
                              <w:jc w:val="center"/>
                              <w:rPr>
                                <w:szCs w:val="20"/>
                              </w:rPr>
                            </w:pPr>
                            <w:bookmarkStart w:id="167" w:name="_Ref523940333"/>
                            <w:bookmarkStart w:id="168" w:name="_Toc523941785"/>
                            <w:r>
                              <w:t xml:space="preserve">Figura </w:t>
                            </w:r>
                            <w:r>
                              <w:fldChar w:fldCharType="begin"/>
                            </w:r>
                            <w:r>
                              <w:instrText xml:space="preserve"> SEQ Figura \* ARABIC </w:instrText>
                            </w:r>
                            <w:r>
                              <w:fldChar w:fldCharType="separate"/>
                            </w:r>
                            <w:r>
                              <w:rPr>
                                <w:noProof/>
                              </w:rPr>
                              <w:t>26</w:t>
                            </w:r>
                            <w:r>
                              <w:fldChar w:fldCharType="end"/>
                            </w:r>
                            <w:bookmarkEnd w:id="167"/>
                            <w:r>
                              <w:t xml:space="preserve"> - </w:t>
                            </w:r>
                            <w:r w:rsidRPr="00B40A1D">
                              <w:t>ESQ</w:t>
                            </w:r>
                            <w:r>
                              <w:t>UEMA DE SINCRONIZAÇÃO DE DADOS 2</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1" type="#_x0000_t202" style="position:absolute;left:0;text-align:left;margin-left:66.2pt;margin-top:414.5pt;width:321.1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" stroked="f">
                <v:textbox style="mso-fit-shape-to-text:t" inset="0,0,0,0">
                  <w:txbxContent>
                    <w:p w:rsidR="00064AC0" w:rsidRPr="00567629" w:rsidRDefault="00064AC0" w:rsidP="001B24CE">
                      <w:pPr>
                        <w:pStyle w:val="Legenda"/>
                        <w:jc w:val="center"/>
                        <w:rPr>
                          <w:szCs w:val="20"/>
                        </w:rPr>
                      </w:pPr>
                      <w:bookmarkStart w:id="169" w:name="_Ref523940333"/>
                      <w:bookmarkStart w:id="170" w:name="_Toc523941785"/>
                      <w:r>
                        <w:t xml:space="preserve">Figura </w:t>
                      </w:r>
                      <w:r>
                        <w:fldChar w:fldCharType="begin"/>
                      </w:r>
                      <w:r>
                        <w:instrText xml:space="preserve"> SEQ Figura \* ARABIC </w:instrText>
                      </w:r>
                      <w:r>
                        <w:fldChar w:fldCharType="separate"/>
                      </w:r>
                      <w:r>
                        <w:rPr>
                          <w:noProof/>
                        </w:rPr>
                        <w:t>26</w:t>
                      </w:r>
                      <w:r>
                        <w:fldChar w:fldCharType="end"/>
                      </w:r>
                      <w:bookmarkEnd w:id="169"/>
                      <w:r>
                        <w:t xml:space="preserve"> - </w:t>
                      </w:r>
                      <w:r w:rsidRPr="00B40A1D">
                        <w:t>ESQ</w:t>
                      </w:r>
                      <w:r>
                        <w:t>UEMA DE SINCRONIZAÇÃO DE DADOS 2</w:t>
                      </w:r>
                      <w:bookmarkEnd w:id="170"/>
                    </w:p>
                  </w:txbxContent>
                </v:textbox>
                <w10:wrap type="topAndBottom"/>
              </v:shape>
            </w:pict>
          </mc:Fallback>
        </mc:AlternateContent>
      </w:r>
      <w:r w:rsidR="001B24CE" w:rsidRPr="00D20E40">
        <w:rPr>
          <w:noProof/>
        </w:rPr>
        <w:drawing>
          <wp:anchor distT="360045" distB="360045" distL="114300" distR="114300" simplePos="0" relativeHeight="251674112" behindDoc="0" locked="0" layoutInCell="1" allowOverlap="1">
            <wp:simplePos x="0" y="0"/>
            <wp:positionH relativeFrom="margin">
              <wp:posOffset>840740</wp:posOffset>
            </wp:positionH>
            <wp:positionV relativeFrom="paragraph">
              <wp:posOffset>2903220</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4">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sidRPr="00D20E40">
        <w:t>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1B24CE">
        <w:t xml:space="preserve">Figura </w:t>
      </w:r>
      <w:r w:rsidR="001B24CE">
        <w:rPr>
          <w:noProof/>
        </w:rPr>
        <w:t>26</w:t>
      </w:r>
      <w:r w:rsidR="001B24CE">
        <w:fldChar w:fldCharType="end"/>
      </w:r>
      <w:r w:rsidR="001851DD" w:rsidRPr="00D20E40">
        <w:t xml:space="preserve">, contém os passos de sincronização presentes na segunda abordagem. </w:t>
      </w:r>
    </w:p>
    <w:p w:rsidR="00C918A4" w:rsidRPr="00D20E40" w:rsidRDefault="00C918A4" w:rsidP="00AD2F2A"/>
    <w:p w:rsidR="00C844BE" w:rsidRPr="00D20E40" w:rsidRDefault="00C844BE" w:rsidP="00AD2F2A">
      <w:r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D71984">
        <w:t xml:space="preserve">Figura </w:t>
      </w:r>
      <w:r w:rsidR="00D71984">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D71984" w:rsidP="00526FEE">
      <w:r>
        <w:rPr>
          <w:noProof/>
        </w:rPr>
        <w:lastRenderedPageBreak/>
        <mc:AlternateContent>
          <mc:Choice Requires="wps">
            <w:drawing>
              <wp:anchor distT="0" distB="0" distL="114300" distR="114300" simplePos="0" relativeHeight="251741696" behindDoc="0" locked="0" layoutInCell="1" allowOverlap="1" wp14:anchorId="55F361E1" wp14:editId="74FECEF3">
                <wp:simplePos x="0" y="0"/>
                <wp:positionH relativeFrom="column">
                  <wp:posOffset>817245</wp:posOffset>
                </wp:positionH>
                <wp:positionV relativeFrom="paragraph">
                  <wp:posOffset>2277745</wp:posOffset>
                </wp:positionV>
                <wp:extent cx="4125595" cy="635"/>
                <wp:effectExtent l="0" t="0" r="1905" b="12065"/>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064AC0" w:rsidRPr="00257F17" w:rsidRDefault="00064AC0" w:rsidP="00D71984">
                            <w:pPr>
                              <w:pStyle w:val="Legenda"/>
                              <w:jc w:val="center"/>
                              <w:rPr>
                                <w:noProof/>
                                <w:szCs w:val="20"/>
                              </w:rPr>
                            </w:pPr>
                            <w:bookmarkStart w:id="171" w:name="_Ref523940386"/>
                            <w:bookmarkStart w:id="172" w:name="_Toc523941786"/>
                            <w:r>
                              <w:t xml:space="preserve">Figura </w:t>
                            </w:r>
                            <w:r>
                              <w:fldChar w:fldCharType="begin"/>
                            </w:r>
                            <w:r>
                              <w:instrText xml:space="preserve"> SEQ Figura \* ARABIC </w:instrText>
                            </w:r>
                            <w:r>
                              <w:fldChar w:fldCharType="separate"/>
                            </w:r>
                            <w:r>
                              <w:rPr>
                                <w:noProof/>
                              </w:rPr>
                              <w:t>27</w:t>
                            </w:r>
                            <w:r>
                              <w:fldChar w:fldCharType="end"/>
                            </w:r>
                            <w:bookmarkEnd w:id="171"/>
                            <w:r>
                              <w:t xml:space="preserve"> - </w:t>
                            </w:r>
                            <w:r w:rsidRPr="0066078B">
                              <w:t>ESQ</w:t>
                            </w:r>
                            <w:r>
                              <w:t>UEMA DE SINCRONIZAÇÃO DE DADOS 3</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2" type="#_x0000_t202" style="position:absolute;left:0;text-align:left;margin-left:64.35pt;margin-top:179.35pt;width:324.8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T+cNQIAAG0EAAAOAAAAZHJzL2Uyb0RvYy54bWysVMFu2zAMvQ/YPwi6L06yJWi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" stroked="f">
                <v:textbox style="mso-fit-shape-to-text:t" inset="0,0,0,0">
                  <w:txbxContent>
                    <w:p w:rsidR="00064AC0" w:rsidRPr="00257F17" w:rsidRDefault="00064AC0" w:rsidP="00D71984">
                      <w:pPr>
                        <w:pStyle w:val="Legenda"/>
                        <w:jc w:val="center"/>
                        <w:rPr>
                          <w:noProof/>
                          <w:szCs w:val="20"/>
                        </w:rPr>
                      </w:pPr>
                      <w:bookmarkStart w:id="173" w:name="_Ref523940386"/>
                      <w:bookmarkStart w:id="174" w:name="_Toc523941786"/>
                      <w:r>
                        <w:t xml:space="preserve">Figura </w:t>
                      </w:r>
                      <w:r>
                        <w:fldChar w:fldCharType="begin"/>
                      </w:r>
                      <w:r>
                        <w:instrText xml:space="preserve"> SEQ Figura \* ARABIC </w:instrText>
                      </w:r>
                      <w:r>
                        <w:fldChar w:fldCharType="separate"/>
                      </w:r>
                      <w:r>
                        <w:rPr>
                          <w:noProof/>
                        </w:rPr>
                        <w:t>27</w:t>
                      </w:r>
                      <w:r>
                        <w:fldChar w:fldCharType="end"/>
                      </w:r>
                      <w:bookmarkEnd w:id="173"/>
                      <w:r>
                        <w:t xml:space="preserve"> - </w:t>
                      </w:r>
                      <w:r w:rsidRPr="0066078B">
                        <w:t>ESQ</w:t>
                      </w:r>
                      <w:r>
                        <w:t>UEMA DE SINCRONIZAÇÃO DE DADOS 3</w:t>
                      </w:r>
                      <w:bookmarkEnd w:id="174"/>
                    </w:p>
                  </w:txbxContent>
                </v:textbox>
                <w10:wrap type="topAndBottom"/>
              </v:shape>
            </w:pict>
          </mc:Fallback>
        </mc:AlternateContent>
      </w:r>
      <w:r w:rsidRPr="00D20E40">
        <w:rPr>
          <w:noProof/>
        </w:rPr>
        <w:drawing>
          <wp:anchor distT="360045" distB="360045" distL="114300" distR="114300" simplePos="0" relativeHeight="251676160" behindDoc="0" locked="0" layoutInCell="1" allowOverlap="1">
            <wp:simplePos x="0" y="0"/>
            <wp:positionH relativeFrom="margin">
              <wp:posOffset>817729</wp:posOffset>
            </wp:positionH>
            <wp:positionV relativeFrom="paragraph">
              <wp:posOffset>196</wp:posOffset>
            </wp:positionV>
            <wp:extent cx="4125600" cy="2221200"/>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5">
                      <a:extLst>
                        <a:ext uri="{28A0092B-C50C-407E-A947-70E740481C1C}">
                          <a14:useLocalDpi xmlns:a14="http://schemas.microsoft.com/office/drawing/2010/main" val="0"/>
                        </a:ext>
                      </a:extLst>
                    </a:blip>
                    <a:stretch>
                      <a:fillRect/>
                    </a:stretch>
                  </pic:blipFill>
                  <pic:spPr>
                    <a:xfrm>
                      <a:off x="0" y="0"/>
                      <a:ext cx="4125600" cy="2221200"/>
                    </a:xfrm>
                    <a:prstGeom prst="rect">
                      <a:avLst/>
                    </a:prstGeom>
                  </pic:spPr>
                </pic:pic>
              </a:graphicData>
            </a:graphic>
            <wp14:sizeRelH relativeFrom="page">
              <wp14:pctWidth>0</wp14:pctWidth>
            </wp14:sizeRelH>
            <wp14:sizeRelV relativeFrom="page">
              <wp14:pctHeight>0</wp14:pctHeight>
            </wp14:sizeRelV>
          </wp:anchor>
        </w:drawing>
      </w:r>
    </w:p>
    <w:p w:rsidR="00065FA0" w:rsidRDefault="00312766" w:rsidP="00065FA0">
      <w:pPr>
        <w:pStyle w:val="Ttulo2"/>
        <w:numPr>
          <w:ilvl w:val="1"/>
          <w:numId w:val="9"/>
        </w:numPr>
      </w:pPr>
      <w:bookmarkStart w:id="175" w:name="_Toc523844241"/>
      <w:r w:rsidRPr="00D20E40">
        <w:t>Modelo de Dados</w:t>
      </w:r>
      <w:bookmarkEnd w:id="175"/>
    </w:p>
    <w:p w:rsidR="00656C82" w:rsidRPr="00656C82" w:rsidRDefault="00656C82" w:rsidP="00656C82"/>
    <w:p w:rsidR="00961640" w:rsidRPr="00D20E40" w:rsidRDefault="00134113" w:rsidP="00312766">
      <w:r>
        <w:rPr>
          <w:noProof/>
        </w:rPr>
        <mc:AlternateContent>
          <mc:Choice Requires="wps">
            <w:drawing>
              <wp:anchor distT="0" distB="0" distL="114300" distR="114300" simplePos="0" relativeHeight="251744768" behindDoc="0" locked="0" layoutInCell="1" allowOverlap="1" wp14:anchorId="6B20AFF1" wp14:editId="600A9E52">
                <wp:simplePos x="0" y="0"/>
                <wp:positionH relativeFrom="column">
                  <wp:posOffset>-2540</wp:posOffset>
                </wp:positionH>
                <wp:positionV relativeFrom="paragraph">
                  <wp:posOffset>5153660</wp:posOffset>
                </wp:positionV>
                <wp:extent cx="5759450" cy="635"/>
                <wp:effectExtent l="0" t="0" r="6350" b="12065"/>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6B23C1" w:rsidRDefault="00064AC0" w:rsidP="00134113">
                            <w:pPr>
                              <w:pStyle w:val="Legenda"/>
                              <w:jc w:val="center"/>
                              <w:rPr>
                                <w:noProof/>
                                <w:szCs w:val="20"/>
                              </w:rPr>
                            </w:pPr>
                            <w:bookmarkStart w:id="176" w:name="_Toc523941787"/>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3" type="#_x0000_t202" style="position:absolute;left:0;text-align:left;margin-left:-.2pt;margin-top:405.8pt;width:453.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" stroked="f">
                <v:textbox style="mso-fit-shape-to-text:t" inset="0,0,0,0">
                  <w:txbxContent>
                    <w:p w:rsidR="00064AC0" w:rsidRPr="006B23C1" w:rsidRDefault="00064AC0" w:rsidP="00134113">
                      <w:pPr>
                        <w:pStyle w:val="Legenda"/>
                        <w:jc w:val="center"/>
                        <w:rPr>
                          <w:noProof/>
                          <w:szCs w:val="20"/>
                        </w:rPr>
                      </w:pPr>
                      <w:bookmarkStart w:id="177" w:name="_Toc523941787"/>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7"/>
                    </w:p>
                  </w:txbxContent>
                </v:textbox>
                <w10:wrap type="topAndBottom"/>
              </v:shape>
            </w:pict>
          </mc:Fallback>
        </mc:AlternateContent>
      </w:r>
      <w:r>
        <w:rPr>
          <w:noProof/>
        </w:rPr>
        <w:drawing>
          <wp:anchor distT="360045" distB="360045" distL="114300" distR="114300" simplePos="0" relativeHeight="251742720" behindDoc="0" locked="0" layoutInCell="1" allowOverlap="1" wp14:anchorId="62AF8EB9">
            <wp:simplePos x="0" y="0"/>
            <wp:positionH relativeFrom="margin">
              <wp:align>center</wp:align>
            </wp:positionH>
            <wp:positionV relativeFrom="paragraph">
              <wp:posOffset>1079500</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D20E40">
        <w:t xml:space="preserve">De forma a garantir a consistência e segurança dos dados presentes no sistema informático SINCRO Mobile foi necessário conceber uma base de dados. A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813AF" w:rsidRPr="00D20E40">
        <w:t xml:space="preserve">Figura </w:t>
      </w:r>
      <w:r w:rsidR="00F813AF" w:rsidRPr="00D20E40">
        <w:rPr>
          <w:noProof/>
        </w:rPr>
        <w:t>28</w:t>
      </w:r>
      <w:r w:rsidR="00F813AF" w:rsidRPr="00D20E40">
        <w:fldChar w:fldCharType="end"/>
      </w:r>
      <w:r w:rsidR="00F813AF" w:rsidRPr="00D20E40">
        <w:t xml:space="preserve"> </w:t>
      </w:r>
      <w:r w:rsidR="00312766" w:rsidRPr="00D20E40">
        <w:t>representa a base de dados conseguida.</w:t>
      </w:r>
      <w:r w:rsidRPr="00134113">
        <w:rPr>
          <w:noProof/>
        </w:rPr>
        <w:t xml:space="preserve"> </w:t>
      </w:r>
    </w:p>
    <w:p w:rsidR="00312766" w:rsidRPr="00D20E40" w:rsidRDefault="00312766" w:rsidP="00B04D00">
      <w:pPr>
        <w:pStyle w:val="Ttulo3"/>
        <w:numPr>
          <w:ilvl w:val="2"/>
          <w:numId w:val="9"/>
        </w:numPr>
      </w:pPr>
      <w:bookmarkStart w:id="178" w:name="_Toc523844242"/>
      <w:r w:rsidRPr="00D20E40">
        <w:lastRenderedPageBreak/>
        <w:t>Utilizador</w:t>
      </w:r>
      <w:bookmarkEnd w:id="178"/>
    </w:p>
    <w:p w:rsidR="00065FA0" w:rsidRPr="00D20E40" w:rsidRDefault="00065FA0" w:rsidP="00065FA0"/>
    <w:p w:rsidR="00312766" w:rsidRPr="00D20E40" w:rsidRDefault="00312766" w:rsidP="00312766">
      <w:r w:rsidRPr="00D20E40">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312766" w:rsidP="00B04D00">
      <w:pPr>
        <w:pStyle w:val="Ttulo3"/>
        <w:numPr>
          <w:ilvl w:val="2"/>
          <w:numId w:val="9"/>
        </w:numPr>
      </w:pPr>
      <w:bookmarkStart w:id="179" w:name="_Toc523844243"/>
      <w:r w:rsidRPr="00D20E40">
        <w:t>Veículo</w:t>
      </w:r>
      <w:bookmarkEnd w:id="179"/>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D20E40" w:rsidRDefault="00312766" w:rsidP="00312766"/>
    <w:p w:rsidR="00312766" w:rsidRPr="00D20E40" w:rsidRDefault="00312766" w:rsidP="00B04D00">
      <w:pPr>
        <w:pStyle w:val="Ttulo3"/>
        <w:numPr>
          <w:ilvl w:val="2"/>
          <w:numId w:val="9"/>
        </w:numPr>
      </w:pPr>
      <w:bookmarkStart w:id="180" w:name="_Toc523844244"/>
      <w:r w:rsidRPr="00D20E40">
        <w:t>Evento</w:t>
      </w:r>
      <w:bookmarkEnd w:id="180"/>
    </w:p>
    <w:p w:rsidR="00065FA0" w:rsidRPr="00D20E40" w:rsidRDefault="00065FA0" w:rsidP="00065FA0"/>
    <w:p w:rsidR="00312766" w:rsidRPr="00D20E40" w:rsidRDefault="00312766" w:rsidP="00312766">
      <w:r w:rsidRPr="00D20E40">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D20E40" w:rsidRDefault="00312766" w:rsidP="00312766"/>
    <w:p w:rsidR="00312766" w:rsidRPr="00D20E40" w:rsidRDefault="00312766" w:rsidP="00B04D00">
      <w:pPr>
        <w:pStyle w:val="Ttulo3"/>
        <w:numPr>
          <w:ilvl w:val="2"/>
          <w:numId w:val="9"/>
        </w:numPr>
      </w:pPr>
      <w:bookmarkStart w:id="181" w:name="_Toc523844245"/>
      <w:r w:rsidRPr="00D20E40">
        <w:t>Veículos Delegados</w:t>
      </w:r>
      <w:bookmarkEnd w:id="181"/>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312766" w:rsidP="00B04D00">
      <w:pPr>
        <w:pStyle w:val="Ttulo3"/>
        <w:numPr>
          <w:ilvl w:val="2"/>
          <w:numId w:val="9"/>
        </w:numPr>
      </w:pPr>
      <w:bookmarkStart w:id="182" w:name="_Toc523844246"/>
      <w:r w:rsidRPr="00D20E40">
        <w:t>Pedidos de Delegação</w:t>
      </w:r>
      <w:bookmarkEnd w:id="182"/>
    </w:p>
    <w:p w:rsidR="00065FA0" w:rsidRPr="00D20E40" w:rsidRDefault="00065FA0" w:rsidP="00065FA0"/>
    <w:p w:rsidR="00B26B8C" w:rsidRPr="00D20E40"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D20E40" w:rsidRDefault="00312766" w:rsidP="00B04D00">
      <w:pPr>
        <w:pStyle w:val="Ttulo3"/>
        <w:numPr>
          <w:ilvl w:val="2"/>
          <w:numId w:val="9"/>
        </w:numPr>
      </w:pPr>
      <w:bookmarkStart w:id="183" w:name="_Toc523844247"/>
      <w:r w:rsidRPr="00D20E40">
        <w:lastRenderedPageBreak/>
        <w:t>Histórico</w:t>
      </w:r>
      <w:bookmarkEnd w:id="183"/>
    </w:p>
    <w:p w:rsidR="00065FA0" w:rsidRPr="00D20E40" w:rsidRDefault="00065FA0" w:rsidP="00065FA0"/>
    <w:p w:rsidR="00344869" w:rsidRPr="00D20E40"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E14B6B" w:rsidRPr="00D20E40" w:rsidRDefault="00E14B6B" w:rsidP="00E14B6B">
      <w:pPr>
        <w:pStyle w:val="PargrafodaLista"/>
        <w:numPr>
          <w:ilvl w:val="0"/>
          <w:numId w:val="11"/>
        </w:numPr>
      </w:pPr>
      <w:r w:rsidRPr="00D20E40">
        <w:t>Pagamento</w:t>
      </w:r>
    </w:p>
    <w:p w:rsidR="00E14B6B" w:rsidRPr="00D20E40" w:rsidRDefault="00E14B6B" w:rsidP="00E14B6B">
      <w:pPr>
        <w:pStyle w:val="PargrafodaLista"/>
        <w:numPr>
          <w:ilvl w:val="0"/>
          <w:numId w:val="11"/>
        </w:numPr>
      </w:pPr>
      <w:r w:rsidRPr="00D20E40">
        <w:t>Aprovação de Delegação</w:t>
      </w:r>
    </w:p>
    <w:p w:rsidR="00E14B6B" w:rsidRDefault="00E14B6B" w:rsidP="00E14B6B">
      <w:pPr>
        <w:pStyle w:val="PargrafodaLista"/>
        <w:numPr>
          <w:ilvl w:val="0"/>
          <w:numId w:val="11"/>
        </w:numPr>
      </w:pPr>
      <w:r w:rsidRPr="00D20E40">
        <w:t>Cancelamento de Delegação</w:t>
      </w:r>
    </w:p>
    <w:p w:rsidR="00EA4346" w:rsidRDefault="00EA4346" w:rsidP="00EA4346">
      <w:pPr>
        <w:pStyle w:val="PargrafodaLista"/>
      </w:pPr>
    </w:p>
    <w:p w:rsidR="00EA4346" w:rsidRDefault="00EA4346" w:rsidP="00EA4346">
      <w:pPr>
        <w:pStyle w:val="PargrafodaLista"/>
      </w:pPr>
    </w:p>
    <w:p w:rsidR="00EA4346" w:rsidRDefault="00EA4346" w:rsidP="00EA4346">
      <w:pPr>
        <w:pStyle w:val="Ttulo2"/>
        <w:numPr>
          <w:ilvl w:val="1"/>
          <w:numId w:val="9"/>
        </w:numPr>
      </w:pPr>
      <w:r>
        <w:t xml:space="preserve"> Aplicação Móvel</w:t>
      </w:r>
    </w:p>
    <w:p w:rsidR="009F6170" w:rsidRDefault="009F6170" w:rsidP="009F6170"/>
    <w:p w:rsidR="009F6170" w:rsidRPr="009F6170" w:rsidRDefault="009F6170" w:rsidP="009F6170"/>
    <w:p w:rsidR="00EA4346" w:rsidRDefault="00EA4346" w:rsidP="00EA4346"/>
    <w:p w:rsidR="00EA4346" w:rsidRPr="00EA4346" w:rsidRDefault="00EA4346" w:rsidP="00EA4346"/>
    <w:p w:rsidR="00EA4346" w:rsidRPr="00D20E40" w:rsidRDefault="00EA4346" w:rsidP="009F6170">
      <w:pPr>
        <w:spacing w:after="200" w:line="276" w:lineRule="auto"/>
      </w:pPr>
      <w:r>
        <w:br w:type="page"/>
      </w:r>
    </w:p>
    <w:p w:rsidR="00344869" w:rsidRPr="00D20E40" w:rsidRDefault="00A259EC" w:rsidP="00344869">
      <w:pPr>
        <w:pStyle w:val="Ttulo1"/>
      </w:pPr>
      <w:r w:rsidRPr="00D20E40">
        <w:lastRenderedPageBreak/>
        <w:t>Considerações Finais</w:t>
      </w:r>
    </w:p>
    <w:p w:rsidR="002A6EA1" w:rsidRPr="00D20E40" w:rsidRDefault="002A6EA1" w:rsidP="002A6EA1"/>
    <w:p w:rsidR="00344869" w:rsidRPr="00D20E40" w:rsidRDefault="00D07616" w:rsidP="00344869">
      <w:r w:rsidRPr="00D20E40">
        <w:t>Cientes,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9D629E" w:rsidRPr="00D20E40">
        <w:t>privilegiámos d</w:t>
      </w:r>
      <w:r w:rsidR="00D005B6" w:rsidRPr="00D20E40">
        <w:t xml:space="preserve">a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 Existem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184" w:name="_Toc523844250" w:displacedByCustomXml="next"/>
    <w:sdt>
      <w:sdtPr>
        <w:rPr>
          <w:rFonts w:ascii="Times New Roman" w:eastAsiaTheme="minorEastAsia" w:hAnsi="Times New Roman" w:cs="Times New Roman"/>
          <w:b w:val="0"/>
          <w:bCs w:val="0"/>
          <w:color w:val="000000" w:themeColor="text1"/>
          <w:sz w:val="32"/>
          <w:szCs w:val="32"/>
          <w:lang w:eastAsia="ja-JP" w:bidi="pt-PT"/>
        </w:rPr>
        <w:id w:val="1980797555"/>
        <w:docPartObj>
          <w:docPartGallery w:val="Bibliographies"/>
          <w:docPartUnique/>
        </w:docPartObj>
      </w:sdtPr>
      <w:sdtEndPr>
        <w:rPr>
          <w:rFonts w:cstheme="minorBidi"/>
          <w:color w:val="auto"/>
          <w:sz w:val="24"/>
          <w:szCs w:val="20"/>
        </w:rPr>
      </w:sdtEndPr>
      <w:sdtContent>
        <w:p w:rsidR="000A18D8" w:rsidRDefault="00FC104D" w:rsidP="0028719F">
          <w:pPr>
            <w:pStyle w:val="Cabealho1"/>
            <w:jc w:val="both"/>
            <w:rPr>
              <w:rFonts w:ascii="Times New Roman" w:hAnsi="Times New Roman" w:cs="Times New Roman"/>
              <w:color w:val="000000" w:themeColor="text1"/>
              <w:sz w:val="32"/>
              <w:szCs w:val="32"/>
            </w:rPr>
          </w:pPr>
          <w:r w:rsidRPr="00D20E40">
            <w:rPr>
              <w:rFonts w:ascii="Times New Roman" w:hAnsi="Times New Roman" w:cs="Times New Roman"/>
              <w:color w:val="000000" w:themeColor="text1"/>
              <w:sz w:val="32"/>
              <w:szCs w:val="32"/>
            </w:rPr>
            <w:t>Referência B</w:t>
          </w:r>
          <w:r w:rsidR="000A18D8" w:rsidRPr="00D20E40">
            <w:rPr>
              <w:rFonts w:ascii="Times New Roman" w:hAnsi="Times New Roman" w:cs="Times New Roman"/>
              <w:color w:val="000000" w:themeColor="text1"/>
              <w:sz w:val="32"/>
              <w:szCs w:val="32"/>
            </w:rPr>
            <w:t>ibliografia</w:t>
          </w:r>
          <w:bookmarkEnd w:id="184"/>
        </w:p>
        <w:p w:rsidR="005916F8" w:rsidRPr="005916F8" w:rsidRDefault="005916F8" w:rsidP="005916F8">
          <w:pPr>
            <w:rPr>
              <w:lang w:eastAsia="pt-PT" w:bidi="ar-SA"/>
            </w:rPr>
          </w:pPr>
        </w:p>
        <w:sdt>
          <w:sdtPr>
            <w:id w:val="111145805"/>
            <w:bibliography/>
          </w:sdtPr>
          <w:sdtContent>
            <w:p w:rsidR="00EA2CE1" w:rsidRDefault="000A18D8" w:rsidP="00EA2CE1">
              <w:pPr>
                <w:pStyle w:val="Bibliografia"/>
                <w:ind w:left="720" w:hanging="720"/>
                <w:rPr>
                  <w:noProof/>
                  <w:szCs w:val="24"/>
                </w:rPr>
              </w:pPr>
              <w:r w:rsidRPr="00D20E40">
                <w:fldChar w:fldCharType="begin"/>
              </w:r>
              <w:r w:rsidRPr="00D20E40">
                <w:instrText>BIBLIOGRAPHY</w:instrText>
              </w:r>
              <w:r w:rsidRPr="00D20E40">
                <w:fldChar w:fldCharType="separate"/>
              </w:r>
              <w:r w:rsidR="00EA2CE1">
                <w:rPr>
                  <w:noProof/>
                </w:rPr>
                <w:t xml:space="preserve">ANSR. (Março de 2009). </w:t>
              </w:r>
              <w:r w:rsidR="00EA2CE1">
                <w:rPr>
                  <w:i/>
                  <w:iCs/>
                  <w:noProof/>
                </w:rPr>
                <w:t>Estratégia Nacional de Segurança Rodoviária.</w:t>
              </w:r>
              <w:r w:rsidR="00EA2CE1">
                <w:rPr>
                  <w:noProof/>
                </w:rPr>
                <w:t xml:space="preserve"> Obtido de http://www.ansr.pt/SegurancaRodoviaria/PlanosdeSegurancaRodoviaria/Documents/Estratégia%20Nacional%20de%20Segurança%20Rodoviária.pdf</w:t>
              </w:r>
            </w:p>
            <w:p w:rsidR="00EA2CE1" w:rsidRDefault="00EA2CE1" w:rsidP="00EA2CE1">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EA2CE1" w:rsidRDefault="00EA2CE1" w:rsidP="00EA2CE1">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EA2CE1" w:rsidRDefault="00EA2CE1" w:rsidP="00EA2CE1">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EA2CE1" w:rsidRDefault="00EA2CE1" w:rsidP="00EA2CE1">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EA2CE1" w:rsidRDefault="00EA2CE1" w:rsidP="00EA2CE1">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EA2CE1" w:rsidRPr="00EA2CE1" w:rsidRDefault="00EA2CE1" w:rsidP="00EA2CE1">
              <w:pPr>
                <w:pStyle w:val="Bibliografia"/>
                <w:ind w:left="720" w:hanging="720"/>
                <w:rPr>
                  <w:noProof/>
                  <w:lang w:val="en-US"/>
                </w:rPr>
              </w:pPr>
              <w:r w:rsidRPr="00EA2CE1">
                <w:rPr>
                  <w:noProof/>
                  <w:lang w:val="en-US"/>
                </w:rPr>
                <w:t xml:space="preserve">Auth0. (2013). </w:t>
              </w:r>
              <w:r w:rsidRPr="00EA2CE1">
                <w:rPr>
                  <w:i/>
                  <w:iCs/>
                  <w:noProof/>
                  <w:lang w:val="en-US"/>
                </w:rPr>
                <w:t>Home</w:t>
              </w:r>
              <w:r w:rsidRPr="00EA2CE1">
                <w:rPr>
                  <w:noProof/>
                  <w:lang w:val="en-US"/>
                </w:rPr>
                <w:t>. Obtido de Auth0: https://auth0.com/</w:t>
              </w:r>
            </w:p>
            <w:p w:rsidR="00EA2CE1" w:rsidRDefault="00EA2CE1" w:rsidP="00EA2CE1">
              <w:pPr>
                <w:pStyle w:val="Bibliografia"/>
                <w:ind w:left="720" w:hanging="720"/>
                <w:rPr>
                  <w:noProof/>
                </w:rPr>
              </w:pPr>
              <w:r w:rsidRPr="00EA2CE1">
                <w:rPr>
                  <w:noProof/>
                  <w:lang w:val="en-US"/>
                </w:rPr>
                <w:t xml:space="preserve">Code School. </w:t>
              </w:r>
              <w:r>
                <w:rPr>
                  <w:noProof/>
                </w:rPr>
                <w:t xml:space="preserve">(s.d.). </w:t>
              </w:r>
              <w:r>
                <w:rPr>
                  <w:i/>
                  <w:iCs/>
                  <w:noProof/>
                </w:rPr>
                <w:t>Javascript</w:t>
              </w:r>
              <w:r>
                <w:rPr>
                  <w:noProof/>
                </w:rPr>
                <w:t>. Obtido de https://www.javascript.com/</w:t>
              </w:r>
            </w:p>
            <w:p w:rsidR="00EA2CE1" w:rsidRPr="00EA2CE1" w:rsidRDefault="00EA2CE1" w:rsidP="00EA2CE1">
              <w:pPr>
                <w:pStyle w:val="Bibliografia"/>
                <w:ind w:left="720" w:hanging="720"/>
                <w:rPr>
                  <w:noProof/>
                  <w:lang w:val="en-US"/>
                </w:rPr>
              </w:pPr>
              <w:r>
                <w:rPr>
                  <w:noProof/>
                </w:rPr>
                <w:t xml:space="preserve">Ed, D. H., &amp; Microsoft. (Outubro de 2012). </w:t>
              </w:r>
              <w:r w:rsidRPr="00EA2CE1">
                <w:rPr>
                  <w:i/>
                  <w:iCs/>
                  <w:noProof/>
                  <w:lang w:val="en-US"/>
                </w:rPr>
                <w:t>The OAuth 2.0 Authorization Framework.</w:t>
              </w:r>
              <w:r w:rsidRPr="00EA2CE1">
                <w:rPr>
                  <w:noProof/>
                  <w:lang w:val="en-US"/>
                </w:rPr>
                <w:t xml:space="preserve"> Obtido de Internet Engineering Task Force: https://tools.ietf.org/html/rfc6749</w:t>
              </w:r>
            </w:p>
            <w:p w:rsidR="00EA2CE1" w:rsidRDefault="00EA2CE1" w:rsidP="00EA2CE1">
              <w:pPr>
                <w:pStyle w:val="Bibliografia"/>
                <w:ind w:left="720" w:hanging="720"/>
                <w:rPr>
                  <w:noProof/>
                </w:rPr>
              </w:pPr>
              <w:r w:rsidRPr="00EA2CE1">
                <w:rPr>
                  <w:noProof/>
                  <w:lang w:val="en-US"/>
                </w:rPr>
                <w:t xml:space="preserve">Facebook. (s.d.). </w:t>
              </w:r>
              <w:r w:rsidRPr="00EA2CE1">
                <w:rPr>
                  <w:i/>
                  <w:iCs/>
                  <w:noProof/>
                  <w:lang w:val="en-US"/>
                </w:rPr>
                <w:t>React Native</w:t>
              </w:r>
              <w:r w:rsidRPr="00EA2CE1">
                <w:rPr>
                  <w:noProof/>
                  <w:lang w:val="en-US"/>
                </w:rPr>
                <w:t xml:space="preserve">. </w:t>
              </w:r>
              <w:r>
                <w:rPr>
                  <w:noProof/>
                </w:rPr>
                <w:t>Obtido de https://facebook.github.io/react-native/</w:t>
              </w:r>
            </w:p>
            <w:p w:rsidR="00EA2CE1" w:rsidRDefault="00EA2CE1" w:rsidP="00EA2CE1">
              <w:pPr>
                <w:pStyle w:val="Bibliografia"/>
                <w:ind w:left="720" w:hanging="720"/>
                <w:rPr>
                  <w:noProof/>
                </w:rPr>
              </w:pPr>
              <w:r>
                <w:rPr>
                  <w:noProof/>
                </w:rPr>
                <w:t xml:space="preserve">Jetbrains. (s.d.). </w:t>
              </w:r>
              <w:r>
                <w:rPr>
                  <w:i/>
                  <w:iCs/>
                  <w:noProof/>
                </w:rPr>
                <w:t>Kotlinlang</w:t>
              </w:r>
              <w:r>
                <w:rPr>
                  <w:noProof/>
                </w:rPr>
                <w:t>. Obtido de https://kotlinlang.org/</w:t>
              </w:r>
            </w:p>
            <w:p w:rsidR="00EA2CE1" w:rsidRDefault="00EA2CE1" w:rsidP="00EA2CE1">
              <w:pPr>
                <w:pStyle w:val="Bibliografia"/>
                <w:ind w:left="720" w:hanging="720"/>
                <w:rPr>
                  <w:noProof/>
                </w:rPr>
              </w:pPr>
              <w:r w:rsidRPr="00EA2CE1">
                <w:rPr>
                  <w:noProof/>
                  <w:lang w:val="en-US"/>
                </w:rPr>
                <w:t xml:space="preserve">Oracle Corporation. (s.d.). </w:t>
              </w:r>
              <w:r w:rsidRPr="00EA2CE1">
                <w:rPr>
                  <w:i/>
                  <w:iCs/>
                  <w:noProof/>
                  <w:lang w:val="en-US"/>
                </w:rPr>
                <w:t>About Java</w:t>
              </w:r>
              <w:r w:rsidRPr="00EA2CE1">
                <w:rPr>
                  <w:noProof/>
                  <w:lang w:val="en-US"/>
                </w:rPr>
                <w:t xml:space="preserve">. </w:t>
              </w:r>
              <w:r>
                <w:rPr>
                  <w:noProof/>
                </w:rPr>
                <w:t>Obtido de Java: https://www.java.sun.com/</w:t>
              </w:r>
            </w:p>
            <w:p w:rsidR="00EA2CE1" w:rsidRDefault="00EA2CE1" w:rsidP="00EA2CE1">
              <w:pPr>
                <w:pStyle w:val="Bibliografia"/>
                <w:ind w:left="720" w:hanging="720"/>
                <w:rPr>
                  <w:noProof/>
                </w:rPr>
              </w:pPr>
              <w:r>
                <w:rPr>
                  <w:noProof/>
                </w:rPr>
                <w:t xml:space="preserve">Pivotal Software. (s.d.). </w:t>
              </w:r>
              <w:r>
                <w:rPr>
                  <w:i/>
                  <w:iCs/>
                  <w:noProof/>
                </w:rPr>
                <w:t>Spring</w:t>
              </w:r>
              <w:r>
                <w:rPr>
                  <w:noProof/>
                </w:rPr>
                <w:t>. Obtido de https://spring.io/</w:t>
              </w:r>
            </w:p>
            <w:p w:rsidR="00EA2CE1" w:rsidRDefault="00EA2CE1" w:rsidP="00EA2CE1">
              <w:pPr>
                <w:pStyle w:val="Bibliografia"/>
                <w:ind w:left="720" w:hanging="720"/>
                <w:rPr>
                  <w:noProof/>
                </w:rPr>
              </w:pPr>
              <w:r>
                <w:rPr>
                  <w:noProof/>
                </w:rPr>
                <w:t xml:space="preserve">Red Hat. (s.d.). </w:t>
              </w:r>
              <w:r>
                <w:rPr>
                  <w:i/>
                  <w:iCs/>
                  <w:noProof/>
                </w:rPr>
                <w:t>Hibernate</w:t>
              </w:r>
              <w:r>
                <w:rPr>
                  <w:noProof/>
                </w:rPr>
                <w:t>. Obtido de http://hibernate.org/</w:t>
              </w:r>
            </w:p>
            <w:p w:rsidR="00EA2CE1" w:rsidRDefault="00EA2CE1" w:rsidP="00EA2CE1">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EA2CE1" w:rsidRDefault="00EA2CE1" w:rsidP="00EA2CE1">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EA2CE1" w:rsidRDefault="00EA2CE1" w:rsidP="00EA2CE1">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EA2CE1">
              <w:r w:rsidRPr="00D20E40">
                <w:rPr>
                  <w:b/>
                  <w:bCs/>
                  <w:noProof/>
                </w:rPr>
                <w:fldChar w:fldCharType="end"/>
              </w:r>
            </w:p>
            <w:bookmarkStart w:id="185" w:name="_GoBack" w:displacedByCustomXml="next"/>
            <w:bookmarkEnd w:id="185" w:displacedByCustomXml="next"/>
          </w:sdtContent>
        </w:sdt>
      </w:sdtContent>
    </w:sdt>
    <w:p w:rsidR="006206FE" w:rsidRPr="00D20E40" w:rsidRDefault="006206FE" w:rsidP="0028719F"/>
    <w:p w:rsidR="006206FE" w:rsidRPr="00D20E40" w:rsidRDefault="006206FE" w:rsidP="0028719F"/>
    <w:sectPr w:rsidR="006206FE" w:rsidRPr="00D20E40" w:rsidSect="00B26B8C">
      <w:headerReference w:type="default" r:id="rId68"/>
      <w:footerReference w:type="even" r:id="rId69"/>
      <w:footerReference w:type="default" r:id="rId70"/>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68CD" w:rsidRDefault="00E868CD">
      <w:pPr>
        <w:spacing w:line="240" w:lineRule="auto"/>
      </w:pPr>
      <w:r>
        <w:separator/>
      </w:r>
    </w:p>
  </w:endnote>
  <w:endnote w:type="continuationSeparator" w:id="0">
    <w:p w:rsidR="00E868CD" w:rsidRDefault="00E86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Content>
      <w:p w:rsidR="00064AC0" w:rsidRDefault="00064AC0"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064AC0" w:rsidRPr="00625534" w:rsidRDefault="00064AC0"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Content>
      <w:p w:rsidR="00064AC0" w:rsidRPr="00E302E2" w:rsidRDefault="00064AC0"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064AC0" w:rsidRPr="00E302E2" w:rsidRDefault="00064AC0"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68CD" w:rsidRDefault="00E868CD">
      <w:pPr>
        <w:spacing w:line="240" w:lineRule="auto"/>
      </w:pPr>
      <w:r>
        <w:separator/>
      </w:r>
    </w:p>
  </w:footnote>
  <w:footnote w:type="continuationSeparator" w:id="0">
    <w:p w:rsidR="00E868CD" w:rsidRDefault="00E868CD">
      <w:pPr>
        <w:spacing w:line="240" w:lineRule="auto"/>
      </w:pPr>
      <w:r>
        <w:continuationSeparator/>
      </w:r>
    </w:p>
  </w:footnote>
  <w:footnote w:id="1">
    <w:p w:rsidR="00064AC0" w:rsidRPr="008E2F30" w:rsidRDefault="00064AC0" w:rsidP="00C37F24">
      <w:pPr>
        <w:pStyle w:val="Textodenotaderodap"/>
      </w:pPr>
      <w:r w:rsidRPr="008E2F30">
        <w:rPr>
          <w:rStyle w:val="Refdenotaderodap"/>
        </w:rPr>
        <w:footnoteRef/>
      </w:r>
      <w:r w:rsidRPr="008E2F30">
        <w:t xml:space="preserve"> mailto:lo@isel.ipl.pt</w:t>
      </w:r>
    </w:p>
  </w:footnote>
  <w:footnote w:id="2">
    <w:p w:rsidR="00064AC0" w:rsidRPr="008E2F30" w:rsidRDefault="00064AC0" w:rsidP="00C37F24">
      <w:pPr>
        <w:pStyle w:val="Textodenotaderodap"/>
      </w:pPr>
      <w:r w:rsidRPr="008E2F30">
        <w:rPr>
          <w:rStyle w:val="Refdenotaderodap"/>
        </w:rPr>
        <w:footnoteRef/>
      </w:r>
      <w:r w:rsidRPr="008E2F30">
        <w:t xml:space="preserve"> mailto:pborges@deetc.isel.ipl.pt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AC0" w:rsidRPr="00B82785" w:rsidRDefault="00064AC0" w:rsidP="00B82785">
    <w:pPr>
      <w:rPr>
        <w:rFonts w:eastAsia="Times New Roman"/>
        <w:sz w:val="18"/>
      </w:rPr>
    </w:pPr>
    <w:r w:rsidRPr="00B82785">
      <w:rPr>
        <w:sz w:val="18"/>
      </w:rPr>
      <w:t xml:space="preserve">André Gonçalo Dinis Gaudêncio e Nuno Miguel Pessoa Conceição </w:t>
    </w:r>
  </w:p>
  <w:p w:rsidR="00064AC0" w:rsidRPr="00E302E2" w:rsidRDefault="00064AC0" w:rsidP="00954F4F">
    <w:pPr>
      <w:pBdr>
        <w:bottom w:val="single" w:sz="4" w:space="1" w:color="auto"/>
      </w:pBdr>
      <w:jc w:val="left"/>
      <w:rPr>
        <w:sz w:val="18"/>
      </w:rPr>
    </w:pPr>
    <w:r w:rsidRPr="00E302E2">
      <w:rPr>
        <w:sz w:val="18"/>
      </w:rPr>
      <w:t>Gestão de Eventos de Contraordenação Por Excesso de Velocidad</w:t>
    </w:r>
    <w:r>
      <w:rPr>
        <w:sz w:val="18"/>
      </w:rPr>
      <w:t>e</w:t>
    </w:r>
  </w:p>
  <w:p w:rsidR="00064AC0" w:rsidRPr="00E302E2" w:rsidRDefault="00064AC0"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1"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2"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0"/>
  </w:num>
  <w:num w:numId="3">
    <w:abstractNumId w:val="8"/>
  </w:num>
  <w:num w:numId="4">
    <w:abstractNumId w:val="15"/>
  </w:num>
  <w:num w:numId="5">
    <w:abstractNumId w:val="11"/>
  </w:num>
  <w:num w:numId="6">
    <w:abstractNumId w:val="20"/>
  </w:num>
  <w:num w:numId="7">
    <w:abstractNumId w:val="21"/>
  </w:num>
  <w:num w:numId="8">
    <w:abstractNumId w:val="1"/>
  </w:num>
  <w:num w:numId="9">
    <w:abstractNumId w:val="9"/>
  </w:num>
  <w:num w:numId="10">
    <w:abstractNumId w:val="19"/>
  </w:num>
  <w:num w:numId="11">
    <w:abstractNumId w:val="4"/>
  </w:num>
  <w:num w:numId="12">
    <w:abstractNumId w:val="0"/>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
  </w:num>
  <w:num w:numId="17">
    <w:abstractNumId w:val="5"/>
  </w:num>
  <w:num w:numId="18">
    <w:abstractNumId w:val="18"/>
  </w:num>
  <w:num w:numId="19">
    <w:abstractNumId w:val="22"/>
  </w:num>
  <w:num w:numId="20">
    <w:abstractNumId w:val="16"/>
  </w:num>
  <w:num w:numId="21">
    <w:abstractNumId w:val="24"/>
  </w:num>
  <w:num w:numId="22">
    <w:abstractNumId w:val="9"/>
    <w:lvlOverride w:ilvl="0">
      <w:startOverride w:val="1"/>
    </w:lvlOverride>
  </w:num>
  <w:num w:numId="23">
    <w:abstractNumId w:val="12"/>
  </w:num>
  <w:num w:numId="24">
    <w:abstractNumId w:val="3"/>
  </w:num>
  <w:num w:numId="25">
    <w:abstractNumId w:val="23"/>
  </w:num>
  <w:num w:numId="26">
    <w:abstractNumId w:val="13"/>
  </w:num>
  <w:num w:numId="27">
    <w:abstractNumId w:val="14"/>
  </w:num>
  <w:num w:numId="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4423"/>
    <w:rsid w:val="000048AA"/>
    <w:rsid w:val="000152B3"/>
    <w:rsid w:val="00022761"/>
    <w:rsid w:val="00023789"/>
    <w:rsid w:val="00023E8C"/>
    <w:rsid w:val="0002461F"/>
    <w:rsid w:val="00025494"/>
    <w:rsid w:val="00025D12"/>
    <w:rsid w:val="00027B18"/>
    <w:rsid w:val="0003023A"/>
    <w:rsid w:val="00030BB0"/>
    <w:rsid w:val="00033333"/>
    <w:rsid w:val="00033E82"/>
    <w:rsid w:val="00042F07"/>
    <w:rsid w:val="00043C9A"/>
    <w:rsid w:val="00043D4A"/>
    <w:rsid w:val="00045CCC"/>
    <w:rsid w:val="00046158"/>
    <w:rsid w:val="000462EF"/>
    <w:rsid w:val="00046A84"/>
    <w:rsid w:val="000479B5"/>
    <w:rsid w:val="00050A95"/>
    <w:rsid w:val="00060D47"/>
    <w:rsid w:val="00061811"/>
    <w:rsid w:val="00062C52"/>
    <w:rsid w:val="000630C1"/>
    <w:rsid w:val="00064AC0"/>
    <w:rsid w:val="00065FA0"/>
    <w:rsid w:val="00066993"/>
    <w:rsid w:val="00075E35"/>
    <w:rsid w:val="00077905"/>
    <w:rsid w:val="00081524"/>
    <w:rsid w:val="00086E42"/>
    <w:rsid w:val="0009442D"/>
    <w:rsid w:val="0009485E"/>
    <w:rsid w:val="000A082C"/>
    <w:rsid w:val="000A18D8"/>
    <w:rsid w:val="000A25FB"/>
    <w:rsid w:val="000A26C8"/>
    <w:rsid w:val="000A444E"/>
    <w:rsid w:val="000A50BA"/>
    <w:rsid w:val="000A7236"/>
    <w:rsid w:val="000B09A1"/>
    <w:rsid w:val="000B0C27"/>
    <w:rsid w:val="000B2C32"/>
    <w:rsid w:val="000B30C5"/>
    <w:rsid w:val="000B370B"/>
    <w:rsid w:val="000B40D4"/>
    <w:rsid w:val="000B42D6"/>
    <w:rsid w:val="000C12FF"/>
    <w:rsid w:val="000C18CC"/>
    <w:rsid w:val="000C33B4"/>
    <w:rsid w:val="000C4559"/>
    <w:rsid w:val="000C5FE0"/>
    <w:rsid w:val="000D1046"/>
    <w:rsid w:val="000D3D6E"/>
    <w:rsid w:val="000D7ED7"/>
    <w:rsid w:val="000E1BD3"/>
    <w:rsid w:val="000E29FA"/>
    <w:rsid w:val="000E462F"/>
    <w:rsid w:val="000E72AC"/>
    <w:rsid w:val="000F1783"/>
    <w:rsid w:val="000F2C12"/>
    <w:rsid w:val="000F41B1"/>
    <w:rsid w:val="000F55D7"/>
    <w:rsid w:val="000F71F8"/>
    <w:rsid w:val="000F7D83"/>
    <w:rsid w:val="0010279C"/>
    <w:rsid w:val="00103430"/>
    <w:rsid w:val="001056B3"/>
    <w:rsid w:val="00105BA2"/>
    <w:rsid w:val="00110150"/>
    <w:rsid w:val="001153A5"/>
    <w:rsid w:val="00115534"/>
    <w:rsid w:val="001155A9"/>
    <w:rsid w:val="00115F32"/>
    <w:rsid w:val="0011630C"/>
    <w:rsid w:val="001165DF"/>
    <w:rsid w:val="001222D4"/>
    <w:rsid w:val="0012671E"/>
    <w:rsid w:val="00126E5B"/>
    <w:rsid w:val="0012723E"/>
    <w:rsid w:val="00130709"/>
    <w:rsid w:val="00131726"/>
    <w:rsid w:val="00131ED3"/>
    <w:rsid w:val="00132C3A"/>
    <w:rsid w:val="00134113"/>
    <w:rsid w:val="00134287"/>
    <w:rsid w:val="00134374"/>
    <w:rsid w:val="00141536"/>
    <w:rsid w:val="00142F52"/>
    <w:rsid w:val="00145A1C"/>
    <w:rsid w:val="001500C4"/>
    <w:rsid w:val="00155417"/>
    <w:rsid w:val="00157C11"/>
    <w:rsid w:val="001641C7"/>
    <w:rsid w:val="00165CAA"/>
    <w:rsid w:val="001670A6"/>
    <w:rsid w:val="001705B1"/>
    <w:rsid w:val="0017357F"/>
    <w:rsid w:val="001736F5"/>
    <w:rsid w:val="0018290C"/>
    <w:rsid w:val="00182994"/>
    <w:rsid w:val="00182B5C"/>
    <w:rsid w:val="001851DD"/>
    <w:rsid w:val="00192EC1"/>
    <w:rsid w:val="00195633"/>
    <w:rsid w:val="00195A3C"/>
    <w:rsid w:val="00196D86"/>
    <w:rsid w:val="001A35CC"/>
    <w:rsid w:val="001A3895"/>
    <w:rsid w:val="001A3EC5"/>
    <w:rsid w:val="001A5B7B"/>
    <w:rsid w:val="001B097A"/>
    <w:rsid w:val="001B11CD"/>
    <w:rsid w:val="001B20B5"/>
    <w:rsid w:val="001B20FD"/>
    <w:rsid w:val="001B2280"/>
    <w:rsid w:val="001B24CE"/>
    <w:rsid w:val="001B574C"/>
    <w:rsid w:val="001B59D5"/>
    <w:rsid w:val="001C0556"/>
    <w:rsid w:val="001C10C0"/>
    <w:rsid w:val="001C1DA8"/>
    <w:rsid w:val="001C21C8"/>
    <w:rsid w:val="001C3392"/>
    <w:rsid w:val="001D14D4"/>
    <w:rsid w:val="001D3AD0"/>
    <w:rsid w:val="001D4D6C"/>
    <w:rsid w:val="001E0FDF"/>
    <w:rsid w:val="001E337B"/>
    <w:rsid w:val="001E5161"/>
    <w:rsid w:val="001E6E39"/>
    <w:rsid w:val="001F2797"/>
    <w:rsid w:val="001F2807"/>
    <w:rsid w:val="001F28F6"/>
    <w:rsid w:val="001F2C21"/>
    <w:rsid w:val="001F334F"/>
    <w:rsid w:val="001F5AD4"/>
    <w:rsid w:val="001F6CB4"/>
    <w:rsid w:val="00200AAF"/>
    <w:rsid w:val="002025AD"/>
    <w:rsid w:val="002066AA"/>
    <w:rsid w:val="00211022"/>
    <w:rsid w:val="00212D2D"/>
    <w:rsid w:val="002144C0"/>
    <w:rsid w:val="002200D3"/>
    <w:rsid w:val="00222DB0"/>
    <w:rsid w:val="0022570B"/>
    <w:rsid w:val="00225E07"/>
    <w:rsid w:val="002261F8"/>
    <w:rsid w:val="002268FF"/>
    <w:rsid w:val="00234CC9"/>
    <w:rsid w:val="002362F3"/>
    <w:rsid w:val="0024072E"/>
    <w:rsid w:val="00243B6E"/>
    <w:rsid w:val="00243BCC"/>
    <w:rsid w:val="00245B40"/>
    <w:rsid w:val="00245D96"/>
    <w:rsid w:val="0024647D"/>
    <w:rsid w:val="002465D0"/>
    <w:rsid w:val="0025455C"/>
    <w:rsid w:val="00255FCA"/>
    <w:rsid w:val="00260C2D"/>
    <w:rsid w:val="00261F2A"/>
    <w:rsid w:val="00263EE4"/>
    <w:rsid w:val="002664E3"/>
    <w:rsid w:val="00266FCD"/>
    <w:rsid w:val="0027162E"/>
    <w:rsid w:val="00271E0C"/>
    <w:rsid w:val="0027332C"/>
    <w:rsid w:val="00274B1F"/>
    <w:rsid w:val="002764BD"/>
    <w:rsid w:val="002779E3"/>
    <w:rsid w:val="002813B1"/>
    <w:rsid w:val="00282FEB"/>
    <w:rsid w:val="00284F2A"/>
    <w:rsid w:val="00285607"/>
    <w:rsid w:val="00286D4C"/>
    <w:rsid w:val="0028719F"/>
    <w:rsid w:val="00287BE0"/>
    <w:rsid w:val="00291C2C"/>
    <w:rsid w:val="002933C2"/>
    <w:rsid w:val="00294B19"/>
    <w:rsid w:val="002A0B15"/>
    <w:rsid w:val="002A25CC"/>
    <w:rsid w:val="002A36F6"/>
    <w:rsid w:val="002A6EA1"/>
    <w:rsid w:val="002B040F"/>
    <w:rsid w:val="002B0857"/>
    <w:rsid w:val="002B324F"/>
    <w:rsid w:val="002B43E6"/>
    <w:rsid w:val="002B54A0"/>
    <w:rsid w:val="002B5928"/>
    <w:rsid w:val="002B5F15"/>
    <w:rsid w:val="002C18CB"/>
    <w:rsid w:val="002C6B1E"/>
    <w:rsid w:val="002D1DD3"/>
    <w:rsid w:val="002D49B2"/>
    <w:rsid w:val="002D4ACA"/>
    <w:rsid w:val="002D5BDD"/>
    <w:rsid w:val="002D6352"/>
    <w:rsid w:val="002E01B5"/>
    <w:rsid w:val="002E29BE"/>
    <w:rsid w:val="002E3347"/>
    <w:rsid w:val="002E4366"/>
    <w:rsid w:val="002E4423"/>
    <w:rsid w:val="002E5D4A"/>
    <w:rsid w:val="002E7EEC"/>
    <w:rsid w:val="002F0C84"/>
    <w:rsid w:val="002F375B"/>
    <w:rsid w:val="002F5519"/>
    <w:rsid w:val="002F7526"/>
    <w:rsid w:val="00301D2F"/>
    <w:rsid w:val="00302493"/>
    <w:rsid w:val="00302B7A"/>
    <w:rsid w:val="00302C04"/>
    <w:rsid w:val="003059BF"/>
    <w:rsid w:val="00306014"/>
    <w:rsid w:val="00307EFE"/>
    <w:rsid w:val="00312068"/>
    <w:rsid w:val="003122E0"/>
    <w:rsid w:val="00312766"/>
    <w:rsid w:val="00315E15"/>
    <w:rsid w:val="00315F9B"/>
    <w:rsid w:val="00320A8E"/>
    <w:rsid w:val="00325A50"/>
    <w:rsid w:val="003269E1"/>
    <w:rsid w:val="003324F2"/>
    <w:rsid w:val="00334528"/>
    <w:rsid w:val="00335814"/>
    <w:rsid w:val="00336A8C"/>
    <w:rsid w:val="00337BD6"/>
    <w:rsid w:val="00340257"/>
    <w:rsid w:val="00344869"/>
    <w:rsid w:val="00344A78"/>
    <w:rsid w:val="003474E5"/>
    <w:rsid w:val="00347F08"/>
    <w:rsid w:val="00353B74"/>
    <w:rsid w:val="00354766"/>
    <w:rsid w:val="00355C01"/>
    <w:rsid w:val="00360913"/>
    <w:rsid w:val="00361C28"/>
    <w:rsid w:val="00362A0D"/>
    <w:rsid w:val="00362DCC"/>
    <w:rsid w:val="003637DB"/>
    <w:rsid w:val="0036625D"/>
    <w:rsid w:val="00372567"/>
    <w:rsid w:val="003742F3"/>
    <w:rsid w:val="00376042"/>
    <w:rsid w:val="00376CE5"/>
    <w:rsid w:val="0038419C"/>
    <w:rsid w:val="00385343"/>
    <w:rsid w:val="003904AB"/>
    <w:rsid w:val="00396205"/>
    <w:rsid w:val="003A08BB"/>
    <w:rsid w:val="003A3025"/>
    <w:rsid w:val="003B1396"/>
    <w:rsid w:val="003B3E34"/>
    <w:rsid w:val="003B4DE5"/>
    <w:rsid w:val="003C3E06"/>
    <w:rsid w:val="003C46E3"/>
    <w:rsid w:val="003C4DDC"/>
    <w:rsid w:val="003C636D"/>
    <w:rsid w:val="003C6773"/>
    <w:rsid w:val="003D1051"/>
    <w:rsid w:val="003D3B56"/>
    <w:rsid w:val="003E0186"/>
    <w:rsid w:val="003E482C"/>
    <w:rsid w:val="003E4CD0"/>
    <w:rsid w:val="003E6D6A"/>
    <w:rsid w:val="003F09E0"/>
    <w:rsid w:val="003F160A"/>
    <w:rsid w:val="003F4816"/>
    <w:rsid w:val="003F52EF"/>
    <w:rsid w:val="003F60B4"/>
    <w:rsid w:val="0040449A"/>
    <w:rsid w:val="004046B0"/>
    <w:rsid w:val="00404F30"/>
    <w:rsid w:val="00407CEC"/>
    <w:rsid w:val="0041016A"/>
    <w:rsid w:val="00411C9E"/>
    <w:rsid w:val="004140D9"/>
    <w:rsid w:val="00415A43"/>
    <w:rsid w:val="004174F3"/>
    <w:rsid w:val="00422961"/>
    <w:rsid w:val="00423408"/>
    <w:rsid w:val="00423D0C"/>
    <w:rsid w:val="004244D9"/>
    <w:rsid w:val="004257BD"/>
    <w:rsid w:val="00426D33"/>
    <w:rsid w:val="004310C5"/>
    <w:rsid w:val="0043293E"/>
    <w:rsid w:val="004336F3"/>
    <w:rsid w:val="00441C99"/>
    <w:rsid w:val="00442F17"/>
    <w:rsid w:val="00445858"/>
    <w:rsid w:val="00446D6E"/>
    <w:rsid w:val="00450CF7"/>
    <w:rsid w:val="00452291"/>
    <w:rsid w:val="004524DD"/>
    <w:rsid w:val="00453B20"/>
    <w:rsid w:val="00454B6E"/>
    <w:rsid w:val="0046169C"/>
    <w:rsid w:val="00463595"/>
    <w:rsid w:val="004635A0"/>
    <w:rsid w:val="00464145"/>
    <w:rsid w:val="0046442B"/>
    <w:rsid w:val="00464BF1"/>
    <w:rsid w:val="00464E8C"/>
    <w:rsid w:val="00473840"/>
    <w:rsid w:val="004755E0"/>
    <w:rsid w:val="00482FE5"/>
    <w:rsid w:val="00483999"/>
    <w:rsid w:val="00485724"/>
    <w:rsid w:val="004925D8"/>
    <w:rsid w:val="00492660"/>
    <w:rsid w:val="00492AB8"/>
    <w:rsid w:val="004938C9"/>
    <w:rsid w:val="00495705"/>
    <w:rsid w:val="004A04F6"/>
    <w:rsid w:val="004A057B"/>
    <w:rsid w:val="004A0E38"/>
    <w:rsid w:val="004A33B5"/>
    <w:rsid w:val="004A3CDC"/>
    <w:rsid w:val="004B2C9D"/>
    <w:rsid w:val="004B42C5"/>
    <w:rsid w:val="004C2E04"/>
    <w:rsid w:val="004C65CF"/>
    <w:rsid w:val="004D1FBC"/>
    <w:rsid w:val="004D306D"/>
    <w:rsid w:val="004D515E"/>
    <w:rsid w:val="004E041A"/>
    <w:rsid w:val="004E6FEE"/>
    <w:rsid w:val="004F0DD5"/>
    <w:rsid w:val="004F180C"/>
    <w:rsid w:val="004F24CF"/>
    <w:rsid w:val="004F2C90"/>
    <w:rsid w:val="004F2E27"/>
    <w:rsid w:val="004F61E0"/>
    <w:rsid w:val="004F62ED"/>
    <w:rsid w:val="004F6AB3"/>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575A"/>
    <w:rsid w:val="00525926"/>
    <w:rsid w:val="00526FEE"/>
    <w:rsid w:val="0053009B"/>
    <w:rsid w:val="0053022B"/>
    <w:rsid w:val="00534546"/>
    <w:rsid w:val="00536F08"/>
    <w:rsid w:val="0054081B"/>
    <w:rsid w:val="00542042"/>
    <w:rsid w:val="0054369F"/>
    <w:rsid w:val="00550DA0"/>
    <w:rsid w:val="00554654"/>
    <w:rsid w:val="0056121C"/>
    <w:rsid w:val="00561D55"/>
    <w:rsid w:val="00562AC6"/>
    <w:rsid w:val="00563C47"/>
    <w:rsid w:val="00565972"/>
    <w:rsid w:val="00571852"/>
    <w:rsid w:val="00573C50"/>
    <w:rsid w:val="00574233"/>
    <w:rsid w:val="005767BB"/>
    <w:rsid w:val="00580ABB"/>
    <w:rsid w:val="00584DE3"/>
    <w:rsid w:val="005861B7"/>
    <w:rsid w:val="00587048"/>
    <w:rsid w:val="00591131"/>
    <w:rsid w:val="005916F8"/>
    <w:rsid w:val="005917F7"/>
    <w:rsid w:val="005926A8"/>
    <w:rsid w:val="00595E48"/>
    <w:rsid w:val="005971C4"/>
    <w:rsid w:val="005A0E9F"/>
    <w:rsid w:val="005A45A3"/>
    <w:rsid w:val="005A645B"/>
    <w:rsid w:val="005B1A2F"/>
    <w:rsid w:val="005B1D03"/>
    <w:rsid w:val="005B305C"/>
    <w:rsid w:val="005C075D"/>
    <w:rsid w:val="005C4A9C"/>
    <w:rsid w:val="005C5C1F"/>
    <w:rsid w:val="005C6142"/>
    <w:rsid w:val="005D1816"/>
    <w:rsid w:val="005D2D31"/>
    <w:rsid w:val="005D375C"/>
    <w:rsid w:val="005D40D7"/>
    <w:rsid w:val="005D68D7"/>
    <w:rsid w:val="005D69E5"/>
    <w:rsid w:val="005D71E9"/>
    <w:rsid w:val="005D73D2"/>
    <w:rsid w:val="005D747F"/>
    <w:rsid w:val="005E319F"/>
    <w:rsid w:val="005E488E"/>
    <w:rsid w:val="005E64DA"/>
    <w:rsid w:val="005E6826"/>
    <w:rsid w:val="005F2129"/>
    <w:rsid w:val="005F5885"/>
    <w:rsid w:val="006000ED"/>
    <w:rsid w:val="00603B65"/>
    <w:rsid w:val="00610F13"/>
    <w:rsid w:val="00611DD4"/>
    <w:rsid w:val="00613BD0"/>
    <w:rsid w:val="00614971"/>
    <w:rsid w:val="006206FE"/>
    <w:rsid w:val="00620D0E"/>
    <w:rsid w:val="00624101"/>
    <w:rsid w:val="006250AC"/>
    <w:rsid w:val="00625534"/>
    <w:rsid w:val="00627176"/>
    <w:rsid w:val="00627DA6"/>
    <w:rsid w:val="00634BEC"/>
    <w:rsid w:val="006353BE"/>
    <w:rsid w:val="00635643"/>
    <w:rsid w:val="00636529"/>
    <w:rsid w:val="006417CB"/>
    <w:rsid w:val="00642435"/>
    <w:rsid w:val="00643A76"/>
    <w:rsid w:val="00645993"/>
    <w:rsid w:val="00650493"/>
    <w:rsid w:val="00656BDF"/>
    <w:rsid w:val="00656C82"/>
    <w:rsid w:val="0066093D"/>
    <w:rsid w:val="006629B2"/>
    <w:rsid w:val="00665B3C"/>
    <w:rsid w:val="00673173"/>
    <w:rsid w:val="006737B4"/>
    <w:rsid w:val="00676574"/>
    <w:rsid w:val="00682918"/>
    <w:rsid w:val="006849F4"/>
    <w:rsid w:val="00687EE8"/>
    <w:rsid w:val="00690C79"/>
    <w:rsid w:val="006919CF"/>
    <w:rsid w:val="00691D61"/>
    <w:rsid w:val="00696051"/>
    <w:rsid w:val="006A029F"/>
    <w:rsid w:val="006A4989"/>
    <w:rsid w:val="006A678F"/>
    <w:rsid w:val="006A761B"/>
    <w:rsid w:val="006B2F57"/>
    <w:rsid w:val="006B6640"/>
    <w:rsid w:val="006C0722"/>
    <w:rsid w:val="006C664F"/>
    <w:rsid w:val="006C7F11"/>
    <w:rsid w:val="006D0440"/>
    <w:rsid w:val="006D28BC"/>
    <w:rsid w:val="006D33CE"/>
    <w:rsid w:val="006D59E7"/>
    <w:rsid w:val="006D687A"/>
    <w:rsid w:val="006E1FAB"/>
    <w:rsid w:val="006E343C"/>
    <w:rsid w:val="006E56C5"/>
    <w:rsid w:val="006E69BE"/>
    <w:rsid w:val="006F028E"/>
    <w:rsid w:val="006F1914"/>
    <w:rsid w:val="007025E8"/>
    <w:rsid w:val="0070333F"/>
    <w:rsid w:val="00703A15"/>
    <w:rsid w:val="00704234"/>
    <w:rsid w:val="007051F5"/>
    <w:rsid w:val="00710F82"/>
    <w:rsid w:val="00712189"/>
    <w:rsid w:val="00715E56"/>
    <w:rsid w:val="00716E63"/>
    <w:rsid w:val="00720959"/>
    <w:rsid w:val="0072508D"/>
    <w:rsid w:val="00726093"/>
    <w:rsid w:val="0072683E"/>
    <w:rsid w:val="007328B0"/>
    <w:rsid w:val="00733E2B"/>
    <w:rsid w:val="007345DC"/>
    <w:rsid w:val="00742C02"/>
    <w:rsid w:val="007435A0"/>
    <w:rsid w:val="00743EFB"/>
    <w:rsid w:val="007449EF"/>
    <w:rsid w:val="0075036D"/>
    <w:rsid w:val="007531C8"/>
    <w:rsid w:val="00753D91"/>
    <w:rsid w:val="00754A3D"/>
    <w:rsid w:val="007556CB"/>
    <w:rsid w:val="0075607C"/>
    <w:rsid w:val="00756854"/>
    <w:rsid w:val="007576CD"/>
    <w:rsid w:val="00762BC2"/>
    <w:rsid w:val="00764886"/>
    <w:rsid w:val="007655E6"/>
    <w:rsid w:val="00766184"/>
    <w:rsid w:val="00771028"/>
    <w:rsid w:val="00772824"/>
    <w:rsid w:val="0078090D"/>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6CFD"/>
    <w:rsid w:val="007C2B03"/>
    <w:rsid w:val="007C4590"/>
    <w:rsid w:val="007C4A9A"/>
    <w:rsid w:val="007D0436"/>
    <w:rsid w:val="007D09E4"/>
    <w:rsid w:val="007D2271"/>
    <w:rsid w:val="007D36C9"/>
    <w:rsid w:val="007E174E"/>
    <w:rsid w:val="007E3B21"/>
    <w:rsid w:val="007E50C2"/>
    <w:rsid w:val="007F0772"/>
    <w:rsid w:val="007F0FBF"/>
    <w:rsid w:val="0080278E"/>
    <w:rsid w:val="00803269"/>
    <w:rsid w:val="00807FB3"/>
    <w:rsid w:val="00810A6D"/>
    <w:rsid w:val="008129DB"/>
    <w:rsid w:val="0081376C"/>
    <w:rsid w:val="0081586A"/>
    <w:rsid w:val="008220B0"/>
    <w:rsid w:val="00822D02"/>
    <w:rsid w:val="0082618E"/>
    <w:rsid w:val="00830781"/>
    <w:rsid w:val="008307EF"/>
    <w:rsid w:val="0083414E"/>
    <w:rsid w:val="00836553"/>
    <w:rsid w:val="00836BD3"/>
    <w:rsid w:val="00840210"/>
    <w:rsid w:val="00842C27"/>
    <w:rsid w:val="008455E5"/>
    <w:rsid w:val="0085085F"/>
    <w:rsid w:val="00852FF8"/>
    <w:rsid w:val="0085572D"/>
    <w:rsid w:val="00857700"/>
    <w:rsid w:val="0086067F"/>
    <w:rsid w:val="0086155A"/>
    <w:rsid w:val="00867C2D"/>
    <w:rsid w:val="008702E4"/>
    <w:rsid w:val="008703FC"/>
    <w:rsid w:val="00871D37"/>
    <w:rsid w:val="00874D43"/>
    <w:rsid w:val="00875E53"/>
    <w:rsid w:val="00875F2F"/>
    <w:rsid w:val="00877536"/>
    <w:rsid w:val="00877CDF"/>
    <w:rsid w:val="00880CDA"/>
    <w:rsid w:val="00881EA5"/>
    <w:rsid w:val="00882C59"/>
    <w:rsid w:val="00882D46"/>
    <w:rsid w:val="00893D4F"/>
    <w:rsid w:val="00895933"/>
    <w:rsid w:val="00896FA5"/>
    <w:rsid w:val="008A0830"/>
    <w:rsid w:val="008A15CB"/>
    <w:rsid w:val="008A330F"/>
    <w:rsid w:val="008A3C40"/>
    <w:rsid w:val="008A7CFF"/>
    <w:rsid w:val="008B0CBE"/>
    <w:rsid w:val="008B1C1D"/>
    <w:rsid w:val="008B331C"/>
    <w:rsid w:val="008B4ADC"/>
    <w:rsid w:val="008B631F"/>
    <w:rsid w:val="008B6F83"/>
    <w:rsid w:val="008C38B2"/>
    <w:rsid w:val="008D0552"/>
    <w:rsid w:val="008D0FC3"/>
    <w:rsid w:val="008D22B7"/>
    <w:rsid w:val="008D3105"/>
    <w:rsid w:val="008D6519"/>
    <w:rsid w:val="008E1E50"/>
    <w:rsid w:val="008E2F30"/>
    <w:rsid w:val="008E6B8C"/>
    <w:rsid w:val="008F3151"/>
    <w:rsid w:val="008F3711"/>
    <w:rsid w:val="008F5FB3"/>
    <w:rsid w:val="008F6208"/>
    <w:rsid w:val="008F7780"/>
    <w:rsid w:val="0090330C"/>
    <w:rsid w:val="00905107"/>
    <w:rsid w:val="00906774"/>
    <w:rsid w:val="00913A48"/>
    <w:rsid w:val="009207A5"/>
    <w:rsid w:val="009208F1"/>
    <w:rsid w:val="00922BF5"/>
    <w:rsid w:val="00926381"/>
    <w:rsid w:val="009304EC"/>
    <w:rsid w:val="00932964"/>
    <w:rsid w:val="00934D6C"/>
    <w:rsid w:val="0094042B"/>
    <w:rsid w:val="00940FB2"/>
    <w:rsid w:val="00941B21"/>
    <w:rsid w:val="0094424E"/>
    <w:rsid w:val="00944C62"/>
    <w:rsid w:val="00947827"/>
    <w:rsid w:val="00952748"/>
    <w:rsid w:val="00953DA6"/>
    <w:rsid w:val="00954F4F"/>
    <w:rsid w:val="00955B2C"/>
    <w:rsid w:val="00955D6F"/>
    <w:rsid w:val="00956300"/>
    <w:rsid w:val="00956EC4"/>
    <w:rsid w:val="009609A4"/>
    <w:rsid w:val="00961640"/>
    <w:rsid w:val="0096374E"/>
    <w:rsid w:val="0096449D"/>
    <w:rsid w:val="00967897"/>
    <w:rsid w:val="00971194"/>
    <w:rsid w:val="00971ADC"/>
    <w:rsid w:val="00972640"/>
    <w:rsid w:val="0098232B"/>
    <w:rsid w:val="0098718C"/>
    <w:rsid w:val="0099149A"/>
    <w:rsid w:val="00991C95"/>
    <w:rsid w:val="00994576"/>
    <w:rsid w:val="009968EC"/>
    <w:rsid w:val="009A33AC"/>
    <w:rsid w:val="009A3708"/>
    <w:rsid w:val="009A5B2C"/>
    <w:rsid w:val="009B152D"/>
    <w:rsid w:val="009B20A0"/>
    <w:rsid w:val="009B370A"/>
    <w:rsid w:val="009B3846"/>
    <w:rsid w:val="009B6BD2"/>
    <w:rsid w:val="009C0472"/>
    <w:rsid w:val="009C1384"/>
    <w:rsid w:val="009C2F05"/>
    <w:rsid w:val="009C3BEA"/>
    <w:rsid w:val="009C4731"/>
    <w:rsid w:val="009D19B2"/>
    <w:rsid w:val="009D1E87"/>
    <w:rsid w:val="009D3CBB"/>
    <w:rsid w:val="009D5E2D"/>
    <w:rsid w:val="009D629E"/>
    <w:rsid w:val="009D6598"/>
    <w:rsid w:val="009E2B8C"/>
    <w:rsid w:val="009E3EA4"/>
    <w:rsid w:val="009E409D"/>
    <w:rsid w:val="009E4F7C"/>
    <w:rsid w:val="009E5974"/>
    <w:rsid w:val="009E688D"/>
    <w:rsid w:val="009E7173"/>
    <w:rsid w:val="009E7420"/>
    <w:rsid w:val="009F11B6"/>
    <w:rsid w:val="009F21FA"/>
    <w:rsid w:val="009F3DC6"/>
    <w:rsid w:val="009F42DD"/>
    <w:rsid w:val="009F47AD"/>
    <w:rsid w:val="009F49B7"/>
    <w:rsid w:val="009F616A"/>
    <w:rsid w:val="009F6170"/>
    <w:rsid w:val="009F67A4"/>
    <w:rsid w:val="00A00D67"/>
    <w:rsid w:val="00A00DC9"/>
    <w:rsid w:val="00A00E0E"/>
    <w:rsid w:val="00A027E2"/>
    <w:rsid w:val="00A0699B"/>
    <w:rsid w:val="00A13746"/>
    <w:rsid w:val="00A156DD"/>
    <w:rsid w:val="00A24B00"/>
    <w:rsid w:val="00A2556D"/>
    <w:rsid w:val="00A256BA"/>
    <w:rsid w:val="00A259EC"/>
    <w:rsid w:val="00A26540"/>
    <w:rsid w:val="00A265D1"/>
    <w:rsid w:val="00A265E5"/>
    <w:rsid w:val="00A271C0"/>
    <w:rsid w:val="00A31A97"/>
    <w:rsid w:val="00A3765A"/>
    <w:rsid w:val="00A41655"/>
    <w:rsid w:val="00A42277"/>
    <w:rsid w:val="00A51B0E"/>
    <w:rsid w:val="00A52109"/>
    <w:rsid w:val="00A54666"/>
    <w:rsid w:val="00A5516A"/>
    <w:rsid w:val="00A55765"/>
    <w:rsid w:val="00A56289"/>
    <w:rsid w:val="00A576A4"/>
    <w:rsid w:val="00A57C21"/>
    <w:rsid w:val="00A6104F"/>
    <w:rsid w:val="00A61E3F"/>
    <w:rsid w:val="00A63576"/>
    <w:rsid w:val="00A645D8"/>
    <w:rsid w:val="00A6655E"/>
    <w:rsid w:val="00A70941"/>
    <w:rsid w:val="00A717CF"/>
    <w:rsid w:val="00A723D4"/>
    <w:rsid w:val="00A736E8"/>
    <w:rsid w:val="00A77093"/>
    <w:rsid w:val="00A8062B"/>
    <w:rsid w:val="00A811B8"/>
    <w:rsid w:val="00A85E98"/>
    <w:rsid w:val="00A864B7"/>
    <w:rsid w:val="00A8798C"/>
    <w:rsid w:val="00AA170F"/>
    <w:rsid w:val="00AA4005"/>
    <w:rsid w:val="00AA4F77"/>
    <w:rsid w:val="00AA699C"/>
    <w:rsid w:val="00AB003A"/>
    <w:rsid w:val="00AB40C7"/>
    <w:rsid w:val="00AB672A"/>
    <w:rsid w:val="00AC22D0"/>
    <w:rsid w:val="00AC5503"/>
    <w:rsid w:val="00AD12DB"/>
    <w:rsid w:val="00AD1401"/>
    <w:rsid w:val="00AD1A13"/>
    <w:rsid w:val="00AD2F2A"/>
    <w:rsid w:val="00AE2D8C"/>
    <w:rsid w:val="00AE2E4B"/>
    <w:rsid w:val="00AE7637"/>
    <w:rsid w:val="00AE7C9A"/>
    <w:rsid w:val="00AF4970"/>
    <w:rsid w:val="00AF579A"/>
    <w:rsid w:val="00AF7AC4"/>
    <w:rsid w:val="00B000F8"/>
    <w:rsid w:val="00B0232F"/>
    <w:rsid w:val="00B02C87"/>
    <w:rsid w:val="00B04D00"/>
    <w:rsid w:val="00B0709C"/>
    <w:rsid w:val="00B115EF"/>
    <w:rsid w:val="00B11AB2"/>
    <w:rsid w:val="00B14F91"/>
    <w:rsid w:val="00B219C0"/>
    <w:rsid w:val="00B2201D"/>
    <w:rsid w:val="00B24A4E"/>
    <w:rsid w:val="00B26B8C"/>
    <w:rsid w:val="00B279F4"/>
    <w:rsid w:val="00B30F16"/>
    <w:rsid w:val="00B31761"/>
    <w:rsid w:val="00B319FC"/>
    <w:rsid w:val="00B34BD5"/>
    <w:rsid w:val="00B36603"/>
    <w:rsid w:val="00B373E7"/>
    <w:rsid w:val="00B418C0"/>
    <w:rsid w:val="00B43B54"/>
    <w:rsid w:val="00B44C25"/>
    <w:rsid w:val="00B44ECE"/>
    <w:rsid w:val="00B50148"/>
    <w:rsid w:val="00B503AC"/>
    <w:rsid w:val="00B503D3"/>
    <w:rsid w:val="00B52172"/>
    <w:rsid w:val="00B52589"/>
    <w:rsid w:val="00B52AD0"/>
    <w:rsid w:val="00B54853"/>
    <w:rsid w:val="00B5509B"/>
    <w:rsid w:val="00B55317"/>
    <w:rsid w:val="00B57A18"/>
    <w:rsid w:val="00B61070"/>
    <w:rsid w:val="00B61549"/>
    <w:rsid w:val="00B63EC1"/>
    <w:rsid w:val="00B709B8"/>
    <w:rsid w:val="00B71F46"/>
    <w:rsid w:val="00B72085"/>
    <w:rsid w:val="00B72A3E"/>
    <w:rsid w:val="00B77E08"/>
    <w:rsid w:val="00B824B5"/>
    <w:rsid w:val="00B82785"/>
    <w:rsid w:val="00B835AE"/>
    <w:rsid w:val="00B86431"/>
    <w:rsid w:val="00B91AE6"/>
    <w:rsid w:val="00B938E8"/>
    <w:rsid w:val="00B94267"/>
    <w:rsid w:val="00B954DF"/>
    <w:rsid w:val="00BA03B6"/>
    <w:rsid w:val="00BA1562"/>
    <w:rsid w:val="00BA2988"/>
    <w:rsid w:val="00BA5032"/>
    <w:rsid w:val="00BA6AC9"/>
    <w:rsid w:val="00BB0851"/>
    <w:rsid w:val="00BB12AA"/>
    <w:rsid w:val="00BB7053"/>
    <w:rsid w:val="00BD1273"/>
    <w:rsid w:val="00BD274D"/>
    <w:rsid w:val="00BD33C1"/>
    <w:rsid w:val="00BD38F5"/>
    <w:rsid w:val="00BD3CF8"/>
    <w:rsid w:val="00BE0C61"/>
    <w:rsid w:val="00BE2403"/>
    <w:rsid w:val="00BE273F"/>
    <w:rsid w:val="00BE2E3B"/>
    <w:rsid w:val="00BE559E"/>
    <w:rsid w:val="00BE569D"/>
    <w:rsid w:val="00BE585E"/>
    <w:rsid w:val="00BE62A9"/>
    <w:rsid w:val="00BE76EB"/>
    <w:rsid w:val="00BF0EF5"/>
    <w:rsid w:val="00BF1E03"/>
    <w:rsid w:val="00BF58E5"/>
    <w:rsid w:val="00C000B2"/>
    <w:rsid w:val="00C0094B"/>
    <w:rsid w:val="00C00A62"/>
    <w:rsid w:val="00C01195"/>
    <w:rsid w:val="00C11B56"/>
    <w:rsid w:val="00C24C76"/>
    <w:rsid w:val="00C26ED5"/>
    <w:rsid w:val="00C30B15"/>
    <w:rsid w:val="00C31BCD"/>
    <w:rsid w:val="00C35E5A"/>
    <w:rsid w:val="00C36771"/>
    <w:rsid w:val="00C375CD"/>
    <w:rsid w:val="00C37F24"/>
    <w:rsid w:val="00C409AB"/>
    <w:rsid w:val="00C41AEB"/>
    <w:rsid w:val="00C42282"/>
    <w:rsid w:val="00C422F2"/>
    <w:rsid w:val="00C5134C"/>
    <w:rsid w:val="00C52AAF"/>
    <w:rsid w:val="00C54359"/>
    <w:rsid w:val="00C57480"/>
    <w:rsid w:val="00C604FB"/>
    <w:rsid w:val="00C6119A"/>
    <w:rsid w:val="00C617DA"/>
    <w:rsid w:val="00C63D7F"/>
    <w:rsid w:val="00C67688"/>
    <w:rsid w:val="00C72F9E"/>
    <w:rsid w:val="00C738AC"/>
    <w:rsid w:val="00C7400D"/>
    <w:rsid w:val="00C80DCD"/>
    <w:rsid w:val="00C818B9"/>
    <w:rsid w:val="00C844BE"/>
    <w:rsid w:val="00C86A8F"/>
    <w:rsid w:val="00C912A6"/>
    <w:rsid w:val="00C918A4"/>
    <w:rsid w:val="00C930A2"/>
    <w:rsid w:val="00C93BF0"/>
    <w:rsid w:val="00C94841"/>
    <w:rsid w:val="00C962CB"/>
    <w:rsid w:val="00CA03B3"/>
    <w:rsid w:val="00CA097F"/>
    <w:rsid w:val="00CA12F0"/>
    <w:rsid w:val="00CA22B5"/>
    <w:rsid w:val="00CA2FAE"/>
    <w:rsid w:val="00CA3803"/>
    <w:rsid w:val="00CA5106"/>
    <w:rsid w:val="00CA59F5"/>
    <w:rsid w:val="00CB20B8"/>
    <w:rsid w:val="00CB49D5"/>
    <w:rsid w:val="00CB5826"/>
    <w:rsid w:val="00CB65B3"/>
    <w:rsid w:val="00CB691F"/>
    <w:rsid w:val="00CB767F"/>
    <w:rsid w:val="00CC05D1"/>
    <w:rsid w:val="00CC19BE"/>
    <w:rsid w:val="00CC1F95"/>
    <w:rsid w:val="00CC310D"/>
    <w:rsid w:val="00CC5C7B"/>
    <w:rsid w:val="00CD0C4F"/>
    <w:rsid w:val="00CD0DB7"/>
    <w:rsid w:val="00CD1364"/>
    <w:rsid w:val="00CD2391"/>
    <w:rsid w:val="00CD3DD6"/>
    <w:rsid w:val="00CD4521"/>
    <w:rsid w:val="00CD67AF"/>
    <w:rsid w:val="00CD6D68"/>
    <w:rsid w:val="00CE7137"/>
    <w:rsid w:val="00CE75F1"/>
    <w:rsid w:val="00CF0A5A"/>
    <w:rsid w:val="00CF35FE"/>
    <w:rsid w:val="00CF43D3"/>
    <w:rsid w:val="00CF5BE8"/>
    <w:rsid w:val="00D005B6"/>
    <w:rsid w:val="00D07616"/>
    <w:rsid w:val="00D1021A"/>
    <w:rsid w:val="00D10F78"/>
    <w:rsid w:val="00D15192"/>
    <w:rsid w:val="00D15D83"/>
    <w:rsid w:val="00D16F33"/>
    <w:rsid w:val="00D20E40"/>
    <w:rsid w:val="00D23111"/>
    <w:rsid w:val="00D2540B"/>
    <w:rsid w:val="00D3446F"/>
    <w:rsid w:val="00D40333"/>
    <w:rsid w:val="00D42654"/>
    <w:rsid w:val="00D43B4B"/>
    <w:rsid w:val="00D5213B"/>
    <w:rsid w:val="00D52572"/>
    <w:rsid w:val="00D57859"/>
    <w:rsid w:val="00D61B90"/>
    <w:rsid w:val="00D6734E"/>
    <w:rsid w:val="00D676AE"/>
    <w:rsid w:val="00D67817"/>
    <w:rsid w:val="00D7114B"/>
    <w:rsid w:val="00D71984"/>
    <w:rsid w:val="00D71B4E"/>
    <w:rsid w:val="00D71C0B"/>
    <w:rsid w:val="00D77B5A"/>
    <w:rsid w:val="00D81815"/>
    <w:rsid w:val="00D821CC"/>
    <w:rsid w:val="00D83420"/>
    <w:rsid w:val="00D852A6"/>
    <w:rsid w:val="00D90588"/>
    <w:rsid w:val="00D92939"/>
    <w:rsid w:val="00DA14F3"/>
    <w:rsid w:val="00DA1E93"/>
    <w:rsid w:val="00DA3DD3"/>
    <w:rsid w:val="00DA4E97"/>
    <w:rsid w:val="00DA74EA"/>
    <w:rsid w:val="00DB0D20"/>
    <w:rsid w:val="00DB2577"/>
    <w:rsid w:val="00DB362C"/>
    <w:rsid w:val="00DB471B"/>
    <w:rsid w:val="00DB5256"/>
    <w:rsid w:val="00DB77CE"/>
    <w:rsid w:val="00DC22CC"/>
    <w:rsid w:val="00DC2D9A"/>
    <w:rsid w:val="00DC44BA"/>
    <w:rsid w:val="00DC4DF6"/>
    <w:rsid w:val="00DD257F"/>
    <w:rsid w:val="00DD2EC0"/>
    <w:rsid w:val="00DD351F"/>
    <w:rsid w:val="00DD430D"/>
    <w:rsid w:val="00DD544E"/>
    <w:rsid w:val="00DD5C22"/>
    <w:rsid w:val="00DE1F32"/>
    <w:rsid w:val="00DE44BE"/>
    <w:rsid w:val="00DE5876"/>
    <w:rsid w:val="00DE5B36"/>
    <w:rsid w:val="00DF0445"/>
    <w:rsid w:val="00DF058D"/>
    <w:rsid w:val="00DF319D"/>
    <w:rsid w:val="00DF3592"/>
    <w:rsid w:val="00E14B6B"/>
    <w:rsid w:val="00E15647"/>
    <w:rsid w:val="00E15A28"/>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751B"/>
    <w:rsid w:val="00E57F9A"/>
    <w:rsid w:val="00E63BAF"/>
    <w:rsid w:val="00E65FBE"/>
    <w:rsid w:val="00E66B41"/>
    <w:rsid w:val="00E67EC7"/>
    <w:rsid w:val="00E72348"/>
    <w:rsid w:val="00E72587"/>
    <w:rsid w:val="00E73AFF"/>
    <w:rsid w:val="00E74831"/>
    <w:rsid w:val="00E74D24"/>
    <w:rsid w:val="00E757EF"/>
    <w:rsid w:val="00E76AE7"/>
    <w:rsid w:val="00E8221D"/>
    <w:rsid w:val="00E83D2A"/>
    <w:rsid w:val="00E850D2"/>
    <w:rsid w:val="00E868CD"/>
    <w:rsid w:val="00E87658"/>
    <w:rsid w:val="00E9006F"/>
    <w:rsid w:val="00E91560"/>
    <w:rsid w:val="00E92D0B"/>
    <w:rsid w:val="00EA06CF"/>
    <w:rsid w:val="00EA1286"/>
    <w:rsid w:val="00EA2570"/>
    <w:rsid w:val="00EA2CE1"/>
    <w:rsid w:val="00EA30D1"/>
    <w:rsid w:val="00EA4346"/>
    <w:rsid w:val="00EA4385"/>
    <w:rsid w:val="00EA7913"/>
    <w:rsid w:val="00EB3719"/>
    <w:rsid w:val="00EB3797"/>
    <w:rsid w:val="00EB5DE2"/>
    <w:rsid w:val="00EB6E3A"/>
    <w:rsid w:val="00EC074B"/>
    <w:rsid w:val="00EC3659"/>
    <w:rsid w:val="00ED1871"/>
    <w:rsid w:val="00ED18DD"/>
    <w:rsid w:val="00ED23EE"/>
    <w:rsid w:val="00ED4645"/>
    <w:rsid w:val="00ED494B"/>
    <w:rsid w:val="00ED7E76"/>
    <w:rsid w:val="00EE453B"/>
    <w:rsid w:val="00EE59BD"/>
    <w:rsid w:val="00EE7DBB"/>
    <w:rsid w:val="00EF3200"/>
    <w:rsid w:val="00F0070B"/>
    <w:rsid w:val="00F066EC"/>
    <w:rsid w:val="00F06BFF"/>
    <w:rsid w:val="00F209ED"/>
    <w:rsid w:val="00F21D92"/>
    <w:rsid w:val="00F228BD"/>
    <w:rsid w:val="00F23868"/>
    <w:rsid w:val="00F27B62"/>
    <w:rsid w:val="00F30B7C"/>
    <w:rsid w:val="00F34A31"/>
    <w:rsid w:val="00F3689A"/>
    <w:rsid w:val="00F375F6"/>
    <w:rsid w:val="00F452C2"/>
    <w:rsid w:val="00F459A3"/>
    <w:rsid w:val="00F45BAD"/>
    <w:rsid w:val="00F520DF"/>
    <w:rsid w:val="00F523CB"/>
    <w:rsid w:val="00F5244B"/>
    <w:rsid w:val="00F544D5"/>
    <w:rsid w:val="00F545BB"/>
    <w:rsid w:val="00F55EB7"/>
    <w:rsid w:val="00F607B9"/>
    <w:rsid w:val="00F60CC0"/>
    <w:rsid w:val="00F61027"/>
    <w:rsid w:val="00F61E2E"/>
    <w:rsid w:val="00F62C56"/>
    <w:rsid w:val="00F64789"/>
    <w:rsid w:val="00F65F72"/>
    <w:rsid w:val="00F745B0"/>
    <w:rsid w:val="00F77C11"/>
    <w:rsid w:val="00F80E84"/>
    <w:rsid w:val="00F813AF"/>
    <w:rsid w:val="00F8353A"/>
    <w:rsid w:val="00F840E5"/>
    <w:rsid w:val="00F91C4D"/>
    <w:rsid w:val="00F92975"/>
    <w:rsid w:val="00FA00A8"/>
    <w:rsid w:val="00FA1E2F"/>
    <w:rsid w:val="00FA55EA"/>
    <w:rsid w:val="00FA72E2"/>
    <w:rsid w:val="00FB2D9F"/>
    <w:rsid w:val="00FB35B0"/>
    <w:rsid w:val="00FB3E21"/>
    <w:rsid w:val="00FB501F"/>
    <w:rsid w:val="00FB6099"/>
    <w:rsid w:val="00FB66ED"/>
    <w:rsid w:val="00FC003F"/>
    <w:rsid w:val="00FC0425"/>
    <w:rsid w:val="00FC0E37"/>
    <w:rsid w:val="00FC104D"/>
    <w:rsid w:val="00FC2400"/>
    <w:rsid w:val="00FC4736"/>
    <w:rsid w:val="00FC6989"/>
    <w:rsid w:val="00FC7BAC"/>
    <w:rsid w:val="00FE03E1"/>
    <w:rsid w:val="00FE1A38"/>
    <w:rsid w:val="00FE3D2D"/>
    <w:rsid w:val="00FE47D4"/>
    <w:rsid w:val="00FE53EE"/>
    <w:rsid w:val="00FE5ADA"/>
    <w:rsid w:val="00FE5F5D"/>
    <w:rsid w:val="00FF2A33"/>
    <w:rsid w:val="00FF5DB5"/>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CC583"/>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2.1.docx" TargetMode="External"/><Relationship Id="rId21" Type="http://schemas.openxmlformats.org/officeDocument/2006/relationships/hyperlink" Target="file:////Users/nunoconceicao/Projects/GitHub/ps1718v-ps1718v-g41/Docs/Relato&#769;rios/final_report%200.2.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2.1.docx" TargetMode="External"/><Relationship Id="rId29" Type="http://schemas.openxmlformats.org/officeDocument/2006/relationships/hyperlink" Target="file:////Users/nunoconceicao/Projects/GitHub/ps1718v-ps1718v-g41/Docs/Relato&#769;rios/final_report%200.2.1.docx" TargetMode="External"/><Relationship Id="rId11" Type="http://schemas.openxmlformats.org/officeDocument/2006/relationships/hyperlink" Target="file:////Users/nunoconceicao/Projects/GitHub/ps1718v-ps1718v-g41/Docs/Relato&#769;rios/final_report%200.2.1.docx" TargetMode="External"/><Relationship Id="rId24" Type="http://schemas.openxmlformats.org/officeDocument/2006/relationships/hyperlink" Target="file:////Users/nunoconceicao/Projects/GitHub/ps1718v-ps1718v-g41/Docs/Relato&#769;rios/final_report%200.2.1.docx" TargetMode="External"/><Relationship Id="rId32" Type="http://schemas.openxmlformats.org/officeDocument/2006/relationships/hyperlink" Target="file:////Users/nunoconceicao/Projects/GitHub/ps1718v-ps1718v-g41/Docs/Relato&#769;rios/final_report%200.2.1.docx" TargetMode="External"/><Relationship Id="rId37" Type="http://schemas.openxmlformats.org/officeDocument/2006/relationships/hyperlink" Target="file:////Users/nunoconceicao/Projects/GitHub/ps1718v-ps1718v-g41/Docs/Relato&#769;rios/final_report%200.2.1.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2.1.docx" TargetMode="External"/><Relationship Id="rId14" Type="http://schemas.openxmlformats.org/officeDocument/2006/relationships/hyperlink" Target="file:////Users/nunoconceicao/Projects/GitHub/ps1718v-ps1718v-g41/Docs/Relato&#769;rios/final_report%200.2.1.docx" TargetMode="External"/><Relationship Id="rId22" Type="http://schemas.openxmlformats.org/officeDocument/2006/relationships/hyperlink" Target="file:////Users/nunoconceicao/Projects/GitHub/ps1718v-ps1718v-g41/Docs/Relato&#769;rios/final_report%200.2.1.docx" TargetMode="External"/><Relationship Id="rId27" Type="http://schemas.openxmlformats.org/officeDocument/2006/relationships/hyperlink" Target="file:////Users/nunoconceicao/Projects/GitHub/ps1718v-ps1718v-g41/Docs/Relato&#769;rios/final_report%200.2.1.docx" TargetMode="External"/><Relationship Id="rId30" Type="http://schemas.openxmlformats.org/officeDocument/2006/relationships/hyperlink" Target="file:////Users/nunoconceicao/Projects/GitHub/ps1718v-ps1718v-g41/Docs/Relato&#769;rios/final_report%200.2.1.docx" TargetMode="External"/><Relationship Id="rId35" Type="http://schemas.openxmlformats.org/officeDocument/2006/relationships/hyperlink" Target="file:////Users/nunoconceicao/Projects/GitHub/ps1718v-ps1718v-g41/Docs/Relato&#769;rios/final_report%200.2.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oter" Target="footer1.xml"/><Relationship Id="rId8" Type="http://schemas.openxmlformats.org/officeDocument/2006/relationships/hyperlink" Target="mailto:lo@isel.ipl.pt" TargetMode="Externa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2.1.docx" TargetMode="External"/><Relationship Id="rId17" Type="http://schemas.openxmlformats.org/officeDocument/2006/relationships/hyperlink" Target="file:////Users/nunoconceicao/Projects/GitHub/ps1718v-ps1718v-g41/Docs/Relato&#769;rios/final_report%200.2.1.docx" TargetMode="External"/><Relationship Id="rId25" Type="http://schemas.openxmlformats.org/officeDocument/2006/relationships/hyperlink" Target="file:////Users/nunoconceicao/Projects/GitHub/ps1718v-ps1718v-g41/Docs/Relato&#769;rios/final_report%200.2.1.docx" TargetMode="External"/><Relationship Id="rId33" Type="http://schemas.openxmlformats.org/officeDocument/2006/relationships/hyperlink" Target="file:////Users/nunoconceicao/Projects/GitHub/ps1718v-ps1718v-g41/Docs/Relato&#769;rios/final_report%200.2.1.docx" TargetMode="External"/><Relationship Id="rId38" Type="http://schemas.openxmlformats.org/officeDocument/2006/relationships/hyperlink" Target="file:////Users/nunoconceicao/Projects/GitHub/ps1718v-ps1718v-g41/Docs/Relato&#769;rios/final_report%200.2.1.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svg"/><Relationship Id="rId20" Type="http://schemas.openxmlformats.org/officeDocument/2006/relationships/hyperlink" Target="file:////Users/nunoconceicao/Projects/GitHub/ps1718v-ps1718v-g41/Docs/Relato&#769;rios/final_report%200.2.1.docx"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2.1.docx" TargetMode="External"/><Relationship Id="rId23" Type="http://schemas.openxmlformats.org/officeDocument/2006/relationships/hyperlink" Target="file:////Users/nunoconceicao/Projects/GitHub/ps1718v-ps1718v-g41/Docs/Relato&#769;rios/final_report%200.2.1.docx" TargetMode="External"/><Relationship Id="rId28" Type="http://schemas.openxmlformats.org/officeDocument/2006/relationships/hyperlink" Target="file:////Users/nunoconceicao/Projects/GitHub/ps1718v-ps1718v-g41/Docs/Relato&#769;rios/final_report%200.2.1.docx" TargetMode="External"/><Relationship Id="rId36" Type="http://schemas.openxmlformats.org/officeDocument/2006/relationships/hyperlink" Target="file:////Users/nunoconceicao/Projects/GitHub/ps1718v-ps1718v-g41/Docs/Relato&#769;rios/final_report%200.2.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hyperlink" Target="file:////Users/nunoconceicao/Projects/GitHub/ps1718v-ps1718v-g41/Docs/Relato&#769;rios/final_report%200.2.1.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pborges@deetc.isel.ipl.pt" TargetMode="External"/><Relationship Id="rId13" Type="http://schemas.openxmlformats.org/officeDocument/2006/relationships/hyperlink" Target="file:////Users/nunoconceicao/Projects/GitHub/ps1718v-ps1718v-g41/Docs/Relato&#769;rios/final_report%200.2.1.docx" TargetMode="External"/><Relationship Id="rId18" Type="http://schemas.openxmlformats.org/officeDocument/2006/relationships/hyperlink" Target="file:////Users/nunoconceicao/Projects/GitHub/ps1718v-ps1718v-g41/Docs/Relato&#769;rios/final_report%200.2.1.docx" TargetMode="External"/><Relationship Id="rId39" Type="http://schemas.openxmlformats.org/officeDocument/2006/relationships/image" Target="media/image2.png"/><Relationship Id="rId34" Type="http://schemas.openxmlformats.org/officeDocument/2006/relationships/hyperlink" Target="file:////Users/nunoconceicao/Projects/GitHub/ps1718v-ps1718v-g41/Docs/Relato&#769;rios/final_report%200.2.1.docx" TargetMode="External"/><Relationship Id="rId50" Type="http://schemas.openxmlformats.org/officeDocument/2006/relationships/image" Target="media/image13.png"/><Relationship Id="rId5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7F7532C8-03A5-3C4D-98A9-E2EF9D292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164</TotalTime>
  <Pages>46</Pages>
  <Words>9585</Words>
  <Characters>51765</Characters>
  <Application>Microsoft Office Word</Application>
  <DocSecurity>0</DocSecurity>
  <Lines>431</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147</cp:revision>
  <dcterms:created xsi:type="dcterms:W3CDTF">2018-09-05T15:29:00Z</dcterms:created>
  <dcterms:modified xsi:type="dcterms:W3CDTF">2018-09-05T19:23:00Z</dcterms:modified>
</cp:coreProperties>
</file>