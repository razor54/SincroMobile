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D86" w:rsidRPr="00B35D86" w:rsidRDefault="00B35D86" w:rsidP="00B35D86">
      <w:pPr>
        <w:pStyle w:val="Cabealhodondice"/>
        <w:contextualSpacing/>
        <w:jc w:val="center"/>
        <w:rPr>
          <w:rStyle w:val="nfase"/>
          <w:b/>
          <w:i w:val="0"/>
        </w:rPr>
      </w:pPr>
      <w:r w:rsidRPr="00B35D86">
        <w:rPr>
          <w:rStyle w:val="nfase"/>
          <w:b/>
          <w:i w:val="0"/>
        </w:rPr>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0" w:name="_Toc512888581"/>
      <w:r w:rsidRPr="000E2E5C">
        <w:rPr>
          <w:b/>
          <w:sz w:val="36"/>
          <w:szCs w:val="36"/>
        </w:rPr>
        <w:t>Gestão de Eventos de Contraordenação Por Excesso de Velocidade</w:t>
      </w:r>
      <w:bookmarkEnd w:id="0"/>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689472"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B4381E" w:rsidRDefault="00B4381E"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B4381E" w:rsidRPr="009F7F15" w:rsidRDefault="00B4381E" w:rsidP="009F7F15">
                            <w:pPr>
                              <w:rPr>
                                <w:rStyle w:val="Forte"/>
                                <w:b w:val="0"/>
                                <w:color w:val="auto"/>
                                <w:sz w:val="22"/>
                                <w:szCs w:val="22"/>
                              </w:rPr>
                            </w:pPr>
                          </w:p>
                          <w:p w:rsidR="00B4381E" w:rsidRPr="009F7F15" w:rsidRDefault="00B4381E"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B4381E" w:rsidRPr="009F7F15" w:rsidRDefault="00B4381E"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68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B4381E" w:rsidRDefault="00B4381E"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B4381E" w:rsidRPr="009F7F15" w:rsidRDefault="00B4381E" w:rsidP="009F7F15">
                      <w:pPr>
                        <w:rPr>
                          <w:rStyle w:val="Forte"/>
                          <w:b w:val="0"/>
                          <w:color w:val="auto"/>
                          <w:sz w:val="22"/>
                          <w:szCs w:val="22"/>
                        </w:rPr>
                      </w:pPr>
                    </w:p>
                    <w:p w:rsidR="00B4381E" w:rsidRPr="009F7F15" w:rsidRDefault="00B4381E"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B4381E" w:rsidRPr="009F7F15" w:rsidRDefault="00B4381E"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Licenciatura de Engenharia Informática e 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 xml:space="preserve">Um enorme agradecimento para a minha Mãe, pela paciência e persistência, </w:t>
      </w:r>
      <w:r w:rsidR="00474A4D">
        <w:t xml:space="preserve">o </w:t>
      </w:r>
      <w:r>
        <w:t xml:space="preserve">que me tornou uma pessoa lutadora e empenhada na conquista pessoal. </w:t>
      </w:r>
      <w:r w:rsidR="00C00B38">
        <w:t>(Nuno)</w:t>
      </w:r>
    </w:p>
    <w:p w:rsidR="00C00B38" w:rsidRDefault="00C00B38" w:rsidP="00722E9F"/>
    <w:p w:rsidR="00C00B38" w:rsidRDefault="00C00B38" w:rsidP="00C00B38">
      <w:r>
        <w:t>Agradeço а minha mãe</w:t>
      </w:r>
      <w:r>
        <w:t xml:space="preserve">, heroína </w:t>
      </w:r>
      <w:r>
        <w:t>que me deu</w:t>
      </w:r>
      <w:r>
        <w:t xml:space="preserve"> apoio, incentivo </w:t>
      </w:r>
      <w:r>
        <w:t>nas</w:t>
      </w:r>
      <w:r>
        <w:t xml:space="preserve"> horas d</w:t>
      </w:r>
      <w:r>
        <w:t>ifíceis, de desânimo е cansaço e ao meu pai que</w:t>
      </w:r>
      <w:r>
        <w:t xml:space="preserve"> apesar </w:t>
      </w:r>
      <w:r>
        <w:t>de</w:t>
      </w:r>
      <w:r>
        <w:t xml:space="preserve"> todas </w:t>
      </w:r>
      <w:r>
        <w:t>as dificuldades me fortaleceu е que</w:t>
      </w:r>
      <w:r>
        <w:t xml:space="preserve"> </w:t>
      </w:r>
      <w:r>
        <w:t>para</w:t>
      </w:r>
      <w:r>
        <w:t xml:space="preserve"> </w:t>
      </w:r>
      <w:r>
        <w:t>mim</w:t>
      </w:r>
      <w:r>
        <w:t xml:space="preserve"> foi muito importante.</w:t>
      </w:r>
      <w:r>
        <w:t xml:space="preserve"> (André)</w:t>
      </w:r>
      <w:bookmarkStart w:id="1" w:name="_GoBack"/>
      <w:bookmarkEnd w:id="1"/>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18290C" w:rsidRPr="00D20E40"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D20E40">
        <w:t>a</w:t>
      </w:r>
      <w:r w:rsidRPr="00D20E40">
        <w:t xml:space="preserve"> diminuição da sinistralidade. 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18290C" w:rsidP="0018290C">
      <w:r w:rsidRPr="00D20E40">
        <w:t xml:space="preserve">Neste contexto, o </w:t>
      </w:r>
      <w:r w:rsidR="00FE53EE" w:rsidRPr="00D20E40">
        <w:t>sistema</w:t>
      </w:r>
      <w:r w:rsidRPr="00D20E40">
        <w:t xml:space="preserve"> SINCRO Mobile tem </w:t>
      </w:r>
      <w:r w:rsidR="0053009B" w:rsidRPr="00D20E40">
        <w:t>como objetivo</w:t>
      </w:r>
      <w:r w:rsidRPr="00D20E40">
        <w:t xml:space="preserve"> viabilizar a notificação</w:t>
      </w:r>
      <w:r w:rsidR="00A265D1" w:rsidRPr="00D20E40">
        <w:t xml:space="preserve"> de</w:t>
      </w:r>
      <w:r w:rsidRPr="00D20E40">
        <w:t xml:space="preserve"> eventos de contraordenação por meio eletrónico, potenciando a adesão aos serviços digitais por parte do Cidadão, tendo como suporte tecnológico um dispositivo móvel. Como tal, </w:t>
      </w:r>
      <w:r w:rsidR="006B2F57" w:rsidRPr="00D20E40">
        <w:t>o sistema SINCRO Mobile permite</w:t>
      </w:r>
      <w:r w:rsidRPr="00D20E40">
        <w:t xml:space="preserve"> a entrega da informação de contraordenação </w:t>
      </w:r>
      <w:r w:rsidR="004F180C" w:rsidRPr="00D20E40">
        <w:t xml:space="preserve">de forma </w:t>
      </w:r>
      <w:r w:rsidR="00822D02" w:rsidRPr="00D20E40">
        <w:t>que permita</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D20E40">
        <w:t xml:space="preserve">Palavras – chave: Segurança Rodoviária, Eventos de Contraordenação, </w:t>
      </w:r>
      <w:r w:rsidRPr="00D20E40">
        <w:rPr>
          <w:i/>
        </w:rPr>
        <w:t>React Native, Spring Framework</w:t>
      </w:r>
      <w:r w:rsidRPr="00D20E40">
        <w:t xml:space="preserve"> </w:t>
      </w:r>
    </w:p>
    <w:p w:rsidR="00ED23EE" w:rsidRPr="00D20E40" w:rsidRDefault="00495705" w:rsidP="00ED23EE">
      <w:r w:rsidRPr="00D20E40">
        <w:br w:type="page"/>
      </w:r>
    </w:p>
    <w:p w:rsidR="00C844BE" w:rsidRDefault="00282DDC" w:rsidP="00C844BE">
      <w:pPr>
        <w:rPr>
          <w:b/>
          <w:smallCaps/>
          <w:spacing w:val="5"/>
          <w:sz w:val="32"/>
          <w:szCs w:val="32"/>
        </w:rPr>
      </w:pPr>
      <w:r>
        <w:rPr>
          <w:b/>
          <w:smallCaps/>
          <w:spacing w:val="5"/>
          <w:sz w:val="32"/>
          <w:szCs w:val="32"/>
        </w:rPr>
        <w:lastRenderedPageBreak/>
        <w:t>Abstract</w:t>
      </w:r>
    </w:p>
    <w:p w:rsidR="00546FA8" w:rsidRPr="00546FA8" w:rsidRDefault="00546FA8" w:rsidP="00C844BE">
      <w:pPr>
        <w:rPr>
          <w:b/>
          <w:smallCaps/>
          <w:spacing w:val="5"/>
          <w:sz w:val="32"/>
          <w:szCs w:val="32"/>
        </w:rPr>
      </w:pPr>
    </w:p>
    <w:p w:rsidR="00C931C2" w:rsidRPr="00C931C2" w:rsidRDefault="00C931C2" w:rsidP="00C931C2">
      <w:pPr>
        <w:rPr>
          <w:lang w:val="en-US"/>
        </w:rPr>
      </w:pPr>
      <w:r w:rsidRPr="00C931C2">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C931C2" w:rsidRPr="00C931C2" w:rsidRDefault="00C931C2" w:rsidP="00C931C2">
      <w:pPr>
        <w:rPr>
          <w:lang w:val="en-US"/>
        </w:rPr>
      </w:pPr>
      <w:r w:rsidRPr="00C931C2">
        <w:rPr>
          <w:lang w:val="en-US"/>
        </w:rPr>
        <w:t>In this context, the 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r w:rsidR="00C00B38" w:rsidRPr="00C931C2">
        <w:rPr>
          <w:lang w:val="en-US"/>
        </w:rPr>
        <w:t>infraction but</w:t>
      </w:r>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931C2">
        <w:rPr>
          <w:lang w:val="en-US"/>
        </w:rPr>
        <w:t>Key words: Road Safety, Counteracting Events, 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 xml:space="preserve">API – </w:t>
      </w:r>
      <w:proofErr w:type="spellStart"/>
      <w:r w:rsidRPr="00D20E40">
        <w:t>Application</w:t>
      </w:r>
      <w:proofErr w:type="spellEnd"/>
      <w:r w:rsidRPr="00D20E40">
        <w:t xml:space="preserve"> </w:t>
      </w:r>
      <w:proofErr w:type="spellStart"/>
      <w:r w:rsidRPr="00D20E40">
        <w:t>Porgramming</w:t>
      </w:r>
      <w:proofErr w:type="spellEnd"/>
      <w:r w:rsidRPr="00D20E40">
        <w:t xml:space="preserve">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 xml:space="preserve">HTTP – </w:t>
      </w:r>
      <w:proofErr w:type="spellStart"/>
      <w:r w:rsidRPr="00D20E40">
        <w:t>Hypertext</w:t>
      </w:r>
      <w:proofErr w:type="spellEnd"/>
      <w:r w:rsidRPr="00D20E40">
        <w:t xml:space="preserve"> </w:t>
      </w:r>
      <w:proofErr w:type="spellStart"/>
      <w:r w:rsidRPr="00D20E40">
        <w:t>Transfer</w:t>
      </w:r>
      <w:proofErr w:type="spellEnd"/>
      <w:r w:rsidRPr="00D20E40">
        <w:t xml:space="preserve"> </w:t>
      </w:r>
      <w:proofErr w:type="spellStart"/>
      <w:r w:rsidRPr="00D20E40">
        <w:t>Protocol</w:t>
      </w:r>
      <w:proofErr w:type="spellEnd"/>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 xml:space="preserve">REST – </w:t>
      </w:r>
      <w:proofErr w:type="spellStart"/>
      <w:r w:rsidRPr="00D20E40">
        <w:t>Representational</w:t>
      </w:r>
      <w:proofErr w:type="spellEnd"/>
      <w:r w:rsidRPr="00D20E40">
        <w:t xml:space="preserve"> </w:t>
      </w:r>
      <w:proofErr w:type="spellStart"/>
      <w:r w:rsidRPr="00D20E40">
        <w:t>State</w:t>
      </w:r>
      <w:proofErr w:type="spellEnd"/>
      <w:r w:rsidRPr="00D20E40">
        <w:t xml:space="preserve"> </w:t>
      </w:r>
      <w:proofErr w:type="spellStart"/>
      <w:r w:rsidRPr="00D20E40">
        <w:t>Transfer</w:t>
      </w:r>
      <w:proofErr w:type="spellEnd"/>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w:t>
      </w:r>
      <w:proofErr w:type="spellStart"/>
      <w:r w:rsidRPr="00D20E40">
        <w:t>Uniform</w:t>
      </w:r>
      <w:proofErr w:type="spellEnd"/>
      <w:r w:rsidRPr="00D20E40">
        <w:t xml:space="preserve"> </w:t>
      </w:r>
      <w:proofErr w:type="spellStart"/>
      <w:r w:rsidRPr="00D20E40">
        <w:t>Resource</w:t>
      </w:r>
      <w:proofErr w:type="spellEnd"/>
      <w:r w:rsidRPr="00D20E40">
        <w:t xml:space="preserve"> </w:t>
      </w:r>
      <w:proofErr w:type="spellStart"/>
      <w:r w:rsidRPr="00D20E40">
        <w:t>Identifier</w:t>
      </w:r>
      <w:proofErr w:type="spellEnd"/>
      <w:r w:rsidRPr="00D20E40">
        <w:t xml:space="preserve">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A63DE4"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021680" w:history="1">
            <w:r w:rsidR="00A63DE4" w:rsidRPr="00A62C07">
              <w:rPr>
                <w:rStyle w:val="Hiperligao"/>
                <w:noProof/>
              </w:rPr>
              <w:t>Introdução</w:t>
            </w:r>
            <w:r w:rsidR="00A63DE4">
              <w:rPr>
                <w:noProof/>
                <w:webHidden/>
              </w:rPr>
              <w:tab/>
            </w:r>
            <w:r w:rsidR="00A63DE4">
              <w:rPr>
                <w:noProof/>
                <w:webHidden/>
              </w:rPr>
              <w:fldChar w:fldCharType="begin"/>
            </w:r>
            <w:r w:rsidR="00A63DE4">
              <w:rPr>
                <w:noProof/>
                <w:webHidden/>
              </w:rPr>
              <w:instrText xml:space="preserve"> PAGEREF _Toc524021680 \h </w:instrText>
            </w:r>
            <w:r w:rsidR="00A63DE4">
              <w:rPr>
                <w:noProof/>
                <w:webHidden/>
              </w:rPr>
            </w:r>
            <w:r w:rsidR="00A63DE4">
              <w:rPr>
                <w:noProof/>
                <w:webHidden/>
              </w:rPr>
              <w:fldChar w:fldCharType="separate"/>
            </w:r>
            <w:r w:rsidR="00A63DE4">
              <w:rPr>
                <w:noProof/>
                <w:webHidden/>
              </w:rPr>
              <w:t>10</w:t>
            </w:r>
            <w:r w:rsidR="00A63DE4">
              <w:rPr>
                <w:noProof/>
                <w:webHidden/>
              </w:rPr>
              <w:fldChar w:fldCharType="end"/>
            </w:r>
          </w:hyperlink>
        </w:p>
        <w:p w:rsidR="00A63DE4" w:rsidRDefault="00A81E83">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1" w:history="1">
            <w:r w:rsidR="00A63DE4" w:rsidRPr="00A62C07">
              <w:rPr>
                <w:rStyle w:val="Hiperligao"/>
                <w:noProof/>
              </w:rPr>
              <w:t>1.</w:t>
            </w:r>
            <w:r w:rsidR="00A63DE4">
              <w:rPr>
                <w:rFonts w:asciiTheme="minorHAnsi" w:hAnsiTheme="minorHAnsi" w:cstheme="minorBidi"/>
                <w:b w:val="0"/>
                <w:bCs w:val="0"/>
                <w:caps w:val="0"/>
                <w:noProof/>
                <w:szCs w:val="24"/>
                <w:lang w:eastAsia="pt-PT" w:bidi="ar-SA"/>
              </w:rPr>
              <w:tab/>
            </w:r>
            <w:r w:rsidR="00A63DE4" w:rsidRPr="00A62C07">
              <w:rPr>
                <w:rStyle w:val="Hiperligao"/>
                <w:noProof/>
              </w:rPr>
              <w:t>Enquadramento Teórico</w:t>
            </w:r>
            <w:r w:rsidR="00A63DE4">
              <w:rPr>
                <w:noProof/>
                <w:webHidden/>
              </w:rPr>
              <w:tab/>
            </w:r>
            <w:r w:rsidR="00A63DE4">
              <w:rPr>
                <w:noProof/>
                <w:webHidden/>
              </w:rPr>
              <w:fldChar w:fldCharType="begin"/>
            </w:r>
            <w:r w:rsidR="00A63DE4">
              <w:rPr>
                <w:noProof/>
                <w:webHidden/>
              </w:rPr>
              <w:instrText xml:space="preserve"> PAGEREF _Toc524021681 \h </w:instrText>
            </w:r>
            <w:r w:rsidR="00A63DE4">
              <w:rPr>
                <w:noProof/>
                <w:webHidden/>
              </w:rPr>
            </w:r>
            <w:r w:rsidR="00A63DE4">
              <w:rPr>
                <w:noProof/>
                <w:webHidden/>
              </w:rPr>
              <w:fldChar w:fldCharType="separate"/>
            </w:r>
            <w:r w:rsidR="00A63DE4">
              <w:rPr>
                <w:noProof/>
                <w:webHidden/>
              </w:rPr>
              <w:t>12</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682" w:history="1">
            <w:r w:rsidR="00A63DE4" w:rsidRPr="00A62C07">
              <w:rPr>
                <w:rStyle w:val="Hiperligao"/>
                <w:noProof/>
              </w:rPr>
              <w:t>1.1.</w:t>
            </w:r>
            <w:r w:rsidR="00A63DE4">
              <w:rPr>
                <w:rFonts w:asciiTheme="minorHAnsi" w:hAnsiTheme="minorHAnsi" w:cstheme="minorBidi"/>
                <w:smallCaps w:val="0"/>
                <w:noProof/>
                <w:szCs w:val="24"/>
                <w:lang w:eastAsia="pt-PT" w:bidi="ar-SA"/>
              </w:rPr>
              <w:tab/>
            </w:r>
            <w:r w:rsidR="00A63DE4" w:rsidRPr="00A62C07">
              <w:rPr>
                <w:rStyle w:val="Hiperligao"/>
                <w:noProof/>
              </w:rPr>
              <w:t>Arquitetura da Autoridade Nacional de Segurança Rodoviária</w:t>
            </w:r>
            <w:r w:rsidR="00A63DE4">
              <w:rPr>
                <w:noProof/>
                <w:webHidden/>
              </w:rPr>
              <w:tab/>
            </w:r>
            <w:r w:rsidR="00A63DE4">
              <w:rPr>
                <w:noProof/>
                <w:webHidden/>
              </w:rPr>
              <w:fldChar w:fldCharType="begin"/>
            </w:r>
            <w:r w:rsidR="00A63DE4">
              <w:rPr>
                <w:noProof/>
                <w:webHidden/>
              </w:rPr>
              <w:instrText xml:space="preserve"> PAGEREF _Toc524021682 \h </w:instrText>
            </w:r>
            <w:r w:rsidR="00A63DE4">
              <w:rPr>
                <w:noProof/>
                <w:webHidden/>
              </w:rPr>
            </w:r>
            <w:r w:rsidR="00A63DE4">
              <w:rPr>
                <w:noProof/>
                <w:webHidden/>
              </w:rPr>
              <w:fldChar w:fldCharType="separate"/>
            </w:r>
            <w:r w:rsidR="00A63DE4">
              <w:rPr>
                <w:noProof/>
                <w:webHidden/>
              </w:rPr>
              <w:t>13</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683" w:history="1">
            <w:r w:rsidR="00A63DE4" w:rsidRPr="00A62C07">
              <w:rPr>
                <w:rStyle w:val="Hiperligao"/>
                <w:noProof/>
              </w:rPr>
              <w:t>1.2.</w:t>
            </w:r>
            <w:r w:rsidR="00A63DE4">
              <w:rPr>
                <w:rFonts w:asciiTheme="minorHAnsi" w:hAnsiTheme="minorHAnsi" w:cstheme="minorBidi"/>
                <w:smallCaps w:val="0"/>
                <w:noProof/>
                <w:szCs w:val="24"/>
                <w:lang w:eastAsia="pt-PT" w:bidi="ar-SA"/>
              </w:rPr>
              <w:tab/>
            </w:r>
            <w:r w:rsidR="00A63DE4" w:rsidRPr="00A62C07">
              <w:rPr>
                <w:rStyle w:val="Hiperligao"/>
                <w:noProof/>
              </w:rPr>
              <w:t>Abordagem Tecnológica e Aspetos</w:t>
            </w:r>
            <w:r w:rsidR="00A63DE4">
              <w:rPr>
                <w:noProof/>
                <w:webHidden/>
              </w:rPr>
              <w:tab/>
            </w:r>
            <w:r w:rsidR="00A63DE4">
              <w:rPr>
                <w:noProof/>
                <w:webHidden/>
              </w:rPr>
              <w:fldChar w:fldCharType="begin"/>
            </w:r>
            <w:r w:rsidR="00A63DE4">
              <w:rPr>
                <w:noProof/>
                <w:webHidden/>
              </w:rPr>
              <w:instrText xml:space="preserve"> PAGEREF _Toc524021683 \h </w:instrText>
            </w:r>
            <w:r w:rsidR="00A63DE4">
              <w:rPr>
                <w:noProof/>
                <w:webHidden/>
              </w:rPr>
            </w:r>
            <w:r w:rsidR="00A63DE4">
              <w:rPr>
                <w:noProof/>
                <w:webHidden/>
              </w:rPr>
              <w:fldChar w:fldCharType="separate"/>
            </w:r>
            <w:r w:rsidR="00A63DE4">
              <w:rPr>
                <w:noProof/>
                <w:webHidden/>
              </w:rPr>
              <w:t>17</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4" w:history="1">
            <w:r w:rsidR="00A63DE4" w:rsidRPr="00A62C07">
              <w:rPr>
                <w:rStyle w:val="Hiperligao"/>
                <w:noProof/>
              </w:rPr>
              <w:t>1.2.1.</w:t>
            </w:r>
            <w:r w:rsidR="00A63DE4">
              <w:rPr>
                <w:rFonts w:asciiTheme="minorHAnsi" w:hAnsiTheme="minorHAnsi" w:cstheme="minorBidi"/>
                <w:i w:val="0"/>
                <w:iCs w:val="0"/>
                <w:noProof/>
                <w:szCs w:val="24"/>
                <w:lang w:eastAsia="pt-PT" w:bidi="ar-SA"/>
              </w:rPr>
              <w:tab/>
            </w:r>
            <w:r w:rsidR="00A63DE4" w:rsidRPr="00A62C07">
              <w:rPr>
                <w:rStyle w:val="Hiperligao"/>
                <w:noProof/>
              </w:rPr>
              <w:t>Módulo Principal</w:t>
            </w:r>
            <w:r w:rsidR="00A63DE4">
              <w:rPr>
                <w:noProof/>
                <w:webHidden/>
              </w:rPr>
              <w:tab/>
            </w:r>
            <w:r w:rsidR="00A63DE4">
              <w:rPr>
                <w:noProof/>
                <w:webHidden/>
              </w:rPr>
              <w:fldChar w:fldCharType="begin"/>
            </w:r>
            <w:r w:rsidR="00A63DE4">
              <w:rPr>
                <w:noProof/>
                <w:webHidden/>
              </w:rPr>
              <w:instrText xml:space="preserve"> PAGEREF _Toc524021684 \h </w:instrText>
            </w:r>
            <w:r w:rsidR="00A63DE4">
              <w:rPr>
                <w:noProof/>
                <w:webHidden/>
              </w:rPr>
            </w:r>
            <w:r w:rsidR="00A63DE4">
              <w:rPr>
                <w:noProof/>
                <w:webHidden/>
              </w:rPr>
              <w:fldChar w:fldCharType="separate"/>
            </w:r>
            <w:r w:rsidR="00A63DE4">
              <w:rPr>
                <w:noProof/>
                <w:webHidden/>
              </w:rPr>
              <w:t>17</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5" w:history="1">
            <w:r w:rsidR="00A63DE4" w:rsidRPr="00A62C07">
              <w:rPr>
                <w:rStyle w:val="Hiperligao"/>
                <w:noProof/>
              </w:rPr>
              <w:t>1.2.2.</w:t>
            </w:r>
            <w:r w:rsidR="00A63DE4">
              <w:rPr>
                <w:rFonts w:asciiTheme="minorHAnsi" w:hAnsiTheme="minorHAnsi" w:cstheme="minorBidi"/>
                <w:i w:val="0"/>
                <w:iCs w:val="0"/>
                <w:noProof/>
                <w:szCs w:val="24"/>
                <w:lang w:eastAsia="pt-PT" w:bidi="ar-SA"/>
              </w:rPr>
              <w:tab/>
            </w:r>
            <w:r w:rsidR="00A63DE4" w:rsidRPr="00A62C07">
              <w:rPr>
                <w:rStyle w:val="Hiperligao"/>
                <w:noProof/>
              </w:rPr>
              <w:t>Camada de negócio</w:t>
            </w:r>
            <w:r w:rsidR="00A63DE4">
              <w:rPr>
                <w:noProof/>
                <w:webHidden/>
              </w:rPr>
              <w:tab/>
            </w:r>
            <w:r w:rsidR="00A63DE4">
              <w:rPr>
                <w:noProof/>
                <w:webHidden/>
              </w:rPr>
              <w:fldChar w:fldCharType="begin"/>
            </w:r>
            <w:r w:rsidR="00A63DE4">
              <w:rPr>
                <w:noProof/>
                <w:webHidden/>
              </w:rPr>
              <w:instrText xml:space="preserve"> PAGEREF _Toc524021685 \h </w:instrText>
            </w:r>
            <w:r w:rsidR="00A63DE4">
              <w:rPr>
                <w:noProof/>
                <w:webHidden/>
              </w:rPr>
            </w:r>
            <w:r w:rsidR="00A63DE4">
              <w:rPr>
                <w:noProof/>
                <w:webHidden/>
              </w:rPr>
              <w:fldChar w:fldCharType="separate"/>
            </w:r>
            <w:r w:rsidR="00A63DE4">
              <w:rPr>
                <w:noProof/>
                <w:webHidden/>
              </w:rPr>
              <w:t>18</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6" w:history="1">
            <w:r w:rsidR="00A63DE4" w:rsidRPr="00A62C07">
              <w:rPr>
                <w:rStyle w:val="Hiperligao"/>
                <w:noProof/>
              </w:rPr>
              <w:t>1.2.3.</w:t>
            </w:r>
            <w:r w:rsidR="00A63DE4">
              <w:rPr>
                <w:rFonts w:asciiTheme="minorHAnsi" w:hAnsiTheme="minorHAnsi" w:cstheme="minorBidi"/>
                <w:i w:val="0"/>
                <w:iCs w:val="0"/>
                <w:noProof/>
                <w:szCs w:val="24"/>
                <w:lang w:eastAsia="pt-PT" w:bidi="ar-SA"/>
              </w:rPr>
              <w:tab/>
            </w:r>
            <w:r w:rsidR="00A63DE4" w:rsidRPr="00A62C07">
              <w:rPr>
                <w:rStyle w:val="Hiperligao"/>
                <w:noProof/>
              </w:rPr>
              <w:t>Camada de dados</w:t>
            </w:r>
            <w:r w:rsidR="00A63DE4">
              <w:rPr>
                <w:noProof/>
                <w:webHidden/>
              </w:rPr>
              <w:tab/>
            </w:r>
            <w:r w:rsidR="00A63DE4">
              <w:rPr>
                <w:noProof/>
                <w:webHidden/>
              </w:rPr>
              <w:fldChar w:fldCharType="begin"/>
            </w:r>
            <w:r w:rsidR="00A63DE4">
              <w:rPr>
                <w:noProof/>
                <w:webHidden/>
              </w:rPr>
              <w:instrText xml:space="preserve"> PAGEREF _Toc524021686 \h </w:instrText>
            </w:r>
            <w:r w:rsidR="00A63DE4">
              <w:rPr>
                <w:noProof/>
                <w:webHidden/>
              </w:rPr>
            </w:r>
            <w:r w:rsidR="00A63DE4">
              <w:rPr>
                <w:noProof/>
                <w:webHidden/>
              </w:rPr>
              <w:fldChar w:fldCharType="separate"/>
            </w:r>
            <w:r w:rsidR="00A63DE4">
              <w:rPr>
                <w:noProof/>
                <w:webHidden/>
              </w:rPr>
              <w:t>18</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7" w:history="1">
            <w:r w:rsidR="00A63DE4" w:rsidRPr="00A62C07">
              <w:rPr>
                <w:rStyle w:val="Hiperligao"/>
                <w:noProof/>
              </w:rPr>
              <w:t>1.2.4.</w:t>
            </w:r>
            <w:r w:rsidR="00A63DE4">
              <w:rPr>
                <w:rFonts w:asciiTheme="minorHAnsi" w:hAnsiTheme="minorHAnsi" w:cstheme="minorBidi"/>
                <w:i w:val="0"/>
                <w:iCs w:val="0"/>
                <w:noProof/>
                <w:szCs w:val="24"/>
                <w:lang w:eastAsia="pt-PT" w:bidi="ar-SA"/>
              </w:rPr>
              <w:tab/>
            </w:r>
            <w:r w:rsidR="00A63DE4" w:rsidRPr="00A62C07">
              <w:rPr>
                <w:rStyle w:val="Hiperligao"/>
                <w:noProof/>
              </w:rPr>
              <w:t>Camada Cliente</w:t>
            </w:r>
            <w:r w:rsidR="00A63DE4">
              <w:rPr>
                <w:noProof/>
                <w:webHidden/>
              </w:rPr>
              <w:tab/>
            </w:r>
            <w:r w:rsidR="00A63DE4">
              <w:rPr>
                <w:noProof/>
                <w:webHidden/>
              </w:rPr>
              <w:fldChar w:fldCharType="begin"/>
            </w:r>
            <w:r w:rsidR="00A63DE4">
              <w:rPr>
                <w:noProof/>
                <w:webHidden/>
              </w:rPr>
              <w:instrText xml:space="preserve"> PAGEREF _Toc524021687 \h </w:instrText>
            </w:r>
            <w:r w:rsidR="00A63DE4">
              <w:rPr>
                <w:noProof/>
                <w:webHidden/>
              </w:rPr>
            </w:r>
            <w:r w:rsidR="00A63DE4">
              <w:rPr>
                <w:noProof/>
                <w:webHidden/>
              </w:rPr>
              <w:fldChar w:fldCharType="separate"/>
            </w:r>
            <w:r w:rsidR="00A63DE4">
              <w:rPr>
                <w:noProof/>
                <w:webHidden/>
              </w:rPr>
              <w:t>19</w:t>
            </w:r>
            <w:r w:rsidR="00A63DE4">
              <w:rPr>
                <w:noProof/>
                <w:webHidden/>
              </w:rPr>
              <w:fldChar w:fldCharType="end"/>
            </w:r>
          </w:hyperlink>
        </w:p>
        <w:p w:rsidR="00A63DE4" w:rsidRDefault="00A81E83">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8" w:history="1">
            <w:r w:rsidR="00A63DE4" w:rsidRPr="00A62C07">
              <w:rPr>
                <w:rStyle w:val="Hiperligao"/>
                <w:noProof/>
              </w:rPr>
              <w:t>2.</w:t>
            </w:r>
            <w:r w:rsidR="00A63DE4">
              <w:rPr>
                <w:rFonts w:asciiTheme="minorHAnsi" w:hAnsiTheme="minorHAnsi" w:cstheme="minorBidi"/>
                <w:b w:val="0"/>
                <w:bCs w:val="0"/>
                <w:caps w:val="0"/>
                <w:noProof/>
                <w:szCs w:val="24"/>
                <w:lang w:eastAsia="pt-PT" w:bidi="ar-SA"/>
              </w:rPr>
              <w:tab/>
            </w:r>
            <w:r w:rsidR="00A63DE4" w:rsidRPr="00A62C07">
              <w:rPr>
                <w:rStyle w:val="Hiperligao"/>
                <w:noProof/>
              </w:rPr>
              <w:t>Arquitetura</w:t>
            </w:r>
            <w:r w:rsidR="00A63DE4">
              <w:rPr>
                <w:noProof/>
                <w:webHidden/>
              </w:rPr>
              <w:tab/>
            </w:r>
            <w:r w:rsidR="00A63DE4">
              <w:rPr>
                <w:noProof/>
                <w:webHidden/>
              </w:rPr>
              <w:fldChar w:fldCharType="begin"/>
            </w:r>
            <w:r w:rsidR="00A63DE4">
              <w:rPr>
                <w:noProof/>
                <w:webHidden/>
              </w:rPr>
              <w:instrText xml:space="preserve"> PAGEREF _Toc524021688 \h </w:instrText>
            </w:r>
            <w:r w:rsidR="00A63DE4">
              <w:rPr>
                <w:noProof/>
                <w:webHidden/>
              </w:rPr>
            </w:r>
            <w:r w:rsidR="00A63DE4">
              <w:rPr>
                <w:noProof/>
                <w:webHidden/>
              </w:rPr>
              <w:fldChar w:fldCharType="separate"/>
            </w:r>
            <w:r w:rsidR="00A63DE4">
              <w:rPr>
                <w:noProof/>
                <w:webHidden/>
              </w:rPr>
              <w:t>20</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689" w:history="1">
            <w:r w:rsidR="00A63DE4" w:rsidRPr="00A62C07">
              <w:rPr>
                <w:rStyle w:val="Hiperligao"/>
                <w:noProof/>
              </w:rPr>
              <w:t>2.1</w:t>
            </w:r>
            <w:r w:rsidR="00A63DE4">
              <w:rPr>
                <w:rFonts w:asciiTheme="minorHAnsi" w:hAnsiTheme="minorHAnsi" w:cstheme="minorBidi"/>
                <w:smallCaps w:val="0"/>
                <w:noProof/>
                <w:szCs w:val="24"/>
                <w:lang w:eastAsia="pt-PT" w:bidi="ar-SA"/>
              </w:rPr>
              <w:tab/>
            </w:r>
            <w:r w:rsidR="00A63DE4" w:rsidRPr="00A62C07">
              <w:rPr>
                <w:rStyle w:val="Hiperligao"/>
                <w:noProof/>
              </w:rPr>
              <w:t>Arquitetura SINCRO Mobile</w:t>
            </w:r>
            <w:r w:rsidR="00A63DE4">
              <w:rPr>
                <w:noProof/>
                <w:webHidden/>
              </w:rPr>
              <w:tab/>
            </w:r>
            <w:r w:rsidR="00A63DE4">
              <w:rPr>
                <w:noProof/>
                <w:webHidden/>
              </w:rPr>
              <w:fldChar w:fldCharType="begin"/>
            </w:r>
            <w:r w:rsidR="00A63DE4">
              <w:rPr>
                <w:noProof/>
                <w:webHidden/>
              </w:rPr>
              <w:instrText xml:space="preserve"> PAGEREF _Toc524021689 \h </w:instrText>
            </w:r>
            <w:r w:rsidR="00A63DE4">
              <w:rPr>
                <w:noProof/>
                <w:webHidden/>
              </w:rPr>
            </w:r>
            <w:r w:rsidR="00A63DE4">
              <w:rPr>
                <w:noProof/>
                <w:webHidden/>
              </w:rPr>
              <w:fldChar w:fldCharType="separate"/>
            </w:r>
            <w:r w:rsidR="00A63DE4">
              <w:rPr>
                <w:noProof/>
                <w:webHidden/>
              </w:rPr>
              <w:t>20</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0" w:history="1">
            <w:r w:rsidR="00A63DE4" w:rsidRPr="00A62C07">
              <w:rPr>
                <w:rStyle w:val="Hiperligao"/>
                <w:noProof/>
              </w:rPr>
              <w:t>2.1.1.</w:t>
            </w:r>
            <w:r w:rsidR="00A63DE4">
              <w:rPr>
                <w:rFonts w:asciiTheme="minorHAnsi" w:hAnsiTheme="minorHAnsi" w:cstheme="minorBidi"/>
                <w:i w:val="0"/>
                <w:iCs w:val="0"/>
                <w:noProof/>
                <w:szCs w:val="24"/>
                <w:lang w:eastAsia="pt-PT" w:bidi="ar-SA"/>
              </w:rPr>
              <w:tab/>
            </w:r>
            <w:r w:rsidR="00A63DE4" w:rsidRPr="00A62C07">
              <w:rPr>
                <w:rStyle w:val="Hiperligao"/>
                <w:noProof/>
              </w:rPr>
              <w:t>Módulo</w:t>
            </w:r>
            <w:r w:rsidR="00A63DE4" w:rsidRPr="00A62C07">
              <w:rPr>
                <w:rStyle w:val="Hiperligao"/>
                <w:noProof/>
                <w:spacing w:val="-2"/>
              </w:rPr>
              <w:t xml:space="preserve"> </w:t>
            </w:r>
            <w:r w:rsidR="00A63DE4" w:rsidRPr="00A62C07">
              <w:rPr>
                <w:rStyle w:val="Hiperligao"/>
                <w:noProof/>
              </w:rPr>
              <w:t>Principal</w:t>
            </w:r>
            <w:r w:rsidR="00A63DE4">
              <w:rPr>
                <w:noProof/>
                <w:webHidden/>
              </w:rPr>
              <w:tab/>
            </w:r>
            <w:r w:rsidR="00A63DE4">
              <w:rPr>
                <w:noProof/>
                <w:webHidden/>
              </w:rPr>
              <w:fldChar w:fldCharType="begin"/>
            </w:r>
            <w:r w:rsidR="00A63DE4">
              <w:rPr>
                <w:noProof/>
                <w:webHidden/>
              </w:rPr>
              <w:instrText xml:space="preserve"> PAGEREF _Toc524021690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1" w:history="1">
            <w:r w:rsidR="00A63DE4" w:rsidRPr="00A62C07">
              <w:rPr>
                <w:rStyle w:val="Hiperligao"/>
                <w:noProof/>
              </w:rPr>
              <w:t>2.1.2.</w:t>
            </w:r>
            <w:r w:rsidR="00A63DE4">
              <w:rPr>
                <w:rFonts w:asciiTheme="minorHAnsi" w:hAnsiTheme="minorHAnsi" w:cstheme="minorBidi"/>
                <w:i w:val="0"/>
                <w:iCs w:val="0"/>
                <w:noProof/>
                <w:szCs w:val="24"/>
                <w:lang w:eastAsia="pt-PT" w:bidi="ar-SA"/>
              </w:rPr>
              <w:tab/>
            </w:r>
            <w:r w:rsidR="00A63DE4" w:rsidRPr="00A62C07">
              <w:rPr>
                <w:rStyle w:val="Hiperligao"/>
                <w:noProof/>
              </w:rPr>
              <w:t>Persistência de</w:t>
            </w:r>
            <w:r w:rsidR="00A63DE4" w:rsidRPr="00A62C07">
              <w:rPr>
                <w:rStyle w:val="Hiperligao"/>
                <w:noProof/>
                <w:spacing w:val="-3"/>
              </w:rPr>
              <w:t xml:space="preserve"> </w:t>
            </w:r>
            <w:r w:rsidR="00A63DE4" w:rsidRPr="00A62C07">
              <w:rPr>
                <w:rStyle w:val="Hiperligao"/>
                <w:noProof/>
              </w:rPr>
              <w:t>Dados</w:t>
            </w:r>
            <w:r w:rsidR="00A63DE4">
              <w:rPr>
                <w:noProof/>
                <w:webHidden/>
              </w:rPr>
              <w:tab/>
            </w:r>
            <w:r w:rsidR="00A63DE4">
              <w:rPr>
                <w:noProof/>
                <w:webHidden/>
              </w:rPr>
              <w:fldChar w:fldCharType="begin"/>
            </w:r>
            <w:r w:rsidR="00A63DE4">
              <w:rPr>
                <w:noProof/>
                <w:webHidden/>
              </w:rPr>
              <w:instrText xml:space="preserve"> PAGEREF _Toc524021691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2" w:history="1">
            <w:r w:rsidR="00A63DE4" w:rsidRPr="00A62C07">
              <w:rPr>
                <w:rStyle w:val="Hiperligao"/>
                <w:noProof/>
              </w:rPr>
              <w:t>2.1.3.</w:t>
            </w:r>
            <w:r w:rsidR="00A63DE4">
              <w:rPr>
                <w:rFonts w:asciiTheme="minorHAnsi" w:hAnsiTheme="minorHAnsi" w:cstheme="minorBidi"/>
                <w:i w:val="0"/>
                <w:iCs w:val="0"/>
                <w:noProof/>
                <w:szCs w:val="24"/>
                <w:lang w:eastAsia="pt-PT" w:bidi="ar-SA"/>
              </w:rPr>
              <w:tab/>
            </w:r>
            <w:r w:rsidR="00A63DE4" w:rsidRPr="00A62C07">
              <w:rPr>
                <w:rStyle w:val="Hiperligao"/>
                <w:noProof/>
              </w:rPr>
              <w:t>Interface do</w:t>
            </w:r>
            <w:r w:rsidR="00A63DE4" w:rsidRPr="00A62C07">
              <w:rPr>
                <w:rStyle w:val="Hiperligao"/>
                <w:noProof/>
                <w:spacing w:val="-3"/>
              </w:rPr>
              <w:t xml:space="preserve"> </w:t>
            </w:r>
            <w:r w:rsidR="00A63DE4" w:rsidRPr="00A62C07">
              <w:rPr>
                <w:rStyle w:val="Hiperligao"/>
                <w:noProof/>
              </w:rPr>
              <w:t>Utilizador</w:t>
            </w:r>
            <w:r w:rsidR="00A63DE4">
              <w:rPr>
                <w:noProof/>
                <w:webHidden/>
              </w:rPr>
              <w:tab/>
            </w:r>
            <w:r w:rsidR="00A63DE4">
              <w:rPr>
                <w:noProof/>
                <w:webHidden/>
              </w:rPr>
              <w:fldChar w:fldCharType="begin"/>
            </w:r>
            <w:r w:rsidR="00A63DE4">
              <w:rPr>
                <w:noProof/>
                <w:webHidden/>
              </w:rPr>
              <w:instrText xml:space="preserve"> PAGEREF _Toc524021692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3" w:history="1">
            <w:r w:rsidR="00A63DE4" w:rsidRPr="00A62C07">
              <w:rPr>
                <w:rStyle w:val="Hiperligao"/>
                <w:noProof/>
              </w:rPr>
              <w:t>2.1.4.</w:t>
            </w:r>
            <w:r w:rsidR="00A63DE4">
              <w:rPr>
                <w:rFonts w:asciiTheme="minorHAnsi" w:hAnsiTheme="minorHAnsi" w:cstheme="minorBidi"/>
                <w:i w:val="0"/>
                <w:iCs w:val="0"/>
                <w:noProof/>
                <w:szCs w:val="24"/>
                <w:lang w:eastAsia="pt-PT" w:bidi="ar-SA"/>
              </w:rPr>
              <w:tab/>
            </w:r>
            <w:r w:rsidR="00A63DE4" w:rsidRPr="00A62C07">
              <w:rPr>
                <w:rStyle w:val="Hiperligao"/>
                <w:noProof/>
              </w:rPr>
              <w:t>Interação com</w:t>
            </w:r>
            <w:r w:rsidR="00A63DE4" w:rsidRPr="00A62C07">
              <w:rPr>
                <w:rStyle w:val="Hiperligao"/>
                <w:noProof/>
                <w:spacing w:val="-3"/>
              </w:rPr>
              <w:t xml:space="preserve"> </w:t>
            </w:r>
            <w:r w:rsidR="00A63DE4" w:rsidRPr="00A62C07">
              <w:rPr>
                <w:rStyle w:val="Hiperligao"/>
                <w:noProof/>
              </w:rPr>
              <w:t>SINCRO</w:t>
            </w:r>
            <w:r w:rsidR="00A63DE4">
              <w:rPr>
                <w:noProof/>
                <w:webHidden/>
              </w:rPr>
              <w:tab/>
            </w:r>
            <w:r w:rsidR="00A63DE4">
              <w:rPr>
                <w:noProof/>
                <w:webHidden/>
              </w:rPr>
              <w:fldChar w:fldCharType="begin"/>
            </w:r>
            <w:r w:rsidR="00A63DE4">
              <w:rPr>
                <w:noProof/>
                <w:webHidden/>
              </w:rPr>
              <w:instrText xml:space="preserve"> PAGEREF _Toc524021693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4" w:history="1">
            <w:r w:rsidR="00A63DE4" w:rsidRPr="00A62C07">
              <w:rPr>
                <w:rStyle w:val="Hiperligao"/>
                <w:noProof/>
              </w:rPr>
              <w:t>2.1.5.</w:t>
            </w:r>
            <w:r w:rsidR="00A63DE4">
              <w:rPr>
                <w:rFonts w:asciiTheme="minorHAnsi" w:hAnsiTheme="minorHAnsi" w:cstheme="minorBidi"/>
                <w:i w:val="0"/>
                <w:iCs w:val="0"/>
                <w:noProof/>
                <w:szCs w:val="24"/>
                <w:lang w:eastAsia="pt-PT" w:bidi="ar-SA"/>
              </w:rPr>
              <w:tab/>
            </w:r>
            <w:r w:rsidR="00A63DE4" w:rsidRPr="00A62C07">
              <w:rPr>
                <w:rStyle w:val="Hiperligao"/>
                <w:noProof/>
              </w:rPr>
              <w:t>Interface de Comunicação com</w:t>
            </w:r>
            <w:r w:rsidR="00A63DE4" w:rsidRPr="00A62C07">
              <w:rPr>
                <w:rStyle w:val="Hiperligao"/>
                <w:noProof/>
                <w:spacing w:val="-7"/>
              </w:rPr>
              <w:t xml:space="preserve"> </w:t>
            </w:r>
            <w:r w:rsidR="00A63DE4" w:rsidRPr="00A62C07">
              <w:rPr>
                <w:rStyle w:val="Hiperligao"/>
                <w:noProof/>
              </w:rPr>
              <w:t>SINCRO</w:t>
            </w:r>
            <w:r w:rsidR="00A63DE4">
              <w:rPr>
                <w:noProof/>
                <w:webHidden/>
              </w:rPr>
              <w:tab/>
            </w:r>
            <w:r w:rsidR="00A63DE4">
              <w:rPr>
                <w:noProof/>
                <w:webHidden/>
              </w:rPr>
              <w:fldChar w:fldCharType="begin"/>
            </w:r>
            <w:r w:rsidR="00A63DE4">
              <w:rPr>
                <w:noProof/>
                <w:webHidden/>
              </w:rPr>
              <w:instrText xml:space="preserve"> PAGEREF _Toc524021694 \h </w:instrText>
            </w:r>
            <w:r w:rsidR="00A63DE4">
              <w:rPr>
                <w:noProof/>
                <w:webHidden/>
              </w:rPr>
            </w:r>
            <w:r w:rsidR="00A63DE4">
              <w:rPr>
                <w:noProof/>
                <w:webHidden/>
              </w:rPr>
              <w:fldChar w:fldCharType="separate"/>
            </w:r>
            <w:r w:rsidR="00A63DE4">
              <w:rPr>
                <w:noProof/>
                <w:webHidden/>
              </w:rPr>
              <w:t>21</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695" w:history="1">
            <w:r w:rsidR="00A63DE4" w:rsidRPr="00A62C07">
              <w:rPr>
                <w:rStyle w:val="Hiperligao"/>
                <w:noProof/>
                <w14:scene3d>
                  <w14:camera w14:prst="orthographicFront"/>
                  <w14:lightRig w14:rig="threePt" w14:dir="t">
                    <w14:rot w14:lat="0" w14:lon="0" w14:rev="0"/>
                  </w14:lightRig>
                </w14:scene3d>
              </w:rPr>
              <w:t>2.2.</w:t>
            </w:r>
            <w:r w:rsidR="00A63DE4">
              <w:rPr>
                <w:rFonts w:asciiTheme="minorHAnsi" w:hAnsiTheme="minorHAnsi" w:cstheme="minorBidi"/>
                <w:smallCaps w:val="0"/>
                <w:noProof/>
                <w:szCs w:val="24"/>
                <w:lang w:eastAsia="pt-PT" w:bidi="ar-SA"/>
              </w:rPr>
              <w:tab/>
            </w:r>
            <w:r w:rsidR="00A63DE4" w:rsidRPr="00A62C07">
              <w:rPr>
                <w:rStyle w:val="Hiperligao"/>
                <w:noProof/>
              </w:rPr>
              <w:t>Requisitos</w:t>
            </w:r>
            <w:r w:rsidR="00A63DE4">
              <w:rPr>
                <w:noProof/>
                <w:webHidden/>
              </w:rPr>
              <w:tab/>
            </w:r>
            <w:r w:rsidR="00A63DE4">
              <w:rPr>
                <w:noProof/>
                <w:webHidden/>
              </w:rPr>
              <w:fldChar w:fldCharType="begin"/>
            </w:r>
            <w:r w:rsidR="00A63DE4">
              <w:rPr>
                <w:noProof/>
                <w:webHidden/>
              </w:rPr>
              <w:instrText xml:space="preserve"> PAGEREF _Toc524021695 \h </w:instrText>
            </w:r>
            <w:r w:rsidR="00A63DE4">
              <w:rPr>
                <w:noProof/>
                <w:webHidden/>
              </w:rPr>
            </w:r>
            <w:r w:rsidR="00A63DE4">
              <w:rPr>
                <w:noProof/>
                <w:webHidden/>
              </w:rPr>
              <w:fldChar w:fldCharType="separate"/>
            </w:r>
            <w:r w:rsidR="00A63DE4">
              <w:rPr>
                <w:noProof/>
                <w:webHidden/>
              </w:rPr>
              <w:t>22</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6" w:history="1">
            <w:r w:rsidR="00A63DE4" w:rsidRPr="00A62C07">
              <w:rPr>
                <w:rStyle w:val="Hiperligao"/>
                <w:noProof/>
              </w:rPr>
              <w:t>2.2.1.</w:t>
            </w:r>
            <w:r w:rsidR="00A63DE4">
              <w:rPr>
                <w:rFonts w:asciiTheme="minorHAnsi" w:hAnsiTheme="minorHAnsi" w:cstheme="minorBidi"/>
                <w:i w:val="0"/>
                <w:iCs w:val="0"/>
                <w:noProof/>
                <w:szCs w:val="24"/>
                <w:lang w:eastAsia="pt-PT" w:bidi="ar-SA"/>
              </w:rPr>
              <w:tab/>
            </w:r>
            <w:r w:rsidR="00A63DE4" w:rsidRPr="00A62C07">
              <w:rPr>
                <w:rStyle w:val="Hiperligao"/>
                <w:noProof/>
              </w:rPr>
              <w:t>Requisitos Funcionais</w:t>
            </w:r>
            <w:r w:rsidR="00A63DE4">
              <w:rPr>
                <w:noProof/>
                <w:webHidden/>
              </w:rPr>
              <w:tab/>
            </w:r>
            <w:r w:rsidR="00A63DE4">
              <w:rPr>
                <w:noProof/>
                <w:webHidden/>
              </w:rPr>
              <w:fldChar w:fldCharType="begin"/>
            </w:r>
            <w:r w:rsidR="00A63DE4">
              <w:rPr>
                <w:noProof/>
                <w:webHidden/>
              </w:rPr>
              <w:instrText xml:space="preserve"> PAGEREF _Toc524021696 \h </w:instrText>
            </w:r>
            <w:r w:rsidR="00A63DE4">
              <w:rPr>
                <w:noProof/>
                <w:webHidden/>
              </w:rPr>
            </w:r>
            <w:r w:rsidR="00A63DE4">
              <w:rPr>
                <w:noProof/>
                <w:webHidden/>
              </w:rPr>
              <w:fldChar w:fldCharType="separate"/>
            </w:r>
            <w:r w:rsidR="00A63DE4">
              <w:rPr>
                <w:noProof/>
                <w:webHidden/>
              </w:rPr>
              <w:t>22</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7" w:history="1">
            <w:r w:rsidR="00A63DE4" w:rsidRPr="00A62C07">
              <w:rPr>
                <w:rStyle w:val="Hiperligao"/>
                <w:noProof/>
              </w:rPr>
              <w:t>2.2.2.</w:t>
            </w:r>
            <w:r w:rsidR="00A63DE4">
              <w:rPr>
                <w:rFonts w:asciiTheme="minorHAnsi" w:hAnsiTheme="minorHAnsi" w:cstheme="minorBidi"/>
                <w:i w:val="0"/>
                <w:iCs w:val="0"/>
                <w:noProof/>
                <w:szCs w:val="24"/>
                <w:lang w:eastAsia="pt-PT" w:bidi="ar-SA"/>
              </w:rPr>
              <w:tab/>
            </w:r>
            <w:r w:rsidR="00A63DE4" w:rsidRPr="00A62C07">
              <w:rPr>
                <w:rStyle w:val="Hiperligao"/>
                <w:noProof/>
              </w:rPr>
              <w:t>Requisitos Não Funcionais</w:t>
            </w:r>
            <w:r w:rsidR="00A63DE4">
              <w:rPr>
                <w:noProof/>
                <w:webHidden/>
              </w:rPr>
              <w:tab/>
            </w:r>
            <w:r w:rsidR="00A63DE4">
              <w:rPr>
                <w:noProof/>
                <w:webHidden/>
              </w:rPr>
              <w:fldChar w:fldCharType="begin"/>
            </w:r>
            <w:r w:rsidR="00A63DE4">
              <w:rPr>
                <w:noProof/>
                <w:webHidden/>
              </w:rPr>
              <w:instrText xml:space="preserve"> PAGEREF _Toc524021697 \h </w:instrText>
            </w:r>
            <w:r w:rsidR="00A63DE4">
              <w:rPr>
                <w:noProof/>
                <w:webHidden/>
              </w:rPr>
            </w:r>
            <w:r w:rsidR="00A63DE4">
              <w:rPr>
                <w:noProof/>
                <w:webHidden/>
              </w:rPr>
              <w:fldChar w:fldCharType="separate"/>
            </w:r>
            <w:r w:rsidR="00A63DE4">
              <w:rPr>
                <w:noProof/>
                <w:webHidden/>
              </w:rPr>
              <w:t>29</w:t>
            </w:r>
            <w:r w:rsidR="00A63DE4">
              <w:rPr>
                <w:noProof/>
                <w:webHidden/>
              </w:rPr>
              <w:fldChar w:fldCharType="end"/>
            </w:r>
          </w:hyperlink>
        </w:p>
        <w:p w:rsidR="00A63DE4" w:rsidRDefault="00A81E83">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98" w:history="1">
            <w:r w:rsidR="00A63DE4" w:rsidRPr="00A62C07">
              <w:rPr>
                <w:rStyle w:val="Hiperligao"/>
                <w:noProof/>
              </w:rPr>
              <w:t>3.</w:t>
            </w:r>
            <w:r w:rsidR="00A63DE4">
              <w:rPr>
                <w:rFonts w:asciiTheme="minorHAnsi" w:hAnsiTheme="minorHAnsi" w:cstheme="minorBidi"/>
                <w:b w:val="0"/>
                <w:bCs w:val="0"/>
                <w:caps w:val="0"/>
                <w:noProof/>
                <w:szCs w:val="24"/>
                <w:lang w:eastAsia="pt-PT" w:bidi="ar-SA"/>
              </w:rPr>
              <w:tab/>
            </w:r>
            <w:r w:rsidR="00A63DE4" w:rsidRPr="00A62C07">
              <w:rPr>
                <w:rStyle w:val="Hiperligao"/>
                <w:noProof/>
              </w:rPr>
              <w:t>Implementação do Sistema Informático</w:t>
            </w:r>
            <w:r w:rsidR="00A63DE4">
              <w:rPr>
                <w:noProof/>
                <w:webHidden/>
              </w:rPr>
              <w:tab/>
            </w:r>
            <w:r w:rsidR="00A63DE4">
              <w:rPr>
                <w:noProof/>
                <w:webHidden/>
              </w:rPr>
              <w:fldChar w:fldCharType="begin"/>
            </w:r>
            <w:r w:rsidR="00A63DE4">
              <w:rPr>
                <w:noProof/>
                <w:webHidden/>
              </w:rPr>
              <w:instrText xml:space="preserve"> PAGEREF _Toc524021698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699" w:history="1">
            <w:r w:rsidR="00A63DE4" w:rsidRPr="00A62C07">
              <w:rPr>
                <w:rStyle w:val="Hiperligao"/>
                <w:noProof/>
                <w14:scene3d>
                  <w14:camera w14:prst="orthographicFront"/>
                  <w14:lightRig w14:rig="threePt" w14:dir="t">
                    <w14:rot w14:lat="0" w14:lon="0" w14:rev="0"/>
                  </w14:lightRig>
                </w14:scene3d>
              </w:rPr>
              <w:t>3.1.</w:t>
            </w:r>
            <w:r w:rsidR="00A63DE4">
              <w:rPr>
                <w:rFonts w:asciiTheme="minorHAnsi" w:hAnsiTheme="minorHAnsi" w:cstheme="minorBidi"/>
                <w:smallCaps w:val="0"/>
                <w:noProof/>
                <w:szCs w:val="24"/>
                <w:lang w:eastAsia="pt-PT" w:bidi="ar-SA"/>
              </w:rPr>
              <w:tab/>
            </w:r>
            <w:r w:rsidR="00A63DE4" w:rsidRPr="00A62C07">
              <w:rPr>
                <w:rStyle w:val="Hiperligao"/>
                <w:noProof/>
              </w:rPr>
              <w:t>Detalhes da Implementação</w:t>
            </w:r>
            <w:r w:rsidR="00A63DE4">
              <w:rPr>
                <w:noProof/>
                <w:webHidden/>
              </w:rPr>
              <w:tab/>
            </w:r>
            <w:r w:rsidR="00A63DE4">
              <w:rPr>
                <w:noProof/>
                <w:webHidden/>
              </w:rPr>
              <w:fldChar w:fldCharType="begin"/>
            </w:r>
            <w:r w:rsidR="00A63DE4">
              <w:rPr>
                <w:noProof/>
                <w:webHidden/>
              </w:rPr>
              <w:instrText xml:space="preserve"> PAGEREF _Toc524021699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0" w:history="1">
            <w:r w:rsidR="00A63DE4" w:rsidRPr="00A62C07">
              <w:rPr>
                <w:rStyle w:val="Hiperligao"/>
                <w:noProof/>
              </w:rPr>
              <w:t>3.1.1.</w:t>
            </w:r>
            <w:r w:rsidR="00A63DE4">
              <w:rPr>
                <w:rFonts w:asciiTheme="minorHAnsi" w:hAnsiTheme="minorHAnsi" w:cstheme="minorBidi"/>
                <w:i w:val="0"/>
                <w:iCs w:val="0"/>
                <w:noProof/>
                <w:szCs w:val="24"/>
                <w:lang w:eastAsia="pt-PT" w:bidi="ar-SA"/>
              </w:rPr>
              <w:tab/>
            </w:r>
            <w:r w:rsidR="00A63DE4" w:rsidRPr="00A62C07">
              <w:rPr>
                <w:rStyle w:val="Hiperligao"/>
                <w:noProof/>
              </w:rPr>
              <w:t>Aspetos importantes da autenticação</w:t>
            </w:r>
            <w:r w:rsidR="00A63DE4">
              <w:rPr>
                <w:noProof/>
                <w:webHidden/>
              </w:rPr>
              <w:tab/>
            </w:r>
            <w:r w:rsidR="00A63DE4">
              <w:rPr>
                <w:noProof/>
                <w:webHidden/>
              </w:rPr>
              <w:fldChar w:fldCharType="begin"/>
            </w:r>
            <w:r w:rsidR="00A63DE4">
              <w:rPr>
                <w:noProof/>
                <w:webHidden/>
              </w:rPr>
              <w:instrText xml:space="preserve"> PAGEREF _Toc524021700 \h </w:instrText>
            </w:r>
            <w:r w:rsidR="00A63DE4">
              <w:rPr>
                <w:noProof/>
                <w:webHidden/>
              </w:rPr>
            </w:r>
            <w:r w:rsidR="00A63DE4">
              <w:rPr>
                <w:noProof/>
                <w:webHidden/>
              </w:rPr>
              <w:fldChar w:fldCharType="separate"/>
            </w:r>
            <w:r w:rsidR="00A63DE4">
              <w:rPr>
                <w:noProof/>
                <w:webHidden/>
              </w:rPr>
              <w:t>31</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1" w:history="1">
            <w:r w:rsidR="00A63DE4" w:rsidRPr="00A62C07">
              <w:rPr>
                <w:rStyle w:val="Hiperligao"/>
                <w:noProof/>
              </w:rPr>
              <w:t>3.1.2</w:t>
            </w:r>
            <w:r w:rsidR="00A63DE4">
              <w:rPr>
                <w:rFonts w:asciiTheme="minorHAnsi" w:hAnsiTheme="minorHAnsi" w:cstheme="minorBidi"/>
                <w:i w:val="0"/>
                <w:iCs w:val="0"/>
                <w:noProof/>
                <w:szCs w:val="24"/>
                <w:lang w:eastAsia="pt-PT" w:bidi="ar-SA"/>
              </w:rPr>
              <w:tab/>
            </w:r>
            <w:r w:rsidR="00A63DE4" w:rsidRPr="00A62C07">
              <w:rPr>
                <w:rStyle w:val="Hiperligao"/>
                <w:noProof/>
              </w:rPr>
              <w:t>Pagamento de Contraordenações</w:t>
            </w:r>
            <w:r w:rsidR="00A63DE4">
              <w:rPr>
                <w:noProof/>
                <w:webHidden/>
              </w:rPr>
              <w:tab/>
            </w:r>
            <w:r w:rsidR="00A63DE4">
              <w:rPr>
                <w:noProof/>
                <w:webHidden/>
              </w:rPr>
              <w:fldChar w:fldCharType="begin"/>
            </w:r>
            <w:r w:rsidR="00A63DE4">
              <w:rPr>
                <w:noProof/>
                <w:webHidden/>
              </w:rPr>
              <w:instrText xml:space="preserve"> PAGEREF _Toc524021701 \h </w:instrText>
            </w:r>
            <w:r w:rsidR="00A63DE4">
              <w:rPr>
                <w:noProof/>
                <w:webHidden/>
              </w:rPr>
            </w:r>
            <w:r w:rsidR="00A63DE4">
              <w:rPr>
                <w:noProof/>
                <w:webHidden/>
              </w:rPr>
              <w:fldChar w:fldCharType="separate"/>
            </w:r>
            <w:r w:rsidR="00A63DE4">
              <w:rPr>
                <w:noProof/>
                <w:webHidden/>
              </w:rPr>
              <w:t>33</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2" w:history="1">
            <w:r w:rsidR="00A63DE4" w:rsidRPr="00A62C07">
              <w:rPr>
                <w:rStyle w:val="Hiperligao"/>
                <w:noProof/>
              </w:rPr>
              <w:t>3.1.2.</w:t>
            </w:r>
            <w:r w:rsidR="00A63DE4">
              <w:rPr>
                <w:rFonts w:asciiTheme="minorHAnsi" w:hAnsiTheme="minorHAnsi" w:cstheme="minorBidi"/>
                <w:i w:val="0"/>
                <w:iCs w:val="0"/>
                <w:noProof/>
                <w:szCs w:val="24"/>
                <w:lang w:eastAsia="pt-PT" w:bidi="ar-SA"/>
              </w:rPr>
              <w:tab/>
            </w:r>
            <w:r w:rsidR="00A63DE4" w:rsidRPr="00A62C07">
              <w:rPr>
                <w:rStyle w:val="Hiperligao"/>
                <w:noProof/>
              </w:rPr>
              <w:t>Verificação da matrícula</w:t>
            </w:r>
            <w:r w:rsidR="00A63DE4">
              <w:rPr>
                <w:noProof/>
                <w:webHidden/>
              </w:rPr>
              <w:tab/>
            </w:r>
            <w:r w:rsidR="00A63DE4">
              <w:rPr>
                <w:noProof/>
                <w:webHidden/>
              </w:rPr>
              <w:fldChar w:fldCharType="begin"/>
            </w:r>
            <w:r w:rsidR="00A63DE4">
              <w:rPr>
                <w:noProof/>
                <w:webHidden/>
              </w:rPr>
              <w:instrText xml:space="preserve"> PAGEREF _Toc524021702 \h </w:instrText>
            </w:r>
            <w:r w:rsidR="00A63DE4">
              <w:rPr>
                <w:noProof/>
                <w:webHidden/>
              </w:rPr>
            </w:r>
            <w:r w:rsidR="00A63DE4">
              <w:rPr>
                <w:noProof/>
                <w:webHidden/>
              </w:rPr>
              <w:fldChar w:fldCharType="separate"/>
            </w:r>
            <w:r w:rsidR="00A63DE4">
              <w:rPr>
                <w:noProof/>
                <w:webHidden/>
              </w:rPr>
              <w:t>36</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3" w:history="1">
            <w:r w:rsidR="00A63DE4" w:rsidRPr="00A62C07">
              <w:rPr>
                <w:rStyle w:val="Hiperligao"/>
                <w:noProof/>
              </w:rPr>
              <w:t>3.1.3.</w:t>
            </w:r>
            <w:r w:rsidR="00A63DE4">
              <w:rPr>
                <w:rFonts w:asciiTheme="minorHAnsi" w:hAnsiTheme="minorHAnsi" w:cstheme="minorBidi"/>
                <w:i w:val="0"/>
                <w:iCs w:val="0"/>
                <w:noProof/>
                <w:szCs w:val="24"/>
                <w:lang w:eastAsia="pt-PT" w:bidi="ar-SA"/>
              </w:rPr>
              <w:tab/>
            </w:r>
            <w:r w:rsidR="00A63DE4" w:rsidRPr="00A62C07">
              <w:rPr>
                <w:rStyle w:val="Hiperligao"/>
                <w:noProof/>
              </w:rPr>
              <w:t>Sincronização da Base de Dados</w:t>
            </w:r>
            <w:r w:rsidR="00A63DE4">
              <w:rPr>
                <w:noProof/>
                <w:webHidden/>
              </w:rPr>
              <w:tab/>
            </w:r>
            <w:r w:rsidR="00A63DE4">
              <w:rPr>
                <w:noProof/>
                <w:webHidden/>
              </w:rPr>
              <w:fldChar w:fldCharType="begin"/>
            </w:r>
            <w:r w:rsidR="00A63DE4">
              <w:rPr>
                <w:noProof/>
                <w:webHidden/>
              </w:rPr>
              <w:instrText xml:space="preserve"> PAGEREF _Toc524021703 \h </w:instrText>
            </w:r>
            <w:r w:rsidR="00A63DE4">
              <w:rPr>
                <w:noProof/>
                <w:webHidden/>
              </w:rPr>
            </w:r>
            <w:r w:rsidR="00A63DE4">
              <w:rPr>
                <w:noProof/>
                <w:webHidden/>
              </w:rPr>
              <w:fldChar w:fldCharType="separate"/>
            </w:r>
            <w:r w:rsidR="00A63DE4">
              <w:rPr>
                <w:noProof/>
                <w:webHidden/>
              </w:rPr>
              <w:t>40</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704" w:history="1">
            <w:r w:rsidR="00A63DE4" w:rsidRPr="00A62C07">
              <w:rPr>
                <w:rStyle w:val="Hiperligao"/>
                <w:noProof/>
                <w14:scene3d>
                  <w14:camera w14:prst="orthographicFront"/>
                  <w14:lightRig w14:rig="threePt" w14:dir="t">
                    <w14:rot w14:lat="0" w14:lon="0" w14:rev="0"/>
                  </w14:lightRig>
                </w14:scene3d>
              </w:rPr>
              <w:t>3.2.</w:t>
            </w:r>
            <w:r w:rsidR="00A63DE4">
              <w:rPr>
                <w:rFonts w:asciiTheme="minorHAnsi" w:hAnsiTheme="minorHAnsi" w:cstheme="minorBidi"/>
                <w:smallCaps w:val="0"/>
                <w:noProof/>
                <w:szCs w:val="24"/>
                <w:lang w:eastAsia="pt-PT" w:bidi="ar-SA"/>
              </w:rPr>
              <w:tab/>
            </w:r>
            <w:r w:rsidR="00A63DE4" w:rsidRPr="00A62C07">
              <w:rPr>
                <w:rStyle w:val="Hiperligao"/>
                <w:noProof/>
              </w:rPr>
              <w:t>Modelo de Dados</w:t>
            </w:r>
            <w:r w:rsidR="00A63DE4">
              <w:rPr>
                <w:noProof/>
                <w:webHidden/>
              </w:rPr>
              <w:tab/>
            </w:r>
            <w:r w:rsidR="00A63DE4">
              <w:rPr>
                <w:noProof/>
                <w:webHidden/>
              </w:rPr>
              <w:fldChar w:fldCharType="begin"/>
            </w:r>
            <w:r w:rsidR="00A63DE4">
              <w:rPr>
                <w:noProof/>
                <w:webHidden/>
              </w:rPr>
              <w:instrText xml:space="preserve"> PAGEREF _Toc524021704 \h </w:instrText>
            </w:r>
            <w:r w:rsidR="00A63DE4">
              <w:rPr>
                <w:noProof/>
                <w:webHidden/>
              </w:rPr>
            </w:r>
            <w:r w:rsidR="00A63DE4">
              <w:rPr>
                <w:noProof/>
                <w:webHidden/>
              </w:rPr>
              <w:fldChar w:fldCharType="separate"/>
            </w:r>
            <w:r w:rsidR="00A63DE4">
              <w:rPr>
                <w:noProof/>
                <w:webHidden/>
              </w:rPr>
              <w:t>43</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5" w:history="1">
            <w:r w:rsidR="00A63DE4" w:rsidRPr="00A62C07">
              <w:rPr>
                <w:rStyle w:val="Hiperligao"/>
                <w:noProof/>
              </w:rPr>
              <w:t>3.2.1.</w:t>
            </w:r>
            <w:r w:rsidR="00A63DE4">
              <w:rPr>
                <w:rFonts w:asciiTheme="minorHAnsi" w:hAnsiTheme="minorHAnsi" w:cstheme="minorBidi"/>
                <w:i w:val="0"/>
                <w:iCs w:val="0"/>
                <w:noProof/>
                <w:szCs w:val="24"/>
                <w:lang w:eastAsia="pt-PT" w:bidi="ar-SA"/>
              </w:rPr>
              <w:tab/>
            </w:r>
            <w:r w:rsidR="00A63DE4" w:rsidRPr="00A62C07">
              <w:rPr>
                <w:rStyle w:val="Hiperligao"/>
                <w:noProof/>
              </w:rPr>
              <w:t>Utilizador</w:t>
            </w:r>
            <w:r w:rsidR="00A63DE4">
              <w:rPr>
                <w:noProof/>
                <w:webHidden/>
              </w:rPr>
              <w:tab/>
            </w:r>
            <w:r w:rsidR="00A63DE4">
              <w:rPr>
                <w:noProof/>
                <w:webHidden/>
              </w:rPr>
              <w:fldChar w:fldCharType="begin"/>
            </w:r>
            <w:r w:rsidR="00A63DE4">
              <w:rPr>
                <w:noProof/>
                <w:webHidden/>
              </w:rPr>
              <w:instrText xml:space="preserve"> PAGEREF _Toc524021705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6" w:history="1">
            <w:r w:rsidR="00A63DE4" w:rsidRPr="00A62C07">
              <w:rPr>
                <w:rStyle w:val="Hiperligao"/>
                <w:noProof/>
              </w:rPr>
              <w:t>3.2.2.</w:t>
            </w:r>
            <w:r w:rsidR="00A63DE4">
              <w:rPr>
                <w:rFonts w:asciiTheme="minorHAnsi" w:hAnsiTheme="minorHAnsi" w:cstheme="minorBidi"/>
                <w:i w:val="0"/>
                <w:iCs w:val="0"/>
                <w:noProof/>
                <w:szCs w:val="24"/>
                <w:lang w:eastAsia="pt-PT" w:bidi="ar-SA"/>
              </w:rPr>
              <w:tab/>
            </w:r>
            <w:r w:rsidR="00A63DE4" w:rsidRPr="00A62C07">
              <w:rPr>
                <w:rStyle w:val="Hiperligao"/>
                <w:noProof/>
              </w:rPr>
              <w:t>Veículo</w:t>
            </w:r>
            <w:r w:rsidR="00A63DE4">
              <w:rPr>
                <w:noProof/>
                <w:webHidden/>
              </w:rPr>
              <w:tab/>
            </w:r>
            <w:r w:rsidR="00A63DE4">
              <w:rPr>
                <w:noProof/>
                <w:webHidden/>
              </w:rPr>
              <w:fldChar w:fldCharType="begin"/>
            </w:r>
            <w:r w:rsidR="00A63DE4">
              <w:rPr>
                <w:noProof/>
                <w:webHidden/>
              </w:rPr>
              <w:instrText xml:space="preserve"> PAGEREF _Toc524021706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7" w:history="1">
            <w:r w:rsidR="00A63DE4" w:rsidRPr="00A62C07">
              <w:rPr>
                <w:rStyle w:val="Hiperligao"/>
                <w:noProof/>
              </w:rPr>
              <w:t>3.2.3.</w:t>
            </w:r>
            <w:r w:rsidR="00A63DE4">
              <w:rPr>
                <w:rFonts w:asciiTheme="minorHAnsi" w:hAnsiTheme="minorHAnsi" w:cstheme="minorBidi"/>
                <w:i w:val="0"/>
                <w:iCs w:val="0"/>
                <w:noProof/>
                <w:szCs w:val="24"/>
                <w:lang w:eastAsia="pt-PT" w:bidi="ar-SA"/>
              </w:rPr>
              <w:tab/>
            </w:r>
            <w:r w:rsidR="00A63DE4" w:rsidRPr="00A62C07">
              <w:rPr>
                <w:rStyle w:val="Hiperligao"/>
                <w:noProof/>
              </w:rPr>
              <w:t>Evento</w:t>
            </w:r>
            <w:r w:rsidR="00A63DE4">
              <w:rPr>
                <w:noProof/>
                <w:webHidden/>
              </w:rPr>
              <w:tab/>
            </w:r>
            <w:r w:rsidR="00A63DE4">
              <w:rPr>
                <w:noProof/>
                <w:webHidden/>
              </w:rPr>
              <w:fldChar w:fldCharType="begin"/>
            </w:r>
            <w:r w:rsidR="00A63DE4">
              <w:rPr>
                <w:noProof/>
                <w:webHidden/>
              </w:rPr>
              <w:instrText xml:space="preserve"> PAGEREF _Toc524021707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8" w:history="1">
            <w:r w:rsidR="00A63DE4" w:rsidRPr="00A62C07">
              <w:rPr>
                <w:rStyle w:val="Hiperligao"/>
                <w:noProof/>
              </w:rPr>
              <w:t>3.2.4.</w:t>
            </w:r>
            <w:r w:rsidR="00A63DE4">
              <w:rPr>
                <w:rFonts w:asciiTheme="minorHAnsi" w:hAnsiTheme="minorHAnsi" w:cstheme="minorBidi"/>
                <w:i w:val="0"/>
                <w:iCs w:val="0"/>
                <w:noProof/>
                <w:szCs w:val="24"/>
                <w:lang w:eastAsia="pt-PT" w:bidi="ar-SA"/>
              </w:rPr>
              <w:tab/>
            </w:r>
            <w:r w:rsidR="00A63DE4" w:rsidRPr="00A62C07">
              <w:rPr>
                <w:rStyle w:val="Hiperligao"/>
                <w:noProof/>
              </w:rPr>
              <w:t>Veículos Delegados</w:t>
            </w:r>
            <w:r w:rsidR="00A63DE4">
              <w:rPr>
                <w:noProof/>
                <w:webHidden/>
              </w:rPr>
              <w:tab/>
            </w:r>
            <w:r w:rsidR="00A63DE4">
              <w:rPr>
                <w:noProof/>
                <w:webHidden/>
              </w:rPr>
              <w:fldChar w:fldCharType="begin"/>
            </w:r>
            <w:r w:rsidR="00A63DE4">
              <w:rPr>
                <w:noProof/>
                <w:webHidden/>
              </w:rPr>
              <w:instrText xml:space="preserve"> PAGEREF _Toc524021708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9" w:history="1">
            <w:r w:rsidR="00A63DE4" w:rsidRPr="00A62C07">
              <w:rPr>
                <w:rStyle w:val="Hiperligao"/>
                <w:noProof/>
              </w:rPr>
              <w:t>3.2.5.</w:t>
            </w:r>
            <w:r w:rsidR="00A63DE4">
              <w:rPr>
                <w:rFonts w:asciiTheme="minorHAnsi" w:hAnsiTheme="minorHAnsi" w:cstheme="minorBidi"/>
                <w:i w:val="0"/>
                <w:iCs w:val="0"/>
                <w:noProof/>
                <w:szCs w:val="24"/>
                <w:lang w:eastAsia="pt-PT" w:bidi="ar-SA"/>
              </w:rPr>
              <w:tab/>
            </w:r>
            <w:r w:rsidR="00A63DE4" w:rsidRPr="00A62C07">
              <w:rPr>
                <w:rStyle w:val="Hiperligao"/>
                <w:noProof/>
              </w:rPr>
              <w:t>Pedidos de Delegação</w:t>
            </w:r>
            <w:r w:rsidR="00A63DE4">
              <w:rPr>
                <w:noProof/>
                <w:webHidden/>
              </w:rPr>
              <w:tab/>
            </w:r>
            <w:r w:rsidR="00A63DE4">
              <w:rPr>
                <w:noProof/>
                <w:webHidden/>
              </w:rPr>
              <w:fldChar w:fldCharType="begin"/>
            </w:r>
            <w:r w:rsidR="00A63DE4">
              <w:rPr>
                <w:noProof/>
                <w:webHidden/>
              </w:rPr>
              <w:instrText xml:space="preserve"> PAGEREF _Toc524021709 \h </w:instrText>
            </w:r>
            <w:r w:rsidR="00A63DE4">
              <w:rPr>
                <w:noProof/>
                <w:webHidden/>
              </w:rPr>
            </w:r>
            <w:r w:rsidR="00A63DE4">
              <w:rPr>
                <w:noProof/>
                <w:webHidden/>
              </w:rPr>
              <w:fldChar w:fldCharType="separate"/>
            </w:r>
            <w:r w:rsidR="00A63DE4">
              <w:rPr>
                <w:noProof/>
                <w:webHidden/>
              </w:rPr>
              <w:t>44</w:t>
            </w:r>
            <w:r w:rsidR="00A63DE4">
              <w:rPr>
                <w:noProof/>
                <w:webHidden/>
              </w:rPr>
              <w:fldChar w:fldCharType="end"/>
            </w:r>
          </w:hyperlink>
        </w:p>
        <w:p w:rsidR="00A63DE4" w:rsidRDefault="00A81E83">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10" w:history="1">
            <w:r w:rsidR="00A63DE4" w:rsidRPr="00A62C07">
              <w:rPr>
                <w:rStyle w:val="Hiperligao"/>
                <w:noProof/>
              </w:rPr>
              <w:t>3.2.6.</w:t>
            </w:r>
            <w:r w:rsidR="00A63DE4">
              <w:rPr>
                <w:rFonts w:asciiTheme="minorHAnsi" w:hAnsiTheme="minorHAnsi" w:cstheme="minorBidi"/>
                <w:i w:val="0"/>
                <w:iCs w:val="0"/>
                <w:noProof/>
                <w:szCs w:val="24"/>
                <w:lang w:eastAsia="pt-PT" w:bidi="ar-SA"/>
              </w:rPr>
              <w:tab/>
            </w:r>
            <w:r w:rsidR="00A63DE4" w:rsidRPr="00A62C07">
              <w:rPr>
                <w:rStyle w:val="Hiperligao"/>
                <w:noProof/>
              </w:rPr>
              <w:t>Histórico</w:t>
            </w:r>
            <w:r w:rsidR="00A63DE4">
              <w:rPr>
                <w:noProof/>
                <w:webHidden/>
              </w:rPr>
              <w:tab/>
            </w:r>
            <w:r w:rsidR="00A63DE4">
              <w:rPr>
                <w:noProof/>
                <w:webHidden/>
              </w:rPr>
              <w:fldChar w:fldCharType="begin"/>
            </w:r>
            <w:r w:rsidR="00A63DE4">
              <w:rPr>
                <w:noProof/>
                <w:webHidden/>
              </w:rPr>
              <w:instrText xml:space="preserve"> PAGEREF _Toc524021710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A81E83">
          <w:pPr>
            <w:pStyle w:val="ndice2"/>
            <w:tabs>
              <w:tab w:val="left" w:pos="960"/>
              <w:tab w:val="right" w:leader="dot" w:pos="9062"/>
            </w:tabs>
            <w:rPr>
              <w:rFonts w:asciiTheme="minorHAnsi" w:hAnsiTheme="minorHAnsi" w:cstheme="minorBidi"/>
              <w:smallCaps w:val="0"/>
              <w:noProof/>
              <w:szCs w:val="24"/>
              <w:lang w:eastAsia="pt-PT" w:bidi="ar-SA"/>
            </w:rPr>
          </w:pPr>
          <w:hyperlink w:anchor="_Toc524021711" w:history="1">
            <w:r w:rsidR="00A63DE4" w:rsidRPr="00A62C07">
              <w:rPr>
                <w:rStyle w:val="Hiperligao"/>
                <w:noProof/>
                <w14:scene3d>
                  <w14:camera w14:prst="orthographicFront"/>
                  <w14:lightRig w14:rig="threePt" w14:dir="t">
                    <w14:rot w14:lat="0" w14:lon="0" w14:rev="0"/>
                  </w14:lightRig>
                </w14:scene3d>
              </w:rPr>
              <w:t>3.3.</w:t>
            </w:r>
            <w:r w:rsidR="00A63DE4">
              <w:rPr>
                <w:rFonts w:asciiTheme="minorHAnsi" w:hAnsiTheme="minorHAnsi" w:cstheme="minorBidi"/>
                <w:smallCaps w:val="0"/>
                <w:noProof/>
                <w:szCs w:val="24"/>
                <w:lang w:eastAsia="pt-PT" w:bidi="ar-SA"/>
              </w:rPr>
              <w:tab/>
            </w:r>
            <w:r w:rsidR="00A63DE4" w:rsidRPr="00A62C07">
              <w:rPr>
                <w:rStyle w:val="Hiperligao"/>
                <w:noProof/>
              </w:rPr>
              <w:t>Aplicação Móvel</w:t>
            </w:r>
            <w:r w:rsidR="00A63DE4">
              <w:rPr>
                <w:noProof/>
                <w:webHidden/>
              </w:rPr>
              <w:tab/>
            </w:r>
            <w:r w:rsidR="00A63DE4">
              <w:rPr>
                <w:noProof/>
                <w:webHidden/>
              </w:rPr>
              <w:fldChar w:fldCharType="begin"/>
            </w:r>
            <w:r w:rsidR="00A63DE4">
              <w:rPr>
                <w:noProof/>
                <w:webHidden/>
              </w:rPr>
              <w:instrText xml:space="preserve"> PAGEREF _Toc524021711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A81E83">
          <w:pPr>
            <w:pStyle w:val="ndice3"/>
            <w:tabs>
              <w:tab w:val="right" w:leader="dot" w:pos="9062"/>
            </w:tabs>
            <w:rPr>
              <w:rFonts w:asciiTheme="minorHAnsi" w:hAnsiTheme="minorHAnsi" w:cstheme="minorBidi"/>
              <w:i w:val="0"/>
              <w:iCs w:val="0"/>
              <w:noProof/>
              <w:szCs w:val="24"/>
              <w:lang w:eastAsia="pt-PT" w:bidi="ar-SA"/>
            </w:rPr>
          </w:pPr>
          <w:hyperlink w:anchor="_Toc524021712" w:history="1">
            <w:r w:rsidR="00A63DE4" w:rsidRPr="00A62C07">
              <w:rPr>
                <w:rStyle w:val="Hiperligao"/>
                <w:noProof/>
              </w:rPr>
              <w:t>3.3.1 Ecrãs da Aplicação</w:t>
            </w:r>
            <w:r w:rsidR="00A63DE4">
              <w:rPr>
                <w:noProof/>
                <w:webHidden/>
              </w:rPr>
              <w:tab/>
            </w:r>
            <w:r w:rsidR="00A63DE4">
              <w:rPr>
                <w:noProof/>
                <w:webHidden/>
              </w:rPr>
              <w:fldChar w:fldCharType="begin"/>
            </w:r>
            <w:r w:rsidR="00A63DE4">
              <w:rPr>
                <w:noProof/>
                <w:webHidden/>
              </w:rPr>
              <w:instrText xml:space="preserve"> PAGEREF _Toc524021712 \h </w:instrText>
            </w:r>
            <w:r w:rsidR="00A63DE4">
              <w:rPr>
                <w:noProof/>
                <w:webHidden/>
              </w:rPr>
            </w:r>
            <w:r w:rsidR="00A63DE4">
              <w:rPr>
                <w:noProof/>
                <w:webHidden/>
              </w:rPr>
              <w:fldChar w:fldCharType="separate"/>
            </w:r>
            <w:r w:rsidR="00A63DE4">
              <w:rPr>
                <w:noProof/>
                <w:webHidden/>
              </w:rPr>
              <w:t>45</w:t>
            </w:r>
            <w:r w:rsidR="00A63DE4">
              <w:rPr>
                <w:noProof/>
                <w:webHidden/>
              </w:rPr>
              <w:fldChar w:fldCharType="end"/>
            </w:r>
          </w:hyperlink>
        </w:p>
        <w:p w:rsidR="00A63DE4" w:rsidRDefault="00A81E83">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713" w:history="1">
            <w:r w:rsidR="00A63DE4" w:rsidRPr="00A62C07">
              <w:rPr>
                <w:rStyle w:val="Hiperligao"/>
                <w:noProof/>
              </w:rPr>
              <w:t>4.</w:t>
            </w:r>
            <w:r w:rsidR="00A63DE4">
              <w:rPr>
                <w:rFonts w:asciiTheme="minorHAnsi" w:hAnsiTheme="minorHAnsi" w:cstheme="minorBidi"/>
                <w:b w:val="0"/>
                <w:bCs w:val="0"/>
                <w:caps w:val="0"/>
                <w:noProof/>
                <w:szCs w:val="24"/>
                <w:lang w:eastAsia="pt-PT" w:bidi="ar-SA"/>
              </w:rPr>
              <w:tab/>
            </w:r>
            <w:r w:rsidR="00A63DE4" w:rsidRPr="00A62C07">
              <w:rPr>
                <w:rStyle w:val="Hiperligao"/>
                <w:noProof/>
              </w:rPr>
              <w:t>Considerações Finais</w:t>
            </w:r>
            <w:r w:rsidR="00A63DE4">
              <w:rPr>
                <w:noProof/>
                <w:webHidden/>
              </w:rPr>
              <w:tab/>
            </w:r>
            <w:r w:rsidR="00A63DE4">
              <w:rPr>
                <w:noProof/>
                <w:webHidden/>
              </w:rPr>
              <w:fldChar w:fldCharType="begin"/>
            </w:r>
            <w:r w:rsidR="00A63DE4">
              <w:rPr>
                <w:noProof/>
                <w:webHidden/>
              </w:rPr>
              <w:instrText xml:space="preserve"> PAGEREF _Toc524021713 \h </w:instrText>
            </w:r>
            <w:r w:rsidR="00A63DE4">
              <w:rPr>
                <w:noProof/>
                <w:webHidden/>
              </w:rPr>
            </w:r>
            <w:r w:rsidR="00A63DE4">
              <w:rPr>
                <w:noProof/>
                <w:webHidden/>
              </w:rPr>
              <w:fldChar w:fldCharType="separate"/>
            </w:r>
            <w:r w:rsidR="00A63DE4">
              <w:rPr>
                <w:noProof/>
                <w:webHidden/>
              </w:rPr>
              <w:t>51</w:t>
            </w:r>
            <w:r w:rsidR="00A63DE4">
              <w:rPr>
                <w:noProof/>
                <w:webHidden/>
              </w:rPr>
              <w:fldChar w:fldCharType="end"/>
            </w:r>
          </w:hyperlink>
        </w:p>
        <w:p w:rsidR="00A63DE4" w:rsidRDefault="00A81E83">
          <w:pPr>
            <w:pStyle w:val="ndice1"/>
            <w:tabs>
              <w:tab w:val="right" w:leader="dot" w:pos="9062"/>
            </w:tabs>
            <w:rPr>
              <w:rFonts w:asciiTheme="minorHAnsi" w:hAnsiTheme="minorHAnsi" w:cstheme="minorBidi"/>
              <w:b w:val="0"/>
              <w:bCs w:val="0"/>
              <w:caps w:val="0"/>
              <w:noProof/>
              <w:szCs w:val="24"/>
              <w:lang w:eastAsia="pt-PT" w:bidi="ar-SA"/>
            </w:rPr>
          </w:pPr>
          <w:hyperlink w:anchor="_Toc524021714" w:history="1">
            <w:r w:rsidR="00A63DE4" w:rsidRPr="00A62C07">
              <w:rPr>
                <w:rStyle w:val="Hiperligao"/>
                <w:noProof/>
              </w:rPr>
              <w:t>Referência Bibliografia</w:t>
            </w:r>
            <w:r w:rsidR="00A63DE4">
              <w:rPr>
                <w:noProof/>
                <w:webHidden/>
              </w:rPr>
              <w:tab/>
            </w:r>
            <w:r w:rsidR="00A63DE4">
              <w:rPr>
                <w:noProof/>
                <w:webHidden/>
              </w:rPr>
              <w:fldChar w:fldCharType="begin"/>
            </w:r>
            <w:r w:rsidR="00A63DE4">
              <w:rPr>
                <w:noProof/>
                <w:webHidden/>
              </w:rPr>
              <w:instrText xml:space="preserve"> PAGEREF _Toc524021714 \h </w:instrText>
            </w:r>
            <w:r w:rsidR="00A63DE4">
              <w:rPr>
                <w:noProof/>
                <w:webHidden/>
              </w:rPr>
            </w:r>
            <w:r w:rsidR="00A63DE4">
              <w:rPr>
                <w:noProof/>
                <w:webHidden/>
              </w:rPr>
              <w:fldChar w:fldCharType="separate"/>
            </w:r>
            <w:r w:rsidR="00A63DE4">
              <w:rPr>
                <w:noProof/>
                <w:webHidden/>
              </w:rPr>
              <w:t>52</w:t>
            </w:r>
            <w:r w:rsidR="00A63DE4">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p w:rsidR="00B4381E"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019742" w:history="1">
        <w:r w:rsidR="00B4381E" w:rsidRPr="001220DE">
          <w:rPr>
            <w:rStyle w:val="Hiperligao"/>
            <w:noProof/>
          </w:rPr>
          <w:t>Figura 1 - ARQUITETURA DA ANSR</w:t>
        </w:r>
        <w:r w:rsidR="00B4381E">
          <w:rPr>
            <w:noProof/>
            <w:webHidden/>
          </w:rPr>
          <w:tab/>
        </w:r>
        <w:r w:rsidR="00B4381E">
          <w:rPr>
            <w:noProof/>
            <w:webHidden/>
          </w:rPr>
          <w:fldChar w:fldCharType="begin"/>
        </w:r>
        <w:r w:rsidR="00B4381E">
          <w:rPr>
            <w:noProof/>
            <w:webHidden/>
          </w:rPr>
          <w:instrText xml:space="preserve"> PAGEREF _Toc524019742 \h </w:instrText>
        </w:r>
        <w:r w:rsidR="00B4381E">
          <w:rPr>
            <w:noProof/>
            <w:webHidden/>
          </w:rPr>
        </w:r>
        <w:r w:rsidR="00B4381E">
          <w:rPr>
            <w:noProof/>
            <w:webHidden/>
          </w:rPr>
          <w:fldChar w:fldCharType="separate"/>
        </w:r>
        <w:r w:rsidR="00B4381E">
          <w:rPr>
            <w:noProof/>
            <w:webHidden/>
          </w:rPr>
          <w:t>13</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9" w:anchor="_Toc524019743" w:history="1">
        <w:r w:rsidR="00B4381E" w:rsidRPr="001220DE">
          <w:rPr>
            <w:rStyle w:val="Hiperligao"/>
            <w:noProof/>
          </w:rPr>
          <w:t>Figura 2 - ARQUITETURA DO SINCRO</w:t>
        </w:r>
        <w:r w:rsidR="00B4381E">
          <w:rPr>
            <w:noProof/>
            <w:webHidden/>
          </w:rPr>
          <w:tab/>
        </w:r>
        <w:r w:rsidR="00B4381E">
          <w:rPr>
            <w:noProof/>
            <w:webHidden/>
          </w:rPr>
          <w:fldChar w:fldCharType="begin"/>
        </w:r>
        <w:r w:rsidR="00B4381E">
          <w:rPr>
            <w:noProof/>
            <w:webHidden/>
          </w:rPr>
          <w:instrText xml:space="preserve"> PAGEREF _Toc524019743 \h </w:instrText>
        </w:r>
        <w:r w:rsidR="00B4381E">
          <w:rPr>
            <w:noProof/>
            <w:webHidden/>
          </w:rPr>
        </w:r>
        <w:r w:rsidR="00B4381E">
          <w:rPr>
            <w:noProof/>
            <w:webHidden/>
          </w:rPr>
          <w:fldChar w:fldCharType="separate"/>
        </w:r>
        <w:r w:rsidR="00B4381E">
          <w:rPr>
            <w:noProof/>
            <w:webHidden/>
          </w:rPr>
          <w:t>14</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0" w:anchor="_Toc524019744" w:history="1">
        <w:r w:rsidR="00B4381E" w:rsidRPr="001220DE">
          <w:rPr>
            <w:rStyle w:val="Hiperligao"/>
            <w:noProof/>
          </w:rPr>
          <w:t>Figura 3 - LOCAL DE CONTROLO DE VELOCIDADE</w:t>
        </w:r>
        <w:r w:rsidR="00B4381E">
          <w:rPr>
            <w:noProof/>
            <w:webHidden/>
          </w:rPr>
          <w:tab/>
        </w:r>
        <w:r w:rsidR="00B4381E">
          <w:rPr>
            <w:noProof/>
            <w:webHidden/>
          </w:rPr>
          <w:fldChar w:fldCharType="begin"/>
        </w:r>
        <w:r w:rsidR="00B4381E">
          <w:rPr>
            <w:noProof/>
            <w:webHidden/>
          </w:rPr>
          <w:instrText xml:space="preserve"> PAGEREF _Toc524019744 \h </w:instrText>
        </w:r>
        <w:r w:rsidR="00B4381E">
          <w:rPr>
            <w:noProof/>
            <w:webHidden/>
          </w:rPr>
        </w:r>
        <w:r w:rsidR="00B4381E">
          <w:rPr>
            <w:noProof/>
            <w:webHidden/>
          </w:rPr>
          <w:fldChar w:fldCharType="separate"/>
        </w:r>
        <w:r w:rsidR="00B4381E">
          <w:rPr>
            <w:noProof/>
            <w:webHidden/>
          </w:rPr>
          <w:t>15</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1" w:anchor="_Toc524019745" w:history="1">
        <w:r w:rsidR="00B4381E" w:rsidRPr="001220DE">
          <w:rPr>
            <w:rStyle w:val="Hiperligao"/>
            <w:noProof/>
          </w:rPr>
          <w:t>Figura 4 - INTERIOR DO CINEMÓMETRO</w:t>
        </w:r>
        <w:r w:rsidR="00B4381E">
          <w:rPr>
            <w:noProof/>
            <w:webHidden/>
          </w:rPr>
          <w:tab/>
        </w:r>
        <w:r w:rsidR="00B4381E">
          <w:rPr>
            <w:noProof/>
            <w:webHidden/>
          </w:rPr>
          <w:fldChar w:fldCharType="begin"/>
        </w:r>
        <w:r w:rsidR="00B4381E">
          <w:rPr>
            <w:noProof/>
            <w:webHidden/>
          </w:rPr>
          <w:instrText xml:space="preserve"> PAGEREF _Toc524019745 \h </w:instrText>
        </w:r>
        <w:r w:rsidR="00B4381E">
          <w:rPr>
            <w:noProof/>
            <w:webHidden/>
          </w:rPr>
        </w:r>
        <w:r w:rsidR="00B4381E">
          <w:rPr>
            <w:noProof/>
            <w:webHidden/>
          </w:rPr>
          <w:fldChar w:fldCharType="separate"/>
        </w:r>
        <w:r w:rsidR="00B4381E">
          <w:rPr>
            <w:noProof/>
            <w:webHidden/>
          </w:rPr>
          <w:t>15</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2" w:anchor="_Toc524019746" w:history="1">
        <w:r w:rsidR="00B4381E" w:rsidRPr="001220DE">
          <w:rPr>
            <w:rStyle w:val="Hiperligao"/>
            <w:noProof/>
          </w:rPr>
          <w:t>Figura 5 - ARQUITETURA SINCRO NO SISTEMA ANSR</w:t>
        </w:r>
        <w:r w:rsidR="00B4381E">
          <w:rPr>
            <w:noProof/>
            <w:webHidden/>
          </w:rPr>
          <w:tab/>
        </w:r>
        <w:r w:rsidR="00B4381E">
          <w:rPr>
            <w:noProof/>
            <w:webHidden/>
          </w:rPr>
          <w:fldChar w:fldCharType="begin"/>
        </w:r>
        <w:r w:rsidR="00B4381E">
          <w:rPr>
            <w:noProof/>
            <w:webHidden/>
          </w:rPr>
          <w:instrText xml:space="preserve"> PAGEREF _Toc524019746 \h </w:instrText>
        </w:r>
        <w:r w:rsidR="00B4381E">
          <w:rPr>
            <w:noProof/>
            <w:webHidden/>
          </w:rPr>
        </w:r>
        <w:r w:rsidR="00B4381E">
          <w:rPr>
            <w:noProof/>
            <w:webHidden/>
          </w:rPr>
          <w:fldChar w:fldCharType="separate"/>
        </w:r>
        <w:r w:rsidR="00B4381E">
          <w:rPr>
            <w:noProof/>
            <w:webHidden/>
          </w:rPr>
          <w:t>16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3" w:anchor="_Toc524019747" w:history="1">
        <w:r w:rsidR="00B4381E" w:rsidRPr="001220DE">
          <w:rPr>
            <w:rStyle w:val="Hiperligao"/>
            <w:noProof/>
          </w:rPr>
          <w:t>Figura 6 - FUNÇÕES DO SISTEMA SCOT</w:t>
        </w:r>
        <w:r w:rsidR="00B4381E">
          <w:rPr>
            <w:noProof/>
            <w:webHidden/>
          </w:rPr>
          <w:tab/>
        </w:r>
        <w:r w:rsidR="00B4381E">
          <w:rPr>
            <w:noProof/>
            <w:webHidden/>
          </w:rPr>
          <w:fldChar w:fldCharType="begin"/>
        </w:r>
        <w:r w:rsidR="00B4381E">
          <w:rPr>
            <w:noProof/>
            <w:webHidden/>
          </w:rPr>
          <w:instrText xml:space="preserve"> PAGEREF _Toc524019747 \h </w:instrText>
        </w:r>
        <w:r w:rsidR="00B4381E">
          <w:rPr>
            <w:noProof/>
            <w:webHidden/>
          </w:rPr>
        </w:r>
        <w:r w:rsidR="00B4381E">
          <w:rPr>
            <w:noProof/>
            <w:webHidden/>
          </w:rPr>
          <w:fldChar w:fldCharType="separate"/>
        </w:r>
        <w:r w:rsidR="00B4381E">
          <w:rPr>
            <w:noProof/>
            <w:webHidden/>
          </w:rPr>
          <w:t>17</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4" w:anchor="_Toc524019748" w:history="1">
        <w:r w:rsidR="00B4381E" w:rsidRPr="001220DE">
          <w:rPr>
            <w:rStyle w:val="Hiperligao"/>
            <w:noProof/>
          </w:rPr>
          <w:t>Figura 7 - ARQUITETURA DO SINCRO MOBILE</w:t>
        </w:r>
        <w:r w:rsidR="00B4381E">
          <w:rPr>
            <w:noProof/>
            <w:webHidden/>
          </w:rPr>
          <w:tab/>
        </w:r>
        <w:r w:rsidR="00B4381E">
          <w:rPr>
            <w:noProof/>
            <w:webHidden/>
          </w:rPr>
          <w:fldChar w:fldCharType="begin"/>
        </w:r>
        <w:r w:rsidR="00B4381E">
          <w:rPr>
            <w:noProof/>
            <w:webHidden/>
          </w:rPr>
          <w:instrText xml:space="preserve"> PAGEREF _Toc524019748 \h </w:instrText>
        </w:r>
        <w:r w:rsidR="00B4381E">
          <w:rPr>
            <w:noProof/>
            <w:webHidden/>
          </w:rPr>
        </w:r>
        <w:r w:rsidR="00B4381E">
          <w:rPr>
            <w:noProof/>
            <w:webHidden/>
          </w:rPr>
          <w:fldChar w:fldCharType="separate"/>
        </w:r>
        <w:r w:rsidR="00B4381E">
          <w:rPr>
            <w:noProof/>
            <w:webHidden/>
          </w:rPr>
          <w:t>20</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5" w:anchor="_Toc524019749" w:history="1">
        <w:r w:rsidR="00B4381E" w:rsidRPr="001220DE">
          <w:rPr>
            <w:rStyle w:val="Hiperligao"/>
            <w:noProof/>
          </w:rPr>
          <w:t>Figura 8 - DIAGRAM DE CASOS DE USO DOS REQUISITOS FUNCIONAIS</w:t>
        </w:r>
        <w:r w:rsidR="00B4381E">
          <w:rPr>
            <w:noProof/>
            <w:webHidden/>
          </w:rPr>
          <w:tab/>
        </w:r>
        <w:r w:rsidR="00B4381E">
          <w:rPr>
            <w:noProof/>
            <w:webHidden/>
          </w:rPr>
          <w:fldChar w:fldCharType="begin"/>
        </w:r>
        <w:r w:rsidR="00B4381E">
          <w:rPr>
            <w:noProof/>
            <w:webHidden/>
          </w:rPr>
          <w:instrText xml:space="preserve"> PAGEREF _Toc524019749 \h </w:instrText>
        </w:r>
        <w:r w:rsidR="00B4381E">
          <w:rPr>
            <w:noProof/>
            <w:webHidden/>
          </w:rPr>
        </w:r>
        <w:r w:rsidR="00B4381E">
          <w:rPr>
            <w:noProof/>
            <w:webHidden/>
          </w:rPr>
          <w:fldChar w:fldCharType="separate"/>
        </w:r>
        <w:r w:rsidR="00B4381E">
          <w:rPr>
            <w:noProof/>
            <w:webHidden/>
          </w:rPr>
          <w:t>22</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6" w:anchor="_Toc524019750" w:history="1">
        <w:r w:rsidR="00B4381E" w:rsidRPr="001220DE">
          <w:rPr>
            <w:rStyle w:val="Hiperligao"/>
            <w:noProof/>
          </w:rPr>
          <w:t>Figura 9 - DIAGRAMA DE SEQUÊNCIA RF01</w:t>
        </w:r>
        <w:r w:rsidR="00B4381E">
          <w:rPr>
            <w:noProof/>
            <w:webHidden/>
          </w:rPr>
          <w:tab/>
        </w:r>
        <w:r w:rsidR="00B4381E">
          <w:rPr>
            <w:noProof/>
            <w:webHidden/>
          </w:rPr>
          <w:fldChar w:fldCharType="begin"/>
        </w:r>
        <w:r w:rsidR="00B4381E">
          <w:rPr>
            <w:noProof/>
            <w:webHidden/>
          </w:rPr>
          <w:instrText xml:space="preserve"> PAGEREF _Toc524019750 \h </w:instrText>
        </w:r>
        <w:r w:rsidR="00B4381E">
          <w:rPr>
            <w:noProof/>
            <w:webHidden/>
          </w:rPr>
        </w:r>
        <w:r w:rsidR="00B4381E">
          <w:rPr>
            <w:noProof/>
            <w:webHidden/>
          </w:rPr>
          <w:fldChar w:fldCharType="separate"/>
        </w:r>
        <w:r w:rsidR="00B4381E">
          <w:rPr>
            <w:noProof/>
            <w:webHidden/>
          </w:rPr>
          <w:t>23</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7" w:anchor="_Toc524019751" w:history="1">
        <w:r w:rsidR="00B4381E" w:rsidRPr="001220DE">
          <w:rPr>
            <w:rStyle w:val="Hiperligao"/>
            <w:noProof/>
          </w:rPr>
          <w:t>Figura 10 - DIAGRAMA DE SEQUÊNCIA RF02</w:t>
        </w:r>
        <w:r w:rsidR="00B4381E">
          <w:rPr>
            <w:noProof/>
            <w:webHidden/>
          </w:rPr>
          <w:tab/>
        </w:r>
        <w:r w:rsidR="00B4381E">
          <w:rPr>
            <w:noProof/>
            <w:webHidden/>
          </w:rPr>
          <w:fldChar w:fldCharType="begin"/>
        </w:r>
        <w:r w:rsidR="00B4381E">
          <w:rPr>
            <w:noProof/>
            <w:webHidden/>
          </w:rPr>
          <w:instrText xml:space="preserve"> PAGEREF _Toc524019751 \h </w:instrText>
        </w:r>
        <w:r w:rsidR="00B4381E">
          <w:rPr>
            <w:noProof/>
            <w:webHidden/>
          </w:rPr>
        </w:r>
        <w:r w:rsidR="00B4381E">
          <w:rPr>
            <w:noProof/>
            <w:webHidden/>
          </w:rPr>
          <w:fldChar w:fldCharType="separate"/>
        </w:r>
        <w:r w:rsidR="00B4381E">
          <w:rPr>
            <w:noProof/>
            <w:webHidden/>
          </w:rPr>
          <w:t>24</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8" w:anchor="_Toc524019752" w:history="1">
        <w:r w:rsidR="00B4381E" w:rsidRPr="001220DE">
          <w:rPr>
            <w:rStyle w:val="Hiperligao"/>
            <w:noProof/>
          </w:rPr>
          <w:t>Figura 11 - DIAGRAMA DE SEQUÊNCIA RF03</w:t>
        </w:r>
        <w:r w:rsidR="00B4381E">
          <w:rPr>
            <w:noProof/>
            <w:webHidden/>
          </w:rPr>
          <w:tab/>
        </w:r>
        <w:r w:rsidR="00B4381E">
          <w:rPr>
            <w:noProof/>
            <w:webHidden/>
          </w:rPr>
          <w:fldChar w:fldCharType="begin"/>
        </w:r>
        <w:r w:rsidR="00B4381E">
          <w:rPr>
            <w:noProof/>
            <w:webHidden/>
          </w:rPr>
          <w:instrText xml:space="preserve"> PAGEREF _Toc524019752 \h </w:instrText>
        </w:r>
        <w:r w:rsidR="00B4381E">
          <w:rPr>
            <w:noProof/>
            <w:webHidden/>
          </w:rPr>
        </w:r>
        <w:r w:rsidR="00B4381E">
          <w:rPr>
            <w:noProof/>
            <w:webHidden/>
          </w:rPr>
          <w:fldChar w:fldCharType="separate"/>
        </w:r>
        <w:r w:rsidR="00B4381E">
          <w:rPr>
            <w:noProof/>
            <w:webHidden/>
          </w:rPr>
          <w:t>25</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19" w:anchor="_Toc524019753" w:history="1">
        <w:r w:rsidR="00B4381E" w:rsidRPr="001220DE">
          <w:rPr>
            <w:rStyle w:val="Hiperligao"/>
            <w:noProof/>
          </w:rPr>
          <w:t>Figura 12 - DIAGRAMA DE SEQUÊNCIA RF04</w:t>
        </w:r>
        <w:r w:rsidR="00B4381E">
          <w:rPr>
            <w:noProof/>
            <w:webHidden/>
          </w:rPr>
          <w:tab/>
        </w:r>
        <w:r w:rsidR="00B4381E">
          <w:rPr>
            <w:noProof/>
            <w:webHidden/>
          </w:rPr>
          <w:fldChar w:fldCharType="begin"/>
        </w:r>
        <w:r w:rsidR="00B4381E">
          <w:rPr>
            <w:noProof/>
            <w:webHidden/>
          </w:rPr>
          <w:instrText xml:space="preserve"> PAGEREF _Toc524019753 \h </w:instrText>
        </w:r>
        <w:r w:rsidR="00B4381E">
          <w:rPr>
            <w:noProof/>
            <w:webHidden/>
          </w:rPr>
        </w:r>
        <w:r w:rsidR="00B4381E">
          <w:rPr>
            <w:noProof/>
            <w:webHidden/>
          </w:rPr>
          <w:fldChar w:fldCharType="separate"/>
        </w:r>
        <w:r w:rsidR="00B4381E">
          <w:rPr>
            <w:noProof/>
            <w:webHidden/>
          </w:rPr>
          <w:t>26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0" w:anchor="_Toc524019754" w:history="1">
        <w:r w:rsidR="00B4381E" w:rsidRPr="001220DE">
          <w:rPr>
            <w:rStyle w:val="Hiperligao"/>
            <w:noProof/>
          </w:rPr>
          <w:t>Figura 13 - DIAGRAMA DE SEQUÊNCIA RF05</w:t>
        </w:r>
        <w:r w:rsidR="00B4381E">
          <w:rPr>
            <w:noProof/>
            <w:webHidden/>
          </w:rPr>
          <w:tab/>
        </w:r>
        <w:r w:rsidR="00B4381E">
          <w:rPr>
            <w:noProof/>
            <w:webHidden/>
          </w:rPr>
          <w:fldChar w:fldCharType="begin"/>
        </w:r>
        <w:r w:rsidR="00B4381E">
          <w:rPr>
            <w:noProof/>
            <w:webHidden/>
          </w:rPr>
          <w:instrText xml:space="preserve"> PAGEREF _Toc524019754 \h </w:instrText>
        </w:r>
        <w:r w:rsidR="00B4381E">
          <w:rPr>
            <w:noProof/>
            <w:webHidden/>
          </w:rPr>
        </w:r>
        <w:r w:rsidR="00B4381E">
          <w:rPr>
            <w:noProof/>
            <w:webHidden/>
          </w:rPr>
          <w:fldChar w:fldCharType="separate"/>
        </w:r>
        <w:r w:rsidR="00B4381E">
          <w:rPr>
            <w:noProof/>
            <w:webHidden/>
          </w:rPr>
          <w:t>27</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1" w:anchor="_Toc524019755" w:history="1">
        <w:r w:rsidR="00B4381E" w:rsidRPr="001220DE">
          <w:rPr>
            <w:rStyle w:val="Hiperligao"/>
            <w:noProof/>
          </w:rPr>
          <w:t>Figura 14 - DIAGRAMA DE SEQUÊNCIA RF06</w:t>
        </w:r>
        <w:r w:rsidR="00B4381E">
          <w:rPr>
            <w:noProof/>
            <w:webHidden/>
          </w:rPr>
          <w:tab/>
        </w:r>
        <w:r w:rsidR="00B4381E">
          <w:rPr>
            <w:noProof/>
            <w:webHidden/>
          </w:rPr>
          <w:fldChar w:fldCharType="begin"/>
        </w:r>
        <w:r w:rsidR="00B4381E">
          <w:rPr>
            <w:noProof/>
            <w:webHidden/>
          </w:rPr>
          <w:instrText xml:space="preserve"> PAGEREF _Toc524019755 \h </w:instrText>
        </w:r>
        <w:r w:rsidR="00B4381E">
          <w:rPr>
            <w:noProof/>
            <w:webHidden/>
          </w:rPr>
        </w:r>
        <w:r w:rsidR="00B4381E">
          <w:rPr>
            <w:noProof/>
            <w:webHidden/>
          </w:rPr>
          <w:fldChar w:fldCharType="separate"/>
        </w:r>
        <w:r w:rsidR="00B4381E">
          <w:rPr>
            <w:noProof/>
            <w:webHidden/>
          </w:rPr>
          <w:t>28</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2" w:anchor="_Toc524019756" w:history="1">
        <w:r w:rsidR="00B4381E" w:rsidRPr="001220DE">
          <w:rPr>
            <w:rStyle w:val="Hiperligao"/>
            <w:noProof/>
          </w:rPr>
          <w:t>Figura 15 - FLUXO DE AUTENTICAÇÃO AUTH0</w:t>
        </w:r>
        <w:r w:rsidR="00B4381E">
          <w:rPr>
            <w:noProof/>
            <w:webHidden/>
          </w:rPr>
          <w:tab/>
        </w:r>
        <w:r w:rsidR="00B4381E">
          <w:rPr>
            <w:noProof/>
            <w:webHidden/>
          </w:rPr>
          <w:fldChar w:fldCharType="begin"/>
        </w:r>
        <w:r w:rsidR="00B4381E">
          <w:rPr>
            <w:noProof/>
            <w:webHidden/>
          </w:rPr>
          <w:instrText xml:space="preserve"> PAGEREF _Toc524019756 \h </w:instrText>
        </w:r>
        <w:r w:rsidR="00B4381E">
          <w:rPr>
            <w:noProof/>
            <w:webHidden/>
          </w:rPr>
        </w:r>
        <w:r w:rsidR="00B4381E">
          <w:rPr>
            <w:noProof/>
            <w:webHidden/>
          </w:rPr>
          <w:fldChar w:fldCharType="separate"/>
        </w:r>
        <w:r w:rsidR="00B4381E">
          <w:rPr>
            <w:noProof/>
            <w:webHidden/>
          </w:rPr>
          <w:t>31</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3" w:anchor="_Toc524019757" w:history="1">
        <w:r w:rsidR="00B4381E" w:rsidRPr="001220DE">
          <w:rPr>
            <w:rStyle w:val="Hiperligao"/>
            <w:noProof/>
          </w:rPr>
          <w:t>Figura 16 - DIAGRAMA DE CASOS DE USO</w:t>
        </w:r>
        <w:r w:rsidR="00B4381E">
          <w:rPr>
            <w:noProof/>
            <w:webHidden/>
          </w:rPr>
          <w:tab/>
        </w:r>
        <w:r w:rsidR="00B4381E">
          <w:rPr>
            <w:noProof/>
            <w:webHidden/>
          </w:rPr>
          <w:fldChar w:fldCharType="begin"/>
        </w:r>
        <w:r w:rsidR="00B4381E">
          <w:rPr>
            <w:noProof/>
            <w:webHidden/>
          </w:rPr>
          <w:instrText xml:space="preserve"> PAGEREF _Toc524019757 \h </w:instrText>
        </w:r>
        <w:r w:rsidR="00B4381E">
          <w:rPr>
            <w:noProof/>
            <w:webHidden/>
          </w:rPr>
        </w:r>
        <w:r w:rsidR="00B4381E">
          <w:rPr>
            <w:noProof/>
            <w:webHidden/>
          </w:rPr>
          <w:fldChar w:fldCharType="separate"/>
        </w:r>
        <w:r w:rsidR="00B4381E">
          <w:rPr>
            <w:noProof/>
            <w:webHidden/>
          </w:rPr>
          <w:t>32</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4" w:anchor="_Toc524019758" w:history="1">
        <w:r w:rsidR="00B4381E" w:rsidRPr="001220DE">
          <w:rPr>
            <w:rStyle w:val="Hiperligao"/>
            <w:noProof/>
          </w:rPr>
          <w:t>Figura 17 - FLUXO DE AUTENTICAÇÃO GRANT FLOW</w:t>
        </w:r>
        <w:r w:rsidR="00B4381E">
          <w:rPr>
            <w:noProof/>
            <w:webHidden/>
          </w:rPr>
          <w:tab/>
        </w:r>
        <w:r w:rsidR="00B4381E">
          <w:rPr>
            <w:noProof/>
            <w:webHidden/>
          </w:rPr>
          <w:fldChar w:fldCharType="begin"/>
        </w:r>
        <w:r w:rsidR="00B4381E">
          <w:rPr>
            <w:noProof/>
            <w:webHidden/>
          </w:rPr>
          <w:instrText xml:space="preserve"> PAGEREF _Toc524019758 \h </w:instrText>
        </w:r>
        <w:r w:rsidR="00B4381E">
          <w:rPr>
            <w:noProof/>
            <w:webHidden/>
          </w:rPr>
        </w:r>
        <w:r w:rsidR="00B4381E">
          <w:rPr>
            <w:noProof/>
            <w:webHidden/>
          </w:rPr>
          <w:fldChar w:fldCharType="separate"/>
        </w:r>
        <w:r w:rsidR="00B4381E">
          <w:rPr>
            <w:noProof/>
            <w:webHidden/>
          </w:rPr>
          <w:t>32</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5" w:anchor="_Toc524019759" w:history="1">
        <w:r w:rsidR="00B4381E" w:rsidRPr="001220DE">
          <w:rPr>
            <w:rStyle w:val="Hiperligao"/>
            <w:noProof/>
          </w:rPr>
          <w:t>Figura 18 - FLUXO DE PAGAMENTO MULTIBANCO</w:t>
        </w:r>
        <w:r w:rsidR="00B4381E">
          <w:rPr>
            <w:noProof/>
            <w:webHidden/>
          </w:rPr>
          <w:tab/>
        </w:r>
        <w:r w:rsidR="00B4381E">
          <w:rPr>
            <w:noProof/>
            <w:webHidden/>
          </w:rPr>
          <w:fldChar w:fldCharType="begin"/>
        </w:r>
        <w:r w:rsidR="00B4381E">
          <w:rPr>
            <w:noProof/>
            <w:webHidden/>
          </w:rPr>
          <w:instrText xml:space="preserve"> PAGEREF _Toc524019759 \h </w:instrText>
        </w:r>
        <w:r w:rsidR="00B4381E">
          <w:rPr>
            <w:noProof/>
            <w:webHidden/>
          </w:rPr>
        </w:r>
        <w:r w:rsidR="00B4381E">
          <w:rPr>
            <w:noProof/>
            <w:webHidden/>
          </w:rPr>
          <w:fldChar w:fldCharType="separate"/>
        </w:r>
        <w:r w:rsidR="00B4381E">
          <w:rPr>
            <w:noProof/>
            <w:webHidden/>
          </w:rPr>
          <w:t>34</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6" w:anchor="_Toc524019760" w:history="1">
        <w:r w:rsidR="00B4381E" w:rsidRPr="001220DE">
          <w:rPr>
            <w:rStyle w:val="Hiperligao"/>
            <w:noProof/>
          </w:rPr>
          <w:t>Figura 19 - FLUXO DE PAGAMENTO CREDIT CARD</w:t>
        </w:r>
        <w:r w:rsidR="00B4381E">
          <w:rPr>
            <w:noProof/>
            <w:webHidden/>
          </w:rPr>
          <w:tab/>
        </w:r>
        <w:r w:rsidR="00B4381E">
          <w:rPr>
            <w:noProof/>
            <w:webHidden/>
          </w:rPr>
          <w:fldChar w:fldCharType="begin"/>
        </w:r>
        <w:r w:rsidR="00B4381E">
          <w:rPr>
            <w:noProof/>
            <w:webHidden/>
          </w:rPr>
          <w:instrText xml:space="preserve"> PAGEREF _Toc524019760 \h </w:instrText>
        </w:r>
        <w:r w:rsidR="00B4381E">
          <w:rPr>
            <w:noProof/>
            <w:webHidden/>
          </w:rPr>
        </w:r>
        <w:r w:rsidR="00B4381E">
          <w:rPr>
            <w:noProof/>
            <w:webHidden/>
          </w:rPr>
          <w:fldChar w:fldCharType="separate"/>
        </w:r>
        <w:r w:rsidR="00B4381E">
          <w:rPr>
            <w:noProof/>
            <w:webHidden/>
          </w:rPr>
          <w:t>35</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7" w:anchor="_Toc524019761" w:history="1">
        <w:r w:rsidR="00B4381E" w:rsidRPr="001220DE">
          <w:rPr>
            <w:rStyle w:val="Hiperligao"/>
            <w:noProof/>
          </w:rPr>
          <w:t>Figura 20 - FLUXO DE PAGAMENTO PAYPAL</w:t>
        </w:r>
        <w:r w:rsidR="00B4381E">
          <w:rPr>
            <w:noProof/>
            <w:webHidden/>
          </w:rPr>
          <w:tab/>
        </w:r>
        <w:r w:rsidR="00B4381E">
          <w:rPr>
            <w:noProof/>
            <w:webHidden/>
          </w:rPr>
          <w:fldChar w:fldCharType="begin"/>
        </w:r>
        <w:r w:rsidR="00B4381E">
          <w:rPr>
            <w:noProof/>
            <w:webHidden/>
          </w:rPr>
          <w:instrText xml:space="preserve"> PAGEREF _Toc524019761 \h </w:instrText>
        </w:r>
        <w:r w:rsidR="00B4381E">
          <w:rPr>
            <w:noProof/>
            <w:webHidden/>
          </w:rPr>
        </w:r>
        <w:r w:rsidR="00B4381E">
          <w:rPr>
            <w:noProof/>
            <w:webHidden/>
          </w:rPr>
          <w:fldChar w:fldCharType="separate"/>
        </w:r>
        <w:r w:rsidR="00B4381E">
          <w:rPr>
            <w:noProof/>
            <w:webHidden/>
          </w:rPr>
          <w:t>36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8" w:anchor="_Toc524019762" w:history="1">
        <w:r w:rsidR="00B4381E" w:rsidRPr="001220DE">
          <w:rPr>
            <w:rStyle w:val="Hiperligao"/>
            <w:noProof/>
          </w:rPr>
          <w:t>Figura 21 - ESQUEMA DE ACESSO À INFORMAÇÃO DA MATRÍCULA</w:t>
        </w:r>
        <w:r w:rsidR="00B4381E">
          <w:rPr>
            <w:noProof/>
            <w:webHidden/>
          </w:rPr>
          <w:tab/>
        </w:r>
        <w:r w:rsidR="00B4381E">
          <w:rPr>
            <w:noProof/>
            <w:webHidden/>
          </w:rPr>
          <w:fldChar w:fldCharType="begin"/>
        </w:r>
        <w:r w:rsidR="00B4381E">
          <w:rPr>
            <w:noProof/>
            <w:webHidden/>
          </w:rPr>
          <w:instrText xml:space="preserve"> PAGEREF _Toc524019762 \h </w:instrText>
        </w:r>
        <w:r w:rsidR="00B4381E">
          <w:rPr>
            <w:noProof/>
            <w:webHidden/>
          </w:rPr>
        </w:r>
        <w:r w:rsidR="00B4381E">
          <w:rPr>
            <w:noProof/>
            <w:webHidden/>
          </w:rPr>
          <w:fldChar w:fldCharType="separate"/>
        </w:r>
        <w:r w:rsidR="00B4381E">
          <w:rPr>
            <w:noProof/>
            <w:webHidden/>
          </w:rPr>
          <w:t>36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29" w:anchor="_Toc524019763" w:history="1">
        <w:r w:rsidR="00B4381E" w:rsidRPr="001220DE">
          <w:rPr>
            <w:rStyle w:val="Hiperligao"/>
            <w:noProof/>
          </w:rPr>
          <w:t>Figura 22 - FLUXO OAUTH 2.0</w:t>
        </w:r>
        <w:r w:rsidR="00B4381E">
          <w:rPr>
            <w:noProof/>
            <w:webHidden/>
          </w:rPr>
          <w:tab/>
        </w:r>
        <w:r w:rsidR="00B4381E">
          <w:rPr>
            <w:noProof/>
            <w:webHidden/>
          </w:rPr>
          <w:fldChar w:fldCharType="begin"/>
        </w:r>
        <w:r w:rsidR="00B4381E">
          <w:rPr>
            <w:noProof/>
            <w:webHidden/>
          </w:rPr>
          <w:instrText xml:space="preserve"> PAGEREF _Toc524019763 \h </w:instrText>
        </w:r>
        <w:r w:rsidR="00B4381E">
          <w:rPr>
            <w:noProof/>
            <w:webHidden/>
          </w:rPr>
        </w:r>
        <w:r w:rsidR="00B4381E">
          <w:rPr>
            <w:noProof/>
            <w:webHidden/>
          </w:rPr>
          <w:fldChar w:fldCharType="separate"/>
        </w:r>
        <w:r w:rsidR="00B4381E">
          <w:rPr>
            <w:noProof/>
            <w:webHidden/>
          </w:rPr>
          <w:t>38</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0" w:anchor="_Toc524019764" w:history="1">
        <w:r w:rsidR="00B4381E" w:rsidRPr="001220DE">
          <w:rPr>
            <w:rStyle w:val="Hiperligao"/>
            <w:noProof/>
          </w:rPr>
          <w:t>Figura 23 - FLUXO OAUTH 2.0 APLICADO AO SINCRO MOBILE</w:t>
        </w:r>
        <w:r w:rsidR="00B4381E">
          <w:rPr>
            <w:noProof/>
            <w:webHidden/>
          </w:rPr>
          <w:tab/>
        </w:r>
        <w:r w:rsidR="00B4381E">
          <w:rPr>
            <w:noProof/>
            <w:webHidden/>
          </w:rPr>
          <w:fldChar w:fldCharType="begin"/>
        </w:r>
        <w:r w:rsidR="00B4381E">
          <w:rPr>
            <w:noProof/>
            <w:webHidden/>
          </w:rPr>
          <w:instrText xml:space="preserve"> PAGEREF _Toc524019764 \h </w:instrText>
        </w:r>
        <w:r w:rsidR="00B4381E">
          <w:rPr>
            <w:noProof/>
            <w:webHidden/>
          </w:rPr>
        </w:r>
        <w:r w:rsidR="00B4381E">
          <w:rPr>
            <w:noProof/>
            <w:webHidden/>
          </w:rPr>
          <w:fldChar w:fldCharType="separate"/>
        </w:r>
        <w:r w:rsidR="00B4381E">
          <w:rPr>
            <w:noProof/>
            <w:webHidden/>
          </w:rPr>
          <w:t>39</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1" w:anchor="_Toc524019765" w:history="1">
        <w:r w:rsidR="00B4381E" w:rsidRPr="001220DE">
          <w:rPr>
            <w:rStyle w:val="Hiperligao"/>
            <w:noProof/>
          </w:rPr>
          <w:t>Figura 24 - ESQUEMA DE SINCRONIZAÇÃO DA BASE DE DADOS</w:t>
        </w:r>
        <w:r w:rsidR="00B4381E">
          <w:rPr>
            <w:noProof/>
            <w:webHidden/>
          </w:rPr>
          <w:tab/>
        </w:r>
        <w:r w:rsidR="00B4381E">
          <w:rPr>
            <w:noProof/>
            <w:webHidden/>
          </w:rPr>
          <w:fldChar w:fldCharType="begin"/>
        </w:r>
        <w:r w:rsidR="00B4381E">
          <w:rPr>
            <w:noProof/>
            <w:webHidden/>
          </w:rPr>
          <w:instrText xml:space="preserve"> PAGEREF _Toc524019765 \h </w:instrText>
        </w:r>
        <w:r w:rsidR="00B4381E">
          <w:rPr>
            <w:noProof/>
            <w:webHidden/>
          </w:rPr>
        </w:r>
        <w:r w:rsidR="00B4381E">
          <w:rPr>
            <w:noProof/>
            <w:webHidden/>
          </w:rPr>
          <w:fldChar w:fldCharType="separate"/>
        </w:r>
        <w:r w:rsidR="00B4381E">
          <w:rPr>
            <w:noProof/>
            <w:webHidden/>
          </w:rPr>
          <w:t>40</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2" w:anchor="_Toc524019766" w:history="1">
        <w:r w:rsidR="00B4381E" w:rsidRPr="001220DE">
          <w:rPr>
            <w:rStyle w:val="Hiperligao"/>
            <w:noProof/>
          </w:rPr>
          <w:t>Figura 25 - ESQUEMA DE SINCRONIZAÇÃO DE DADOS 1</w:t>
        </w:r>
        <w:r w:rsidR="00B4381E">
          <w:rPr>
            <w:noProof/>
            <w:webHidden/>
          </w:rPr>
          <w:tab/>
        </w:r>
        <w:r w:rsidR="00B4381E">
          <w:rPr>
            <w:noProof/>
            <w:webHidden/>
          </w:rPr>
          <w:fldChar w:fldCharType="begin"/>
        </w:r>
        <w:r w:rsidR="00B4381E">
          <w:rPr>
            <w:noProof/>
            <w:webHidden/>
          </w:rPr>
          <w:instrText xml:space="preserve"> PAGEREF _Toc524019766 \h </w:instrText>
        </w:r>
        <w:r w:rsidR="00B4381E">
          <w:rPr>
            <w:noProof/>
            <w:webHidden/>
          </w:rPr>
        </w:r>
        <w:r w:rsidR="00B4381E">
          <w:rPr>
            <w:noProof/>
            <w:webHidden/>
          </w:rPr>
          <w:fldChar w:fldCharType="separate"/>
        </w:r>
        <w:r w:rsidR="00B4381E">
          <w:rPr>
            <w:noProof/>
            <w:webHidden/>
          </w:rPr>
          <w:t>41</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3" w:anchor="_Toc524019767" w:history="1">
        <w:r w:rsidR="00B4381E" w:rsidRPr="001220DE">
          <w:rPr>
            <w:rStyle w:val="Hiperligao"/>
            <w:noProof/>
          </w:rPr>
          <w:t>Figura 26 - ESQUEMA DE SINCRONIZAÇÃO DE DADOS 2</w:t>
        </w:r>
        <w:r w:rsidR="00B4381E">
          <w:rPr>
            <w:noProof/>
            <w:webHidden/>
          </w:rPr>
          <w:tab/>
        </w:r>
        <w:r w:rsidR="00B4381E">
          <w:rPr>
            <w:noProof/>
            <w:webHidden/>
          </w:rPr>
          <w:fldChar w:fldCharType="begin"/>
        </w:r>
        <w:r w:rsidR="00B4381E">
          <w:rPr>
            <w:noProof/>
            <w:webHidden/>
          </w:rPr>
          <w:instrText xml:space="preserve"> PAGEREF _Toc524019767 \h </w:instrText>
        </w:r>
        <w:r w:rsidR="00B4381E">
          <w:rPr>
            <w:noProof/>
            <w:webHidden/>
          </w:rPr>
        </w:r>
        <w:r w:rsidR="00B4381E">
          <w:rPr>
            <w:noProof/>
            <w:webHidden/>
          </w:rPr>
          <w:fldChar w:fldCharType="separate"/>
        </w:r>
        <w:r w:rsidR="00B4381E">
          <w:rPr>
            <w:noProof/>
            <w:webHidden/>
          </w:rPr>
          <w:t>42</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4" w:anchor="_Toc524019768" w:history="1">
        <w:r w:rsidR="00B4381E" w:rsidRPr="001220DE">
          <w:rPr>
            <w:rStyle w:val="Hiperligao"/>
            <w:noProof/>
          </w:rPr>
          <w:t>Figura 27 - ESQUEMA DE SINCRONIZAÇÃO DE DADOS 3</w:t>
        </w:r>
        <w:r w:rsidR="00B4381E">
          <w:rPr>
            <w:noProof/>
            <w:webHidden/>
          </w:rPr>
          <w:tab/>
        </w:r>
        <w:r w:rsidR="00B4381E">
          <w:rPr>
            <w:noProof/>
            <w:webHidden/>
          </w:rPr>
          <w:fldChar w:fldCharType="begin"/>
        </w:r>
        <w:r w:rsidR="00B4381E">
          <w:rPr>
            <w:noProof/>
            <w:webHidden/>
          </w:rPr>
          <w:instrText xml:space="preserve"> PAGEREF _Toc524019768 \h </w:instrText>
        </w:r>
        <w:r w:rsidR="00B4381E">
          <w:rPr>
            <w:noProof/>
            <w:webHidden/>
          </w:rPr>
        </w:r>
        <w:r w:rsidR="00B4381E">
          <w:rPr>
            <w:noProof/>
            <w:webHidden/>
          </w:rPr>
          <w:fldChar w:fldCharType="separate"/>
        </w:r>
        <w:r w:rsidR="00B4381E">
          <w:rPr>
            <w:noProof/>
            <w:webHidden/>
          </w:rPr>
          <w:t>43</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5" w:anchor="_Toc524019769" w:history="1">
        <w:r w:rsidR="00B4381E" w:rsidRPr="001220DE">
          <w:rPr>
            <w:rStyle w:val="Hiperligao"/>
            <w:noProof/>
          </w:rPr>
          <w:t>Figura 28 - ESQUEMA DA BASE DE DADOS DO SINCRO MOBILE</w:t>
        </w:r>
        <w:r w:rsidR="00B4381E">
          <w:rPr>
            <w:noProof/>
            <w:webHidden/>
          </w:rPr>
          <w:tab/>
        </w:r>
        <w:r w:rsidR="00B4381E">
          <w:rPr>
            <w:noProof/>
            <w:webHidden/>
          </w:rPr>
          <w:fldChar w:fldCharType="begin"/>
        </w:r>
        <w:r w:rsidR="00B4381E">
          <w:rPr>
            <w:noProof/>
            <w:webHidden/>
          </w:rPr>
          <w:instrText xml:space="preserve"> PAGEREF _Toc524019769 \h </w:instrText>
        </w:r>
        <w:r w:rsidR="00B4381E">
          <w:rPr>
            <w:noProof/>
            <w:webHidden/>
          </w:rPr>
        </w:r>
        <w:r w:rsidR="00B4381E">
          <w:rPr>
            <w:noProof/>
            <w:webHidden/>
          </w:rPr>
          <w:fldChar w:fldCharType="separate"/>
        </w:r>
        <w:r w:rsidR="00B4381E">
          <w:rPr>
            <w:noProof/>
            <w:webHidden/>
          </w:rPr>
          <w:t>43</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6" w:anchor="_Toc524019770" w:history="1">
        <w:r w:rsidR="00B4381E" w:rsidRPr="001220DE">
          <w:rPr>
            <w:rStyle w:val="Hiperligao"/>
            <w:noProof/>
          </w:rPr>
          <w:t>Figura 29 - ECRÃ DE EVENTOS DE CONTRAORDENAÇÃO</w:t>
        </w:r>
        <w:r w:rsidR="00B4381E">
          <w:rPr>
            <w:noProof/>
            <w:webHidden/>
          </w:rPr>
          <w:tab/>
        </w:r>
        <w:r w:rsidR="00B4381E">
          <w:rPr>
            <w:noProof/>
            <w:webHidden/>
          </w:rPr>
          <w:fldChar w:fldCharType="begin"/>
        </w:r>
        <w:r w:rsidR="00B4381E">
          <w:rPr>
            <w:noProof/>
            <w:webHidden/>
          </w:rPr>
          <w:instrText xml:space="preserve"> PAGEREF _Toc524019770 \h </w:instrText>
        </w:r>
        <w:r w:rsidR="00B4381E">
          <w:rPr>
            <w:noProof/>
            <w:webHidden/>
          </w:rPr>
        </w:r>
        <w:r w:rsidR="00B4381E">
          <w:rPr>
            <w:noProof/>
            <w:webHidden/>
          </w:rPr>
          <w:fldChar w:fldCharType="separate"/>
        </w:r>
        <w:r w:rsidR="00B4381E">
          <w:rPr>
            <w:noProof/>
            <w:webHidden/>
          </w:rPr>
          <w:t>46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7" w:anchor="_Toc524019771" w:history="1">
        <w:r w:rsidR="00B4381E" w:rsidRPr="001220DE">
          <w:rPr>
            <w:rStyle w:val="Hiperligao"/>
            <w:noProof/>
          </w:rPr>
          <w:t>Figura 30 - SÍMBOLOS CLASSIFICATIVOS DOS EVENTOS DE CONTRAORDENAÇÃO</w:t>
        </w:r>
        <w:r w:rsidR="00B4381E">
          <w:rPr>
            <w:noProof/>
            <w:webHidden/>
          </w:rPr>
          <w:tab/>
        </w:r>
        <w:r w:rsidR="00B4381E">
          <w:rPr>
            <w:noProof/>
            <w:webHidden/>
          </w:rPr>
          <w:fldChar w:fldCharType="begin"/>
        </w:r>
        <w:r w:rsidR="00B4381E">
          <w:rPr>
            <w:noProof/>
            <w:webHidden/>
          </w:rPr>
          <w:instrText xml:space="preserve"> PAGEREF _Toc524019771 \h </w:instrText>
        </w:r>
        <w:r w:rsidR="00B4381E">
          <w:rPr>
            <w:noProof/>
            <w:webHidden/>
          </w:rPr>
        </w:r>
        <w:r w:rsidR="00B4381E">
          <w:rPr>
            <w:noProof/>
            <w:webHidden/>
          </w:rPr>
          <w:fldChar w:fldCharType="separate"/>
        </w:r>
        <w:r w:rsidR="00B4381E">
          <w:rPr>
            <w:noProof/>
            <w:webHidden/>
          </w:rPr>
          <w:t>46</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8" w:anchor="_Toc524019772" w:history="1">
        <w:r w:rsidR="00B4381E" w:rsidRPr="001220DE">
          <w:rPr>
            <w:rStyle w:val="Hiperligao"/>
            <w:noProof/>
          </w:rPr>
          <w:t>Figura 31 - ECRÃ DA INFORMAÇÃO MAIS RECENTE DO UTILIZADOR</w:t>
        </w:r>
        <w:r w:rsidR="00B4381E">
          <w:rPr>
            <w:noProof/>
            <w:webHidden/>
          </w:rPr>
          <w:tab/>
        </w:r>
        <w:r w:rsidR="00B4381E">
          <w:rPr>
            <w:noProof/>
            <w:webHidden/>
          </w:rPr>
          <w:fldChar w:fldCharType="begin"/>
        </w:r>
        <w:r w:rsidR="00B4381E">
          <w:rPr>
            <w:noProof/>
            <w:webHidden/>
          </w:rPr>
          <w:instrText xml:space="preserve"> PAGEREF _Toc524019772 \h </w:instrText>
        </w:r>
        <w:r w:rsidR="00B4381E">
          <w:rPr>
            <w:noProof/>
            <w:webHidden/>
          </w:rPr>
        </w:r>
        <w:r w:rsidR="00B4381E">
          <w:rPr>
            <w:noProof/>
            <w:webHidden/>
          </w:rPr>
          <w:fldChar w:fldCharType="separate"/>
        </w:r>
        <w:r w:rsidR="00B4381E">
          <w:rPr>
            <w:noProof/>
            <w:webHidden/>
          </w:rPr>
          <w:t>48</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39" w:anchor="_Toc524019773" w:history="1">
        <w:r w:rsidR="00B4381E" w:rsidRPr="001220DE">
          <w:rPr>
            <w:rStyle w:val="Hiperligao"/>
            <w:noProof/>
          </w:rPr>
          <w:t>Figura 32 - ECRÃ DAS MATRÍCULAS DO UTILIZADOR</w:t>
        </w:r>
        <w:r w:rsidR="00B4381E">
          <w:rPr>
            <w:noProof/>
            <w:webHidden/>
          </w:rPr>
          <w:tab/>
        </w:r>
        <w:r w:rsidR="00B4381E">
          <w:rPr>
            <w:noProof/>
            <w:webHidden/>
          </w:rPr>
          <w:fldChar w:fldCharType="begin"/>
        </w:r>
        <w:r w:rsidR="00B4381E">
          <w:rPr>
            <w:noProof/>
            <w:webHidden/>
          </w:rPr>
          <w:instrText xml:space="preserve"> PAGEREF _Toc524019773 \h </w:instrText>
        </w:r>
        <w:r w:rsidR="00B4381E">
          <w:rPr>
            <w:noProof/>
            <w:webHidden/>
          </w:rPr>
        </w:r>
        <w:r w:rsidR="00B4381E">
          <w:rPr>
            <w:noProof/>
            <w:webHidden/>
          </w:rPr>
          <w:fldChar w:fldCharType="separate"/>
        </w:r>
        <w:r w:rsidR="00B4381E">
          <w:rPr>
            <w:noProof/>
            <w:webHidden/>
          </w:rPr>
          <w:t>49</w:t>
        </w:r>
        <w:r w:rsidR="00B4381E">
          <w:rPr>
            <w:noProof/>
            <w:webHidden/>
          </w:rPr>
          <w:fldChar w:fldCharType="end"/>
        </w:r>
      </w:hyperlink>
    </w:p>
    <w:p w:rsidR="00B4381E" w:rsidRDefault="00A81E83">
      <w:pPr>
        <w:pStyle w:val="ndicedeilustraes"/>
        <w:tabs>
          <w:tab w:val="right" w:leader="dot" w:pos="9062"/>
        </w:tabs>
        <w:rPr>
          <w:rFonts w:asciiTheme="minorHAnsi" w:hAnsiTheme="minorHAnsi"/>
          <w:noProof/>
          <w:szCs w:val="24"/>
          <w:lang w:eastAsia="pt-PT" w:bidi="ar-SA"/>
        </w:rPr>
      </w:pPr>
      <w:hyperlink r:id="rId40" w:anchor="_Toc524019774" w:history="1">
        <w:r w:rsidR="00B4381E" w:rsidRPr="001220DE">
          <w:rPr>
            <w:rStyle w:val="Hiperligao"/>
            <w:noProof/>
          </w:rPr>
          <w:t>Figura 33 - ECRÃ DAS OPÇÕES E INFORMAÇÕES DO UTILIZADOR</w:t>
        </w:r>
        <w:r w:rsidR="00B4381E">
          <w:rPr>
            <w:noProof/>
            <w:webHidden/>
          </w:rPr>
          <w:tab/>
        </w:r>
        <w:r w:rsidR="00B4381E">
          <w:rPr>
            <w:noProof/>
            <w:webHidden/>
          </w:rPr>
          <w:fldChar w:fldCharType="begin"/>
        </w:r>
        <w:r w:rsidR="00B4381E">
          <w:rPr>
            <w:noProof/>
            <w:webHidden/>
          </w:rPr>
          <w:instrText xml:space="preserve"> PAGEREF _Toc524019774 \h </w:instrText>
        </w:r>
        <w:r w:rsidR="00B4381E">
          <w:rPr>
            <w:noProof/>
            <w:webHidden/>
          </w:rPr>
        </w:r>
        <w:r w:rsidR="00B4381E">
          <w:rPr>
            <w:noProof/>
            <w:webHidden/>
          </w:rPr>
          <w:fldChar w:fldCharType="separate"/>
        </w:r>
        <w:r w:rsidR="00B4381E">
          <w:rPr>
            <w:noProof/>
            <w:webHidden/>
          </w:rPr>
          <w:t>50</w:t>
        </w:r>
        <w:r w:rsidR="00B4381E">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2" w:name="_Toc524021680"/>
      <w:r w:rsidRPr="00D20E40">
        <w:lastRenderedPageBreak/>
        <w:t>Introdução</w:t>
      </w:r>
      <w:bookmarkEnd w:id="2"/>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End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 xml:space="preserve">O primeiro capítulo, o Enquadramento Teórico, é constituído por dois subcapítulos. O primeiro subcapítulo reflete a arquitetura do sistema informático presente na Autoridade Nacional de </w:t>
      </w:r>
      <w:r w:rsidRPr="00D20E40">
        <w:lastRenderedPageBreak/>
        <w:t>Segurança Rodoviária. No segundo subcapítulo serão abordados os aspetos tecnológicos do SINCRO Mobile.</w:t>
      </w:r>
    </w:p>
    <w:p w:rsidR="0018290C" w:rsidRPr="00D20E40" w:rsidRDefault="0018290C" w:rsidP="0018290C">
      <w:r w:rsidRPr="00D20E40">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3" w:name="_Toc524021681"/>
      <w:r w:rsidRPr="00D20E40">
        <w:lastRenderedPageBreak/>
        <w:t>Enquadramento Teórico</w:t>
      </w:r>
      <w:bookmarkEnd w:id="3"/>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Cabealho2"/>
      </w:pPr>
      <w:bookmarkStart w:id="4" w:name="_Toc524021682"/>
      <w:r w:rsidRPr="00D20E40">
        <w:lastRenderedPageBreak/>
        <w:t>Arquitetura da A</w:t>
      </w:r>
      <w:r w:rsidR="00EE7DBB" w:rsidRPr="00D20E40">
        <w:t xml:space="preserve">utoridade Nacional de Segurança </w:t>
      </w:r>
      <w:r w:rsidRPr="00D20E40">
        <w:t>Rodoviária</w:t>
      </w:r>
      <w:bookmarkEnd w:id="4"/>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0560"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395F0E" w:rsidRDefault="00B4381E" w:rsidP="00CA12F0">
                            <w:pPr>
                              <w:pStyle w:val="Legenda"/>
                              <w:jc w:val="center"/>
                              <w:rPr>
                                <w:noProof/>
                                <w:szCs w:val="20"/>
                              </w:rPr>
                            </w:pPr>
                            <w:bookmarkStart w:id="5" w:name="_Ref523929243"/>
                            <w:bookmarkStart w:id="6" w:name="_Toc524019742"/>
                            <w:r>
                              <w:t xml:space="preserve">Figura </w:t>
                            </w:r>
                            <w:r>
                              <w:fldChar w:fldCharType="begin"/>
                            </w:r>
                            <w:r>
                              <w:instrText xml:space="preserve"> SEQ Figura \* ARABIC </w:instrText>
                            </w:r>
                            <w:r>
                              <w:fldChar w:fldCharType="separate"/>
                            </w:r>
                            <w:r>
                              <w:rPr>
                                <w:noProof/>
                              </w:rPr>
                              <w:t>1</w:t>
                            </w:r>
                            <w:r>
                              <w:fldChar w:fldCharType="end"/>
                            </w:r>
                            <w:bookmarkEnd w:id="5"/>
                            <w:r>
                              <w:t xml:space="preserve"> - ARQUITETURA DA ANSR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E96D" id="Caixa de Texto 6" o:spid="_x0000_s1027" type="#_x0000_t202" style="position:absolute;left:0;text-align:left;margin-left:42.3pt;margin-top:249.55pt;width:36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B4381E" w:rsidRPr="00395F0E" w:rsidRDefault="00B4381E" w:rsidP="00CA12F0">
                      <w:pPr>
                        <w:pStyle w:val="Legenda"/>
                        <w:jc w:val="center"/>
                        <w:rPr>
                          <w:noProof/>
                          <w:szCs w:val="20"/>
                        </w:rPr>
                      </w:pPr>
                      <w:bookmarkStart w:id="7" w:name="_Ref523929243"/>
                      <w:bookmarkStart w:id="8" w:name="_Toc524019742"/>
                      <w:r>
                        <w:t xml:space="preserve">Figura </w:t>
                      </w:r>
                      <w:r>
                        <w:fldChar w:fldCharType="begin"/>
                      </w:r>
                      <w:r>
                        <w:instrText xml:space="preserve"> SEQ Figura \* ARABIC </w:instrText>
                      </w:r>
                      <w:r>
                        <w:fldChar w:fldCharType="separate"/>
                      </w:r>
                      <w:r>
                        <w:rPr>
                          <w:noProof/>
                        </w:rPr>
                        <w:t>1</w:t>
                      </w:r>
                      <w:r>
                        <w:fldChar w:fldCharType="end"/>
                      </w:r>
                      <w:bookmarkEnd w:id="7"/>
                      <w:r>
                        <w:t xml:space="preserve"> - ARQUITETURA DA ANSR</w:t>
                      </w:r>
                      <w:bookmarkEnd w:id="8"/>
                    </w:p>
                  </w:txbxContent>
                </v:textbox>
                <w10:wrap type="topAndBottom"/>
              </v:shape>
            </w:pict>
          </mc:Fallback>
        </mc:AlternateContent>
      </w:r>
      <w:r w:rsidRPr="00D20E40">
        <w:rPr>
          <w:noProof/>
        </w:rPr>
        <w:drawing>
          <wp:anchor distT="360045" distB="360045" distL="114300" distR="114300" simplePos="0" relativeHeight="251625984"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C0E37" w:rsidRPr="00D20E40">
        <w:t xml:space="preserve">Figura </w:t>
      </w:r>
      <w:r w:rsidR="00FC0E37" w:rsidRPr="00D20E40">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exigências de segurança e qualidade.</w:t>
      </w:r>
    </w:p>
    <w:p w:rsidR="00EA4385" w:rsidRPr="00D20E40" w:rsidRDefault="00895933" w:rsidP="001B097A">
      <w:r w:rsidRPr="00D20E40">
        <w:rPr>
          <w:noProof/>
        </w:rPr>
        <mc:AlternateContent>
          <mc:Choice Requires="wps">
            <w:drawing>
              <wp:anchor distT="0" distB="0" distL="114300" distR="114300" simplePos="0" relativeHeight="251651584"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A470C0" w:rsidRDefault="00B4381E" w:rsidP="00895933">
                            <w:pPr>
                              <w:pStyle w:val="Legenda"/>
                              <w:jc w:val="center"/>
                              <w:rPr>
                                <w:noProof/>
                                <w:szCs w:val="20"/>
                              </w:rPr>
                            </w:pPr>
                            <w:bookmarkStart w:id="9" w:name="_Ref523929254"/>
                            <w:bookmarkStart w:id="10" w:name="_Toc524019743"/>
                            <w:r>
                              <w:t xml:space="preserve">Figura </w:t>
                            </w:r>
                            <w:r>
                              <w:fldChar w:fldCharType="begin"/>
                            </w:r>
                            <w:r>
                              <w:instrText xml:space="preserve"> SEQ Figura \* ARABIC </w:instrText>
                            </w:r>
                            <w:r>
                              <w:fldChar w:fldCharType="separate"/>
                            </w:r>
                            <w:r>
                              <w:rPr>
                                <w:noProof/>
                              </w:rPr>
                              <w:t>2</w:t>
                            </w:r>
                            <w:r>
                              <w:fldChar w:fldCharType="end"/>
                            </w:r>
                            <w:bookmarkEnd w:id="9"/>
                            <w:r>
                              <w:t xml:space="preserve"> - ARQUITETURA DO SINCRO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B4381E" w:rsidRPr="00A470C0" w:rsidRDefault="00B4381E" w:rsidP="00895933">
                      <w:pPr>
                        <w:pStyle w:val="Legenda"/>
                        <w:jc w:val="center"/>
                        <w:rPr>
                          <w:noProof/>
                          <w:szCs w:val="20"/>
                        </w:rPr>
                      </w:pPr>
                      <w:bookmarkStart w:id="11" w:name="_Ref523929254"/>
                      <w:bookmarkStart w:id="12" w:name="_Toc524019743"/>
                      <w:r>
                        <w:t xml:space="preserve">Figura </w:t>
                      </w:r>
                      <w:r>
                        <w:fldChar w:fldCharType="begin"/>
                      </w:r>
                      <w:r>
                        <w:instrText xml:space="preserve"> SEQ Figura \* ARABIC </w:instrText>
                      </w:r>
                      <w:r>
                        <w:fldChar w:fldCharType="separate"/>
                      </w:r>
                      <w:r>
                        <w:rPr>
                          <w:noProof/>
                        </w:rPr>
                        <w:t>2</w:t>
                      </w:r>
                      <w:r>
                        <w:fldChar w:fldCharType="end"/>
                      </w:r>
                      <w:bookmarkEnd w:id="11"/>
                      <w:r>
                        <w:t xml:space="preserve"> - ARQUITETURA DO SINCRO</w:t>
                      </w:r>
                      <w:bookmarkEnd w:id="12"/>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C0E37" w:rsidRPr="00D20E40">
        <w:t xml:space="preserve">Figura </w:t>
      </w:r>
      <w:r w:rsidR="00FC0E37" w:rsidRPr="00D20E40">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2608"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B4381E" w:rsidRPr="00554270" w:rsidRDefault="00B4381E" w:rsidP="009C2F05">
                            <w:pPr>
                              <w:pStyle w:val="Legenda"/>
                              <w:jc w:val="center"/>
                              <w:rPr>
                                <w:noProof/>
                                <w:szCs w:val="20"/>
                              </w:rPr>
                            </w:pPr>
                            <w:bookmarkStart w:id="13" w:name="_Ref523929276"/>
                            <w:bookmarkStart w:id="14" w:name="_Toc524019744"/>
                            <w:r>
                              <w:t xml:space="preserve">Figura </w:t>
                            </w:r>
                            <w:r>
                              <w:fldChar w:fldCharType="begin"/>
                            </w:r>
                            <w:r>
                              <w:instrText xml:space="preserve"> SEQ Figura \* ARABIC </w:instrText>
                            </w:r>
                            <w:r>
                              <w:fldChar w:fldCharType="separate"/>
                            </w:r>
                            <w:r>
                              <w:rPr>
                                <w:noProof/>
                              </w:rPr>
                              <w:t>3</w:t>
                            </w:r>
                            <w:r>
                              <w:fldChar w:fldCharType="end"/>
                            </w:r>
                            <w:bookmarkEnd w:id="13"/>
                            <w:r>
                              <w:t xml:space="preserve"> -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B4381E" w:rsidRPr="00554270" w:rsidRDefault="00B4381E" w:rsidP="009C2F05">
                      <w:pPr>
                        <w:pStyle w:val="Legenda"/>
                        <w:jc w:val="center"/>
                        <w:rPr>
                          <w:noProof/>
                          <w:szCs w:val="20"/>
                        </w:rPr>
                      </w:pPr>
                      <w:bookmarkStart w:id="15" w:name="_Ref523929276"/>
                      <w:bookmarkStart w:id="16" w:name="_Toc524019744"/>
                      <w:r>
                        <w:t xml:space="preserve">Figura </w:t>
                      </w:r>
                      <w:r>
                        <w:fldChar w:fldCharType="begin"/>
                      </w:r>
                      <w:r>
                        <w:instrText xml:space="preserve"> SEQ Figura \* ARABIC </w:instrText>
                      </w:r>
                      <w:r>
                        <w:fldChar w:fldCharType="separate"/>
                      </w:r>
                      <w:r>
                        <w:rPr>
                          <w:noProof/>
                        </w:rPr>
                        <w:t>3</w:t>
                      </w:r>
                      <w:r>
                        <w:fldChar w:fldCharType="end"/>
                      </w:r>
                      <w:bookmarkEnd w:id="15"/>
                      <w:r>
                        <w:t xml:space="preserve"> - LOCAL DE CONTROLO DE VELOCIDADE</w:t>
                      </w:r>
                      <w:bookmarkEnd w:id="16"/>
                    </w:p>
                  </w:txbxContent>
                </v:textbox>
                <w10:wrap type="through"/>
              </v:shape>
            </w:pict>
          </mc:Fallback>
        </mc:AlternateContent>
      </w:r>
      <w:r w:rsidR="0054081B"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9C2F05" w:rsidRPr="00D20E40">
        <w:t xml:space="preserve">Figura </w:t>
      </w:r>
      <w:r w:rsidR="009C2F05" w:rsidRPr="00D20E40">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3632"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B4381E" w:rsidRPr="00F71954" w:rsidRDefault="00B4381E" w:rsidP="00F34A31">
                            <w:pPr>
                              <w:pStyle w:val="Legenda"/>
                              <w:jc w:val="center"/>
                              <w:rPr>
                                <w:noProof/>
                                <w:szCs w:val="20"/>
                              </w:rPr>
                            </w:pPr>
                            <w:bookmarkStart w:id="17" w:name="_Toc524019745"/>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B4381E" w:rsidRPr="00F71954" w:rsidRDefault="00B4381E" w:rsidP="00F34A31">
                      <w:pPr>
                        <w:pStyle w:val="Legenda"/>
                        <w:jc w:val="center"/>
                        <w:rPr>
                          <w:noProof/>
                          <w:szCs w:val="20"/>
                        </w:rPr>
                      </w:pPr>
                      <w:bookmarkStart w:id="18" w:name="_Toc524019745"/>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18"/>
                    </w:p>
                  </w:txbxContent>
                </v:textbox>
                <w10:wrap type="through"/>
              </v:shape>
            </w:pict>
          </mc:Fallback>
        </mc:AlternateContent>
      </w:r>
      <w:r w:rsidR="00A81E8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4960;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54656"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A65E34" w:rsidRDefault="00B4381E" w:rsidP="000F2C12">
                            <w:pPr>
                              <w:pStyle w:val="Legenda"/>
                              <w:jc w:val="center"/>
                              <w:rPr>
                                <w:noProof/>
                                <w:szCs w:val="20"/>
                              </w:rPr>
                            </w:pPr>
                            <w:bookmarkStart w:id="19" w:name="_Ref523929531"/>
                            <w:bookmarkStart w:id="20" w:name="_Toc524019746"/>
                            <w:r>
                              <w:t xml:space="preserve">Figura </w:t>
                            </w:r>
                            <w:r>
                              <w:fldChar w:fldCharType="begin"/>
                            </w:r>
                            <w:r>
                              <w:instrText xml:space="preserve"> SEQ Figura \* ARABIC </w:instrText>
                            </w:r>
                            <w:r>
                              <w:fldChar w:fldCharType="separate"/>
                            </w:r>
                            <w:r>
                              <w:rPr>
                                <w:noProof/>
                              </w:rPr>
                              <w:t>5</w:t>
                            </w:r>
                            <w:r>
                              <w:fldChar w:fldCharType="end"/>
                            </w:r>
                            <w:bookmarkEnd w:id="19"/>
                            <w:r>
                              <w:t xml:space="preserve"> - ARQUITETURA SINCRO NO SISTEMA </w:t>
                            </w:r>
                            <w:r>
                              <w:rPr>
                                <w:noProof/>
                              </w:rPr>
                              <w:t>ANSR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B4381E" w:rsidRPr="00A65E34" w:rsidRDefault="00B4381E" w:rsidP="000F2C12">
                      <w:pPr>
                        <w:pStyle w:val="Legenda"/>
                        <w:jc w:val="center"/>
                        <w:rPr>
                          <w:noProof/>
                          <w:szCs w:val="20"/>
                        </w:rPr>
                      </w:pPr>
                      <w:bookmarkStart w:id="21" w:name="_Ref523929531"/>
                      <w:bookmarkStart w:id="22" w:name="_Toc524019746"/>
                      <w:r>
                        <w:t xml:space="preserve">Figura </w:t>
                      </w:r>
                      <w:r>
                        <w:fldChar w:fldCharType="begin"/>
                      </w:r>
                      <w:r>
                        <w:instrText xml:space="preserve"> SEQ Figura \* ARABIC </w:instrText>
                      </w:r>
                      <w:r>
                        <w:fldChar w:fldCharType="separate"/>
                      </w:r>
                      <w:r>
                        <w:rPr>
                          <w:noProof/>
                        </w:rPr>
                        <w:t>5</w:t>
                      </w:r>
                      <w:r>
                        <w:fldChar w:fldCharType="end"/>
                      </w:r>
                      <w:bookmarkEnd w:id="21"/>
                      <w:r>
                        <w:t xml:space="preserve"> - ARQUITETURA SINCRO NO SISTEMA </w:t>
                      </w:r>
                      <w:r>
                        <w:rPr>
                          <w:noProof/>
                        </w:rPr>
                        <w:t>ANSR</w:t>
                      </w:r>
                      <w:bookmarkEnd w:id="22"/>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302C04" w:rsidRPr="00D20E40">
        <w:t xml:space="preserve">Figura </w:t>
      </w:r>
      <w:r w:rsidR="00302C04" w:rsidRPr="00D20E40">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B54853" w:rsidRPr="00D20E40">
        <w:t xml:space="preserve">Figura </w:t>
      </w:r>
      <w:r w:rsidR="00B54853" w:rsidRPr="00D20E40">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49536"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55680"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5157AB" w:rsidRDefault="00B4381E" w:rsidP="00580ABB">
                            <w:pPr>
                              <w:pStyle w:val="Legenda"/>
                              <w:jc w:val="center"/>
                              <w:rPr>
                                <w:noProof/>
                                <w:szCs w:val="20"/>
                              </w:rPr>
                            </w:pPr>
                            <w:bookmarkStart w:id="23" w:name="_Ref523929981"/>
                            <w:bookmarkStart w:id="24" w:name="_Toc524019747"/>
                            <w:r>
                              <w:t xml:space="preserve">Figura </w:t>
                            </w:r>
                            <w:r>
                              <w:fldChar w:fldCharType="begin"/>
                            </w:r>
                            <w:r>
                              <w:instrText xml:space="preserve"> SEQ Figura \* ARABIC </w:instrText>
                            </w:r>
                            <w:r>
                              <w:fldChar w:fldCharType="separate"/>
                            </w:r>
                            <w:r>
                              <w:rPr>
                                <w:noProof/>
                              </w:rPr>
                              <w:t>6</w:t>
                            </w:r>
                            <w:r>
                              <w:fldChar w:fldCharType="end"/>
                            </w:r>
                            <w:bookmarkEnd w:id="23"/>
                            <w:r>
                              <w:t xml:space="preserve"> - FUNÇÕES DO SISTEMA SCOT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B4381E" w:rsidRPr="005157AB" w:rsidRDefault="00B4381E" w:rsidP="00580ABB">
                      <w:pPr>
                        <w:pStyle w:val="Legenda"/>
                        <w:jc w:val="center"/>
                        <w:rPr>
                          <w:noProof/>
                          <w:szCs w:val="20"/>
                        </w:rPr>
                      </w:pPr>
                      <w:bookmarkStart w:id="25" w:name="_Ref523929981"/>
                      <w:bookmarkStart w:id="26" w:name="_Toc524019747"/>
                      <w:r>
                        <w:t xml:space="preserve">Figura </w:t>
                      </w:r>
                      <w:r>
                        <w:fldChar w:fldCharType="begin"/>
                      </w:r>
                      <w:r>
                        <w:instrText xml:space="preserve"> SEQ Figura \* ARABIC </w:instrText>
                      </w:r>
                      <w:r>
                        <w:fldChar w:fldCharType="separate"/>
                      </w:r>
                      <w:r>
                        <w:rPr>
                          <w:noProof/>
                        </w:rPr>
                        <w:t>6</w:t>
                      </w:r>
                      <w:r>
                        <w:fldChar w:fldCharType="end"/>
                      </w:r>
                      <w:bookmarkEnd w:id="25"/>
                      <w:r>
                        <w:t xml:space="preserve"> - FUNÇÕES DO SISTEMA SCOT</w:t>
                      </w:r>
                      <w:bookmarkEnd w:id="26"/>
                    </w:p>
                  </w:txbxContent>
                </v:textbox>
                <w10:wrap type="topAndBottom"/>
              </v:shape>
            </w:pict>
          </mc:Fallback>
        </mc:AlternateContent>
      </w:r>
    </w:p>
    <w:p w:rsidR="004B2C9D" w:rsidRPr="00D20E40" w:rsidRDefault="0018290C" w:rsidP="001F6CB4">
      <w:pPr>
        <w:pStyle w:val="Cabealho2"/>
      </w:pPr>
      <w:bookmarkStart w:id="27" w:name="_Toc524021683"/>
      <w:r w:rsidRPr="00D20E40">
        <w:t>Abordagem Tecnológica e Aspetos</w:t>
      </w:r>
      <w:bookmarkEnd w:id="27"/>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8" w:name="6.1._Módulo_Principal"/>
      <w:bookmarkEnd w:id="28"/>
    </w:p>
    <w:p w:rsidR="00F545BB" w:rsidRPr="00D20E40" w:rsidRDefault="00F545BB" w:rsidP="0018290C"/>
    <w:p w:rsidR="0053022B" w:rsidRPr="00D20E40" w:rsidRDefault="0053022B" w:rsidP="001F6CB4">
      <w:pPr>
        <w:pStyle w:val="Cabealho3"/>
      </w:pPr>
      <w:bookmarkStart w:id="29" w:name="_Toc524021684"/>
      <w:r w:rsidRPr="00D20E40">
        <w:t>Módulo</w:t>
      </w:r>
      <w:r w:rsidR="0018290C" w:rsidRPr="00D20E40">
        <w:t xml:space="preserve"> Principal</w:t>
      </w:r>
      <w:bookmarkEnd w:id="29"/>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End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End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End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proofErr w:type="spellStart"/>
      <w:r w:rsidRPr="00D20E40">
        <w:rPr>
          <w:i/>
        </w:rPr>
        <w:t>Null</w:t>
      </w:r>
      <w:proofErr w:type="spellEnd"/>
      <w:r w:rsidRPr="00D20E40">
        <w:rPr>
          <w:i/>
        </w:rPr>
        <w:t xml:space="preserve"> </w:t>
      </w:r>
      <w:proofErr w:type="spellStart"/>
      <w:r w:rsidRPr="00D20E40">
        <w:rPr>
          <w:i/>
        </w:rPr>
        <w:t>Safety</w:t>
      </w:r>
      <w:proofErr w:type="spellEnd"/>
      <w:r w:rsidRPr="00D20E40">
        <w:rPr>
          <w:i/>
        </w:rPr>
        <w:t xml:space="preserve">,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0" w:name="_Toc519522234"/>
    </w:p>
    <w:p w:rsidR="0053022B" w:rsidRPr="00D20E40" w:rsidRDefault="0053022B" w:rsidP="001F6CB4">
      <w:pPr>
        <w:pStyle w:val="Cabealho3"/>
      </w:pPr>
      <w:bookmarkStart w:id="31" w:name="_Toc524021685"/>
      <w:r w:rsidRPr="00D20E40">
        <w:t>Camada de negócio</w:t>
      </w:r>
      <w:bookmarkEnd w:id="30"/>
      <w:bookmarkEnd w:id="31"/>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End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End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xml:space="preserve">. Uma vez que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Cabealho3"/>
      </w:pPr>
      <w:bookmarkStart w:id="32" w:name="_Toc512888607"/>
      <w:bookmarkStart w:id="33" w:name="_Toc515111329"/>
      <w:bookmarkStart w:id="34" w:name="_Toc519522235"/>
      <w:bookmarkStart w:id="35" w:name="_Toc524021686"/>
      <w:r w:rsidRPr="00D20E40">
        <w:t>Camada de dados</w:t>
      </w:r>
      <w:bookmarkEnd w:id="32"/>
      <w:bookmarkEnd w:id="33"/>
      <w:bookmarkEnd w:id="34"/>
      <w:bookmarkEnd w:id="35"/>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End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End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Cabealho3"/>
      </w:pPr>
      <w:bookmarkStart w:id="36" w:name="_Toc512888609"/>
      <w:bookmarkStart w:id="37" w:name="_Toc515111331"/>
      <w:bookmarkStart w:id="38" w:name="_Toc519522236"/>
      <w:bookmarkStart w:id="39" w:name="_Toc524021687"/>
      <w:r w:rsidRPr="00D20E40">
        <w:lastRenderedPageBreak/>
        <w:t>Camada Cliente</w:t>
      </w:r>
      <w:bookmarkEnd w:id="36"/>
      <w:bookmarkEnd w:id="37"/>
      <w:bookmarkEnd w:id="38"/>
      <w:bookmarkEnd w:id="39"/>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End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End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End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0" w:name="_Toc524021688"/>
      <w:r w:rsidRPr="00D20E40">
        <w:lastRenderedPageBreak/>
        <w:t>Arquitetura</w:t>
      </w:r>
      <w:bookmarkEnd w:id="40"/>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Cabealho2"/>
        <w:numPr>
          <w:ilvl w:val="1"/>
          <w:numId w:val="23"/>
        </w:numPr>
      </w:pPr>
      <w:bookmarkStart w:id="41" w:name="_Toc524021689"/>
      <w:r w:rsidRPr="00D20E40">
        <w:t>Arquitetura SINCRO Mobile</w:t>
      </w:r>
      <w:bookmarkEnd w:id="41"/>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56704"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4381E" w:rsidRPr="00613000" w:rsidRDefault="00B4381E" w:rsidP="000F41B1">
                            <w:pPr>
                              <w:pStyle w:val="Legenda"/>
                              <w:jc w:val="center"/>
                              <w:rPr>
                                <w:noProof/>
                                <w:sz w:val="21"/>
                                <w:szCs w:val="20"/>
                              </w:rPr>
                            </w:pPr>
                            <w:bookmarkStart w:id="42" w:name="_Ref523931578"/>
                            <w:bookmarkStart w:id="43" w:name="_Toc524019748"/>
                            <w:r>
                              <w:t xml:space="preserve">Figura </w:t>
                            </w:r>
                            <w:r>
                              <w:fldChar w:fldCharType="begin"/>
                            </w:r>
                            <w:r>
                              <w:instrText xml:space="preserve"> SEQ Figura \* ARABIC </w:instrText>
                            </w:r>
                            <w:r>
                              <w:fldChar w:fldCharType="separate"/>
                            </w:r>
                            <w:r>
                              <w:rPr>
                                <w:noProof/>
                              </w:rPr>
                              <w:t>7</w:t>
                            </w:r>
                            <w:r>
                              <w:fldChar w:fldCharType="end"/>
                            </w:r>
                            <w:bookmarkEnd w:id="42"/>
                            <w:r>
                              <w:t xml:space="preserve"> - ARQUITETURA DO SINCRO MOBILE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B4381E" w:rsidRPr="00613000" w:rsidRDefault="00B4381E" w:rsidP="000F41B1">
                      <w:pPr>
                        <w:pStyle w:val="Legenda"/>
                        <w:jc w:val="center"/>
                        <w:rPr>
                          <w:noProof/>
                          <w:sz w:val="21"/>
                          <w:szCs w:val="20"/>
                        </w:rPr>
                      </w:pPr>
                      <w:bookmarkStart w:id="44" w:name="_Ref523931578"/>
                      <w:bookmarkStart w:id="45" w:name="_Toc524019748"/>
                      <w:r>
                        <w:t xml:space="preserve">Figura </w:t>
                      </w:r>
                      <w:r>
                        <w:fldChar w:fldCharType="begin"/>
                      </w:r>
                      <w:r>
                        <w:instrText xml:space="preserve"> SEQ Figura \* ARABIC </w:instrText>
                      </w:r>
                      <w:r>
                        <w:fldChar w:fldCharType="separate"/>
                      </w:r>
                      <w:r>
                        <w:rPr>
                          <w:noProof/>
                        </w:rPr>
                        <w:t>7</w:t>
                      </w:r>
                      <w:r>
                        <w:fldChar w:fldCharType="end"/>
                      </w:r>
                      <w:bookmarkEnd w:id="44"/>
                      <w:r>
                        <w:t xml:space="preserve"> - ARQUITETURA DO SINCRO MOBILE</w:t>
                      </w:r>
                      <w:bookmarkEnd w:id="45"/>
                    </w:p>
                  </w:txbxContent>
                </v:textbox>
                <w10:wrap type="topAndBottom"/>
              </v:shape>
            </w:pict>
          </mc:Fallback>
        </mc:AlternateContent>
      </w:r>
      <w:r w:rsidR="00893D4F" w:rsidRPr="00D20E40">
        <w:rPr>
          <w:noProof/>
          <w:sz w:val="21"/>
        </w:rPr>
        <w:drawing>
          <wp:anchor distT="360045" distB="360045" distL="114300" distR="114300" simplePos="0" relativeHeight="251628032"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Pr="00D20E40">
        <w:t xml:space="preserve">Figura </w:t>
      </w:r>
      <w:r w:rsidRPr="00D20E40">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Cabealho3"/>
        <w:numPr>
          <w:ilvl w:val="2"/>
          <w:numId w:val="9"/>
        </w:numPr>
      </w:pPr>
      <w:bookmarkStart w:id="46" w:name="5.1._Módulo_Principal"/>
      <w:bookmarkStart w:id="47" w:name="_Toc512888600"/>
      <w:bookmarkStart w:id="48" w:name="_Toc519522227"/>
      <w:bookmarkStart w:id="49" w:name="_Toc524021690"/>
      <w:bookmarkEnd w:id="46"/>
      <w:r w:rsidRPr="00D20E40">
        <w:lastRenderedPageBreak/>
        <w:t>Módulo</w:t>
      </w:r>
      <w:r w:rsidRPr="00D20E40">
        <w:rPr>
          <w:spacing w:val="-2"/>
        </w:rPr>
        <w:t xml:space="preserve"> </w:t>
      </w:r>
      <w:r w:rsidRPr="00D20E40">
        <w:t>Principal</w:t>
      </w:r>
      <w:bookmarkEnd w:id="47"/>
      <w:bookmarkEnd w:id="48"/>
      <w:bookmarkEnd w:id="49"/>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Cabealho3"/>
        <w:numPr>
          <w:ilvl w:val="2"/>
          <w:numId w:val="9"/>
        </w:numPr>
      </w:pPr>
      <w:bookmarkStart w:id="50" w:name="5.2._Persistência_de_Dados"/>
      <w:bookmarkStart w:id="51" w:name="_Toc512888601"/>
      <w:bookmarkStart w:id="52" w:name="_Toc519522228"/>
      <w:bookmarkStart w:id="53" w:name="_Toc524021691"/>
      <w:bookmarkEnd w:id="50"/>
      <w:r w:rsidRPr="00D20E40">
        <w:t>Persistência de</w:t>
      </w:r>
      <w:r w:rsidRPr="00D20E40">
        <w:rPr>
          <w:spacing w:val="-3"/>
        </w:rPr>
        <w:t xml:space="preserve"> </w:t>
      </w:r>
      <w:r w:rsidRPr="00D20E40">
        <w:t>Dado</w:t>
      </w:r>
      <w:bookmarkEnd w:id="51"/>
      <w:bookmarkEnd w:id="52"/>
      <w:r w:rsidR="00463595" w:rsidRPr="00D20E40">
        <w:t>s</w:t>
      </w:r>
      <w:bookmarkEnd w:id="53"/>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Pr="00D20E40">
        <w:t>imagem,</w:t>
      </w:r>
      <w:r w:rsidRPr="00D20E40">
        <w:rPr>
          <w:spacing w:val="-10"/>
        </w:rPr>
        <w:t xml:space="preserve"> </w:t>
      </w:r>
      <w:r w:rsidRPr="00D20E40">
        <w:t>o</w:t>
      </w:r>
      <w:r w:rsidRPr="00D20E40">
        <w:rPr>
          <w:spacing w:val="-9"/>
        </w:rPr>
        <w:t xml:space="preserve"> </w:t>
      </w:r>
      <w:r w:rsidRPr="00D20E40">
        <w:t>Módulo</w:t>
      </w:r>
      <w:r w:rsidRPr="00D20E40">
        <w:rPr>
          <w:spacing w:val="-9"/>
        </w:rPr>
        <w:t xml:space="preserve"> </w:t>
      </w:r>
      <w:r w:rsidRPr="00D20E40">
        <w:t>principal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Pr="00D20E40">
        <w:t xml:space="preserve">dados e a alteração dos mesmos. Quanto ao componente de Interação com o sistema SINCRO, este apenas </w:t>
      </w:r>
      <w:r w:rsidR="008307EF" w:rsidRPr="00D20E40">
        <w:t>realiza</w:t>
      </w:r>
      <w:r w:rsidRPr="00D20E40">
        <w:t xml:space="preserve"> alteração dos dados.</w:t>
      </w:r>
    </w:p>
    <w:p w:rsidR="00B26B8C" w:rsidRPr="00D20E40" w:rsidRDefault="00B26B8C" w:rsidP="00614971"/>
    <w:p w:rsidR="00614971" w:rsidRPr="00D20E40" w:rsidRDefault="00614971" w:rsidP="00B04D00">
      <w:pPr>
        <w:pStyle w:val="Cabealho3"/>
        <w:numPr>
          <w:ilvl w:val="2"/>
          <w:numId w:val="9"/>
        </w:numPr>
      </w:pPr>
      <w:bookmarkStart w:id="54" w:name="_Toc512888602"/>
      <w:bookmarkStart w:id="55" w:name="_Toc519522229"/>
      <w:bookmarkStart w:id="56" w:name="_Toc524021692"/>
      <w:r w:rsidRPr="00D20E40">
        <w:t>Interface do</w:t>
      </w:r>
      <w:r w:rsidRPr="00D20E40">
        <w:rPr>
          <w:spacing w:val="-3"/>
        </w:rPr>
        <w:t xml:space="preserve"> </w:t>
      </w:r>
      <w:r w:rsidRPr="00D20E40">
        <w:t>Utilizador</w:t>
      </w:r>
      <w:bookmarkEnd w:id="54"/>
      <w:bookmarkEnd w:id="55"/>
      <w:bookmarkEnd w:id="56"/>
    </w:p>
    <w:p w:rsidR="00463595" w:rsidRPr="00D20E40" w:rsidRDefault="00463595" w:rsidP="00463595"/>
    <w:p w:rsidR="00614971" w:rsidRPr="00D20E40" w:rsidRDefault="00614971" w:rsidP="00614971">
      <w:r w:rsidRPr="00D20E40">
        <w:t xml:space="preserve">Esta componente é constituída por </w:t>
      </w:r>
      <w:r w:rsidR="00FF7428" w:rsidRPr="00D20E40">
        <w:t>uma</w:t>
      </w:r>
      <w:r w:rsidRPr="00D20E40">
        <w:t xml:space="preserve"> 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Cabealho3"/>
        <w:numPr>
          <w:ilvl w:val="2"/>
          <w:numId w:val="9"/>
        </w:numPr>
      </w:pPr>
      <w:bookmarkStart w:id="57" w:name="5.4._Interação_com_SINCRO"/>
      <w:bookmarkStart w:id="58" w:name="_Toc512888603"/>
      <w:bookmarkStart w:id="59" w:name="_Toc519522230"/>
      <w:bookmarkStart w:id="60" w:name="_Toc524021693"/>
      <w:bookmarkEnd w:id="57"/>
      <w:r w:rsidRPr="00D20E40">
        <w:t>Interação com</w:t>
      </w:r>
      <w:r w:rsidRPr="00D20E40">
        <w:rPr>
          <w:spacing w:val="-3"/>
        </w:rPr>
        <w:t xml:space="preserve"> </w:t>
      </w:r>
      <w:r w:rsidRPr="00D20E40">
        <w:t>SINCRO</w:t>
      </w:r>
      <w:bookmarkEnd w:id="58"/>
      <w:bookmarkEnd w:id="59"/>
      <w:bookmarkEnd w:id="60"/>
    </w:p>
    <w:p w:rsidR="00463595" w:rsidRPr="00D20E40" w:rsidRDefault="00463595" w:rsidP="00463595"/>
    <w:p w:rsidR="001E337B" w:rsidRPr="00D20E40" w:rsidRDefault="00614971" w:rsidP="00614971">
      <w:r w:rsidRPr="00D20E40">
        <w:t xml:space="preserve">Tem como função principal interagir com o sistema SINCRO para a realização de funcionalidades presentes no </w:t>
      </w:r>
      <w:r w:rsidR="00046158" w:rsidRPr="00D20E40">
        <w:t>sistema SINCRO Mobile</w:t>
      </w:r>
      <w:r w:rsidRPr="00D20E40">
        <w:t xml:space="preserve"> que exijam funcionalidades presentes na Interface disponibilizada pelo sistema SINCRO.</w:t>
      </w:r>
    </w:p>
    <w:p w:rsidR="00B26B8C" w:rsidRPr="00D20E40" w:rsidRDefault="00B26B8C" w:rsidP="00614971"/>
    <w:p w:rsidR="00614971" w:rsidRPr="00D20E40" w:rsidRDefault="00614971" w:rsidP="00B04D00">
      <w:pPr>
        <w:pStyle w:val="Cabealho3"/>
        <w:numPr>
          <w:ilvl w:val="2"/>
          <w:numId w:val="9"/>
        </w:numPr>
      </w:pPr>
      <w:bookmarkStart w:id="61" w:name="5.5._Interface_de_Comunicação_com_SINCRO"/>
      <w:bookmarkStart w:id="62" w:name="_Toc512888604"/>
      <w:bookmarkStart w:id="63" w:name="_Toc519522231"/>
      <w:bookmarkStart w:id="64" w:name="_Toc524021694"/>
      <w:bookmarkEnd w:id="61"/>
      <w:r w:rsidRPr="00D20E40">
        <w:t>Interface de Comunicação com</w:t>
      </w:r>
      <w:r w:rsidRPr="00D20E40">
        <w:rPr>
          <w:spacing w:val="-7"/>
        </w:rPr>
        <w:t xml:space="preserve"> </w:t>
      </w:r>
      <w:r w:rsidRPr="00D20E40">
        <w:t>SINCRO</w:t>
      </w:r>
      <w:bookmarkEnd w:id="62"/>
      <w:bookmarkEnd w:id="63"/>
      <w:bookmarkEnd w:id="64"/>
    </w:p>
    <w:p w:rsidR="00463595" w:rsidRPr="00D20E40" w:rsidRDefault="00463595" w:rsidP="00463595"/>
    <w:p w:rsidR="00614971" w:rsidRPr="00D20E40" w:rsidRDefault="00614971" w:rsidP="00614971">
      <w:r w:rsidRPr="00D20E40">
        <w:t>O</w:t>
      </w:r>
      <w:r w:rsidRPr="00D20E40">
        <w:rPr>
          <w:spacing w:val="-12"/>
        </w:rPr>
        <w:t xml:space="preserve"> </w:t>
      </w:r>
      <w:r w:rsidRPr="00D20E40">
        <w:t>sistema</w:t>
      </w:r>
      <w:r w:rsidRPr="00D20E40">
        <w:rPr>
          <w:spacing w:val="-10"/>
        </w:rPr>
        <w:t xml:space="preserve"> </w:t>
      </w:r>
      <w:r w:rsidRPr="00D20E40">
        <w:t>SINCRO contém</w:t>
      </w:r>
      <w:r w:rsidRPr="00D20E40">
        <w:rPr>
          <w:spacing w:val="-10"/>
        </w:rPr>
        <w:t xml:space="preserve"> </w:t>
      </w:r>
      <w:r w:rsidRPr="00D20E40">
        <w:t>informações</w:t>
      </w:r>
      <w:r w:rsidRPr="00D20E40">
        <w:rPr>
          <w:spacing w:val="-10"/>
        </w:rPr>
        <w:t xml:space="preserve"> </w:t>
      </w:r>
      <w:r w:rsidRPr="00D20E40">
        <w:t>das</w:t>
      </w:r>
      <w:r w:rsidRPr="00D20E40">
        <w:rPr>
          <w:spacing w:val="-11"/>
        </w:rPr>
        <w:t xml:space="preserve"> </w:t>
      </w:r>
      <w:r w:rsidRPr="00D20E40">
        <w:t>quais</w:t>
      </w:r>
      <w:r w:rsidRPr="00D20E40">
        <w:rPr>
          <w:spacing w:val="-10"/>
        </w:rPr>
        <w:t xml:space="preserve"> </w:t>
      </w:r>
      <w:r w:rsidRPr="00D20E40">
        <w:t>não</w:t>
      </w:r>
      <w:r w:rsidRPr="00D20E40">
        <w:rPr>
          <w:spacing w:val="-10"/>
        </w:rPr>
        <w:t xml:space="preserve"> </w:t>
      </w:r>
      <w:r w:rsidRPr="00D20E40">
        <w:t>poderemos</w:t>
      </w:r>
      <w:r w:rsidRPr="00D20E40">
        <w:rPr>
          <w:spacing w:val="-10"/>
        </w:rPr>
        <w:t xml:space="preserve"> </w:t>
      </w:r>
      <w:r w:rsidRPr="00D20E40">
        <w:t>ter</w:t>
      </w:r>
      <w:r w:rsidRPr="00D20E40">
        <w:rPr>
          <w:spacing w:val="-11"/>
        </w:rPr>
        <w:t xml:space="preserve"> </w:t>
      </w:r>
      <w:r w:rsidRPr="00D20E40">
        <w:t>acesso. Será</w:t>
      </w:r>
      <w:r w:rsidRPr="00D20E40">
        <w:rPr>
          <w:spacing w:val="-4"/>
        </w:rPr>
        <w:t xml:space="preserve"> </w:t>
      </w:r>
      <w:r w:rsidRPr="00D20E40">
        <w:t>necessário</w:t>
      </w:r>
      <w:r w:rsidRPr="00D20E40">
        <w:rPr>
          <w:spacing w:val="-4"/>
        </w:rPr>
        <w:t xml:space="preserve"> </w:t>
      </w:r>
      <w:r w:rsidRPr="00D20E40">
        <w:t>criar</w:t>
      </w:r>
      <w:r w:rsidRPr="00D20E40">
        <w:rPr>
          <w:spacing w:val="-4"/>
        </w:rPr>
        <w:t xml:space="preserve"> </w:t>
      </w:r>
      <w:r w:rsidRPr="00D20E40">
        <w:t>esta</w:t>
      </w:r>
      <w:r w:rsidRPr="00D20E40">
        <w:rPr>
          <w:spacing w:val="-4"/>
        </w:rPr>
        <w:t xml:space="preserve"> </w:t>
      </w:r>
      <w:r w:rsidRPr="00D20E40">
        <w:t>interface</w:t>
      </w:r>
      <w:r w:rsidRPr="00D20E40">
        <w:rPr>
          <w:spacing w:val="-4"/>
        </w:rPr>
        <w:t xml:space="preserve"> </w:t>
      </w:r>
      <w:r w:rsidRPr="00D20E40">
        <w:t>para</w:t>
      </w:r>
      <w:r w:rsidRPr="00D20E40">
        <w:rPr>
          <w:spacing w:val="-4"/>
        </w:rPr>
        <w:t xml:space="preserve"> </w:t>
      </w:r>
      <w:r w:rsidRPr="00D20E40">
        <w:t>que</w:t>
      </w:r>
      <w:r w:rsidRPr="00D20E40">
        <w:rPr>
          <w:spacing w:val="-4"/>
        </w:rPr>
        <w:t xml:space="preserve"> </w:t>
      </w:r>
      <w:r w:rsidRPr="00D20E40">
        <w:t>seja</w:t>
      </w:r>
      <w:r w:rsidRPr="00D20E40">
        <w:rPr>
          <w:spacing w:val="-4"/>
        </w:rPr>
        <w:t xml:space="preserve"> </w:t>
      </w:r>
      <w:r w:rsidRPr="00D20E40">
        <w:t>possível</w:t>
      </w:r>
      <w:r w:rsidRPr="00D20E40">
        <w:rPr>
          <w:spacing w:val="-4"/>
        </w:rPr>
        <w:t xml:space="preserve"> </w:t>
      </w:r>
      <w:r w:rsidRPr="00D20E40">
        <w:t>simular</w:t>
      </w:r>
      <w:r w:rsidRPr="00D20E40">
        <w:rPr>
          <w:spacing w:val="-4"/>
        </w:rPr>
        <w:t xml:space="preserve"> </w:t>
      </w:r>
      <w:r w:rsidRPr="00D20E40">
        <w:t>a</w:t>
      </w:r>
      <w:r w:rsidRPr="00D20E40">
        <w:rPr>
          <w:spacing w:val="-4"/>
        </w:rPr>
        <w:t xml:space="preserve"> </w:t>
      </w:r>
      <w:r w:rsidRPr="00D20E40">
        <w:t>comunicação com o</w:t>
      </w:r>
      <w:r w:rsidRPr="00D20E40">
        <w:rPr>
          <w:spacing w:val="-2"/>
        </w:rPr>
        <w:t xml:space="preserve"> </w:t>
      </w:r>
      <w:r w:rsidRPr="00D20E40">
        <w:t xml:space="preserve">mesmo. A mesma </w:t>
      </w:r>
      <w:r w:rsidR="00EC3659" w:rsidRPr="00D20E40">
        <w:t xml:space="preserve">é </w:t>
      </w:r>
      <w:r w:rsidRPr="00D20E40">
        <w:t>bastante útil na realização de testes e bom funcionamento do sistema SINCRO Mobile.</w:t>
      </w:r>
    </w:p>
    <w:p w:rsidR="00614971" w:rsidRPr="00D20E40" w:rsidRDefault="00614971" w:rsidP="00614971"/>
    <w:p w:rsidR="001A5B7B" w:rsidRPr="00D20E40" w:rsidRDefault="001A5B7B" w:rsidP="00614971"/>
    <w:p w:rsidR="00F23868" w:rsidRPr="00D20E40" w:rsidRDefault="00F23868" w:rsidP="00614971"/>
    <w:p w:rsidR="00614971" w:rsidRPr="00D20E40" w:rsidRDefault="00614971" w:rsidP="00B04D00">
      <w:pPr>
        <w:pStyle w:val="Cabealho2"/>
        <w:numPr>
          <w:ilvl w:val="1"/>
          <w:numId w:val="9"/>
        </w:numPr>
      </w:pPr>
      <w:bookmarkStart w:id="65" w:name="_Toc524021695"/>
      <w:r w:rsidRPr="00D20E40">
        <w:lastRenderedPageBreak/>
        <w:t>Requisitos</w:t>
      </w:r>
      <w:bookmarkEnd w:id="65"/>
    </w:p>
    <w:p w:rsidR="00614971" w:rsidRPr="00D20E40" w:rsidRDefault="00614971" w:rsidP="00614971"/>
    <w:p w:rsidR="00614971" w:rsidRPr="00D20E40" w:rsidRDefault="00614971" w:rsidP="00B04D00">
      <w:pPr>
        <w:pStyle w:val="Cabealho3"/>
        <w:numPr>
          <w:ilvl w:val="2"/>
          <w:numId w:val="9"/>
        </w:numPr>
      </w:pPr>
      <w:bookmarkStart w:id="66" w:name="_Toc524021696"/>
      <w:r w:rsidRPr="00D20E40">
        <w:t>Requisitos Funcionais</w:t>
      </w:r>
      <w:bookmarkEnd w:id="66"/>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563C47" w:rsidRPr="00D20E40">
        <w:t xml:space="preserve">Figura </w:t>
      </w:r>
      <w:r w:rsidR="00563C47" w:rsidRPr="00D20E40">
        <w:rPr>
          <w:noProof/>
        </w:rPr>
        <w:t>8</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B26B8C" w:rsidRPr="00D20E40" w:rsidRDefault="00E340A9" w:rsidP="00614971">
      <w:r w:rsidRPr="00D20E40">
        <w:rPr>
          <w:noProof/>
        </w:rPr>
        <mc:AlternateContent>
          <mc:Choice Requires="wps">
            <w:drawing>
              <wp:anchor distT="0" distB="0" distL="114300" distR="114300" simplePos="0" relativeHeight="251657728" behindDoc="0" locked="0" layoutInCell="1" allowOverlap="1" wp14:anchorId="394BE467" wp14:editId="2F860BA6">
                <wp:simplePos x="0" y="0"/>
                <wp:positionH relativeFrom="margin">
                  <wp:align>center</wp:align>
                </wp:positionH>
                <wp:positionV relativeFrom="paragraph">
                  <wp:posOffset>5550535</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C1266" w:rsidRDefault="00B4381E" w:rsidP="00E340A9">
                            <w:pPr>
                              <w:pStyle w:val="Legenda"/>
                              <w:jc w:val="center"/>
                              <w:rPr>
                                <w:noProof/>
                                <w:szCs w:val="20"/>
                              </w:rPr>
                            </w:pPr>
                            <w:bookmarkStart w:id="67" w:name="_Toc524019749"/>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37.05pt;width:453.5pt;height:.05pt;z-index:251657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" stroked="f">
                <v:textbox style="mso-fit-shape-to-text:t" inset="0,0,0,0">
                  <w:txbxContent>
                    <w:p w:rsidR="00B4381E" w:rsidRPr="00BC1266" w:rsidRDefault="00B4381E" w:rsidP="00E340A9">
                      <w:pPr>
                        <w:pStyle w:val="Legenda"/>
                        <w:jc w:val="center"/>
                        <w:rPr>
                          <w:noProof/>
                          <w:szCs w:val="20"/>
                        </w:rPr>
                      </w:pPr>
                      <w:bookmarkStart w:id="68" w:name="_Toc524019749"/>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68"/>
                    </w:p>
                  </w:txbxContent>
                </v:textbox>
                <w10:wrap type="topAndBottom" anchorx="margin"/>
              </v:shape>
            </w:pict>
          </mc:Fallback>
        </mc:AlternateContent>
      </w:r>
      <w:r w:rsidR="003E0186" w:rsidRPr="00D20E40">
        <w:rPr>
          <w:noProof/>
        </w:rPr>
        <w:drawing>
          <wp:anchor distT="360045" distB="360045" distL="114300" distR="114300" simplePos="0" relativeHeight="251629056" behindDoc="0" locked="0" layoutInCell="1" allowOverlap="1" wp14:anchorId="6AD1170E" wp14:editId="726E5737">
            <wp:simplePos x="0" y="0"/>
            <wp:positionH relativeFrom="margin">
              <wp:align>center</wp:align>
            </wp:positionH>
            <wp:positionV relativeFrom="margin">
              <wp:posOffset>2734601</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614971" w:rsidRPr="00D20E40">
        <w:t xml:space="preserve">Para efetuar os mesmos </w:t>
      </w:r>
      <w:r w:rsidR="00376042" w:rsidRPr="00D20E40">
        <w:t>é necessária</w:t>
      </w:r>
      <w:r w:rsidR="00614971" w:rsidRPr="00D20E40">
        <w:t xml:space="preserve"> a comunicação com a entidade SINCRO</w:t>
      </w:r>
      <w:r w:rsidR="00614971" w:rsidRPr="00D20E40">
        <w:fldChar w:fldCharType="begin"/>
      </w:r>
      <w:r w:rsidR="00614971" w:rsidRPr="00D20E40">
        <w:instrText xml:space="preserve"> NOTEREF _Ref514848063 \f \h  \* MERGEFORMAT </w:instrText>
      </w:r>
      <w:r w:rsidR="00614971" w:rsidRPr="00D20E40">
        <w:fldChar w:fldCharType="separate"/>
      </w:r>
      <w:r w:rsidR="00614971" w:rsidRPr="00D20E40">
        <w:rPr>
          <w:rStyle w:val="Refdenotaderodap"/>
        </w:rPr>
        <w:t>3</w:t>
      </w:r>
      <w:r w:rsidR="00614971" w:rsidRPr="00D20E40">
        <w:fldChar w:fldCharType="end"/>
      </w:r>
      <w:r w:rsidR="00614971" w:rsidRPr="00D20E40">
        <w:t>. Quanto ao cidadão, este terá acesso a todas as funcionalidades.</w:t>
      </w:r>
      <w:bookmarkStart w:id="69" w:name="_Toc512888588"/>
    </w:p>
    <w:p w:rsidR="00B26B8C" w:rsidRPr="00D20E40" w:rsidRDefault="00B26B8C" w:rsidP="00614971"/>
    <w:p w:rsidR="00B26B8C" w:rsidRPr="00D20E40" w:rsidRDefault="00B26B8C" w:rsidP="00614971"/>
    <w:p w:rsidR="00B26B8C" w:rsidRPr="00D20E40" w:rsidRDefault="00B26B8C" w:rsidP="00614971"/>
    <w:p w:rsidR="006D28BC" w:rsidRPr="00D20E40" w:rsidRDefault="006D28BC" w:rsidP="00614971"/>
    <w:p w:rsidR="00132C3A" w:rsidRPr="00D20E40" w:rsidRDefault="00614971" w:rsidP="00B04D00">
      <w:pPr>
        <w:pStyle w:val="Cabealho4"/>
        <w:numPr>
          <w:ilvl w:val="3"/>
          <w:numId w:val="9"/>
        </w:numPr>
      </w:pPr>
      <w:bookmarkStart w:id="70" w:name="_Toc519522214"/>
      <w:r w:rsidRPr="00D20E40">
        <w:lastRenderedPageBreak/>
        <w:t>RF01 - Notificação de</w:t>
      </w:r>
      <w:r w:rsidRPr="00D20E40">
        <w:rPr>
          <w:spacing w:val="-7"/>
        </w:rPr>
        <w:t xml:space="preserve"> </w:t>
      </w:r>
      <w:r w:rsidRPr="00D20E40">
        <w:t>Contraordenações</w:t>
      </w:r>
      <w:bookmarkEnd w:id="69"/>
      <w:bookmarkEnd w:id="70"/>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58752"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A948B1" w:rsidRDefault="00B4381E" w:rsidP="00E340A9">
                            <w:pPr>
                              <w:pStyle w:val="Legenda"/>
                              <w:jc w:val="center"/>
                              <w:rPr>
                                <w:noProof/>
                                <w:szCs w:val="20"/>
                              </w:rPr>
                            </w:pPr>
                            <w:bookmarkStart w:id="71" w:name="_Ref523933065"/>
                            <w:bookmarkStart w:id="72" w:name="_Toc524019750"/>
                            <w:r>
                              <w:t xml:space="preserve">Figura </w:t>
                            </w:r>
                            <w:r>
                              <w:fldChar w:fldCharType="begin"/>
                            </w:r>
                            <w:r>
                              <w:instrText xml:space="preserve"> SEQ Figura \* ARABIC </w:instrText>
                            </w:r>
                            <w:r>
                              <w:fldChar w:fldCharType="separate"/>
                            </w:r>
                            <w:r>
                              <w:rPr>
                                <w:noProof/>
                              </w:rPr>
                              <w:t>9</w:t>
                            </w:r>
                            <w:r>
                              <w:fldChar w:fldCharType="end"/>
                            </w:r>
                            <w:bookmarkEnd w:id="71"/>
                            <w:r>
                              <w:t xml:space="preserve"> - DIAGRAMA DE SEQUÊNCIA RF01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B4381E" w:rsidRPr="00A948B1" w:rsidRDefault="00B4381E" w:rsidP="00E340A9">
                      <w:pPr>
                        <w:pStyle w:val="Legenda"/>
                        <w:jc w:val="center"/>
                        <w:rPr>
                          <w:noProof/>
                          <w:szCs w:val="20"/>
                        </w:rPr>
                      </w:pPr>
                      <w:bookmarkStart w:id="73" w:name="_Ref523933065"/>
                      <w:bookmarkStart w:id="74" w:name="_Toc524019750"/>
                      <w:r>
                        <w:t xml:space="preserve">Figura </w:t>
                      </w:r>
                      <w:r>
                        <w:fldChar w:fldCharType="begin"/>
                      </w:r>
                      <w:r>
                        <w:instrText xml:space="preserve"> SEQ Figura \* ARABIC </w:instrText>
                      </w:r>
                      <w:r>
                        <w:fldChar w:fldCharType="separate"/>
                      </w:r>
                      <w:r>
                        <w:rPr>
                          <w:noProof/>
                        </w:rPr>
                        <w:t>9</w:t>
                      </w:r>
                      <w:r>
                        <w:fldChar w:fldCharType="end"/>
                      </w:r>
                      <w:bookmarkEnd w:id="73"/>
                      <w:r>
                        <w:t xml:space="preserve"> - DIAGRAMA DE SEQUÊNCIA RF01</w:t>
                      </w:r>
                      <w:bookmarkEnd w:id="74"/>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B824B5" w:rsidRPr="00D20E40">
        <w:t xml:space="preserve">Figura </w:t>
      </w:r>
      <w:r w:rsidR="00B824B5" w:rsidRPr="00D20E40">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Cabealho4"/>
        <w:numPr>
          <w:ilvl w:val="3"/>
          <w:numId w:val="3"/>
        </w:numPr>
      </w:pPr>
      <w:bookmarkStart w:id="75" w:name="_Toc512888589"/>
      <w:bookmarkStart w:id="76" w:name="_Toc519522215"/>
      <w:r w:rsidRPr="00D20E40">
        <w:t>RF02 - Delegar</w:t>
      </w:r>
      <w:r w:rsidRPr="00D20E40">
        <w:rPr>
          <w:spacing w:val="-4"/>
        </w:rPr>
        <w:t xml:space="preserve"> </w:t>
      </w:r>
      <w:r w:rsidRPr="00D20E40">
        <w:t>Matrícula</w:t>
      </w:r>
      <w:bookmarkEnd w:id="75"/>
      <w:bookmarkEnd w:id="76"/>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59776"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341BF5" w:rsidRDefault="00B4381E" w:rsidP="00DA3DD3">
                            <w:pPr>
                              <w:pStyle w:val="Legenda"/>
                              <w:jc w:val="center"/>
                              <w:rPr>
                                <w:noProof/>
                                <w:szCs w:val="20"/>
                              </w:rPr>
                            </w:pPr>
                            <w:bookmarkStart w:id="77" w:name="_Ref523933049"/>
                            <w:bookmarkStart w:id="78" w:name="_Toc524019751"/>
                            <w:r>
                              <w:t xml:space="preserve">Figura </w:t>
                            </w:r>
                            <w:r>
                              <w:fldChar w:fldCharType="begin"/>
                            </w:r>
                            <w:r>
                              <w:instrText xml:space="preserve"> SEQ Figura \* ARABIC </w:instrText>
                            </w:r>
                            <w:r>
                              <w:fldChar w:fldCharType="separate"/>
                            </w:r>
                            <w:r>
                              <w:rPr>
                                <w:noProof/>
                              </w:rPr>
                              <w:t>10</w:t>
                            </w:r>
                            <w:r>
                              <w:fldChar w:fldCharType="end"/>
                            </w:r>
                            <w:bookmarkEnd w:id="77"/>
                            <w:r>
                              <w:t xml:space="preserve"> - DIAGRAMA DE SEQUÊNCIA RF02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B4381E" w:rsidRPr="00341BF5" w:rsidRDefault="00B4381E" w:rsidP="00DA3DD3">
                      <w:pPr>
                        <w:pStyle w:val="Legenda"/>
                        <w:jc w:val="center"/>
                        <w:rPr>
                          <w:noProof/>
                          <w:szCs w:val="20"/>
                        </w:rPr>
                      </w:pPr>
                      <w:bookmarkStart w:id="79" w:name="_Ref523933049"/>
                      <w:bookmarkStart w:id="80" w:name="_Toc524019751"/>
                      <w:r>
                        <w:t xml:space="preserve">Figura </w:t>
                      </w:r>
                      <w:r>
                        <w:fldChar w:fldCharType="begin"/>
                      </w:r>
                      <w:r>
                        <w:instrText xml:space="preserve"> SEQ Figura \* ARABIC </w:instrText>
                      </w:r>
                      <w:r>
                        <w:fldChar w:fldCharType="separate"/>
                      </w:r>
                      <w:r>
                        <w:rPr>
                          <w:noProof/>
                        </w:rPr>
                        <w:t>10</w:t>
                      </w:r>
                      <w:r>
                        <w:fldChar w:fldCharType="end"/>
                      </w:r>
                      <w:bookmarkEnd w:id="79"/>
                      <w:r>
                        <w:t xml:space="preserve"> - DIAGRAMA DE SEQUÊNCIA RF02</w:t>
                      </w:r>
                      <w:bookmarkEnd w:id="80"/>
                    </w:p>
                  </w:txbxContent>
                </v:textbox>
                <w10:wrap type="topAndBottom"/>
              </v:shape>
            </w:pict>
          </mc:Fallback>
        </mc:AlternateContent>
      </w:r>
      <w:r w:rsidRPr="00D20E40">
        <w:rPr>
          <w:noProof/>
        </w:rPr>
        <w:drawing>
          <wp:anchor distT="360045" distB="360045" distL="114300" distR="114300" simplePos="0" relativeHeight="251631104"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584DE3" w:rsidRPr="00D20E40">
        <w:t xml:space="preserve">Figura </w:t>
      </w:r>
      <w:r w:rsidR="00584DE3" w:rsidRPr="00D20E40">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Cabealho4"/>
        <w:numPr>
          <w:ilvl w:val="3"/>
          <w:numId w:val="9"/>
        </w:numPr>
        <w:rPr>
          <w:spacing w:val="-3"/>
        </w:rPr>
      </w:pPr>
      <w:bookmarkStart w:id="81" w:name="_Toc512888590"/>
      <w:bookmarkStart w:id="82" w:name="_Toc519522216"/>
      <w:r w:rsidRPr="00D20E40">
        <w:lastRenderedPageBreak/>
        <w:t>RF03 - Subscrever</w:t>
      </w:r>
      <w:r w:rsidRPr="00D20E40">
        <w:rPr>
          <w:spacing w:val="-4"/>
        </w:rPr>
        <w:t xml:space="preserve"> </w:t>
      </w:r>
      <w:r w:rsidRPr="00D20E40">
        <w:rPr>
          <w:spacing w:val="-3"/>
        </w:rPr>
        <w:t>Veículo</w:t>
      </w:r>
      <w:bookmarkEnd w:id="81"/>
      <w:bookmarkEnd w:id="82"/>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0800"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CC377F" w:rsidRDefault="00B4381E" w:rsidP="002B5928">
                            <w:pPr>
                              <w:pStyle w:val="Legenda"/>
                              <w:jc w:val="center"/>
                              <w:rPr>
                                <w:noProof/>
                                <w:szCs w:val="20"/>
                              </w:rPr>
                            </w:pPr>
                            <w:bookmarkStart w:id="83" w:name="_Toc524019752"/>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B4381E" w:rsidRPr="00CC377F" w:rsidRDefault="00B4381E" w:rsidP="002B5928">
                      <w:pPr>
                        <w:pStyle w:val="Legenda"/>
                        <w:jc w:val="center"/>
                        <w:rPr>
                          <w:noProof/>
                          <w:szCs w:val="20"/>
                        </w:rPr>
                      </w:pPr>
                      <w:bookmarkStart w:id="84" w:name="_Toc524019752"/>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4"/>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Cabealho4"/>
        <w:numPr>
          <w:ilvl w:val="3"/>
          <w:numId w:val="9"/>
        </w:numPr>
      </w:pPr>
      <w:bookmarkStart w:id="85" w:name="_Toc512888591"/>
      <w:bookmarkStart w:id="86" w:name="_Toc519522217"/>
      <w:r w:rsidRPr="00D20E40">
        <w:lastRenderedPageBreak/>
        <w:t>RF04 - Histórico de</w:t>
      </w:r>
      <w:r w:rsidRPr="00D20E40">
        <w:rPr>
          <w:spacing w:val="-6"/>
        </w:rPr>
        <w:t xml:space="preserve"> </w:t>
      </w:r>
      <w:r w:rsidRPr="00D20E40">
        <w:t>Contraordenações</w:t>
      </w:r>
      <w:bookmarkEnd w:id="85"/>
      <w:bookmarkEnd w:id="86"/>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1824"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5D648C" w:rsidRDefault="00B4381E" w:rsidP="001A3895">
                            <w:pPr>
                              <w:pStyle w:val="Legenda"/>
                              <w:jc w:val="center"/>
                              <w:rPr>
                                <w:noProof/>
                                <w:szCs w:val="20"/>
                              </w:rPr>
                            </w:pPr>
                            <w:bookmarkStart w:id="87" w:name="_Ref523933036"/>
                            <w:bookmarkStart w:id="88" w:name="_Toc524019753"/>
                            <w:r>
                              <w:t xml:space="preserve">Figura </w:t>
                            </w:r>
                            <w:r>
                              <w:fldChar w:fldCharType="begin"/>
                            </w:r>
                            <w:r>
                              <w:instrText xml:space="preserve"> SEQ Figura \* ARABIC </w:instrText>
                            </w:r>
                            <w:r>
                              <w:fldChar w:fldCharType="separate"/>
                            </w:r>
                            <w:r>
                              <w:rPr>
                                <w:noProof/>
                              </w:rPr>
                              <w:t>12</w:t>
                            </w:r>
                            <w:r>
                              <w:fldChar w:fldCharType="end"/>
                            </w:r>
                            <w:bookmarkEnd w:id="87"/>
                            <w:r>
                              <w:t xml:space="preserve"> - DIAGRAMA DE SEQUÊNCIA RF04</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B4381E" w:rsidRPr="005D648C" w:rsidRDefault="00B4381E" w:rsidP="001A3895">
                      <w:pPr>
                        <w:pStyle w:val="Legenda"/>
                        <w:jc w:val="center"/>
                        <w:rPr>
                          <w:noProof/>
                          <w:szCs w:val="20"/>
                        </w:rPr>
                      </w:pPr>
                      <w:bookmarkStart w:id="89" w:name="_Ref523933036"/>
                      <w:bookmarkStart w:id="90" w:name="_Toc524019753"/>
                      <w:r>
                        <w:t xml:space="preserve">Figura </w:t>
                      </w:r>
                      <w:r>
                        <w:fldChar w:fldCharType="begin"/>
                      </w:r>
                      <w:r>
                        <w:instrText xml:space="preserve"> SEQ Figura \* ARABIC </w:instrText>
                      </w:r>
                      <w:r>
                        <w:fldChar w:fldCharType="separate"/>
                      </w:r>
                      <w:r>
                        <w:rPr>
                          <w:noProof/>
                        </w:rPr>
                        <w:t>12</w:t>
                      </w:r>
                      <w:r>
                        <w:fldChar w:fldCharType="end"/>
                      </w:r>
                      <w:bookmarkEnd w:id="89"/>
                      <w:r>
                        <w:t xml:space="preserve"> - DIAGRAMA DE SEQUÊNCIA RF04</w:t>
                      </w:r>
                      <w:bookmarkEnd w:id="90"/>
                    </w:p>
                  </w:txbxContent>
                </v:textbox>
                <w10:wrap type="topAndBottom"/>
              </v:shape>
            </w:pict>
          </mc:Fallback>
        </mc:AlternateContent>
      </w:r>
      <w:r w:rsidRPr="00D20E40">
        <w:rPr>
          <w:b/>
          <w:noProof/>
          <w:sz w:val="16"/>
        </w:rPr>
        <w:drawing>
          <wp:anchor distT="360045" distB="360045" distL="114300" distR="114300" simplePos="0" relativeHeight="251633152"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BE0C61" w:rsidRPr="00D20E40">
        <w:t xml:space="preserve">Figura </w:t>
      </w:r>
      <w:r w:rsidR="00BE0C61" w:rsidRPr="00D20E40">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614971" w:rsidP="002D4ACA">
      <w:pPr>
        <w:pStyle w:val="PargrafodaLista"/>
        <w:numPr>
          <w:ilvl w:val="0"/>
          <w:numId w:val="6"/>
        </w:numPr>
        <w:tabs>
          <w:tab w:val="left" w:pos="696"/>
        </w:tabs>
        <w:spacing w:after="200"/>
        <w:rPr>
          <w:rFonts w:cstheme="minorHAnsi"/>
          <w:szCs w:val="24"/>
        </w:rPr>
      </w:pPr>
      <w:r w:rsidRPr="00D20E40">
        <w:rPr>
          <w:rFonts w:cstheme="minorHAnsi"/>
          <w:szCs w:val="24"/>
        </w:rPr>
        <w:t>Pedido de histórico do</w:t>
      </w:r>
      <w:r w:rsidRPr="00D20E40">
        <w:rPr>
          <w:rFonts w:cstheme="minorHAnsi"/>
          <w:spacing w:val="-5"/>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Cidadão recebe 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Cabealho4"/>
        <w:numPr>
          <w:ilvl w:val="3"/>
          <w:numId w:val="9"/>
        </w:numPr>
      </w:pPr>
      <w:bookmarkStart w:id="91" w:name="_Toc512888592"/>
      <w:bookmarkStart w:id="92" w:name="_Toc519522218"/>
      <w:r w:rsidRPr="00D20E40">
        <w:lastRenderedPageBreak/>
        <w:t>RF05 - Registar</w:t>
      </w:r>
      <w:r w:rsidRPr="00D20E40">
        <w:rPr>
          <w:spacing w:val="-4"/>
        </w:rPr>
        <w:t xml:space="preserve"> </w:t>
      </w:r>
      <w:r w:rsidRPr="00D20E40">
        <w:t>Cidadão</w:t>
      </w:r>
      <w:bookmarkEnd w:id="91"/>
      <w:bookmarkEnd w:id="92"/>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2848"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C4CE0" w:rsidRDefault="00B4381E" w:rsidP="00274B1F">
                            <w:pPr>
                              <w:pStyle w:val="Legenda"/>
                              <w:jc w:val="center"/>
                              <w:rPr>
                                <w:noProof/>
                                <w:szCs w:val="20"/>
                              </w:rPr>
                            </w:pPr>
                            <w:bookmarkStart w:id="93" w:name="_Ref523933139"/>
                            <w:bookmarkStart w:id="94" w:name="_Toc524019754"/>
                            <w:r>
                              <w:t xml:space="preserve">Figura </w:t>
                            </w:r>
                            <w:r>
                              <w:fldChar w:fldCharType="begin"/>
                            </w:r>
                            <w:r>
                              <w:instrText xml:space="preserve"> SEQ Figura \* ARABIC </w:instrText>
                            </w:r>
                            <w:r>
                              <w:fldChar w:fldCharType="separate"/>
                            </w:r>
                            <w:r>
                              <w:rPr>
                                <w:noProof/>
                              </w:rPr>
                              <w:t>13</w:t>
                            </w:r>
                            <w:r>
                              <w:fldChar w:fldCharType="end"/>
                            </w:r>
                            <w:bookmarkEnd w:id="93"/>
                            <w:r>
                              <w:t xml:space="preserve"> - DIAGRAMA DE SEQUÊNCIA RF05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B4381E" w:rsidRPr="00BC4CE0" w:rsidRDefault="00B4381E" w:rsidP="00274B1F">
                      <w:pPr>
                        <w:pStyle w:val="Legenda"/>
                        <w:jc w:val="center"/>
                        <w:rPr>
                          <w:noProof/>
                          <w:szCs w:val="20"/>
                        </w:rPr>
                      </w:pPr>
                      <w:bookmarkStart w:id="95" w:name="_Ref523933139"/>
                      <w:bookmarkStart w:id="96" w:name="_Toc524019754"/>
                      <w:r>
                        <w:t xml:space="preserve">Figura </w:t>
                      </w:r>
                      <w:r>
                        <w:fldChar w:fldCharType="begin"/>
                      </w:r>
                      <w:r>
                        <w:instrText xml:space="preserve"> SEQ Figura \* ARABIC </w:instrText>
                      </w:r>
                      <w:r>
                        <w:fldChar w:fldCharType="separate"/>
                      </w:r>
                      <w:r>
                        <w:rPr>
                          <w:noProof/>
                        </w:rPr>
                        <w:t>13</w:t>
                      </w:r>
                      <w:r>
                        <w:fldChar w:fldCharType="end"/>
                      </w:r>
                      <w:bookmarkEnd w:id="95"/>
                      <w:r>
                        <w:t xml:space="preserve"> - DIAGRAMA DE SEQUÊNCIA RF05</w:t>
                      </w:r>
                      <w:bookmarkEnd w:id="96"/>
                    </w:p>
                  </w:txbxContent>
                </v:textbox>
                <w10:wrap type="topAndBottom"/>
              </v:shape>
            </w:pict>
          </mc:Fallback>
        </mc:AlternateContent>
      </w:r>
      <w:r w:rsidRPr="00D20E40">
        <w:rPr>
          <w:b/>
          <w:noProof/>
          <w:sz w:val="16"/>
        </w:rPr>
        <w:drawing>
          <wp:anchor distT="360045" distB="360045" distL="114300" distR="114300" simplePos="0" relativeHeight="251634176"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Pr="00D20E40">
        <w:t xml:space="preserve">Figura </w:t>
      </w:r>
      <w:r w:rsidRPr="00D20E40">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Verificação da validade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 for verificada com sucesso pelo sistema SINCRO é adicionado um novo utilizador. Em caso de insucesso não ocorre alteração nenhuma.</w:t>
      </w:r>
    </w:p>
    <w:p w:rsidR="00614971" w:rsidRPr="00D20E40" w:rsidRDefault="00614971" w:rsidP="00614971">
      <w:pPr>
        <w:pStyle w:val="PargrafodaLista"/>
        <w:numPr>
          <w:ilvl w:val="0"/>
          <w:numId w:val="7"/>
        </w:numPr>
        <w:tabs>
          <w:tab w:val="left" w:pos="1093"/>
        </w:tabs>
        <w:spacing w:before="83" w:after="200"/>
        <w:ind w:right="774"/>
        <w:rPr>
          <w:szCs w:val="24"/>
        </w:rPr>
      </w:pPr>
      <w:r w:rsidRPr="00D20E40">
        <w:rPr>
          <w:szCs w:val="24"/>
        </w:rPr>
        <w:t>Cidadão</w:t>
      </w:r>
      <w:r w:rsidRPr="00D20E40">
        <w:rPr>
          <w:spacing w:val="-18"/>
          <w:szCs w:val="24"/>
        </w:rPr>
        <w:t xml:space="preserve"> </w:t>
      </w:r>
      <w:r w:rsidRPr="00D20E40">
        <w:rPr>
          <w:szCs w:val="24"/>
        </w:rPr>
        <w:t>recebe</w:t>
      </w:r>
      <w:r w:rsidRPr="00D20E40">
        <w:rPr>
          <w:spacing w:val="-18"/>
          <w:szCs w:val="24"/>
        </w:rPr>
        <w:t xml:space="preserve"> </w:t>
      </w:r>
      <w:r w:rsidRPr="00D20E40">
        <w:rPr>
          <w:szCs w:val="24"/>
        </w:rPr>
        <w:t>confirmação</w:t>
      </w:r>
      <w:r w:rsidRPr="00D20E40">
        <w:rPr>
          <w:spacing w:val="-17"/>
          <w:szCs w:val="24"/>
        </w:rPr>
        <w:t xml:space="preserve"> </w:t>
      </w:r>
      <w:r w:rsidRPr="00D20E40">
        <w:rPr>
          <w:szCs w:val="24"/>
        </w:rPr>
        <w:t>do</w:t>
      </w:r>
      <w:r w:rsidRPr="00D20E40">
        <w:rPr>
          <w:spacing w:val="-18"/>
          <w:szCs w:val="24"/>
        </w:rPr>
        <w:t xml:space="preserve"> </w:t>
      </w:r>
      <w:r w:rsidRPr="00D20E40">
        <w:rPr>
          <w:szCs w:val="24"/>
        </w:rPr>
        <w:t>seu</w:t>
      </w:r>
      <w:r w:rsidRPr="00D20E40">
        <w:rPr>
          <w:spacing w:val="-17"/>
          <w:szCs w:val="24"/>
        </w:rPr>
        <w:t xml:space="preserve"> </w:t>
      </w:r>
      <w:r w:rsidRPr="00D20E40">
        <w:rPr>
          <w:szCs w:val="24"/>
        </w:rPr>
        <w:t>registo.</w:t>
      </w:r>
      <w:r w:rsidRPr="00D20E40">
        <w:rPr>
          <w:spacing w:val="-18"/>
          <w:szCs w:val="24"/>
        </w:rPr>
        <w:t xml:space="preserve"> </w:t>
      </w:r>
      <w:r w:rsidRPr="00D20E40">
        <w:rPr>
          <w:szCs w:val="24"/>
        </w:rPr>
        <w:t>Caso</w:t>
      </w:r>
      <w:r w:rsidRPr="00D20E40">
        <w:rPr>
          <w:spacing w:val="-17"/>
          <w:szCs w:val="24"/>
        </w:rPr>
        <w:t xml:space="preserve"> </w:t>
      </w:r>
      <w:r w:rsidRPr="00D20E40">
        <w:rPr>
          <w:szCs w:val="24"/>
        </w:rPr>
        <w:t>o</w:t>
      </w:r>
      <w:r w:rsidRPr="00D20E40">
        <w:rPr>
          <w:spacing w:val="-18"/>
          <w:szCs w:val="24"/>
        </w:rPr>
        <w:t xml:space="preserve"> </w:t>
      </w:r>
      <w:r w:rsidRPr="00D20E40">
        <w:rPr>
          <w:szCs w:val="24"/>
        </w:rPr>
        <w:t>passo</w:t>
      </w:r>
      <w:r w:rsidRPr="00D20E40">
        <w:rPr>
          <w:spacing w:val="-17"/>
          <w:szCs w:val="24"/>
        </w:rPr>
        <w:t xml:space="preserve"> </w:t>
      </w:r>
      <w:r w:rsidRPr="00D20E40">
        <w:rPr>
          <w:szCs w:val="24"/>
        </w:rPr>
        <w:t>(3)</w:t>
      </w:r>
      <w:r w:rsidRPr="00D20E40">
        <w:rPr>
          <w:spacing w:val="-18"/>
          <w:szCs w:val="24"/>
        </w:rPr>
        <w:t xml:space="preserve"> </w:t>
      </w:r>
      <w:r w:rsidRPr="00D20E40">
        <w:rPr>
          <w:szCs w:val="24"/>
        </w:rPr>
        <w:t>tenha</w:t>
      </w:r>
      <w:r w:rsidRPr="00D20E40">
        <w:rPr>
          <w:spacing w:val="-17"/>
          <w:szCs w:val="24"/>
        </w:rPr>
        <w:t xml:space="preserve"> </w:t>
      </w:r>
      <w:r w:rsidRPr="00D20E40">
        <w:rPr>
          <w:szCs w:val="24"/>
        </w:rPr>
        <w:t>resultado em insucesso, o seu registo é</w:t>
      </w:r>
      <w:r w:rsidRPr="00D20E40">
        <w:rPr>
          <w:spacing w:val="-7"/>
          <w:szCs w:val="24"/>
        </w:rPr>
        <w:t xml:space="preserve"> </w:t>
      </w:r>
      <w:r w:rsidRPr="00D20E40">
        <w:rPr>
          <w:szCs w:val="24"/>
        </w:rPr>
        <w:t>rejeitado.</w:t>
      </w:r>
    </w:p>
    <w:p w:rsidR="00994576" w:rsidRPr="00D20E40" w:rsidRDefault="00614971" w:rsidP="00B04D00">
      <w:pPr>
        <w:pStyle w:val="Cabealho4"/>
        <w:numPr>
          <w:ilvl w:val="3"/>
          <w:numId w:val="9"/>
        </w:numPr>
      </w:pPr>
      <w:bookmarkStart w:id="97" w:name="_Toc512888593"/>
      <w:bookmarkStart w:id="98" w:name="_Toc519522219"/>
      <w:r w:rsidRPr="00D20E40">
        <w:lastRenderedPageBreak/>
        <w:t>RF06 - Pagamento de</w:t>
      </w:r>
      <w:r w:rsidRPr="00D20E40">
        <w:rPr>
          <w:spacing w:val="-7"/>
        </w:rPr>
        <w:t xml:space="preserve"> </w:t>
      </w:r>
      <w:r w:rsidRPr="00D20E40">
        <w:t>Contraordenações</w:t>
      </w:r>
      <w:bookmarkEnd w:id="97"/>
      <w:bookmarkEnd w:id="98"/>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requisito funcional não foi realizado, porém, encontra-se no capítulo 3, Implementação do Sistema SINCRO Mobile, o subcapítulo Pagamento de Contraordenações, relativo as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63872"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50185" w:rsidRDefault="00B4381E" w:rsidP="00857700">
                            <w:pPr>
                              <w:pStyle w:val="Legenda"/>
                              <w:jc w:val="center"/>
                              <w:rPr>
                                <w:noProof/>
                                <w:szCs w:val="20"/>
                              </w:rPr>
                            </w:pPr>
                            <w:bookmarkStart w:id="99" w:name="_Ref523933279"/>
                            <w:bookmarkStart w:id="100" w:name="_Toc524019755"/>
                            <w:r>
                              <w:t xml:space="preserve">Figura </w:t>
                            </w:r>
                            <w:r>
                              <w:fldChar w:fldCharType="begin"/>
                            </w:r>
                            <w:r>
                              <w:instrText xml:space="preserve"> SEQ Figura \* ARABIC </w:instrText>
                            </w:r>
                            <w:r>
                              <w:fldChar w:fldCharType="separate"/>
                            </w:r>
                            <w:r>
                              <w:rPr>
                                <w:noProof/>
                              </w:rPr>
                              <w:t>14</w:t>
                            </w:r>
                            <w:r>
                              <w:fldChar w:fldCharType="end"/>
                            </w:r>
                            <w:bookmarkEnd w:id="99"/>
                            <w:r>
                              <w:t xml:space="preserve"> - DIAGRAMA DE SEQUÊNCIA RF06</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B4381E" w:rsidRPr="00B50185" w:rsidRDefault="00B4381E" w:rsidP="00857700">
                      <w:pPr>
                        <w:pStyle w:val="Legenda"/>
                        <w:jc w:val="center"/>
                        <w:rPr>
                          <w:noProof/>
                          <w:szCs w:val="20"/>
                        </w:rPr>
                      </w:pPr>
                      <w:bookmarkStart w:id="101" w:name="_Ref523933279"/>
                      <w:bookmarkStart w:id="102" w:name="_Toc524019755"/>
                      <w:r>
                        <w:t xml:space="preserve">Figura </w:t>
                      </w:r>
                      <w:r>
                        <w:fldChar w:fldCharType="begin"/>
                      </w:r>
                      <w:r>
                        <w:instrText xml:space="preserve"> SEQ Figura \* ARABIC </w:instrText>
                      </w:r>
                      <w:r>
                        <w:fldChar w:fldCharType="separate"/>
                      </w:r>
                      <w:r>
                        <w:rPr>
                          <w:noProof/>
                        </w:rPr>
                        <w:t>14</w:t>
                      </w:r>
                      <w:r>
                        <w:fldChar w:fldCharType="end"/>
                      </w:r>
                      <w:bookmarkEnd w:id="101"/>
                      <w:r>
                        <w:t xml:space="preserve"> - DIAGRAMA DE SEQUÊNCIA RF06</w:t>
                      </w:r>
                      <w:bookmarkEnd w:id="102"/>
                    </w:p>
                  </w:txbxContent>
                </v:textbox>
                <w10:wrap type="topAndBottom"/>
              </v:shape>
            </w:pict>
          </mc:Fallback>
        </mc:AlternateContent>
      </w:r>
      <w:r w:rsidRPr="00D20E40">
        <w:rPr>
          <w:noProof/>
        </w:rPr>
        <w:drawing>
          <wp:anchor distT="360045" distB="360045" distL="114300" distR="114300" simplePos="0" relativeHeight="251635200"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03023A" w:rsidRPr="00D20E40">
        <w:t xml:space="preserve">Figura </w:t>
      </w:r>
      <w:r w:rsidR="0003023A" w:rsidRPr="00D20E40">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C30B15" w:rsidP="00C30B15">
      <w:r w:rsidRPr="00D20E40">
        <w:lastRenderedPageBreak/>
        <w:t xml:space="preserve">A sequência apresentada na figura está descrita na lista abaixo: </w:t>
      </w:r>
    </w:p>
    <w:p w:rsidR="00C30B15" w:rsidRPr="00D20E40" w:rsidRDefault="00C30B15" w:rsidP="00C30B15">
      <w:pPr>
        <w:pStyle w:val="PargrafodaLista"/>
        <w:numPr>
          <w:ilvl w:val="0"/>
          <w:numId w:val="27"/>
        </w:numPr>
        <w:tabs>
          <w:tab w:val="left" w:pos="696"/>
        </w:tabs>
        <w:spacing w:before="150" w:after="200" w:line="276" w:lineRule="auto"/>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C30B15">
      <w:pPr>
        <w:pStyle w:val="PargrafodaLista"/>
        <w:numPr>
          <w:ilvl w:val="0"/>
          <w:numId w:val="27"/>
        </w:numPr>
        <w:tabs>
          <w:tab w:val="left" w:pos="696"/>
        </w:tabs>
        <w:spacing w:before="150" w:after="200" w:line="276" w:lineRule="auto"/>
        <w:ind w:right="1174"/>
        <w:rPr>
          <w:szCs w:val="24"/>
        </w:rPr>
      </w:pPr>
      <w:r w:rsidRPr="00D20E40">
        <w:rPr>
          <w:szCs w:val="24"/>
        </w:rPr>
        <w:t xml:space="preserve">São disponibilizadas as formas de pagamento que o Cidadão poderá escolher.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C30B15">
      <w:pPr>
        <w:pStyle w:val="PargrafodaLista"/>
        <w:numPr>
          <w:ilvl w:val="0"/>
          <w:numId w:val="27"/>
        </w:numPr>
        <w:tabs>
          <w:tab w:val="left" w:pos="696"/>
        </w:tabs>
        <w:spacing w:before="150" w:after="200" w:line="276" w:lineRule="auto"/>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C30B15">
      <w:pPr>
        <w:pStyle w:val="PargrafodaLista"/>
        <w:numPr>
          <w:ilvl w:val="0"/>
          <w:numId w:val="27"/>
        </w:numPr>
        <w:tabs>
          <w:tab w:val="left" w:pos="696"/>
        </w:tabs>
        <w:spacing w:before="88" w:after="200" w:line="276" w:lineRule="auto"/>
        <w:rPr>
          <w:szCs w:val="24"/>
        </w:rPr>
      </w:pPr>
      <w:r w:rsidRPr="00D20E40">
        <w:rPr>
          <w:szCs w:val="24"/>
        </w:rPr>
        <w:t xml:space="preserve">Transação monetária é feita através do sistema SINCRO. </w:t>
      </w:r>
    </w:p>
    <w:p w:rsidR="00614971" w:rsidRPr="00D20E40" w:rsidRDefault="00614971" w:rsidP="00C30B15">
      <w:pPr>
        <w:pStyle w:val="PargrafodaLista"/>
        <w:numPr>
          <w:ilvl w:val="0"/>
          <w:numId w:val="27"/>
        </w:numPr>
        <w:tabs>
          <w:tab w:val="left" w:pos="696"/>
        </w:tabs>
        <w:spacing w:before="150" w:after="200" w:line="276" w:lineRule="auto"/>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8D3105">
      <w:pPr>
        <w:pStyle w:val="PargrafodaLista"/>
        <w:numPr>
          <w:ilvl w:val="0"/>
          <w:numId w:val="27"/>
        </w:numPr>
        <w:tabs>
          <w:tab w:val="left" w:pos="696"/>
        </w:tabs>
        <w:spacing w:before="150" w:after="200" w:line="276" w:lineRule="auto"/>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Cabealho3"/>
        <w:numPr>
          <w:ilvl w:val="2"/>
          <w:numId w:val="9"/>
        </w:numPr>
      </w:pPr>
      <w:bookmarkStart w:id="103" w:name="_Toc512888594"/>
      <w:bookmarkStart w:id="104" w:name="_Toc519522220"/>
      <w:bookmarkStart w:id="105" w:name="_Toc524021697"/>
      <w:r w:rsidRPr="00D20E40">
        <w:t>Requisitos Não Funcionais</w:t>
      </w:r>
      <w:bookmarkEnd w:id="103"/>
      <w:bookmarkEnd w:id="104"/>
      <w:bookmarkEnd w:id="105"/>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Pr="00D20E40">
        <w:t>necessárias</w:t>
      </w:r>
      <w:r w:rsidRPr="00D20E40">
        <w:rPr>
          <w:spacing w:val="-17"/>
        </w:rPr>
        <w:t xml:space="preserve"> </w:t>
      </w:r>
      <w:r w:rsidRPr="00D20E40">
        <w:t>de</w:t>
      </w:r>
      <w:r w:rsidRPr="00D20E40">
        <w:rPr>
          <w:spacing w:val="-16"/>
        </w:rPr>
        <w:t xml:space="preserve"> </w:t>
      </w:r>
      <w:r w:rsidRPr="00D20E40">
        <w:t>realizar</w:t>
      </w:r>
      <w:r w:rsidRPr="00D20E40">
        <w:rPr>
          <w:spacing w:val="-16"/>
        </w:rPr>
        <w:t xml:space="preserve"> </w:t>
      </w:r>
      <w:r w:rsidRPr="00D20E40">
        <w:t>de</w:t>
      </w:r>
      <w:r w:rsidRPr="00D20E40">
        <w:rPr>
          <w:spacing w:val="-16"/>
        </w:rPr>
        <w:t xml:space="preserve"> </w:t>
      </w:r>
      <w:r w:rsidRPr="00D20E40">
        <w:t>forma</w:t>
      </w:r>
      <w:r w:rsidRPr="00D20E40">
        <w:rPr>
          <w:spacing w:val="-17"/>
        </w:rPr>
        <w:t xml:space="preserve"> </w:t>
      </w:r>
      <w:r w:rsidR="003474E5" w:rsidRPr="00D20E40">
        <w:t>proporcionar</w:t>
      </w:r>
      <w:r w:rsidRPr="00D20E40">
        <w:rPr>
          <w:spacing w:val="-16"/>
        </w:rPr>
        <w:t xml:space="preserve"> </w:t>
      </w:r>
      <w:r w:rsidRPr="00D20E40">
        <w:t>a</w:t>
      </w:r>
      <w:r w:rsidRPr="00D20E40">
        <w:rPr>
          <w:spacing w:val="-16"/>
        </w:rPr>
        <w:t xml:space="preserve"> </w:t>
      </w:r>
      <w:r w:rsidRPr="00D20E40">
        <w:t>implementação dos requisitos não funcionais são do nosso interesse. Contudo não nos comprometemos com a realização das</w:t>
      </w:r>
      <w:r w:rsidRPr="00D20E40">
        <w:rPr>
          <w:spacing w:val="-6"/>
        </w:rPr>
        <w:t xml:space="preserve"> </w:t>
      </w:r>
      <w:r w:rsidRPr="00D20E40">
        <w:t>mesmas.</w:t>
      </w:r>
      <w:bookmarkStart w:id="106" w:name="_Toc512888595"/>
    </w:p>
    <w:p w:rsidR="00BD38F5" w:rsidRPr="00D20E40" w:rsidRDefault="00BD38F5" w:rsidP="009E3EA4"/>
    <w:p w:rsidR="00614971" w:rsidRPr="00D20E40" w:rsidRDefault="00614971" w:rsidP="008A0830">
      <w:pPr>
        <w:pStyle w:val="Cabealho4"/>
      </w:pPr>
      <w:bookmarkStart w:id="107" w:name="_Toc519522221"/>
      <w:r w:rsidRPr="00D20E40">
        <w:t xml:space="preserve">RNF01 </w:t>
      </w:r>
      <w:r w:rsidR="00C72F9E" w:rsidRPr="00D20E40">
        <w:t>–</w:t>
      </w:r>
      <w:r w:rsidRPr="00D20E40">
        <w:rPr>
          <w:spacing w:val="-20"/>
        </w:rPr>
        <w:t xml:space="preserve"> </w:t>
      </w:r>
      <w:r w:rsidRPr="00D20E40">
        <w:t>Escalabilidade</w:t>
      </w:r>
      <w:bookmarkEnd w:id="106"/>
      <w:bookmarkEnd w:id="107"/>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0C18CC" w:rsidRPr="00D20E40">
        <w:t>Foram</w:t>
      </w:r>
      <w:r w:rsidRPr="00D20E40">
        <w:t xml:space="preserve"> utilizadas técnicas como o balanceamento de carga   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C72F9E">
      <w:pPr>
        <w:pStyle w:val="Cabealho4"/>
        <w:numPr>
          <w:ilvl w:val="3"/>
          <w:numId w:val="9"/>
        </w:numPr>
      </w:pPr>
      <w:bookmarkStart w:id="108" w:name="4.2._RNF02_-_Segurança"/>
      <w:bookmarkStart w:id="109" w:name="_Toc512888596"/>
      <w:bookmarkStart w:id="110" w:name="_Toc519522222"/>
      <w:bookmarkEnd w:id="108"/>
      <w:r w:rsidRPr="00D20E40">
        <w:t xml:space="preserve">RNF02 </w:t>
      </w:r>
      <w:r w:rsidR="00C72F9E" w:rsidRPr="00D20E40">
        <w:t>–</w:t>
      </w:r>
      <w:r w:rsidRPr="00D20E40">
        <w:rPr>
          <w:spacing w:val="-3"/>
        </w:rPr>
        <w:t xml:space="preserve"> </w:t>
      </w:r>
      <w:r w:rsidRPr="00D20E40">
        <w:t>Segurança</w:t>
      </w:r>
      <w:bookmarkEnd w:id="109"/>
      <w:bookmarkEnd w:id="110"/>
    </w:p>
    <w:p w:rsidR="00944C62" w:rsidRPr="00D20E40" w:rsidRDefault="00944C62" w:rsidP="00944C62"/>
    <w:p w:rsidR="00E31611" w:rsidRPr="00D20E40" w:rsidRDefault="00614971" w:rsidP="00614971">
      <w:r w:rsidRPr="00D20E40">
        <w:t xml:space="preserve">Dada a importância deste tipo de informação apresentado na aplicação, </w:t>
      </w:r>
      <w:r w:rsidR="00DE5B36" w:rsidRPr="00D20E40">
        <w:t>devem ser</w:t>
      </w:r>
      <w:r w:rsidR="00D2540B" w:rsidRPr="00D20E40">
        <w:t xml:space="preserve"> usadas</w:t>
      </w:r>
      <w:r w:rsidRPr="00D20E40">
        <w:t xml:space="preserve"> formas de possibilita</w:t>
      </w:r>
      <w:r w:rsidR="00C617DA" w:rsidRPr="00D20E40">
        <w:t>r a máxima segurança no sistema informático.</w:t>
      </w:r>
      <w:r w:rsidR="00182994" w:rsidRPr="00D20E40">
        <w:t xml:space="preserve"> A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B04D00">
      <w:pPr>
        <w:pStyle w:val="Cabealho4"/>
        <w:numPr>
          <w:ilvl w:val="3"/>
          <w:numId w:val="9"/>
        </w:numPr>
      </w:pPr>
      <w:bookmarkStart w:id="111" w:name="4.3._RNF03_-_Tolerância_a_falhas"/>
      <w:bookmarkStart w:id="112" w:name="_Toc512888597"/>
      <w:bookmarkStart w:id="113" w:name="_Toc519522223"/>
      <w:bookmarkEnd w:id="111"/>
      <w:r w:rsidRPr="00D20E40">
        <w:lastRenderedPageBreak/>
        <w:t>RNF03 - Tolerância a</w:t>
      </w:r>
      <w:r w:rsidRPr="00D20E40">
        <w:rPr>
          <w:spacing w:val="-30"/>
        </w:rPr>
        <w:t xml:space="preserve"> </w:t>
      </w:r>
      <w:r w:rsidRPr="00D20E40">
        <w:t>falhas</w:t>
      </w:r>
      <w:bookmarkEnd w:id="112"/>
      <w:bookmarkEnd w:id="113"/>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6250AC" w:rsidRPr="00D20E40">
        <w:t>Foi</w:t>
      </w:r>
      <w:r w:rsidRPr="00D20E40">
        <w:t xml:space="preserve"> garantido o bom funcionamento da nossa aplicação e irá ser dado 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B04D00">
      <w:pPr>
        <w:pStyle w:val="Cabealho4"/>
        <w:numPr>
          <w:ilvl w:val="3"/>
          <w:numId w:val="9"/>
        </w:numPr>
      </w:pPr>
      <w:bookmarkStart w:id="114" w:name="4.4._RNF04_-_Rapidez_de_Entrega"/>
      <w:bookmarkStart w:id="115" w:name="_Toc512888598"/>
      <w:bookmarkStart w:id="116" w:name="_Toc519522224"/>
      <w:bookmarkEnd w:id="114"/>
      <w:r w:rsidRPr="00D20E40">
        <w:t>RNF04 - Rapidez de</w:t>
      </w:r>
      <w:r w:rsidRPr="00D20E40">
        <w:rPr>
          <w:spacing w:val="-6"/>
        </w:rPr>
        <w:t xml:space="preserve"> </w:t>
      </w:r>
      <w:r w:rsidRPr="00D20E40">
        <w:t>Entrega</w:t>
      </w:r>
      <w:bookmarkEnd w:id="115"/>
      <w:bookmarkEnd w:id="116"/>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614971" w:rsidRPr="00D20E40">
        <w:t>vai</w:t>
      </w:r>
      <w:r w:rsidR="00614971" w:rsidRPr="00D20E40">
        <w:rPr>
          <w:spacing w:val="-12"/>
        </w:rPr>
        <w:t xml:space="preserve"> </w:t>
      </w:r>
      <w:r w:rsidR="00614971" w:rsidRPr="00D20E40">
        <w:t>ser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Pr="00D20E40" w:rsidRDefault="00212D2D" w:rsidP="00A00E0E">
      <w:pPr>
        <w:pStyle w:val="Ttulo1"/>
      </w:pPr>
      <w:bookmarkStart w:id="117" w:name="_Toc524021698"/>
      <w:r w:rsidRPr="00D20E40">
        <w:lastRenderedPageBreak/>
        <w:t>Implementação do Sistema Informático</w:t>
      </w:r>
      <w:bookmarkEnd w:id="117"/>
    </w:p>
    <w:p w:rsidR="00C72F9E" w:rsidRPr="00D20E40" w:rsidRDefault="00C72F9E" w:rsidP="00C72F9E"/>
    <w:p w:rsidR="001C1DA8" w:rsidRPr="00D20E40" w:rsidRDefault="00A00E0E" w:rsidP="00A00E0E">
      <w:pPr>
        <w:pStyle w:val="Cabealho2"/>
        <w:numPr>
          <w:ilvl w:val="1"/>
          <w:numId w:val="9"/>
        </w:numPr>
      </w:pPr>
      <w:r w:rsidRPr="00D20E40">
        <w:t xml:space="preserve"> </w:t>
      </w:r>
      <w:r w:rsidRPr="00D20E40">
        <w:tab/>
      </w:r>
      <w:bookmarkStart w:id="118" w:name="_Toc524021699"/>
      <w:r w:rsidR="007F0FBF" w:rsidRPr="00D20E40">
        <w:t>Detalhes da Implementação</w:t>
      </w:r>
      <w:bookmarkEnd w:id="118"/>
    </w:p>
    <w:p w:rsidR="004F62ED" w:rsidRPr="00D20E40" w:rsidRDefault="004F62ED" w:rsidP="004F62ED"/>
    <w:p w:rsidR="004F62ED" w:rsidRPr="00D20E40" w:rsidRDefault="004F62ED" w:rsidP="004F62ED">
      <w:r w:rsidRPr="00D20E40">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Pr="00D20E40">
        <w:t xml:space="preserve">, contudo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04D00">
      <w:pPr>
        <w:pStyle w:val="Cabealho3"/>
        <w:numPr>
          <w:ilvl w:val="2"/>
          <w:numId w:val="9"/>
        </w:numPr>
      </w:pPr>
      <w:bookmarkStart w:id="119" w:name="_Toc524021700"/>
      <w:r w:rsidRPr="00D20E40">
        <w:t>Aspetos importantes da autenticação</w:t>
      </w:r>
      <w:bookmarkEnd w:id="119"/>
    </w:p>
    <w:p w:rsidR="00C72F9E" w:rsidRPr="00D20E40" w:rsidRDefault="00C72F9E" w:rsidP="00C72F9E"/>
    <w:p w:rsidR="001C1DA8" w:rsidRPr="00D20E40" w:rsidRDefault="001C1DA8" w:rsidP="001C1DA8">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Pr="00D20E40">
        <w:t xml:space="preserve"> como representado na figura anterior.</w:t>
      </w:r>
    </w:p>
    <w:p w:rsidR="00EA30D1" w:rsidRPr="00D20E40" w:rsidRDefault="00DD351F" w:rsidP="001C1DA8">
      <w:r w:rsidRPr="00D20E40">
        <w:rPr>
          <w:noProof/>
        </w:rPr>
        <mc:AlternateContent>
          <mc:Choice Requires="wps">
            <w:drawing>
              <wp:anchor distT="0" distB="0" distL="114300" distR="114300" simplePos="0" relativeHeight="251664896" behindDoc="0" locked="0" layoutInCell="1" allowOverlap="1" wp14:anchorId="728B3408" wp14:editId="6157FEC1">
                <wp:simplePos x="0" y="0"/>
                <wp:positionH relativeFrom="column">
                  <wp:posOffset>194310</wp:posOffset>
                </wp:positionH>
                <wp:positionV relativeFrom="paragraph">
                  <wp:posOffset>3945890</wp:posOffset>
                </wp:positionV>
                <wp:extent cx="5370830" cy="635"/>
                <wp:effectExtent l="0" t="0" r="1270" b="12065"/>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B4381E" w:rsidRPr="00D07851" w:rsidRDefault="00B4381E" w:rsidP="00DD351F">
                            <w:pPr>
                              <w:pStyle w:val="Legenda"/>
                              <w:jc w:val="center"/>
                              <w:rPr>
                                <w:noProof/>
                                <w:szCs w:val="20"/>
                              </w:rPr>
                            </w:pPr>
                            <w:bookmarkStart w:id="120" w:name="_Ref523933437"/>
                            <w:bookmarkStart w:id="121" w:name="_Toc524019756"/>
                            <w:r>
                              <w:t xml:space="preserve">Figura </w:t>
                            </w:r>
                            <w:r>
                              <w:fldChar w:fldCharType="begin"/>
                            </w:r>
                            <w:r>
                              <w:instrText xml:space="preserve"> SEQ Figura \* ARABIC </w:instrText>
                            </w:r>
                            <w:r>
                              <w:fldChar w:fldCharType="separate"/>
                            </w:r>
                            <w:r>
                              <w:rPr>
                                <w:noProof/>
                              </w:rPr>
                              <w:t>15</w:t>
                            </w:r>
                            <w:r>
                              <w:fldChar w:fldCharType="end"/>
                            </w:r>
                            <w:bookmarkEnd w:id="120"/>
                            <w:r>
                              <w:t xml:space="preserve"> - FLUXO DE AUTENTICAÇÃO AUTH0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15.3pt;margin-top:310.7pt;width:422.9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" stroked="f">
                <v:textbox style="mso-fit-shape-to-text:t" inset="0,0,0,0">
                  <w:txbxContent>
                    <w:p w:rsidR="00B4381E" w:rsidRPr="00D07851" w:rsidRDefault="00B4381E" w:rsidP="00DD351F">
                      <w:pPr>
                        <w:pStyle w:val="Legenda"/>
                        <w:jc w:val="center"/>
                        <w:rPr>
                          <w:noProof/>
                          <w:szCs w:val="20"/>
                        </w:rPr>
                      </w:pPr>
                      <w:bookmarkStart w:id="122" w:name="_Ref523933437"/>
                      <w:bookmarkStart w:id="123" w:name="_Toc524019756"/>
                      <w:r>
                        <w:t xml:space="preserve">Figura </w:t>
                      </w:r>
                      <w:r>
                        <w:fldChar w:fldCharType="begin"/>
                      </w:r>
                      <w:r>
                        <w:instrText xml:space="preserve"> SEQ Figura \* ARABIC </w:instrText>
                      </w:r>
                      <w:r>
                        <w:fldChar w:fldCharType="separate"/>
                      </w:r>
                      <w:r>
                        <w:rPr>
                          <w:noProof/>
                        </w:rPr>
                        <w:t>15</w:t>
                      </w:r>
                      <w:r>
                        <w:fldChar w:fldCharType="end"/>
                      </w:r>
                      <w:bookmarkEnd w:id="122"/>
                      <w:r>
                        <w:t xml:space="preserve"> - FLUXO DE AUTENTICAÇÃO AUTH0</w:t>
                      </w:r>
                      <w:bookmarkEnd w:id="123"/>
                    </w:p>
                  </w:txbxContent>
                </v:textbox>
                <w10:wrap type="topAndBottom"/>
              </v:shape>
            </w:pict>
          </mc:Fallback>
        </mc:AlternateContent>
      </w:r>
      <w:r w:rsidRPr="00D20E40">
        <w:rPr>
          <w:noProof/>
        </w:rPr>
        <w:drawing>
          <wp:anchor distT="360045" distB="360045" distL="114300" distR="114300" simplePos="0" relativeHeight="251637248" behindDoc="0" locked="0" layoutInCell="1" allowOverlap="1">
            <wp:simplePos x="0" y="0"/>
            <wp:positionH relativeFrom="margin">
              <wp:align>center</wp:align>
            </wp:positionH>
            <wp:positionV relativeFrom="paragraph">
              <wp:posOffset>1858645</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r w:rsidR="001C1DA8" w:rsidRPr="00D20E40">
        <w:t xml:space="preserve">Este é um fluxo que não utiliza redirecções para uma página referente ao provedor de identidade (Google, Github, Facebook, </w:t>
      </w:r>
      <w:r w:rsidR="001C1DA8" w:rsidRPr="00D20E40">
        <w:rPr>
          <w:u w:val="single"/>
        </w:rPr>
        <w:t>Auth0</w:t>
      </w:r>
      <w:r w:rsidR="001C1DA8" w:rsidRPr="00D20E40">
        <w:t>) tornando-se assim ligeiramente mais simples, pois não são lançadas janelas de um browser den</w:t>
      </w:r>
      <w:r w:rsidR="009E409D" w:rsidRPr="00D20E40">
        <w:t>tro da aplicação para realizar a autenticação do utilizador</w:t>
      </w:r>
      <w:r w:rsidR="001C1DA8" w:rsidRPr="00D20E40">
        <w:t>. Ainda assim esta solução não é a mais flexível pois não permite a disponibilização de vários provedores de identidade, tornando a aplicação mais d</w:t>
      </w:r>
      <w:r w:rsidR="00064AC0">
        <w:t xml:space="preserve">ependente do serviço escolhido, Auth0 </w:t>
      </w:r>
      <w:sdt>
        <w:sdtPr>
          <w:id w:val="-311639067"/>
          <w:citation/>
        </w:sdtPr>
        <w:sdtEndPr/>
        <w:sdtContent>
          <w:r w:rsidR="00064AC0">
            <w:fldChar w:fldCharType="begin"/>
          </w:r>
          <w:r w:rsidR="00064AC0" w:rsidRPr="00064AC0">
            <w:instrText xml:space="preserve"> CITATION Aut13 \l 1033 </w:instrText>
          </w:r>
          <w:r w:rsidR="00064AC0">
            <w:fldChar w:fldCharType="separate"/>
          </w:r>
          <w:r w:rsidR="00064AC0" w:rsidRPr="00064AC0">
            <w:rPr>
              <w:noProof/>
            </w:rPr>
            <w:t>(Auth0, 2013)</w:t>
          </w:r>
          <w:r w:rsidR="00064AC0">
            <w:fldChar w:fldCharType="end"/>
          </w:r>
        </w:sdtContent>
      </w:sdt>
      <w:r w:rsidR="001C1DA8" w:rsidRPr="00D20E40">
        <w:t>.</w:t>
      </w:r>
      <w:r w:rsidR="00EA30D1" w:rsidRPr="00D20E40">
        <w:t xml:space="preserve"> </w:t>
      </w:r>
    </w:p>
    <w:p w:rsidR="005A645B" w:rsidRPr="00D20E40" w:rsidRDefault="00FA1E2F" w:rsidP="001C1DA8">
      <w:r w:rsidRPr="00D20E40">
        <w:lastRenderedPageBreak/>
        <w:t xml:space="preserve">Na </w:t>
      </w:r>
      <w:r w:rsidR="00DD351F" w:rsidRPr="00D20E40">
        <w:fldChar w:fldCharType="begin"/>
      </w:r>
      <w:r w:rsidR="00DD351F" w:rsidRPr="00D20E40">
        <w:instrText xml:space="preserve"> REF _Ref523933437 \h </w:instrText>
      </w:r>
      <w:r w:rsidR="00DD351F" w:rsidRPr="00D20E40">
        <w:fldChar w:fldCharType="separate"/>
      </w:r>
      <w:r w:rsidR="00DD351F" w:rsidRPr="00D20E40">
        <w:t xml:space="preserve">Figura </w:t>
      </w:r>
      <w:r w:rsidR="00DD351F" w:rsidRPr="00D20E40">
        <w:rPr>
          <w:noProof/>
        </w:rPr>
        <w:t>15</w:t>
      </w:r>
      <w:r w:rsidR="00DD351F" w:rsidRPr="00D20E40">
        <w:fldChar w:fldCharType="end"/>
      </w:r>
      <w:r w:rsidR="00FF5DB5">
        <w:t xml:space="preserve"> </w:t>
      </w:r>
      <w:sdt>
        <w:sdtPr>
          <w:id w:val="-2062625180"/>
          <w:citation/>
        </w:sdtPr>
        <w:sdtEndPr/>
        <w:sdtContent>
          <w:r w:rsidR="00064AC0">
            <w:fldChar w:fldCharType="begin"/>
          </w:r>
          <w:r w:rsidR="00064AC0" w:rsidRPr="007D7134">
            <w:instrText xml:space="preserve"> CITATION Aut13 \l 1033 </w:instrText>
          </w:r>
          <w:r w:rsidR="00064AC0">
            <w:fldChar w:fldCharType="separate"/>
          </w:r>
          <w:r w:rsidR="00064AC0" w:rsidRPr="007D7134">
            <w:rPr>
              <w:noProof/>
            </w:rPr>
            <w:t>(Auth0, 2013)</w:t>
          </w:r>
          <w:r w:rsidR="00064AC0">
            <w:fldChar w:fldCharType="end"/>
          </w:r>
        </w:sdtContent>
      </w:sdt>
      <w:r w:rsidR="007556CB">
        <w:t xml:space="preserve"> </w:t>
      </w:r>
      <w:r w:rsidRPr="00D20E40">
        <w:t xml:space="preserve">está presente o fluxo de autenticação </w:t>
      </w:r>
      <w:r w:rsidR="00BE585E" w:rsidRPr="00D20E40">
        <w:t>proposto pela entidade Auth0.</w:t>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como o facto de não ter de guardar os dados do utilizador, mas sim o </w:t>
      </w:r>
      <w:proofErr w:type="spellStart"/>
      <w:r w:rsidRPr="00D20E40">
        <w:rPr>
          <w:i/>
        </w:rPr>
        <w:t>access</w:t>
      </w:r>
      <w:proofErr w:type="spellEnd"/>
      <w:r w:rsidRPr="00D20E40">
        <w:rPr>
          <w:i/>
        </w:rPr>
        <w:t xml:space="preserve"> </w:t>
      </w:r>
      <w:proofErr w:type="spellStart"/>
      <w:r w:rsidRPr="00D20E40">
        <w:rPr>
          <w:i/>
        </w:rPr>
        <w:t>token</w:t>
      </w:r>
      <w:proofErr w:type="spellEnd"/>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65920"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3425FE" w:rsidRDefault="00B4381E" w:rsidP="00D77B5A">
                            <w:pPr>
                              <w:pStyle w:val="Legenda"/>
                              <w:jc w:val="center"/>
                              <w:rPr>
                                <w:noProof/>
                                <w:szCs w:val="20"/>
                              </w:rPr>
                            </w:pPr>
                            <w:bookmarkStart w:id="124" w:name="_Ref523933871"/>
                            <w:bookmarkStart w:id="125" w:name="_Toc524019757"/>
                            <w:r>
                              <w:t xml:space="preserve">Figura </w:t>
                            </w:r>
                            <w:r>
                              <w:fldChar w:fldCharType="begin"/>
                            </w:r>
                            <w:r>
                              <w:instrText xml:space="preserve"> SEQ Figura \* ARABIC </w:instrText>
                            </w:r>
                            <w:r>
                              <w:fldChar w:fldCharType="separate"/>
                            </w:r>
                            <w:r>
                              <w:rPr>
                                <w:noProof/>
                              </w:rPr>
                              <w:t>16</w:t>
                            </w:r>
                            <w:r>
                              <w:fldChar w:fldCharType="end"/>
                            </w:r>
                            <w:bookmarkEnd w:id="124"/>
                            <w:r>
                              <w:t xml:space="preserve"> - DIAGRAMA DE CASOS DE USO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B4381E" w:rsidRPr="003425FE" w:rsidRDefault="00B4381E" w:rsidP="00D77B5A">
                      <w:pPr>
                        <w:pStyle w:val="Legenda"/>
                        <w:jc w:val="center"/>
                        <w:rPr>
                          <w:noProof/>
                          <w:szCs w:val="20"/>
                        </w:rPr>
                      </w:pPr>
                      <w:bookmarkStart w:id="126" w:name="_Ref523933871"/>
                      <w:bookmarkStart w:id="127" w:name="_Toc524019757"/>
                      <w:r>
                        <w:t xml:space="preserve">Figura </w:t>
                      </w:r>
                      <w:r>
                        <w:fldChar w:fldCharType="begin"/>
                      </w:r>
                      <w:r>
                        <w:instrText xml:space="preserve"> SEQ Figura \* ARABIC </w:instrText>
                      </w:r>
                      <w:r>
                        <w:fldChar w:fldCharType="separate"/>
                      </w:r>
                      <w:r>
                        <w:rPr>
                          <w:noProof/>
                        </w:rPr>
                        <w:t>16</w:t>
                      </w:r>
                      <w:r>
                        <w:fldChar w:fldCharType="end"/>
                      </w:r>
                      <w:bookmarkEnd w:id="126"/>
                      <w:r>
                        <w:t xml:space="preserve"> - DIAGRAMA DE CASOS DE USO</w:t>
                      </w:r>
                      <w:bookmarkEnd w:id="127"/>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Pr="00D20E40">
        <w:t xml:space="preserve">Figura </w:t>
      </w:r>
      <w:r w:rsidRPr="00D20E40">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234CC9" w:rsidRPr="00D20E40" w:rsidRDefault="00385343" w:rsidP="001C1DA8">
      <w:r w:rsidRPr="00D20E40">
        <w:rPr>
          <w:noProof/>
        </w:rPr>
        <mc:AlternateContent>
          <mc:Choice Requires="wps">
            <w:drawing>
              <wp:anchor distT="0" distB="0" distL="114300" distR="114300" simplePos="0" relativeHeight="251666944" behindDoc="0" locked="0" layoutInCell="1" allowOverlap="1" wp14:anchorId="28946395" wp14:editId="5FBD1109">
                <wp:simplePos x="0" y="0"/>
                <wp:positionH relativeFrom="column">
                  <wp:posOffset>540385</wp:posOffset>
                </wp:positionH>
                <wp:positionV relativeFrom="paragraph">
                  <wp:posOffset>7011670</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6364D2" w:rsidRDefault="00B4381E" w:rsidP="00385343">
                            <w:pPr>
                              <w:pStyle w:val="Legenda"/>
                              <w:jc w:val="center"/>
                              <w:rPr>
                                <w:noProof/>
                                <w:szCs w:val="20"/>
                              </w:rPr>
                            </w:pPr>
                            <w:bookmarkStart w:id="128" w:name="_Ref523933970"/>
                            <w:bookmarkStart w:id="129" w:name="_Toc524019758"/>
                            <w:r>
                              <w:t xml:space="preserve">Figura </w:t>
                            </w:r>
                            <w:r>
                              <w:fldChar w:fldCharType="begin"/>
                            </w:r>
                            <w:r>
                              <w:instrText xml:space="preserve"> SEQ Figura \* ARABIC </w:instrText>
                            </w:r>
                            <w:r>
                              <w:fldChar w:fldCharType="separate"/>
                            </w:r>
                            <w:r>
                              <w:rPr>
                                <w:noProof/>
                              </w:rPr>
                              <w:t>17</w:t>
                            </w:r>
                            <w:r>
                              <w:fldChar w:fldCharType="end"/>
                            </w:r>
                            <w:bookmarkEnd w:id="128"/>
                            <w:r>
                              <w:t xml:space="preserve"> - FLUXO DE AUTENTICAÇÃO GRA</w:t>
                            </w:r>
                            <w:r>
                              <w:rPr>
                                <w:noProof/>
                              </w:rPr>
                              <w:t>NT FLOW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552.1pt;width:36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" stroked="f">
                <v:textbox style="mso-fit-shape-to-text:t" inset="0,0,0,0">
                  <w:txbxContent>
                    <w:p w:rsidR="00B4381E" w:rsidRPr="006364D2" w:rsidRDefault="00B4381E" w:rsidP="00385343">
                      <w:pPr>
                        <w:pStyle w:val="Legenda"/>
                        <w:jc w:val="center"/>
                        <w:rPr>
                          <w:noProof/>
                          <w:szCs w:val="20"/>
                        </w:rPr>
                      </w:pPr>
                      <w:bookmarkStart w:id="130" w:name="_Ref523933970"/>
                      <w:bookmarkStart w:id="131" w:name="_Toc524019758"/>
                      <w:r>
                        <w:t xml:space="preserve">Figura </w:t>
                      </w:r>
                      <w:r>
                        <w:fldChar w:fldCharType="begin"/>
                      </w:r>
                      <w:r>
                        <w:instrText xml:space="preserve"> SEQ Figura \* ARABIC </w:instrText>
                      </w:r>
                      <w:r>
                        <w:fldChar w:fldCharType="separate"/>
                      </w:r>
                      <w:r>
                        <w:rPr>
                          <w:noProof/>
                        </w:rPr>
                        <w:t>17</w:t>
                      </w:r>
                      <w:r>
                        <w:fldChar w:fldCharType="end"/>
                      </w:r>
                      <w:bookmarkEnd w:id="130"/>
                      <w:r>
                        <w:t xml:space="preserve"> - FLUXO DE AUTENTICAÇÃO GRA</w:t>
                      </w:r>
                      <w:r>
                        <w:rPr>
                          <w:noProof/>
                        </w:rPr>
                        <w:t>NT FLOW</w:t>
                      </w:r>
                      <w:bookmarkEnd w:id="131"/>
                    </w:p>
                  </w:txbxContent>
                </v:textbox>
                <w10:wrap type="topAndBottom"/>
              </v:shape>
            </w:pict>
          </mc:Fallback>
        </mc:AlternateContent>
      </w:r>
      <w:r w:rsidR="00C01195" w:rsidRPr="00D20E40">
        <w:rPr>
          <w:noProof/>
        </w:rPr>
        <w:drawing>
          <wp:anchor distT="360045" distB="360045" distL="114300" distR="114300" simplePos="0" relativeHeight="251638272" behindDoc="0" locked="0" layoutInCell="1" allowOverlap="1">
            <wp:simplePos x="0" y="0"/>
            <wp:positionH relativeFrom="margin">
              <wp:posOffset>540385</wp:posOffset>
            </wp:positionH>
            <wp:positionV relativeFrom="paragraph">
              <wp:posOffset>4480560</wp:posOffset>
            </wp:positionV>
            <wp:extent cx="4679950" cy="263144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A256BA" w:rsidRPr="00D20E40">
        <w:t xml:space="preserve">Figura </w:t>
      </w:r>
      <w:r w:rsidR="00A256BA" w:rsidRPr="00D20E40">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End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1C1DA8" w:rsidRPr="00D20E40" w:rsidRDefault="001C1DA8" w:rsidP="00B04D00">
      <w:pPr>
        <w:pStyle w:val="Cabealho4"/>
        <w:numPr>
          <w:ilvl w:val="3"/>
          <w:numId w:val="9"/>
        </w:numPr>
      </w:pPr>
      <w:r w:rsidRPr="00D20E40">
        <w:lastRenderedPageBreak/>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Neste momento não teríamos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proofErr w:type="spellStart"/>
      <w:r w:rsidRPr="00D20E40">
        <w:rPr>
          <w:i/>
        </w:rPr>
        <w:t>callback</w:t>
      </w:r>
      <w:proofErr w:type="spellEnd"/>
      <w:r w:rsidRPr="00D20E40">
        <w:t xml:space="preserve"> o </w:t>
      </w:r>
      <w:proofErr w:type="spellStart"/>
      <w:r w:rsidRPr="00D20E40">
        <w:rPr>
          <w:i/>
        </w:rPr>
        <w:t>access</w:t>
      </w:r>
      <w:proofErr w:type="spellEnd"/>
      <w:r w:rsidRPr="00D20E40">
        <w:rPr>
          <w:i/>
        </w:rPr>
        <w:t xml:space="preserve"> </w:t>
      </w:r>
      <w:proofErr w:type="spellStart"/>
      <w:r w:rsidRPr="00D20E40">
        <w:rPr>
          <w:i/>
        </w:rPr>
        <w:t>token</w:t>
      </w:r>
      <w:proofErr w:type="spellEnd"/>
      <w:r w:rsidRPr="00D20E40">
        <w:rPr>
          <w:i/>
        </w:rPr>
        <w:t>.</w:t>
      </w:r>
      <w:r w:rsidRPr="00D20E40">
        <w:t xml:space="preserve"> No caso particular do SINCRO Mobile isto não se aplica porque a aplicação pertence ao nosso sistema, e dessa maneira torna razoável o facto de serem pedidos os dados ao utilizador.</w:t>
      </w:r>
    </w:p>
    <w:p w:rsidR="00A54666" w:rsidRPr="00D20E40" w:rsidRDefault="00A54666" w:rsidP="001C1DA8"/>
    <w:p w:rsidR="001C1DA8" w:rsidRPr="00D20E40" w:rsidRDefault="001C1DA8" w:rsidP="00B04D00">
      <w:pPr>
        <w:pStyle w:val="Cabealho4"/>
        <w:numPr>
          <w:ilvl w:val="3"/>
          <w:numId w:val="9"/>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Cabealho3"/>
        <w:numPr>
          <w:ilvl w:val="2"/>
          <w:numId w:val="28"/>
        </w:numPr>
      </w:pPr>
      <w:bookmarkStart w:id="132" w:name="_Toc524021701"/>
      <w:r w:rsidRPr="00D20E40">
        <w:t>Pagamento de Contraordenações</w:t>
      </w:r>
      <w:bookmarkEnd w:id="132"/>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04D00">
      <w:pPr>
        <w:pStyle w:val="Cabealho4"/>
        <w:numPr>
          <w:ilvl w:val="3"/>
          <w:numId w:val="9"/>
        </w:numPr>
      </w:pPr>
      <w:r w:rsidRPr="00D20E40">
        <w:t>Formas de Pagamento</w:t>
      </w:r>
    </w:p>
    <w:p w:rsidR="00A54666" w:rsidRPr="00D20E40" w:rsidRDefault="00A54666" w:rsidP="00A54666"/>
    <w:p w:rsidR="00526FEE" w:rsidRPr="00D20E40"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526FEE" w:rsidRPr="00D20E40" w:rsidRDefault="00526FEE" w:rsidP="00526FEE"/>
    <w:p w:rsidR="00526FEE" w:rsidRPr="00D20E40" w:rsidRDefault="00526FEE" w:rsidP="00526FEE">
      <w:pPr>
        <w:pStyle w:val="Cabealho5"/>
      </w:pPr>
      <w:r w:rsidRPr="00D20E40">
        <w:lastRenderedPageBreak/>
        <w:t>Pagamento Multibanco</w:t>
      </w:r>
    </w:p>
    <w:p w:rsidR="00A54666" w:rsidRPr="00D20E40" w:rsidRDefault="00A54666" w:rsidP="00A54666"/>
    <w:p w:rsidR="00526FEE" w:rsidRPr="00D20E40" w:rsidRDefault="00526FEE" w:rsidP="00526FEE">
      <w:r w:rsidRPr="00D20E40">
        <w:t xml:space="preserve">Este tipo de pagamento é o mais seguro. Uma vez que este processo </w:t>
      </w:r>
      <w:r w:rsidR="00ED1871" w:rsidRPr="00D20E40">
        <w:t>decorre</w:t>
      </w:r>
      <w:r w:rsidRPr="00D20E40">
        <w:t xml:space="preserve"> através de uma caixa de multibanco física, o utilizador não se compromete com pagamentos online que são menos seguros. </w:t>
      </w:r>
    </w:p>
    <w:p w:rsidR="007B29E2" w:rsidRPr="00D20E40" w:rsidRDefault="00682918" w:rsidP="00526FEE">
      <w:r w:rsidRPr="00D20E40">
        <w:rPr>
          <w:noProof/>
        </w:rPr>
        <mc:AlternateContent>
          <mc:Choice Requires="wps">
            <w:drawing>
              <wp:anchor distT="0" distB="0" distL="114300" distR="114300" simplePos="0" relativeHeight="251667968" behindDoc="0" locked="0" layoutInCell="1" allowOverlap="1" wp14:anchorId="10C70F76" wp14:editId="3FA8C8FB">
                <wp:simplePos x="0" y="0"/>
                <wp:positionH relativeFrom="column">
                  <wp:posOffset>911860</wp:posOffset>
                </wp:positionH>
                <wp:positionV relativeFrom="paragraph">
                  <wp:posOffset>3458210</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B4381E" w:rsidRPr="00FD6C14" w:rsidRDefault="00B4381E" w:rsidP="00682918">
                            <w:pPr>
                              <w:pStyle w:val="Legenda"/>
                              <w:jc w:val="center"/>
                              <w:rPr>
                                <w:noProof/>
                                <w:szCs w:val="20"/>
                              </w:rPr>
                            </w:pPr>
                            <w:bookmarkStart w:id="133" w:name="_Ref523935415"/>
                            <w:bookmarkStart w:id="134" w:name="_Toc524019759"/>
                            <w:r>
                              <w:t xml:space="preserve">Figura </w:t>
                            </w:r>
                            <w:r>
                              <w:fldChar w:fldCharType="begin"/>
                            </w:r>
                            <w:r>
                              <w:instrText xml:space="preserve"> SEQ Figura \* ARABIC </w:instrText>
                            </w:r>
                            <w:r>
                              <w:fldChar w:fldCharType="separate"/>
                            </w:r>
                            <w:r>
                              <w:rPr>
                                <w:noProof/>
                              </w:rPr>
                              <w:t>18</w:t>
                            </w:r>
                            <w:r>
                              <w:fldChar w:fldCharType="end"/>
                            </w:r>
                            <w:bookmarkEnd w:id="133"/>
                            <w:r>
                              <w:t xml:space="preserve"> - FLUXO DE PAGAMENTO MULTIBANCO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71.8pt;margin-top:272.3pt;width:309.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" stroked="f">
                <v:textbox style="mso-fit-shape-to-text:t" inset="0,0,0,0">
                  <w:txbxContent>
                    <w:p w:rsidR="00B4381E" w:rsidRPr="00FD6C14" w:rsidRDefault="00B4381E" w:rsidP="00682918">
                      <w:pPr>
                        <w:pStyle w:val="Legenda"/>
                        <w:jc w:val="center"/>
                        <w:rPr>
                          <w:noProof/>
                          <w:szCs w:val="20"/>
                        </w:rPr>
                      </w:pPr>
                      <w:bookmarkStart w:id="135" w:name="_Ref523935415"/>
                      <w:bookmarkStart w:id="136" w:name="_Toc524019759"/>
                      <w:r>
                        <w:t xml:space="preserve">Figura </w:t>
                      </w:r>
                      <w:r>
                        <w:fldChar w:fldCharType="begin"/>
                      </w:r>
                      <w:r>
                        <w:instrText xml:space="preserve"> SEQ Figura \* ARABIC </w:instrText>
                      </w:r>
                      <w:r>
                        <w:fldChar w:fldCharType="separate"/>
                      </w:r>
                      <w:r>
                        <w:rPr>
                          <w:noProof/>
                        </w:rPr>
                        <w:t>18</w:t>
                      </w:r>
                      <w:r>
                        <w:fldChar w:fldCharType="end"/>
                      </w:r>
                      <w:bookmarkEnd w:id="135"/>
                      <w:r>
                        <w:t xml:space="preserve"> - FLUXO DE PAGAMENTO MULTIBANCO</w:t>
                      </w:r>
                      <w:bookmarkEnd w:id="136"/>
                    </w:p>
                  </w:txbxContent>
                </v:textbox>
                <w10:wrap type="topAndBottom"/>
              </v:shape>
            </w:pict>
          </mc:Fallback>
        </mc:AlternateContent>
      </w:r>
      <w:r w:rsidRPr="00D20E40">
        <w:rPr>
          <w:noProof/>
        </w:rPr>
        <w:drawing>
          <wp:anchor distT="360045" distB="360045" distL="114300" distR="114300" simplePos="0" relativeHeight="251639296" behindDoc="0" locked="0" layoutInCell="1" allowOverlap="1" wp14:anchorId="526F5C60" wp14:editId="1537BE99">
            <wp:simplePos x="0" y="0"/>
            <wp:positionH relativeFrom="margin">
              <wp:posOffset>911860</wp:posOffset>
            </wp:positionH>
            <wp:positionV relativeFrom="paragraph">
              <wp:posOffset>1061683</wp:posOffset>
            </wp:positionV>
            <wp:extent cx="3931200" cy="234000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Para possibilitar este tipo de pagamento, na aplicação móvel do SINCRO 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Pr="00D20E40">
        <w:fldChar w:fldCharType="begin"/>
      </w:r>
      <w:r w:rsidRPr="00D20E40">
        <w:instrText xml:space="preserve"> REF _Ref523935415 \h </w:instrText>
      </w:r>
      <w:r w:rsidRPr="00D20E40">
        <w:fldChar w:fldCharType="separate"/>
      </w:r>
      <w:r w:rsidRPr="00D20E40">
        <w:t xml:space="preserve">Figura </w:t>
      </w:r>
      <w:r w:rsidRPr="00D20E40">
        <w:rPr>
          <w:noProof/>
        </w:rPr>
        <w:t>18</w:t>
      </w:r>
      <w:r w:rsidRPr="00D20E40">
        <w:fldChar w:fldCharType="end"/>
      </w:r>
      <w:r w:rsidRPr="00D20E40">
        <w:t xml:space="preserve">, </w:t>
      </w:r>
      <w:r w:rsidR="00526FEE" w:rsidRPr="00D20E40">
        <w:t>que irá redirecionar para uma página com a entidade e referência referentes à conta bancária da empresa.</w:t>
      </w:r>
    </w:p>
    <w:p w:rsidR="007B29E2" w:rsidRPr="00D20E40" w:rsidRDefault="007B29E2" w:rsidP="00526FEE"/>
    <w:p w:rsidR="00526FEE" w:rsidRPr="00D20E40" w:rsidRDefault="00526FEE" w:rsidP="00526FEE">
      <w:pPr>
        <w:pStyle w:val="Cabealho5"/>
      </w:pPr>
      <w:r w:rsidRPr="00D20E40">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526FEE" w:rsidRPr="00D20E40" w:rsidRDefault="001D3AD0" w:rsidP="00526FEE">
      <w:r w:rsidRPr="00D20E40">
        <w:rPr>
          <w:noProof/>
        </w:rPr>
        <w:lastRenderedPageBreak/>
        <mc:AlternateContent>
          <mc:Choice Requires="wps">
            <w:drawing>
              <wp:anchor distT="0" distB="0" distL="114300" distR="114300" simplePos="0" relativeHeight="251668992" behindDoc="0" locked="0" layoutInCell="1" allowOverlap="1" wp14:anchorId="7452291D" wp14:editId="0F00423B">
                <wp:simplePos x="0" y="0"/>
                <wp:positionH relativeFrom="column">
                  <wp:posOffset>911860</wp:posOffset>
                </wp:positionH>
                <wp:positionV relativeFrom="paragraph">
                  <wp:posOffset>3462655</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B4381E" w:rsidRPr="000D01ED" w:rsidRDefault="00B4381E" w:rsidP="001D3AD0">
                            <w:pPr>
                              <w:pStyle w:val="Legenda"/>
                              <w:jc w:val="center"/>
                              <w:rPr>
                                <w:noProof/>
                                <w:szCs w:val="20"/>
                              </w:rPr>
                            </w:pPr>
                            <w:bookmarkStart w:id="137" w:name="_Ref523935655"/>
                            <w:bookmarkStart w:id="138" w:name="_Toc524019760"/>
                            <w:r>
                              <w:t xml:space="preserve">Figura </w:t>
                            </w:r>
                            <w:r>
                              <w:fldChar w:fldCharType="begin"/>
                            </w:r>
                            <w:r>
                              <w:instrText xml:space="preserve"> SEQ Figura \* ARABIC </w:instrText>
                            </w:r>
                            <w:r>
                              <w:fldChar w:fldCharType="separate"/>
                            </w:r>
                            <w:r>
                              <w:rPr>
                                <w:noProof/>
                              </w:rPr>
                              <w:t>19</w:t>
                            </w:r>
                            <w:r>
                              <w:fldChar w:fldCharType="end"/>
                            </w:r>
                            <w:bookmarkEnd w:id="137"/>
                            <w:r>
                              <w:t xml:space="preserve"> - 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2.65pt;width:30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tAtQAOQAAAAQAQAADwAA&#13;&#10;AAAAAAAAAAAAAACPBAAAZHJzL2Rvd25yZXYueG1sUEsFBgAAAAAEAAQA8wAAAKAFAAAAAA==&#13;&#10;" stroked="f">
                <v:textbox style="mso-fit-shape-to-text:t" inset="0,0,0,0">
                  <w:txbxContent>
                    <w:p w:rsidR="00B4381E" w:rsidRPr="000D01ED" w:rsidRDefault="00B4381E" w:rsidP="001D3AD0">
                      <w:pPr>
                        <w:pStyle w:val="Legenda"/>
                        <w:jc w:val="center"/>
                        <w:rPr>
                          <w:noProof/>
                          <w:szCs w:val="20"/>
                        </w:rPr>
                      </w:pPr>
                      <w:bookmarkStart w:id="139" w:name="_Ref523935655"/>
                      <w:bookmarkStart w:id="140" w:name="_Toc524019760"/>
                      <w:r>
                        <w:t xml:space="preserve">Figura </w:t>
                      </w:r>
                      <w:r>
                        <w:fldChar w:fldCharType="begin"/>
                      </w:r>
                      <w:r>
                        <w:instrText xml:space="preserve"> SEQ Figura \* ARABIC </w:instrText>
                      </w:r>
                      <w:r>
                        <w:fldChar w:fldCharType="separate"/>
                      </w:r>
                      <w:r>
                        <w:rPr>
                          <w:noProof/>
                        </w:rPr>
                        <w:t>19</w:t>
                      </w:r>
                      <w:r>
                        <w:fldChar w:fldCharType="end"/>
                      </w:r>
                      <w:bookmarkEnd w:id="139"/>
                      <w:r>
                        <w:t xml:space="preserve"> - FLUXO DE PAGAMENTO CREDIT CARD</w:t>
                      </w:r>
                      <w:bookmarkEnd w:id="140"/>
                    </w:p>
                  </w:txbxContent>
                </v:textbox>
                <w10:wrap type="topAndBottom"/>
              </v:shape>
            </w:pict>
          </mc:Fallback>
        </mc:AlternateContent>
      </w:r>
      <w:r w:rsidRPr="00D20E40">
        <w:rPr>
          <w:noProof/>
        </w:rPr>
        <w:drawing>
          <wp:anchor distT="360045" distB="360045" distL="114300" distR="114300" simplePos="0" relativeHeight="251640320" behindDoc="0" locked="0" layoutInCell="1" allowOverlap="1" wp14:anchorId="1697A064" wp14:editId="51F0E7A1">
            <wp:simplePos x="0" y="0"/>
            <wp:positionH relativeFrom="margin">
              <wp:posOffset>911860</wp:posOffset>
            </wp:positionH>
            <wp:positionV relativeFrom="margin">
              <wp:posOffset>1066128</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Pr="00D20E40">
        <w:fldChar w:fldCharType="begin"/>
      </w:r>
      <w:r w:rsidRPr="00D20E40">
        <w:instrText xml:space="preserve"> REF _Ref523935655 \h </w:instrText>
      </w:r>
      <w:r w:rsidRPr="00D20E40">
        <w:fldChar w:fldCharType="separate"/>
      </w:r>
      <w:r w:rsidRPr="00D20E40">
        <w:t xml:space="preserve">Figura </w:t>
      </w:r>
      <w:r w:rsidRPr="00D20E40">
        <w:rPr>
          <w:noProof/>
        </w:rPr>
        <w:t>19</w:t>
      </w:r>
      <w:r w:rsidRPr="00D20E40">
        <w:fldChar w:fldCharType="end"/>
      </w:r>
      <w:r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D20E40" w:rsidRPr="00D20E40" w:rsidRDefault="00D20E40" w:rsidP="00195A3C">
      <w:pPr>
        <w:pStyle w:val="Cabealho5"/>
      </w:pPr>
    </w:p>
    <w:p w:rsidR="00526FEE" w:rsidRPr="007D7134" w:rsidRDefault="00526FEE" w:rsidP="00195A3C">
      <w:pPr>
        <w:pStyle w:val="Cabealho5"/>
        <w:rPr>
          <w:lang w:val="en-US"/>
        </w:rPr>
      </w:pPr>
      <w:proofErr w:type="spellStart"/>
      <w:r w:rsidRPr="007D7134">
        <w:rPr>
          <w:lang w:val="en-US"/>
        </w:rPr>
        <w:t>Pagamento</w:t>
      </w:r>
      <w:proofErr w:type="spellEnd"/>
      <w:r w:rsidRPr="007D7134">
        <w:rPr>
          <w:lang w:val="en-US"/>
        </w:rPr>
        <w:t xml:space="preserve"> Online </w:t>
      </w:r>
      <w:proofErr w:type="spellStart"/>
      <w:r w:rsidRPr="007D7134">
        <w:rPr>
          <w:lang w:val="en-US"/>
        </w:rPr>
        <w:t>sem</w:t>
      </w:r>
      <w:proofErr w:type="spellEnd"/>
      <w:r w:rsidRPr="007D7134">
        <w:rPr>
          <w:lang w:val="en-US"/>
        </w:rPr>
        <w:t xml:space="preserve"> Internet Merchant Account</w:t>
      </w:r>
    </w:p>
    <w:p w:rsidR="00A54666" w:rsidRPr="007D7134" w:rsidRDefault="00A54666" w:rsidP="00A54666">
      <w:pPr>
        <w:rPr>
          <w:lang w:val="en-US"/>
        </w:rPr>
      </w:pPr>
    </w:p>
    <w:p w:rsidR="00526FEE" w:rsidRPr="00D20E40" w:rsidRDefault="00526FEE" w:rsidP="00526FEE">
      <w:r w:rsidRPr="00D20E40">
        <w:t xml:space="preserve">Em todo o caso, o comerciante poderá não ter necessidade de ter uma conta IMC. Existe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6C664F" w:rsidP="00526FEE">
      <w:r w:rsidRPr="00D20E40">
        <w:t>A</w:t>
      </w:r>
      <w:r w:rsidR="00C5134C" w:rsidRPr="00D20E40">
        <w:t xml:space="preserve"> </w:t>
      </w:r>
      <w:r w:rsidR="00CC310D">
        <w:fldChar w:fldCharType="begin"/>
      </w:r>
      <w:r w:rsidR="00CC310D">
        <w:instrText xml:space="preserve"> REF _Ref523936020 \h </w:instrText>
      </w:r>
      <w:r w:rsidR="00CC310D">
        <w:fldChar w:fldCharType="separate"/>
      </w:r>
      <w:r w:rsidR="00CC310D">
        <w:t xml:space="preserve">Figura </w:t>
      </w:r>
      <w:r w:rsidR="00CC310D">
        <w:rPr>
          <w:noProof/>
        </w:rPr>
        <w:t>20</w:t>
      </w:r>
      <w:r w:rsidR="00CC310D">
        <w:fldChar w:fldCharType="end"/>
      </w:r>
      <w:r w:rsidR="00CC310D">
        <w:t xml:space="preserve"> </w:t>
      </w:r>
      <w:r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F3689A" w:rsidP="006000ED">
      <w:r>
        <w:rPr>
          <w:noProof/>
        </w:rPr>
        <w:lastRenderedPageBreak/>
        <mc:AlternateContent>
          <mc:Choice Requires="wps">
            <w:drawing>
              <wp:anchor distT="0" distB="0" distL="114300" distR="114300" simplePos="0" relativeHeight="251670016" behindDoc="0" locked="0" layoutInCell="1" allowOverlap="1" wp14:anchorId="357DFC81" wp14:editId="3D4CC185">
                <wp:simplePos x="0" y="0"/>
                <wp:positionH relativeFrom="column">
                  <wp:posOffset>181610</wp:posOffset>
                </wp:positionH>
                <wp:positionV relativeFrom="paragraph">
                  <wp:posOffset>2082800</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875701" w:rsidRDefault="00B4381E" w:rsidP="00F3689A">
                            <w:pPr>
                              <w:pStyle w:val="Legenda"/>
                              <w:jc w:val="center"/>
                              <w:rPr>
                                <w:noProof/>
                                <w:szCs w:val="20"/>
                              </w:rPr>
                            </w:pPr>
                            <w:bookmarkStart w:id="141" w:name="_Ref523936020"/>
                            <w:bookmarkStart w:id="142" w:name="_Toc524019761"/>
                            <w:r>
                              <w:t xml:space="preserve">Figura </w:t>
                            </w:r>
                            <w:r>
                              <w:fldChar w:fldCharType="begin"/>
                            </w:r>
                            <w:r>
                              <w:instrText xml:space="preserve"> SEQ Figura \* ARABIC </w:instrText>
                            </w:r>
                            <w:r>
                              <w:fldChar w:fldCharType="separate"/>
                            </w:r>
                            <w:r>
                              <w:rPr>
                                <w:noProof/>
                              </w:rPr>
                              <w:t>20</w:t>
                            </w:r>
                            <w:r>
                              <w:fldChar w:fldCharType="end"/>
                            </w:r>
                            <w:bookmarkEnd w:id="141"/>
                            <w:r>
                              <w:t xml:space="preserve"> - FLUXO DE PAGAMENTO PAYPAL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164pt;width:424.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" stroked="f">
                <v:textbox style="mso-fit-shape-to-text:t" inset="0,0,0,0">
                  <w:txbxContent>
                    <w:p w:rsidR="00B4381E" w:rsidRPr="00875701" w:rsidRDefault="00B4381E" w:rsidP="00F3689A">
                      <w:pPr>
                        <w:pStyle w:val="Legenda"/>
                        <w:jc w:val="center"/>
                        <w:rPr>
                          <w:noProof/>
                          <w:szCs w:val="20"/>
                        </w:rPr>
                      </w:pPr>
                      <w:bookmarkStart w:id="143" w:name="_Ref523936020"/>
                      <w:bookmarkStart w:id="144" w:name="_Toc524019761"/>
                      <w:r>
                        <w:t xml:space="preserve">Figura </w:t>
                      </w:r>
                      <w:r>
                        <w:fldChar w:fldCharType="begin"/>
                      </w:r>
                      <w:r>
                        <w:instrText xml:space="preserve"> SEQ Figura \* ARABIC </w:instrText>
                      </w:r>
                      <w:r>
                        <w:fldChar w:fldCharType="separate"/>
                      </w:r>
                      <w:r>
                        <w:rPr>
                          <w:noProof/>
                        </w:rPr>
                        <w:t>20</w:t>
                      </w:r>
                      <w:r>
                        <w:fldChar w:fldCharType="end"/>
                      </w:r>
                      <w:bookmarkEnd w:id="143"/>
                      <w:r>
                        <w:t xml:space="preserve"> - FLUXO DE PAGAMENTO PAYPAL</w:t>
                      </w:r>
                      <w:bookmarkEnd w:id="144"/>
                    </w:p>
                  </w:txbxContent>
                </v:textbox>
                <w10:wrap type="topAndBottom"/>
              </v:shape>
            </w:pict>
          </mc:Fallback>
        </mc:AlternateContent>
      </w:r>
      <w:r w:rsidR="00A54666" w:rsidRPr="00D20E40">
        <w:rPr>
          <w:noProof/>
        </w:rPr>
        <w:drawing>
          <wp:anchor distT="360045" distB="360045" distL="114300" distR="114300" simplePos="0" relativeHeight="251641344" behindDoc="0" locked="0" layoutInCell="1" allowOverlap="1" wp14:anchorId="21F2FA62" wp14:editId="017C54DA">
            <wp:simplePos x="0" y="0"/>
            <wp:positionH relativeFrom="margin">
              <wp:align>center</wp:align>
            </wp:positionH>
            <wp:positionV relativeFrom="margin">
              <wp:posOffset>-94686</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Cabealho3"/>
        <w:numPr>
          <w:ilvl w:val="2"/>
          <w:numId w:val="9"/>
        </w:numPr>
      </w:pPr>
      <w:bookmarkStart w:id="145" w:name="_Toc524021702"/>
      <w:r w:rsidRPr="00D20E40">
        <w:t>Verificação da matrícula</w:t>
      </w:r>
      <w:bookmarkEnd w:id="145"/>
    </w:p>
    <w:p w:rsidR="00A54666" w:rsidRPr="00D20E40" w:rsidRDefault="00A54666" w:rsidP="00A54666"/>
    <w:p w:rsidR="006000ED" w:rsidRPr="00D20E40" w:rsidRDefault="006000ED" w:rsidP="00B04D00">
      <w:pPr>
        <w:pStyle w:val="Cabealho4"/>
        <w:numPr>
          <w:ilvl w:val="3"/>
          <w:numId w:val="9"/>
        </w:numPr>
      </w:pPr>
      <w:r w:rsidRPr="00D20E40">
        <w:t xml:space="preserve">Implementação </w:t>
      </w:r>
    </w:p>
    <w:p w:rsidR="00A54666" w:rsidRPr="00D20E40" w:rsidRDefault="00A54666" w:rsidP="00A54666"/>
    <w:p w:rsidR="006000ED" w:rsidRDefault="00023789" w:rsidP="006000ED">
      <w:r>
        <w:rPr>
          <w:noProof/>
        </w:rPr>
        <mc:AlternateContent>
          <mc:Choice Requires="wps">
            <w:drawing>
              <wp:anchor distT="0" distB="0" distL="114300" distR="114300" simplePos="0" relativeHeight="251671040" behindDoc="0" locked="0" layoutInCell="1" allowOverlap="1" wp14:anchorId="56C75193" wp14:editId="37914F24">
                <wp:simplePos x="0" y="0"/>
                <wp:positionH relativeFrom="column">
                  <wp:posOffset>181610</wp:posOffset>
                </wp:positionH>
                <wp:positionV relativeFrom="paragraph">
                  <wp:posOffset>3492500</wp:posOffset>
                </wp:positionV>
                <wp:extent cx="5396230" cy="635"/>
                <wp:effectExtent l="0" t="0" r="1270" b="12065"/>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784832" w:rsidRDefault="00B4381E" w:rsidP="00023789">
                            <w:pPr>
                              <w:pStyle w:val="Legenda"/>
                              <w:jc w:val="center"/>
                              <w:rPr>
                                <w:noProof/>
                                <w:szCs w:val="20"/>
                              </w:rPr>
                            </w:pPr>
                            <w:bookmarkStart w:id="146" w:name="_Ref523936406"/>
                            <w:bookmarkStart w:id="147" w:name="_Toc524019762"/>
                            <w:r>
                              <w:t xml:space="preserve">Figura </w:t>
                            </w:r>
                            <w:r>
                              <w:fldChar w:fldCharType="begin"/>
                            </w:r>
                            <w:r>
                              <w:instrText xml:space="preserve"> SEQ Figura \* ARABIC </w:instrText>
                            </w:r>
                            <w:r>
                              <w:fldChar w:fldCharType="separate"/>
                            </w:r>
                            <w:r>
                              <w:rPr>
                                <w:noProof/>
                              </w:rPr>
                              <w:t>21</w:t>
                            </w:r>
                            <w:r>
                              <w:fldChar w:fldCharType="end"/>
                            </w:r>
                            <w:bookmarkEnd w:id="146"/>
                            <w:r>
                              <w:t xml:space="preserve"> - ESQUEMA DE ACESSO À INFOR</w:t>
                            </w:r>
                            <w:r>
                              <w:rPr>
                                <w:noProof/>
                              </w:rPr>
                              <w:t>MAÇÃO DA MATRÍCULA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14.3pt;margin-top:275pt;width:424.9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" stroked="f">
                <v:textbox style="mso-fit-shape-to-text:t" inset="0,0,0,0">
                  <w:txbxContent>
                    <w:p w:rsidR="00B4381E" w:rsidRPr="00784832" w:rsidRDefault="00B4381E" w:rsidP="00023789">
                      <w:pPr>
                        <w:pStyle w:val="Legenda"/>
                        <w:jc w:val="center"/>
                        <w:rPr>
                          <w:noProof/>
                          <w:szCs w:val="20"/>
                        </w:rPr>
                      </w:pPr>
                      <w:bookmarkStart w:id="148" w:name="_Ref523936406"/>
                      <w:bookmarkStart w:id="149" w:name="_Toc524019762"/>
                      <w:r>
                        <w:t xml:space="preserve">Figura </w:t>
                      </w:r>
                      <w:r>
                        <w:fldChar w:fldCharType="begin"/>
                      </w:r>
                      <w:r>
                        <w:instrText xml:space="preserve"> SEQ Figura \* ARABIC </w:instrText>
                      </w:r>
                      <w:r>
                        <w:fldChar w:fldCharType="separate"/>
                      </w:r>
                      <w:r>
                        <w:rPr>
                          <w:noProof/>
                        </w:rPr>
                        <w:t>21</w:t>
                      </w:r>
                      <w:r>
                        <w:fldChar w:fldCharType="end"/>
                      </w:r>
                      <w:bookmarkEnd w:id="148"/>
                      <w:r>
                        <w:t xml:space="preserve"> - ESQUEMA DE ACESSO À INFOR</w:t>
                      </w:r>
                      <w:r>
                        <w:rPr>
                          <w:noProof/>
                        </w:rPr>
                        <w:t>MAÇÃO DA MATRÍCULA</w:t>
                      </w:r>
                      <w:bookmarkEnd w:id="149"/>
                    </w:p>
                  </w:txbxContent>
                </v:textbox>
                <w10:wrap type="topAndBottom"/>
              </v:shape>
            </w:pict>
          </mc:Fallback>
        </mc:AlternateContent>
      </w:r>
      <w:r w:rsidRPr="00D20E40">
        <w:rPr>
          <w:noProof/>
        </w:rPr>
        <w:drawing>
          <wp:anchor distT="360045" distB="360045" distL="114300" distR="114300" simplePos="0" relativeHeight="251642368" behindDoc="0" locked="0" layoutInCell="1" allowOverlap="1" wp14:anchorId="4701386F" wp14:editId="14DECFF8">
            <wp:simplePos x="0" y="0"/>
            <wp:positionH relativeFrom="margin">
              <wp:posOffset>181610</wp:posOffset>
            </wp:positionH>
            <wp:positionV relativeFrom="paragraph">
              <wp:posOffset>1334098</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No âmbito do projeto, de forma a cumprir as funcionalidades apresentadas, </w:t>
      </w:r>
      <w:r w:rsidR="00245B40">
        <w:t>foi</w:t>
      </w:r>
      <w:r w:rsidR="006000ED" w:rsidRPr="00D20E40">
        <w:t xml:space="preserve"> indispensável trabalhar com informação privada dos Cidadãos, mais propriamente a informação referente às matrículas. Dado que não nos é permitido acesso à informação foi necessário a conceção de um si</w:t>
      </w:r>
      <w:r>
        <w:t>stema simulador de matrículas.</w:t>
      </w:r>
    </w:p>
    <w:p w:rsidR="00023789" w:rsidRPr="00D20E40" w:rsidRDefault="00023789" w:rsidP="006000ED"/>
    <w:p w:rsidR="006000ED" w:rsidRPr="00D20E40" w:rsidRDefault="006000ED" w:rsidP="006000ED">
      <w:r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C24C76">
        <w:t xml:space="preserve">Figura </w:t>
      </w:r>
      <w:r w:rsidR="00C24C76">
        <w:rPr>
          <w:noProof/>
        </w:rPr>
        <w:t>21</w:t>
      </w:r>
      <w:r w:rsidR="00C24C76">
        <w:fldChar w:fldCharType="end"/>
      </w:r>
      <w:r w:rsidR="00C24C76">
        <w:t>.</w:t>
      </w:r>
    </w:p>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w:t>
      </w:r>
      <w:r w:rsidRPr="00D20E40">
        <w:lastRenderedPageBreak/>
        <w:t xml:space="preserve">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04D00">
      <w:pPr>
        <w:pStyle w:val="Cabealho4"/>
        <w:numPr>
          <w:ilvl w:val="3"/>
          <w:numId w:val="9"/>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04D00">
      <w:pPr>
        <w:pStyle w:val="Cabealho4"/>
        <w:numPr>
          <w:ilvl w:val="3"/>
          <w:numId w:val="9"/>
        </w:numPr>
      </w:pPr>
      <w:r w:rsidRPr="00D20E40">
        <w:t>Atual Processo de Autorização a Recursos Priva</w:t>
      </w:r>
      <w:r w:rsidR="00A54666" w:rsidRPr="00D20E40">
        <w:t>dos</w:t>
      </w:r>
    </w:p>
    <w:p w:rsidR="00A54666" w:rsidRPr="00D20E40" w:rsidRDefault="00A54666" w:rsidP="00A54666"/>
    <w:p w:rsidR="006000ED" w:rsidRPr="00D20E40" w:rsidRDefault="006000ED" w:rsidP="006000ED">
      <w:r w:rsidRPr="00D20E40">
        <w:t xml:space="preserve">Com base na solução procurada para realizar a autorização no acesso a recursos privados, existe uma tecnologia de autorização que permite o acesso limitado por aplicações exteriores via </w:t>
      </w:r>
      <w:r w:rsidRPr="00D20E40">
        <w:rPr>
          <w:i/>
        </w:rPr>
        <w:t>HTTP</w:t>
      </w:r>
      <w:r w:rsidRPr="00D20E40">
        <w:t xml:space="preserve">. A tecnologia dá pelo nome de </w:t>
      </w:r>
      <w:r w:rsidRPr="00D20E40">
        <w:rPr>
          <w:i/>
        </w:rPr>
        <w:t>OAuth 2.0</w:t>
      </w:r>
      <w:r w:rsidR="00690C79">
        <w:rPr>
          <w:i/>
        </w:rPr>
        <w:t xml:space="preserve"> </w:t>
      </w:r>
      <w:sdt>
        <w:sdtPr>
          <w:rPr>
            <w:i/>
          </w:rPr>
          <w:id w:val="-853032315"/>
          <w:citation/>
        </w:sdtPr>
        <w:sdtEnd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Pr="00D20E40">
        <w:t xml:space="preserve"> e o seu foco principal é a simplicidade e promover fluxos específicos de autorização para aplicações </w:t>
      </w:r>
      <w:r w:rsidRPr="00D20E40">
        <w:rPr>
          <w:i/>
        </w:rPr>
        <w:t>web</w:t>
      </w:r>
      <w:r w:rsidRPr="00D20E40">
        <w:t xml:space="preserve">, </w:t>
      </w:r>
      <w:r w:rsidRPr="00D20E40">
        <w:rPr>
          <w:i/>
        </w:rPr>
        <w:t>desktop</w:t>
      </w:r>
      <w:r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043C9A">
        <w:t xml:space="preserve">Figura </w:t>
      </w:r>
      <w:r w:rsidR="00043C9A">
        <w:rPr>
          <w:noProof/>
        </w:rPr>
        <w:t>22</w:t>
      </w:r>
      <w:r w:rsidR="00043C9A">
        <w:fldChar w:fldCharType="end"/>
      </w:r>
      <w:r w:rsidR="00043C9A">
        <w:t xml:space="preserve"> </w:t>
      </w:r>
      <w:sdt>
        <w:sdtPr>
          <w:id w:val="1824314386"/>
          <w:citation/>
        </w:sdtPr>
        <w:sdtEnd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lastRenderedPageBreak/>
        <w:br/>
      </w:r>
      <w:r w:rsidR="00F91C4D">
        <w:rPr>
          <w:noProof/>
        </w:rPr>
        <mc:AlternateContent>
          <mc:Choice Requires="wps">
            <w:drawing>
              <wp:anchor distT="0" distB="0" distL="114300" distR="114300" simplePos="0" relativeHeight="251672064" behindDoc="0" locked="0" layoutInCell="1" allowOverlap="1" wp14:anchorId="1FAD0A09" wp14:editId="4C66B796">
                <wp:simplePos x="0" y="0"/>
                <wp:positionH relativeFrom="column">
                  <wp:posOffset>179070</wp:posOffset>
                </wp:positionH>
                <wp:positionV relativeFrom="paragraph">
                  <wp:posOffset>3138170</wp:posOffset>
                </wp:positionV>
                <wp:extent cx="5396230" cy="635"/>
                <wp:effectExtent l="0" t="0" r="1270" b="12065"/>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5C0043" w:rsidRDefault="00B4381E" w:rsidP="00F91C4D">
                            <w:pPr>
                              <w:pStyle w:val="Legenda"/>
                              <w:jc w:val="center"/>
                              <w:rPr>
                                <w:szCs w:val="20"/>
                              </w:rPr>
                            </w:pPr>
                            <w:bookmarkStart w:id="150" w:name="_Ref523938249"/>
                            <w:bookmarkStart w:id="151" w:name="_Toc524019763"/>
                            <w:r>
                              <w:t xml:space="preserve">Figura </w:t>
                            </w:r>
                            <w:r>
                              <w:fldChar w:fldCharType="begin"/>
                            </w:r>
                            <w:r>
                              <w:instrText xml:space="preserve"> SEQ Figura \* ARABIC </w:instrText>
                            </w:r>
                            <w:r>
                              <w:fldChar w:fldCharType="separate"/>
                            </w:r>
                            <w:r>
                              <w:rPr>
                                <w:noProof/>
                              </w:rPr>
                              <w:t>22</w:t>
                            </w:r>
                            <w:r>
                              <w:fldChar w:fldCharType="end"/>
                            </w:r>
                            <w:bookmarkEnd w:id="150"/>
                            <w:r>
                              <w:t xml:space="preserve"> - FLUXO OAUTH 2.0</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14.1pt;margin-top:247.1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" stroked="f">
                <v:textbox style="mso-fit-shape-to-text:t" inset="0,0,0,0">
                  <w:txbxContent>
                    <w:p w:rsidR="00B4381E" w:rsidRPr="005C0043" w:rsidRDefault="00B4381E" w:rsidP="00F91C4D">
                      <w:pPr>
                        <w:pStyle w:val="Legenda"/>
                        <w:jc w:val="center"/>
                        <w:rPr>
                          <w:szCs w:val="20"/>
                        </w:rPr>
                      </w:pPr>
                      <w:bookmarkStart w:id="152" w:name="_Ref523938249"/>
                      <w:bookmarkStart w:id="153" w:name="_Toc524019763"/>
                      <w:r>
                        <w:t xml:space="preserve">Figura </w:t>
                      </w:r>
                      <w:r>
                        <w:fldChar w:fldCharType="begin"/>
                      </w:r>
                      <w:r>
                        <w:instrText xml:space="preserve"> SEQ Figura \* ARABIC </w:instrText>
                      </w:r>
                      <w:r>
                        <w:fldChar w:fldCharType="separate"/>
                      </w:r>
                      <w:r>
                        <w:rPr>
                          <w:noProof/>
                        </w:rPr>
                        <w:t>22</w:t>
                      </w:r>
                      <w:r>
                        <w:fldChar w:fldCharType="end"/>
                      </w:r>
                      <w:bookmarkEnd w:id="152"/>
                      <w:r>
                        <w:t xml:space="preserve"> - FLUXO OAUTH 2.0</w:t>
                      </w:r>
                      <w:bookmarkEnd w:id="153"/>
                    </w:p>
                  </w:txbxContent>
                </v:textbox>
                <w10:wrap type="topAndBottom"/>
              </v:shape>
            </w:pict>
          </mc:Fallback>
        </mc:AlternateContent>
      </w:r>
      <w:r w:rsidR="00065FA0" w:rsidRPr="00D20E40">
        <w:rPr>
          <w:noProof/>
        </w:rPr>
        <w:drawing>
          <wp:anchor distT="360045" distB="360045" distL="114300" distR="114300" simplePos="0" relativeHeight="251643392" behindDoc="0" locked="0" layoutInCell="1" allowOverlap="1" wp14:anchorId="42DD282C" wp14:editId="395AF9F9">
            <wp:simplePos x="0" y="0"/>
            <wp:positionH relativeFrom="margin">
              <wp:posOffset>179070</wp:posOffset>
            </wp:positionH>
            <wp:positionV relativeFrom="paragraph">
              <wp:posOffset>0</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Cabealho4"/>
        <w:numPr>
          <w:ilvl w:val="3"/>
          <w:numId w:val="9"/>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End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Pr="00D20E40">
        <w:t>, decidimos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e a Entidade de 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7051F5" w:rsidRPr="00D20E40">
        <w:t xml:space="preserve">Figura </w:t>
      </w:r>
      <w:r w:rsidR="007051F5" w:rsidRPr="00D20E40">
        <w:rPr>
          <w:noProof/>
        </w:rPr>
        <w:t>23</w:t>
      </w:r>
      <w:r w:rsidR="007051F5" w:rsidRPr="00D20E40">
        <w:fldChar w:fldCharType="end"/>
      </w:r>
      <w:r w:rsidR="007051F5" w:rsidRPr="00D20E40">
        <w:t xml:space="preserve"> apresenta o diagrama de sequência de OAuth, aplicado ao sistema informático SINCRO Mobile. </w:t>
      </w:r>
    </w:p>
    <w:p w:rsidR="006000ED" w:rsidRPr="00D20E40" w:rsidRDefault="006000ED" w:rsidP="006000ED"/>
    <w:p w:rsidR="006000ED" w:rsidRPr="00D20E40" w:rsidRDefault="006000ED"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065FA0" w:rsidRPr="00D20E40" w:rsidRDefault="00065FA0" w:rsidP="006000ED"/>
    <w:p w:rsidR="00065FA0" w:rsidRPr="00D20E40" w:rsidRDefault="00195633" w:rsidP="006000ED">
      <w:r>
        <w:rPr>
          <w:noProof/>
        </w:rPr>
        <w:lastRenderedPageBreak/>
        <mc:AlternateContent>
          <mc:Choice Requires="wps">
            <w:drawing>
              <wp:anchor distT="0" distB="0" distL="114300" distR="114300" simplePos="0" relativeHeight="251673088" behindDoc="0" locked="0" layoutInCell="1" allowOverlap="1" wp14:anchorId="3A6D6BB3" wp14:editId="12C98C65">
                <wp:simplePos x="0" y="0"/>
                <wp:positionH relativeFrom="column">
                  <wp:posOffset>-542290</wp:posOffset>
                </wp:positionH>
                <wp:positionV relativeFrom="paragraph">
                  <wp:posOffset>3324456</wp:posOffset>
                </wp:positionV>
                <wp:extent cx="6839585" cy="635"/>
                <wp:effectExtent l="0" t="0" r="5715" b="12065"/>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B4381E" w:rsidRPr="00916BEE" w:rsidRDefault="00B4381E" w:rsidP="00195633">
                            <w:pPr>
                              <w:pStyle w:val="Legenda"/>
                              <w:jc w:val="center"/>
                              <w:rPr>
                                <w:noProof/>
                                <w:szCs w:val="20"/>
                              </w:rPr>
                            </w:pPr>
                            <w:bookmarkStart w:id="154" w:name="_Toc524019764"/>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42.7pt;margin-top:261.75pt;width:538.5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" stroked="f">
                <v:textbox style="mso-fit-shape-to-text:t" inset="0,0,0,0">
                  <w:txbxContent>
                    <w:p w:rsidR="00B4381E" w:rsidRPr="00916BEE" w:rsidRDefault="00B4381E" w:rsidP="00195633">
                      <w:pPr>
                        <w:pStyle w:val="Legenda"/>
                        <w:jc w:val="center"/>
                        <w:rPr>
                          <w:noProof/>
                          <w:szCs w:val="20"/>
                        </w:rPr>
                      </w:pPr>
                      <w:bookmarkStart w:id="155" w:name="_Toc524019764"/>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5"/>
                    </w:p>
                  </w:txbxContent>
                </v:textbox>
                <w10:wrap type="topAndBottom"/>
              </v:shape>
            </w:pict>
          </mc:Fallback>
        </mc:AlternateContent>
      </w:r>
    </w:p>
    <w:p w:rsidR="006000ED" w:rsidRPr="00D20E40" w:rsidRDefault="00065FA0" w:rsidP="0099149A">
      <w:r w:rsidRPr="00D20E40">
        <w:rPr>
          <w:noProof/>
        </w:rPr>
        <w:drawing>
          <wp:anchor distT="360045" distB="360045" distL="114300" distR="114300" simplePos="0" relativeHeight="251644416" behindDoc="0" locked="0" layoutInCell="1" allowOverlap="1" wp14:anchorId="7234A510" wp14:editId="68AD4E52">
            <wp:simplePos x="0" y="0"/>
            <wp:positionH relativeFrom="margin">
              <wp:align>center</wp:align>
            </wp:positionH>
            <wp:positionV relativeFrom="margin">
              <wp:posOffset>78105</wp:posOffset>
            </wp:positionV>
            <wp:extent cx="6840000" cy="327960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40000" cy="3279600"/>
                    </a:xfrm>
                    <a:prstGeom prst="rect">
                      <a:avLst/>
                    </a:prstGeom>
                  </pic:spPr>
                </pic:pic>
              </a:graphicData>
            </a:graphic>
            <wp14:sizeRelH relativeFrom="page">
              <wp14:pctWidth>0</wp14:pctWidth>
            </wp14:sizeRelH>
            <wp14:sizeRelV relativeFrom="page">
              <wp14:pctHeight>0</wp14:pctHeight>
            </wp14:sizeRelV>
          </wp:anchor>
        </w:drawing>
      </w:r>
      <w:r w:rsidR="0099149A" w:rsidRPr="00D20E40">
        <w:t>O</w:t>
      </w:r>
      <w:r w:rsidR="00CF0A5A" w:rsidRPr="00D20E40">
        <w:t>s passos do</w:t>
      </w:r>
      <w:r w:rsidR="0099149A"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2D4ACA">
      <w:pPr>
        <w:pStyle w:val="PargrafodaLista"/>
        <w:numPr>
          <w:ilvl w:val="0"/>
          <w:numId w:val="10"/>
        </w:numPr>
        <w:spacing w:line="240" w:lineRule="auto"/>
      </w:pPr>
      <w:r w:rsidRPr="00D20E40">
        <w:t>É enviado o NIF para o Simulador de Matrículas de forma a este saber quais as informações de matrículas que deve entregar como resposta do pedido.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Uma vez não autorizado, SINCRO Mobile é redirecionado para a Entidade de Autenticação. Nesta resposta é enviado juntamente um Grant de Autorização.</w:t>
      </w:r>
    </w:p>
    <w:p w:rsidR="006000ED" w:rsidRPr="00D20E40" w:rsidRDefault="006000ED" w:rsidP="006000ED"/>
    <w:p w:rsidR="006000ED" w:rsidRPr="00D20E40" w:rsidRDefault="006000ED" w:rsidP="00302B7A">
      <w:pPr>
        <w:pStyle w:val="PargrafodaLista"/>
        <w:numPr>
          <w:ilvl w:val="0"/>
          <w:numId w:val="10"/>
        </w:numPr>
        <w:spacing w:line="240" w:lineRule="auto"/>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302B7A">
      <w:pPr>
        <w:spacing w:line="240" w:lineRule="auto"/>
      </w:pPr>
    </w:p>
    <w:p w:rsidR="006000ED" w:rsidRPr="00D20E40" w:rsidRDefault="006000ED" w:rsidP="002D4ACA">
      <w:pPr>
        <w:pStyle w:val="PargrafodaLista"/>
        <w:numPr>
          <w:ilvl w:val="0"/>
          <w:numId w:val="10"/>
        </w:numPr>
        <w:spacing w:line="240" w:lineRule="auto"/>
      </w:pPr>
      <w:r w:rsidRPr="00D20E40">
        <w:t xml:space="preserve">É devolvido ao SINCRO Mobile um formulário de autenticação. </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É submetido o formulário de autenticação com os dados de autenticação do SINCRO Mobile.</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É entregue ao SINCRO Mobile um </w:t>
      </w:r>
      <w:r w:rsidRPr="00D20E40">
        <w:rPr>
          <w:i/>
        </w:rPr>
        <w:t>Token</w:t>
      </w:r>
      <w:r w:rsidRPr="00D20E40">
        <w:t xml:space="preserve"> de Acesso para os recursos privados.</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lastRenderedPageBreak/>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04D00">
      <w:pPr>
        <w:pStyle w:val="Cabealho3"/>
        <w:numPr>
          <w:ilvl w:val="2"/>
          <w:numId w:val="9"/>
        </w:numPr>
      </w:pPr>
      <w:bookmarkStart w:id="156" w:name="_Toc524021703"/>
      <w:r w:rsidRPr="00D20E40">
        <w:t>Sincronização da Base de Dados</w:t>
      </w:r>
      <w:bookmarkEnd w:id="156"/>
    </w:p>
    <w:p w:rsidR="00065FA0" w:rsidRPr="00D20E40" w:rsidRDefault="00065FA0"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673173" w:rsidRPr="00D20E40" w:rsidRDefault="00955B2C" w:rsidP="00AD2F2A">
      <w:r>
        <w:rPr>
          <w:noProof/>
        </w:rPr>
        <mc:AlternateContent>
          <mc:Choice Requires="wps">
            <w:drawing>
              <wp:anchor distT="0" distB="0" distL="114300" distR="114300" simplePos="0" relativeHeight="251674112" behindDoc="0" locked="0" layoutInCell="1" allowOverlap="1" wp14:anchorId="00DBFC29" wp14:editId="12656606">
                <wp:simplePos x="0" y="0"/>
                <wp:positionH relativeFrom="column">
                  <wp:posOffset>181610</wp:posOffset>
                </wp:positionH>
                <wp:positionV relativeFrom="paragraph">
                  <wp:posOffset>4068445</wp:posOffset>
                </wp:positionV>
                <wp:extent cx="5396230" cy="635"/>
                <wp:effectExtent l="0" t="0" r="1270" b="12065"/>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C1533E" w:rsidRDefault="00B4381E" w:rsidP="00955B2C">
                            <w:pPr>
                              <w:pStyle w:val="Legenda"/>
                              <w:jc w:val="center"/>
                              <w:rPr>
                                <w:noProof/>
                                <w:szCs w:val="20"/>
                              </w:rPr>
                            </w:pPr>
                            <w:bookmarkStart w:id="157" w:name="_Ref523939157"/>
                            <w:bookmarkStart w:id="158" w:name="_Toc524019765"/>
                            <w:r>
                              <w:t xml:space="preserve">Figura </w:t>
                            </w:r>
                            <w:r>
                              <w:fldChar w:fldCharType="begin"/>
                            </w:r>
                            <w:r>
                              <w:instrText xml:space="preserve"> SEQ Figura \* ARABIC </w:instrText>
                            </w:r>
                            <w:r>
                              <w:fldChar w:fldCharType="separate"/>
                            </w:r>
                            <w:r>
                              <w:rPr>
                                <w:noProof/>
                              </w:rPr>
                              <w:t>24</w:t>
                            </w:r>
                            <w:r>
                              <w:fldChar w:fldCharType="end"/>
                            </w:r>
                            <w:bookmarkEnd w:id="157"/>
                            <w:r>
                              <w:t xml:space="preserve"> - 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14.3pt;margin-top:320.35pt;width:424.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" stroked="f">
                <v:textbox style="mso-fit-shape-to-text:t" inset="0,0,0,0">
                  <w:txbxContent>
                    <w:p w:rsidR="00B4381E" w:rsidRPr="00C1533E" w:rsidRDefault="00B4381E" w:rsidP="00955B2C">
                      <w:pPr>
                        <w:pStyle w:val="Legenda"/>
                        <w:jc w:val="center"/>
                        <w:rPr>
                          <w:noProof/>
                          <w:szCs w:val="20"/>
                        </w:rPr>
                      </w:pPr>
                      <w:bookmarkStart w:id="159" w:name="_Ref523939157"/>
                      <w:bookmarkStart w:id="160" w:name="_Toc524019765"/>
                      <w:r>
                        <w:t xml:space="preserve">Figura </w:t>
                      </w:r>
                      <w:r>
                        <w:fldChar w:fldCharType="begin"/>
                      </w:r>
                      <w:r>
                        <w:instrText xml:space="preserve"> SEQ Figura \* ARABIC </w:instrText>
                      </w:r>
                      <w:r>
                        <w:fldChar w:fldCharType="separate"/>
                      </w:r>
                      <w:r>
                        <w:rPr>
                          <w:noProof/>
                        </w:rPr>
                        <w:t>24</w:t>
                      </w:r>
                      <w:r>
                        <w:fldChar w:fldCharType="end"/>
                      </w:r>
                      <w:bookmarkEnd w:id="159"/>
                      <w:r>
                        <w:t xml:space="preserve"> - ESQUEMA DE SINCRONIZAÇÃO DA BASE DE DADOS</w:t>
                      </w:r>
                      <w:bookmarkEnd w:id="160"/>
                    </w:p>
                  </w:txbxContent>
                </v:textbox>
                <w10:wrap type="topAndBottom"/>
              </v:shape>
            </w:pict>
          </mc:Fallback>
        </mc:AlternateContent>
      </w:r>
      <w:r w:rsidRPr="00D20E40">
        <w:rPr>
          <w:noProof/>
        </w:rPr>
        <w:drawing>
          <wp:anchor distT="360045" distB="360045" distL="114300" distR="114300" simplePos="0" relativeHeight="251645440" behindDoc="0" locked="0" layoutInCell="1" allowOverlap="1" wp14:anchorId="71C37545" wp14:editId="7276D4E5">
            <wp:simplePos x="0" y="0"/>
            <wp:positionH relativeFrom="margin">
              <wp:posOffset>181610</wp:posOffset>
            </wp:positionH>
            <wp:positionV relativeFrom="paragraph">
              <wp:posOffset>1588965</wp:posOffset>
            </wp:positionV>
            <wp:extent cx="5396400" cy="2422800"/>
            <wp:effectExtent l="0" t="0" r="1270" b="317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400" cy="2422800"/>
                    </a:xfrm>
                    <a:prstGeom prst="rect">
                      <a:avLst/>
                    </a:prstGeom>
                  </pic:spPr>
                </pic:pic>
              </a:graphicData>
            </a:graphic>
            <wp14:sizeRelH relativeFrom="page">
              <wp14:pctWidth>0</wp14:pctWidth>
            </wp14:sizeRelH>
            <wp14:sizeRelV relativeFrom="page">
              <wp14:pctHeight>0</wp14:pctHeight>
            </wp14:sizeRelV>
          </wp:anchor>
        </w:drawing>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xml:space="preserve">, não nos comprometemos na realização das técnicas de sincronização, </w:t>
      </w:r>
      <w:r w:rsidR="0098232B">
        <w:t>contudo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p w:rsidR="00AD2F2A" w:rsidRPr="00D20E40" w:rsidRDefault="00AD2F2A" w:rsidP="00AD2F2A">
      <w:r w:rsidRPr="00D20E40">
        <w:t xml:space="preserve">Na </w:t>
      </w:r>
      <w:r w:rsidR="00A42277">
        <w:fldChar w:fldCharType="begin"/>
      </w:r>
      <w:r w:rsidR="00A42277">
        <w:instrText xml:space="preserve"> REF _Ref523939157 \h </w:instrText>
      </w:r>
      <w:r w:rsidR="00A42277">
        <w:fldChar w:fldCharType="separate"/>
      </w:r>
      <w:r w:rsidR="00A42277">
        <w:t xml:space="preserve">Figura </w:t>
      </w:r>
      <w:r w:rsidR="00A42277">
        <w:rPr>
          <w:noProof/>
        </w:rPr>
        <w:t>24</w:t>
      </w:r>
      <w:r w:rsidR="00A42277">
        <w:fldChar w:fldCharType="end"/>
      </w:r>
      <w:r w:rsidR="004174F3" w:rsidRPr="00D20E40">
        <w:t xml:space="preserve">, </w:t>
      </w:r>
      <w:r w:rsidRPr="00D20E40">
        <w:t xml:space="preserve">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w:t>
      </w:r>
      <w:r w:rsidRPr="00D20E40">
        <w:lastRenderedPageBreak/>
        <w:t>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04D00">
      <w:pPr>
        <w:pStyle w:val="Cabealho4"/>
        <w:numPr>
          <w:ilvl w:val="3"/>
          <w:numId w:val="9"/>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065FA0" w:rsidRDefault="001B24CE" w:rsidP="00AD2F2A">
      <w:r>
        <w:rPr>
          <w:noProof/>
        </w:rPr>
        <mc:AlternateContent>
          <mc:Choice Requires="wps">
            <w:drawing>
              <wp:anchor distT="0" distB="0" distL="114300" distR="114300" simplePos="0" relativeHeight="251675136" behindDoc="0" locked="0" layoutInCell="1" allowOverlap="1" wp14:anchorId="0BA4FF84" wp14:editId="53EB18A9">
                <wp:simplePos x="0" y="0"/>
                <wp:positionH relativeFrom="column">
                  <wp:posOffset>772160</wp:posOffset>
                </wp:positionH>
                <wp:positionV relativeFrom="paragraph">
                  <wp:posOffset>4547235</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B4381E" w:rsidRPr="004F6116" w:rsidRDefault="00B4381E" w:rsidP="001B24CE">
                            <w:pPr>
                              <w:pStyle w:val="Legenda"/>
                              <w:jc w:val="center"/>
                              <w:rPr>
                                <w:noProof/>
                                <w:szCs w:val="20"/>
                              </w:rPr>
                            </w:pPr>
                            <w:bookmarkStart w:id="161" w:name="_Ref523940186"/>
                            <w:bookmarkStart w:id="162" w:name="_Toc524019766"/>
                            <w:r>
                              <w:t xml:space="preserve">Figura </w:t>
                            </w:r>
                            <w:r>
                              <w:fldChar w:fldCharType="begin"/>
                            </w:r>
                            <w:r>
                              <w:instrText xml:space="preserve"> SEQ Figura \* ARABIC </w:instrText>
                            </w:r>
                            <w:r>
                              <w:fldChar w:fldCharType="separate"/>
                            </w:r>
                            <w:r>
                              <w:rPr>
                                <w:noProof/>
                              </w:rPr>
                              <w:t>25</w:t>
                            </w:r>
                            <w:r>
                              <w:fldChar w:fldCharType="end"/>
                            </w:r>
                            <w:bookmarkEnd w:id="161"/>
                            <w:r>
                              <w:t xml:space="preserve"> - </w:t>
                            </w:r>
                            <w:r w:rsidRPr="007642E6">
                              <w:t>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60.8pt;margin-top:358.05pt;width:331.9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" stroked="f">
                <v:textbox style="mso-fit-shape-to-text:t" inset="0,0,0,0">
                  <w:txbxContent>
                    <w:p w:rsidR="00B4381E" w:rsidRPr="004F6116" w:rsidRDefault="00B4381E" w:rsidP="001B24CE">
                      <w:pPr>
                        <w:pStyle w:val="Legenda"/>
                        <w:jc w:val="center"/>
                        <w:rPr>
                          <w:noProof/>
                          <w:szCs w:val="20"/>
                        </w:rPr>
                      </w:pPr>
                      <w:bookmarkStart w:id="163" w:name="_Ref523940186"/>
                      <w:bookmarkStart w:id="164" w:name="_Toc524019766"/>
                      <w:r>
                        <w:t xml:space="preserve">Figura </w:t>
                      </w:r>
                      <w:r>
                        <w:fldChar w:fldCharType="begin"/>
                      </w:r>
                      <w:r>
                        <w:instrText xml:space="preserve"> SEQ Figura \* ARABIC </w:instrText>
                      </w:r>
                      <w:r>
                        <w:fldChar w:fldCharType="separate"/>
                      </w:r>
                      <w:r>
                        <w:rPr>
                          <w:noProof/>
                        </w:rPr>
                        <w:t>25</w:t>
                      </w:r>
                      <w:r>
                        <w:fldChar w:fldCharType="end"/>
                      </w:r>
                      <w:bookmarkEnd w:id="163"/>
                      <w:r>
                        <w:t xml:space="preserve"> - </w:t>
                      </w:r>
                      <w:r w:rsidRPr="007642E6">
                        <w:t>ESQUEMA DE SINCRONIZAÇÃO DE DADOS 1</w:t>
                      </w:r>
                      <w:bookmarkEnd w:id="164"/>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simplePos x="0" y="0"/>
            <wp:positionH relativeFrom="margin">
              <wp:posOffset>772160</wp:posOffset>
            </wp:positionH>
            <wp:positionV relativeFrom="paragraph">
              <wp:posOffset>2380810</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r w:rsidR="00C844BE"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fldChar w:fldCharType="begin"/>
      </w:r>
      <w:r>
        <w:instrText xml:space="preserve"> REF _Ref523940186 \h </w:instrText>
      </w:r>
      <w:r>
        <w:fldChar w:fldCharType="separate"/>
      </w:r>
      <w:r>
        <w:t xml:space="preserve">Figura </w:t>
      </w:r>
      <w:r>
        <w:rPr>
          <w:noProof/>
        </w:rPr>
        <w:t>25</w:t>
      </w:r>
      <w:r>
        <w:fldChar w:fldCharType="end"/>
      </w:r>
      <w:r w:rsidR="002E3347" w:rsidRPr="00D20E40">
        <w:t xml:space="preserve"> apresenta o esquema de sincronização proposto pela primeira abordagem.</w:t>
      </w:r>
    </w:p>
    <w:p w:rsidR="001B24CE" w:rsidRPr="00D20E40" w:rsidRDefault="001B24CE" w:rsidP="00AD2F2A"/>
    <w:p w:rsidR="00065FA0" w:rsidRDefault="00C844BE" w:rsidP="00AD2F2A">
      <w:r w:rsidRPr="00D20E40">
        <w:t xml:space="preserve">Na segunda abordagem, o sistema de persistência de dados do SINCRO Mobile seria modificado para suportar um novo campo que representaria a data da última sincronização com </w:t>
      </w:r>
      <w:r w:rsidRPr="00D20E40">
        <w:lastRenderedPageBreak/>
        <w:t xml:space="preserve">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w:t>
      </w:r>
      <w:r w:rsidR="001B24CE">
        <w:rPr>
          <w:noProof/>
        </w:rPr>
        <mc:AlternateContent>
          <mc:Choice Requires="wps">
            <w:drawing>
              <wp:anchor distT="0" distB="0" distL="114300" distR="114300" simplePos="0" relativeHeight="251676160" behindDoc="0" locked="0" layoutInCell="1" allowOverlap="1" wp14:anchorId="41FF734B" wp14:editId="7FF6D278">
                <wp:simplePos x="0" y="0"/>
                <wp:positionH relativeFrom="column">
                  <wp:posOffset>840740</wp:posOffset>
                </wp:positionH>
                <wp:positionV relativeFrom="paragraph">
                  <wp:posOffset>5264150</wp:posOffset>
                </wp:positionV>
                <wp:extent cx="4078605" cy="635"/>
                <wp:effectExtent l="0" t="0" r="0" b="12065"/>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B4381E" w:rsidRPr="00567629" w:rsidRDefault="00B4381E" w:rsidP="001B24CE">
                            <w:pPr>
                              <w:pStyle w:val="Legenda"/>
                              <w:jc w:val="center"/>
                              <w:rPr>
                                <w:szCs w:val="20"/>
                              </w:rPr>
                            </w:pPr>
                            <w:bookmarkStart w:id="165" w:name="_Ref523940333"/>
                            <w:bookmarkStart w:id="166" w:name="_Toc524019767"/>
                            <w:r>
                              <w:t xml:space="preserve">Figura </w:t>
                            </w:r>
                            <w:r>
                              <w:fldChar w:fldCharType="begin"/>
                            </w:r>
                            <w:r>
                              <w:instrText xml:space="preserve"> SEQ Figura \* ARABIC </w:instrText>
                            </w:r>
                            <w:r>
                              <w:fldChar w:fldCharType="separate"/>
                            </w:r>
                            <w:r>
                              <w:rPr>
                                <w:noProof/>
                              </w:rPr>
                              <w:t>26</w:t>
                            </w:r>
                            <w:r>
                              <w:fldChar w:fldCharType="end"/>
                            </w:r>
                            <w:bookmarkEnd w:id="165"/>
                            <w:r>
                              <w:t xml:space="preserve"> - </w:t>
                            </w:r>
                            <w:r w:rsidRPr="00B40A1D">
                              <w:t>ESQ</w:t>
                            </w:r>
                            <w:r>
                              <w:t>UEMA DE SINCRONIZAÇÃO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66.2pt;margin-top:414.5pt;width:321.1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" stroked="f">
                <v:textbox style="mso-fit-shape-to-text:t" inset="0,0,0,0">
                  <w:txbxContent>
                    <w:p w:rsidR="00B4381E" w:rsidRPr="00567629" w:rsidRDefault="00B4381E" w:rsidP="001B24CE">
                      <w:pPr>
                        <w:pStyle w:val="Legenda"/>
                        <w:jc w:val="center"/>
                        <w:rPr>
                          <w:szCs w:val="20"/>
                        </w:rPr>
                      </w:pPr>
                      <w:bookmarkStart w:id="167" w:name="_Ref523940333"/>
                      <w:bookmarkStart w:id="168" w:name="_Toc524019767"/>
                      <w:r>
                        <w:t xml:space="preserve">Figura </w:t>
                      </w:r>
                      <w:r>
                        <w:fldChar w:fldCharType="begin"/>
                      </w:r>
                      <w:r>
                        <w:instrText xml:space="preserve"> SEQ Figura \* ARABIC </w:instrText>
                      </w:r>
                      <w:r>
                        <w:fldChar w:fldCharType="separate"/>
                      </w:r>
                      <w:r>
                        <w:rPr>
                          <w:noProof/>
                        </w:rPr>
                        <w:t>26</w:t>
                      </w:r>
                      <w:r>
                        <w:fldChar w:fldCharType="end"/>
                      </w:r>
                      <w:bookmarkEnd w:id="167"/>
                      <w:r>
                        <w:t xml:space="preserve"> - </w:t>
                      </w:r>
                      <w:r w:rsidRPr="00B40A1D">
                        <w:t>ESQ</w:t>
                      </w:r>
                      <w:r>
                        <w:t>UEMA DE SINCRONIZAÇÃO DE DADOS 2</w:t>
                      </w:r>
                      <w:bookmarkEnd w:id="168"/>
                    </w:p>
                  </w:txbxContent>
                </v:textbox>
                <w10:wrap type="topAndBottom"/>
              </v:shape>
            </w:pict>
          </mc:Fallback>
        </mc:AlternateContent>
      </w:r>
      <w:r w:rsidR="001B24CE" w:rsidRPr="00D20E40">
        <w:rPr>
          <w:noProof/>
        </w:rPr>
        <w:drawing>
          <wp:anchor distT="360045" distB="360045" distL="114300" distR="114300" simplePos="0" relativeHeight="251647488" behindDoc="0" locked="0" layoutInCell="1" allowOverlap="1">
            <wp:simplePos x="0" y="0"/>
            <wp:positionH relativeFrom="margin">
              <wp:posOffset>840740</wp:posOffset>
            </wp:positionH>
            <wp:positionV relativeFrom="paragraph">
              <wp:posOffset>2903220</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sidRPr="00D20E40">
        <w:t>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1B24CE">
        <w:t xml:space="preserve">Figura </w:t>
      </w:r>
      <w:r w:rsidR="001B24CE">
        <w:rPr>
          <w:noProof/>
        </w:rPr>
        <w:t>26</w:t>
      </w:r>
      <w:r w:rsidR="001B24CE">
        <w:fldChar w:fldCharType="end"/>
      </w:r>
      <w:r w:rsidR="001851DD" w:rsidRPr="00D20E40">
        <w:t xml:space="preserve">, contém os passos de sincronização presentes na segunda abordagem. </w:t>
      </w:r>
    </w:p>
    <w:p w:rsidR="00C918A4" w:rsidRPr="00D20E40" w:rsidRDefault="00C918A4" w:rsidP="00AD2F2A"/>
    <w:p w:rsidR="00C844BE" w:rsidRPr="00D20E40" w:rsidRDefault="00C844BE" w:rsidP="00AD2F2A">
      <w:r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D71984">
        <w:t xml:space="preserve">Figura </w:t>
      </w:r>
      <w:r w:rsidR="00D71984">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D71984" w:rsidP="00526FEE">
      <w:r>
        <w:rPr>
          <w:noProof/>
        </w:rPr>
        <w:lastRenderedPageBreak/>
        <mc:AlternateContent>
          <mc:Choice Requires="wps">
            <w:drawing>
              <wp:anchor distT="0" distB="0" distL="114300" distR="114300" simplePos="0" relativeHeight="251677184" behindDoc="0" locked="0" layoutInCell="1" allowOverlap="1" wp14:anchorId="55F361E1" wp14:editId="74FECEF3">
                <wp:simplePos x="0" y="0"/>
                <wp:positionH relativeFrom="column">
                  <wp:posOffset>817245</wp:posOffset>
                </wp:positionH>
                <wp:positionV relativeFrom="paragraph">
                  <wp:posOffset>2277745</wp:posOffset>
                </wp:positionV>
                <wp:extent cx="4125595" cy="635"/>
                <wp:effectExtent l="0" t="0" r="1905" b="12065"/>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B4381E" w:rsidRPr="00257F17" w:rsidRDefault="00B4381E" w:rsidP="00D71984">
                            <w:pPr>
                              <w:pStyle w:val="Legenda"/>
                              <w:jc w:val="center"/>
                              <w:rPr>
                                <w:noProof/>
                                <w:szCs w:val="20"/>
                              </w:rPr>
                            </w:pPr>
                            <w:bookmarkStart w:id="169" w:name="_Ref523940386"/>
                            <w:bookmarkStart w:id="170" w:name="_Toc524019768"/>
                            <w:r>
                              <w:t xml:space="preserve">Figura </w:t>
                            </w:r>
                            <w:r>
                              <w:fldChar w:fldCharType="begin"/>
                            </w:r>
                            <w:r>
                              <w:instrText xml:space="preserve"> SEQ Figura \* ARABIC </w:instrText>
                            </w:r>
                            <w:r>
                              <w:fldChar w:fldCharType="separate"/>
                            </w:r>
                            <w:r>
                              <w:rPr>
                                <w:noProof/>
                              </w:rPr>
                              <w:t>27</w:t>
                            </w:r>
                            <w:r>
                              <w:fldChar w:fldCharType="end"/>
                            </w:r>
                            <w:bookmarkEnd w:id="169"/>
                            <w:r>
                              <w:t xml:space="preserve"> - </w:t>
                            </w:r>
                            <w:r w:rsidRPr="0066078B">
                              <w:t>ESQ</w:t>
                            </w:r>
                            <w:r>
                              <w:t>UEMA DE SINCRONIZAÇÃO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64.35pt;margin-top:179.35pt;width:324.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" stroked="f">
                <v:textbox style="mso-fit-shape-to-text:t" inset="0,0,0,0">
                  <w:txbxContent>
                    <w:p w:rsidR="00B4381E" w:rsidRPr="00257F17" w:rsidRDefault="00B4381E" w:rsidP="00D71984">
                      <w:pPr>
                        <w:pStyle w:val="Legenda"/>
                        <w:jc w:val="center"/>
                        <w:rPr>
                          <w:noProof/>
                          <w:szCs w:val="20"/>
                        </w:rPr>
                      </w:pPr>
                      <w:bookmarkStart w:id="171" w:name="_Ref523940386"/>
                      <w:bookmarkStart w:id="172" w:name="_Toc524019768"/>
                      <w:r>
                        <w:t xml:space="preserve">Figura </w:t>
                      </w:r>
                      <w:r>
                        <w:fldChar w:fldCharType="begin"/>
                      </w:r>
                      <w:r>
                        <w:instrText xml:space="preserve"> SEQ Figura \* ARABIC </w:instrText>
                      </w:r>
                      <w:r>
                        <w:fldChar w:fldCharType="separate"/>
                      </w:r>
                      <w:r>
                        <w:rPr>
                          <w:noProof/>
                        </w:rPr>
                        <w:t>27</w:t>
                      </w:r>
                      <w:r>
                        <w:fldChar w:fldCharType="end"/>
                      </w:r>
                      <w:bookmarkEnd w:id="171"/>
                      <w:r>
                        <w:t xml:space="preserve"> - </w:t>
                      </w:r>
                      <w:r w:rsidRPr="0066078B">
                        <w:t>ESQ</w:t>
                      </w:r>
                      <w:r>
                        <w:t>UEMA DE SINCRONIZAÇÃO DE DADOS 3</w:t>
                      </w:r>
                      <w:bookmarkEnd w:id="172"/>
                    </w:p>
                  </w:txbxContent>
                </v:textbox>
                <w10:wrap type="topAndBottom"/>
              </v:shape>
            </w:pict>
          </mc:Fallback>
        </mc:AlternateContent>
      </w:r>
      <w:r w:rsidRPr="00D20E40">
        <w:rPr>
          <w:noProof/>
        </w:rPr>
        <w:drawing>
          <wp:anchor distT="360045" distB="360045" distL="114300" distR="114300" simplePos="0" relativeHeight="251648512" behindDoc="0" locked="0" layoutInCell="1" allowOverlap="1">
            <wp:simplePos x="0" y="0"/>
            <wp:positionH relativeFrom="margin">
              <wp:posOffset>817729</wp:posOffset>
            </wp:positionH>
            <wp:positionV relativeFrom="paragraph">
              <wp:posOffset>196</wp:posOffset>
            </wp:positionV>
            <wp:extent cx="4125600" cy="2221200"/>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600" cy="2221200"/>
                    </a:xfrm>
                    <a:prstGeom prst="rect">
                      <a:avLst/>
                    </a:prstGeom>
                  </pic:spPr>
                </pic:pic>
              </a:graphicData>
            </a:graphic>
            <wp14:sizeRelH relativeFrom="page">
              <wp14:pctWidth>0</wp14:pctWidth>
            </wp14:sizeRelH>
            <wp14:sizeRelV relativeFrom="page">
              <wp14:pctHeight>0</wp14:pctHeight>
            </wp14:sizeRelV>
          </wp:anchor>
        </w:drawing>
      </w:r>
    </w:p>
    <w:p w:rsidR="00065FA0" w:rsidRDefault="00312766" w:rsidP="00065FA0">
      <w:pPr>
        <w:pStyle w:val="Cabealho2"/>
        <w:numPr>
          <w:ilvl w:val="1"/>
          <w:numId w:val="9"/>
        </w:numPr>
      </w:pPr>
      <w:bookmarkStart w:id="173" w:name="_Toc524021704"/>
      <w:r w:rsidRPr="00D20E40">
        <w:t>Modelo de Dados</w:t>
      </w:r>
      <w:bookmarkEnd w:id="173"/>
    </w:p>
    <w:p w:rsidR="00656C82" w:rsidRPr="00656C82" w:rsidRDefault="00656C82" w:rsidP="00656C82"/>
    <w:p w:rsidR="00961640" w:rsidRPr="00D20E40" w:rsidRDefault="00134113" w:rsidP="00312766">
      <w:r>
        <w:rPr>
          <w:noProof/>
        </w:rPr>
        <mc:AlternateContent>
          <mc:Choice Requires="wps">
            <w:drawing>
              <wp:anchor distT="0" distB="0" distL="114300" distR="114300" simplePos="0" relativeHeight="251679232" behindDoc="0" locked="0" layoutInCell="1" allowOverlap="1" wp14:anchorId="6B20AFF1" wp14:editId="600A9E52">
                <wp:simplePos x="0" y="0"/>
                <wp:positionH relativeFrom="column">
                  <wp:posOffset>-2540</wp:posOffset>
                </wp:positionH>
                <wp:positionV relativeFrom="paragraph">
                  <wp:posOffset>5153660</wp:posOffset>
                </wp:positionV>
                <wp:extent cx="5759450" cy="635"/>
                <wp:effectExtent l="0" t="0" r="6350" b="12065"/>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6B23C1" w:rsidRDefault="00B4381E" w:rsidP="00134113">
                            <w:pPr>
                              <w:pStyle w:val="Legenda"/>
                              <w:jc w:val="center"/>
                              <w:rPr>
                                <w:noProof/>
                                <w:szCs w:val="20"/>
                              </w:rPr>
                            </w:pPr>
                            <w:bookmarkStart w:id="174" w:name="_Toc524019769"/>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2pt;margin-top:405.8pt;width:45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" stroked="f">
                <v:textbox style="mso-fit-shape-to-text:t" inset="0,0,0,0">
                  <w:txbxContent>
                    <w:p w:rsidR="00B4381E" w:rsidRPr="006B23C1" w:rsidRDefault="00B4381E" w:rsidP="00134113">
                      <w:pPr>
                        <w:pStyle w:val="Legenda"/>
                        <w:jc w:val="center"/>
                        <w:rPr>
                          <w:noProof/>
                          <w:szCs w:val="20"/>
                        </w:rPr>
                      </w:pPr>
                      <w:bookmarkStart w:id="175" w:name="_Toc524019769"/>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5"/>
                    </w:p>
                  </w:txbxContent>
                </v:textbox>
                <w10:wrap type="topAndBottom"/>
              </v:shape>
            </w:pict>
          </mc:Fallback>
        </mc:AlternateContent>
      </w:r>
      <w:r>
        <w:rPr>
          <w:noProof/>
        </w:rPr>
        <w:drawing>
          <wp:anchor distT="360045" distB="360045" distL="114300" distR="114300" simplePos="0" relativeHeight="251678208" behindDoc="0" locked="0" layoutInCell="1" allowOverlap="1" wp14:anchorId="62AF8EB9">
            <wp:simplePos x="0" y="0"/>
            <wp:positionH relativeFrom="margin">
              <wp:align>center</wp:align>
            </wp:positionH>
            <wp:positionV relativeFrom="paragraph">
              <wp:posOffset>1079500</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D20E40">
        <w:t xml:space="preserve">De forma a garantir a consistência e segurança dos dados presentes no sistema informático SINCRO Mobile foi necessário conceber uma base de dados. A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813AF" w:rsidRPr="00D20E40">
        <w:t xml:space="preserve">Figura </w:t>
      </w:r>
      <w:r w:rsidR="00F813AF" w:rsidRPr="00D20E40">
        <w:rPr>
          <w:noProof/>
        </w:rPr>
        <w:t>28</w:t>
      </w:r>
      <w:r w:rsidR="00F813AF" w:rsidRPr="00D20E40">
        <w:fldChar w:fldCharType="end"/>
      </w:r>
      <w:r w:rsidR="00F813AF" w:rsidRPr="00D20E40">
        <w:t xml:space="preserve"> </w:t>
      </w:r>
      <w:r w:rsidR="00312766" w:rsidRPr="00D20E40">
        <w:t>representa a base de dados conseguida.</w:t>
      </w:r>
      <w:r w:rsidRPr="00134113">
        <w:rPr>
          <w:noProof/>
        </w:rPr>
        <w:t xml:space="preserve"> </w:t>
      </w:r>
    </w:p>
    <w:p w:rsidR="002639D9" w:rsidRPr="002639D9" w:rsidRDefault="00312766" w:rsidP="002639D9">
      <w:pPr>
        <w:pStyle w:val="Cabealho3"/>
        <w:numPr>
          <w:ilvl w:val="2"/>
          <w:numId w:val="9"/>
        </w:numPr>
      </w:pPr>
      <w:bookmarkStart w:id="176" w:name="_Toc524021705"/>
      <w:r w:rsidRPr="00D20E40">
        <w:lastRenderedPageBreak/>
        <w:t>Utilizador</w:t>
      </w:r>
      <w:bookmarkEnd w:id="176"/>
    </w:p>
    <w:p w:rsidR="00065FA0" w:rsidRPr="00D20E40" w:rsidRDefault="00065FA0" w:rsidP="00065FA0"/>
    <w:p w:rsidR="00312766" w:rsidRPr="00D20E40" w:rsidRDefault="00312766" w:rsidP="00312766">
      <w:r w:rsidRPr="00D20E40">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312766" w:rsidP="00B04D00">
      <w:pPr>
        <w:pStyle w:val="Cabealho3"/>
        <w:numPr>
          <w:ilvl w:val="2"/>
          <w:numId w:val="9"/>
        </w:numPr>
      </w:pPr>
      <w:bookmarkStart w:id="177" w:name="_Toc524021706"/>
      <w:r w:rsidRPr="00D20E40">
        <w:t>Veículo</w:t>
      </w:r>
      <w:bookmarkEnd w:id="177"/>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D20E40" w:rsidRDefault="00312766" w:rsidP="00312766"/>
    <w:p w:rsidR="00312766" w:rsidRPr="00D20E40" w:rsidRDefault="00312766" w:rsidP="00B04D00">
      <w:pPr>
        <w:pStyle w:val="Cabealho3"/>
        <w:numPr>
          <w:ilvl w:val="2"/>
          <w:numId w:val="9"/>
        </w:numPr>
      </w:pPr>
      <w:bookmarkStart w:id="178" w:name="_Toc524021707"/>
      <w:r w:rsidRPr="00D20E40">
        <w:t>Evento</w:t>
      </w:r>
      <w:bookmarkEnd w:id="178"/>
    </w:p>
    <w:p w:rsidR="00065FA0" w:rsidRPr="00D20E40" w:rsidRDefault="00065FA0" w:rsidP="00065FA0"/>
    <w:p w:rsidR="00312766" w:rsidRPr="00D20E40" w:rsidRDefault="00312766" w:rsidP="00312766">
      <w:r w:rsidRPr="00D20E40">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D20E40" w:rsidRDefault="00312766" w:rsidP="00312766"/>
    <w:p w:rsidR="00312766" w:rsidRPr="00D20E40" w:rsidRDefault="00312766" w:rsidP="00B04D00">
      <w:pPr>
        <w:pStyle w:val="Cabealho3"/>
        <w:numPr>
          <w:ilvl w:val="2"/>
          <w:numId w:val="9"/>
        </w:numPr>
      </w:pPr>
      <w:bookmarkStart w:id="179" w:name="_Toc524021708"/>
      <w:r w:rsidRPr="00D20E40">
        <w:t>Veículos Delegados</w:t>
      </w:r>
      <w:bookmarkEnd w:id="179"/>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312766" w:rsidP="00B04D00">
      <w:pPr>
        <w:pStyle w:val="Cabealho3"/>
        <w:numPr>
          <w:ilvl w:val="2"/>
          <w:numId w:val="9"/>
        </w:numPr>
      </w:pPr>
      <w:bookmarkStart w:id="180" w:name="_Toc524021709"/>
      <w:r w:rsidRPr="00D20E40">
        <w:t>Pedidos de Delegação</w:t>
      </w:r>
      <w:bookmarkEnd w:id="180"/>
    </w:p>
    <w:p w:rsidR="00065FA0" w:rsidRPr="00D20E40" w:rsidRDefault="00065FA0" w:rsidP="00065FA0"/>
    <w:p w:rsidR="00B26B8C" w:rsidRPr="00D20E40"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D20E40" w:rsidRDefault="00312766" w:rsidP="00B04D00">
      <w:pPr>
        <w:pStyle w:val="Cabealho3"/>
        <w:numPr>
          <w:ilvl w:val="2"/>
          <w:numId w:val="9"/>
        </w:numPr>
      </w:pPr>
      <w:bookmarkStart w:id="181" w:name="_Toc524021710"/>
      <w:r w:rsidRPr="00D20E40">
        <w:lastRenderedPageBreak/>
        <w:t>Histórico</w:t>
      </w:r>
      <w:bookmarkEnd w:id="181"/>
    </w:p>
    <w:p w:rsidR="00065FA0" w:rsidRPr="00D20E40" w:rsidRDefault="00065FA0" w:rsidP="00065FA0"/>
    <w:p w:rsidR="00344869" w:rsidRPr="00D20E40"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E14B6B" w:rsidRPr="00D20E40" w:rsidRDefault="00E14B6B" w:rsidP="00E14B6B">
      <w:pPr>
        <w:pStyle w:val="PargrafodaLista"/>
        <w:numPr>
          <w:ilvl w:val="0"/>
          <w:numId w:val="11"/>
        </w:numPr>
      </w:pPr>
      <w:r w:rsidRPr="00D20E40">
        <w:t>Pagamento</w:t>
      </w:r>
    </w:p>
    <w:p w:rsidR="00E14B6B" w:rsidRPr="00D20E40" w:rsidRDefault="00E14B6B" w:rsidP="00E14B6B">
      <w:pPr>
        <w:pStyle w:val="PargrafodaLista"/>
        <w:numPr>
          <w:ilvl w:val="0"/>
          <w:numId w:val="11"/>
        </w:numPr>
      </w:pPr>
      <w:r w:rsidRPr="00D20E40">
        <w:t>Aprovação de Delegação</w:t>
      </w:r>
    </w:p>
    <w:p w:rsidR="00E14B6B" w:rsidRDefault="00E14B6B" w:rsidP="00E14B6B">
      <w:pPr>
        <w:pStyle w:val="PargrafodaLista"/>
        <w:numPr>
          <w:ilvl w:val="0"/>
          <w:numId w:val="11"/>
        </w:numPr>
      </w:pPr>
      <w:r w:rsidRPr="00D20E40">
        <w:t>Cancelamento de Delegação</w:t>
      </w:r>
    </w:p>
    <w:p w:rsidR="00EA4346" w:rsidRDefault="00EA4346" w:rsidP="00EA4346">
      <w:pPr>
        <w:pStyle w:val="PargrafodaLista"/>
      </w:pPr>
    </w:p>
    <w:p w:rsidR="00EA4346" w:rsidRDefault="00EA4346" w:rsidP="00EA4346">
      <w:pPr>
        <w:pStyle w:val="PargrafodaLista"/>
      </w:pPr>
    </w:p>
    <w:p w:rsidR="00EA4346" w:rsidRDefault="00EA4346" w:rsidP="00EA4346">
      <w:pPr>
        <w:pStyle w:val="Cabealho2"/>
        <w:numPr>
          <w:ilvl w:val="1"/>
          <w:numId w:val="9"/>
        </w:numPr>
      </w:pPr>
      <w:r>
        <w:t xml:space="preserve"> </w:t>
      </w:r>
      <w:bookmarkStart w:id="182" w:name="_Toc524021711"/>
      <w:r>
        <w:t>Aplicação Móvel</w:t>
      </w:r>
      <w:bookmarkEnd w:id="182"/>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End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C931C2">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C931C2" w:rsidRDefault="00C931C2" w:rsidP="00C931C2">
      <w:pPr>
        <w:pStyle w:val="Cabealho3"/>
        <w:numPr>
          <w:ilvl w:val="0"/>
          <w:numId w:val="0"/>
        </w:numPr>
      </w:pPr>
    </w:p>
    <w:p w:rsidR="00C931C2" w:rsidRDefault="00C931C2" w:rsidP="00C931C2">
      <w:pPr>
        <w:pStyle w:val="Cabealho3"/>
        <w:numPr>
          <w:ilvl w:val="0"/>
          <w:numId w:val="0"/>
        </w:numPr>
        <w:ind w:left="720"/>
      </w:pPr>
      <w:bookmarkStart w:id="183" w:name="_Toc524021712"/>
      <w:r>
        <w:t>3.3.1 Ecrãs da Aplicação</w:t>
      </w:r>
      <w:bookmarkEnd w:id="183"/>
    </w:p>
    <w:p w:rsidR="00694428" w:rsidRDefault="00694428" w:rsidP="00C931C2"/>
    <w:p w:rsidR="009F7DC3" w:rsidRDefault="009F7DC3" w:rsidP="00C931C2">
      <w:r>
        <w:t xml:space="preserve">A Aplicação Móvel apresenta inicialmente </w:t>
      </w:r>
      <w:r w:rsidR="0041767E">
        <w:t>o</w:t>
      </w:r>
      <w:r>
        <w:t xml:space="preserve"> ecrã de navegação</w:t>
      </w:r>
      <w:r w:rsidR="0041767E">
        <w:t xml:space="preserve"> “Eventos”</w:t>
      </w:r>
      <w:r>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5F6841">
        <w:t xml:space="preserve">Figura </w:t>
      </w:r>
      <w:r w:rsidR="005F6841">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5F6841" w:rsidP="00C931C2">
      <w:r>
        <w:rPr>
          <w:noProof/>
        </w:rPr>
        <w:lastRenderedPageBreak/>
        <mc:AlternateContent>
          <mc:Choice Requires="wps">
            <w:drawing>
              <wp:anchor distT="0" distB="0" distL="114300" distR="114300" simplePos="0" relativeHeight="251681280" behindDoc="0" locked="0" layoutInCell="1" allowOverlap="1" wp14:anchorId="569017CE" wp14:editId="70EE2C19">
                <wp:simplePos x="0" y="0"/>
                <wp:positionH relativeFrom="margin">
                  <wp:align>center</wp:align>
                </wp:positionH>
                <wp:positionV relativeFrom="paragraph">
                  <wp:posOffset>3655695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B4381E" w:rsidRPr="00132DF0" w:rsidRDefault="00B4381E" w:rsidP="005F6841">
                            <w:pPr>
                              <w:pStyle w:val="Legenda"/>
                              <w:jc w:val="center"/>
                              <w:rPr>
                                <w:noProof/>
                                <w:szCs w:val="20"/>
                              </w:rPr>
                            </w:pPr>
                            <w:bookmarkStart w:id="184" w:name="_Ref524009234"/>
                            <w:bookmarkStart w:id="185" w:name="_Toc524019770"/>
                            <w:r>
                              <w:t xml:space="preserve">Figura </w:t>
                            </w:r>
                            <w:r>
                              <w:fldChar w:fldCharType="begin"/>
                            </w:r>
                            <w:r>
                              <w:instrText xml:space="preserve"> SEQ Figura \* ARABIC </w:instrText>
                            </w:r>
                            <w:r>
                              <w:fldChar w:fldCharType="separate"/>
                            </w:r>
                            <w:r>
                              <w:rPr>
                                <w:noProof/>
                              </w:rPr>
                              <w:t>29</w:t>
                            </w:r>
                            <w:r>
                              <w:fldChar w:fldCharType="end"/>
                            </w:r>
                            <w:bookmarkEnd w:id="184"/>
                            <w:r>
                              <w:t xml:space="preserve"> - ECRÃ DE EVENTOS DE CONTRAOR</w:t>
                            </w:r>
                            <w:r>
                              <w:rPr>
                                <w:noProof/>
                              </w:rPr>
                              <w:t>DENAÇÃO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287.85pt;width:296.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ChQoB/kAAAADQEAAA8A&#13;&#10;AAAAAAAAAAAAAAAAkAQAAGRycy9kb3ducmV2LnhtbFBLBQYAAAAABAAEAPMAAAChBQAAAAA=&#13;&#10;" stroked="f">
                <v:textbox style="mso-fit-shape-to-text:t" inset="0,0,0,0">
                  <w:txbxContent>
                    <w:p w:rsidR="00B4381E" w:rsidRPr="00132DF0" w:rsidRDefault="00B4381E" w:rsidP="005F6841">
                      <w:pPr>
                        <w:pStyle w:val="Legenda"/>
                        <w:jc w:val="center"/>
                        <w:rPr>
                          <w:noProof/>
                          <w:szCs w:val="20"/>
                        </w:rPr>
                      </w:pPr>
                      <w:bookmarkStart w:id="186" w:name="_Ref524009234"/>
                      <w:bookmarkStart w:id="187" w:name="_Toc524019770"/>
                      <w:r>
                        <w:t xml:space="preserve">Figura </w:t>
                      </w:r>
                      <w:r>
                        <w:fldChar w:fldCharType="begin"/>
                      </w:r>
                      <w:r>
                        <w:instrText xml:space="preserve"> SEQ Figura \* ARABIC </w:instrText>
                      </w:r>
                      <w:r>
                        <w:fldChar w:fldCharType="separate"/>
                      </w:r>
                      <w:r>
                        <w:rPr>
                          <w:noProof/>
                        </w:rPr>
                        <w:t>29</w:t>
                      </w:r>
                      <w:r>
                        <w:fldChar w:fldCharType="end"/>
                      </w:r>
                      <w:bookmarkEnd w:id="186"/>
                      <w:r>
                        <w:t xml:space="preserve"> - ECRÃ DE EVENTOS DE CONTRAOR</w:t>
                      </w:r>
                      <w:r>
                        <w:rPr>
                          <w:noProof/>
                        </w:rPr>
                        <w:t>DENAÇÃO</w:t>
                      </w:r>
                      <w:bookmarkEnd w:id="187"/>
                    </w:p>
                  </w:txbxContent>
                </v:textbox>
                <w10:wrap type="topAndBottom" anchorx="margin"/>
              </v:shape>
            </w:pict>
          </mc:Fallback>
        </mc:AlternateContent>
      </w:r>
      <w:r w:rsidR="009F7DC3">
        <w:rPr>
          <w:noProof/>
        </w:rPr>
        <w:drawing>
          <wp:anchor distT="360045" distB="360045" distL="114300" distR="114300" simplePos="0" relativeHeight="251680256" behindDoc="0" locked="0" layoutInCell="1" allowOverlap="1">
            <wp:simplePos x="0" y="0"/>
            <wp:positionH relativeFrom="margin">
              <wp:align>center</wp:align>
            </wp:positionH>
            <wp:positionV relativeFrom="paragraph">
              <wp:posOffset>635</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9F7DC3" w:rsidRDefault="009F7DC3" w:rsidP="00C931C2"/>
    <w:p w:rsidR="009F7DC3" w:rsidRDefault="00C21DEB" w:rsidP="00C931C2">
      <w:r>
        <w:rPr>
          <w:noProof/>
        </w:rPr>
        <mc:AlternateContent>
          <mc:Choice Requires="wps">
            <w:drawing>
              <wp:anchor distT="0" distB="0" distL="114300" distR="114300" simplePos="0" relativeHeight="251690496"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B4381E" w:rsidRPr="00BD2DDB" w:rsidRDefault="00B4381E" w:rsidP="00C21DEB">
                            <w:pPr>
                              <w:pStyle w:val="Legenda"/>
                              <w:jc w:val="center"/>
                              <w:rPr>
                                <w:noProof/>
                                <w:szCs w:val="20"/>
                              </w:rPr>
                            </w:pPr>
                            <w:bookmarkStart w:id="188" w:name="_Ref524019566"/>
                            <w:bookmarkStart w:id="189" w:name="_Toc524019771"/>
                            <w:r>
                              <w:t xml:space="preserve">Figura </w:t>
                            </w:r>
                            <w:r>
                              <w:fldChar w:fldCharType="begin"/>
                            </w:r>
                            <w:r>
                              <w:instrText xml:space="preserve"> SEQ Figura \* ARABIC </w:instrText>
                            </w:r>
                            <w:r>
                              <w:fldChar w:fldCharType="separate"/>
                            </w:r>
                            <w:r>
                              <w:rPr>
                                <w:noProof/>
                              </w:rPr>
                              <w:t>30</w:t>
                            </w:r>
                            <w:r>
                              <w:fldChar w:fldCharType="end"/>
                            </w:r>
                            <w:bookmarkEnd w:id="188"/>
                            <w:r>
                              <w:t xml:space="preserve"> - SÍMBOLOS CLASSIFICATIVOS DOS EVENTOS DE CONTRAORDENAÇÃO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690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B4381E" w:rsidRPr="00BD2DDB" w:rsidRDefault="00B4381E" w:rsidP="00C21DEB">
                      <w:pPr>
                        <w:pStyle w:val="Legenda"/>
                        <w:jc w:val="center"/>
                        <w:rPr>
                          <w:noProof/>
                          <w:szCs w:val="20"/>
                        </w:rPr>
                      </w:pPr>
                      <w:bookmarkStart w:id="190" w:name="_Ref524019566"/>
                      <w:bookmarkStart w:id="191" w:name="_Toc524019771"/>
                      <w:r>
                        <w:t xml:space="preserve">Figura </w:t>
                      </w:r>
                      <w:r>
                        <w:fldChar w:fldCharType="begin"/>
                      </w:r>
                      <w:r>
                        <w:instrText xml:space="preserve"> SEQ Figura \* ARABIC </w:instrText>
                      </w:r>
                      <w:r>
                        <w:fldChar w:fldCharType="separate"/>
                      </w:r>
                      <w:r>
                        <w:rPr>
                          <w:noProof/>
                        </w:rPr>
                        <w:t>30</w:t>
                      </w:r>
                      <w:r>
                        <w:fldChar w:fldCharType="end"/>
                      </w:r>
                      <w:bookmarkEnd w:id="190"/>
                      <w:r>
                        <w:t xml:space="preserve"> - SÍMBOLOS CLASSIFICATIVOS DOS EVENTOS DE CONTRAORDENAÇÃO</w:t>
                      </w:r>
                      <w:bookmarkEnd w:id="191"/>
                    </w:p>
                  </w:txbxContent>
                </v:textbox>
                <w10:wrap type="topAndBottom" anchorx="margin"/>
              </v:shape>
            </w:pict>
          </mc:Fallback>
        </mc:AlternateContent>
      </w:r>
      <w:r>
        <w:rPr>
          <w:noProof/>
        </w:rPr>
        <mc:AlternateContent>
          <mc:Choice Requires="wpg">
            <w:drawing>
              <wp:anchor distT="360045" distB="360045" distL="114300" distR="114300" simplePos="0" relativeHeight="251682304"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B4381E" w:rsidRPr="00374A2E" w:rsidRDefault="00B4381E"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B4381E" w:rsidRPr="00306E9D" w:rsidRDefault="00B4381E"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B4381E" w:rsidRPr="00A6430A" w:rsidRDefault="00B4381E"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B4381E" w:rsidRPr="00B4087B" w:rsidRDefault="00B4381E"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682304;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B4381E" w:rsidRPr="00374A2E" w:rsidRDefault="00B4381E"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B4381E" w:rsidRPr="00306E9D" w:rsidRDefault="00B4381E"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B4381E" w:rsidRPr="00A6430A" w:rsidRDefault="00B4381E"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B4381E" w:rsidRPr="00B4087B" w:rsidRDefault="00B4381E"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lastRenderedPageBreak/>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xml:space="preserve">. Através da </w:t>
      </w:r>
      <w:r>
        <w:fldChar w:fldCharType="begin"/>
      </w:r>
      <w:r>
        <w:instrText xml:space="preserve"> REF _Ref524010590 \h </w:instrText>
      </w:r>
      <w:r>
        <w:fldChar w:fldCharType="separate"/>
      </w:r>
      <w:r>
        <w:t xml:space="preserve">Figura </w:t>
      </w:r>
      <w:r>
        <w:rPr>
          <w:noProof/>
        </w:rPr>
        <w:t>30</w:t>
      </w:r>
      <w:r>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466F88" w:rsidRDefault="00466F88" w:rsidP="007D0F18">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DB25F7">
        <w:t xml:space="preserve">Figura </w:t>
      </w:r>
      <w:r w:rsidR="00DB25F7">
        <w:rPr>
          <w:noProof/>
        </w:rPr>
        <w:t>30</w:t>
      </w:r>
      <w:r w:rsidR="00DB25F7">
        <w:fldChar w:fldCharType="end"/>
      </w:r>
      <w:r w:rsidR="00197552">
        <w:t>.</w:t>
      </w:r>
    </w:p>
    <w:p w:rsidR="002F550C" w:rsidRDefault="002F550C" w:rsidP="002F550C">
      <w:pPr>
        <w:pStyle w:val="PargrafodaLista"/>
      </w:pPr>
    </w:p>
    <w:p w:rsidR="002F550C" w:rsidRDefault="002F550C" w:rsidP="007D0F18">
      <w:pPr>
        <w:pStyle w:val="PargrafodaLista"/>
        <w:numPr>
          <w:ilvl w:val="0"/>
          <w:numId w:val="30"/>
        </w:numPr>
      </w:pPr>
      <w:r>
        <w:rPr>
          <w:b/>
        </w:rPr>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14302F">
        <w:t xml:space="preserve">Figura </w:t>
      </w:r>
      <w:r w:rsidR="0014302F">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8319DF" w:rsidRDefault="008319DF" w:rsidP="00C931C2"/>
    <w:p w:rsidR="008319DF" w:rsidRDefault="008319DF" w:rsidP="00C931C2"/>
    <w:p w:rsidR="008319DF" w:rsidRDefault="008319DF" w:rsidP="00C931C2"/>
    <w:p w:rsidR="008319DF" w:rsidRDefault="008319DF" w:rsidP="00C931C2"/>
    <w:p w:rsidR="009F7DC3" w:rsidRDefault="00DE3F8E" w:rsidP="00C931C2">
      <w:r>
        <w:rPr>
          <w:noProof/>
        </w:rPr>
        <w:lastRenderedPageBreak/>
        <mc:AlternateContent>
          <mc:Choice Requires="wps">
            <w:drawing>
              <wp:anchor distT="0" distB="0" distL="114300" distR="114300" simplePos="0" relativeHeight="25168435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B4381E" w:rsidRPr="000A2530" w:rsidRDefault="00B4381E" w:rsidP="00501BA1">
                            <w:pPr>
                              <w:pStyle w:val="Legenda"/>
                              <w:rPr>
                                <w:noProof/>
                                <w:szCs w:val="20"/>
                              </w:rPr>
                            </w:pPr>
                            <w:bookmarkStart w:id="192" w:name="_Ref524019692"/>
                            <w:bookmarkStart w:id="193" w:name="_Toc524019772"/>
                            <w:r>
                              <w:t xml:space="preserve">Figura </w:t>
                            </w:r>
                            <w:r>
                              <w:fldChar w:fldCharType="begin"/>
                            </w:r>
                            <w:r>
                              <w:instrText xml:space="preserve"> SEQ Figura \* ARABIC </w:instrText>
                            </w:r>
                            <w:r>
                              <w:fldChar w:fldCharType="separate"/>
                            </w:r>
                            <w:r>
                              <w:rPr>
                                <w:noProof/>
                              </w:rPr>
                              <w:t>31</w:t>
                            </w:r>
                            <w:r>
                              <w:fldChar w:fldCharType="end"/>
                            </w:r>
                            <w:bookmarkEnd w:id="192"/>
                            <w:r>
                              <w:t xml:space="preserve"> - ECRÃ DA INFORMAÇÃO MAIS RECENTE </w:t>
                            </w:r>
                            <w:r>
                              <w:rPr>
                                <w:noProof/>
                              </w:rPr>
                              <w:t>DO UTILIZADOR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B4381E" w:rsidRPr="000A2530" w:rsidRDefault="00B4381E" w:rsidP="00501BA1">
                      <w:pPr>
                        <w:pStyle w:val="Legenda"/>
                        <w:rPr>
                          <w:noProof/>
                          <w:szCs w:val="20"/>
                        </w:rPr>
                      </w:pPr>
                      <w:bookmarkStart w:id="194" w:name="_Ref524019692"/>
                      <w:bookmarkStart w:id="195" w:name="_Toc524019772"/>
                      <w:r>
                        <w:t xml:space="preserve">Figura </w:t>
                      </w:r>
                      <w:r>
                        <w:fldChar w:fldCharType="begin"/>
                      </w:r>
                      <w:r>
                        <w:instrText xml:space="preserve"> SEQ Figura \* ARABIC </w:instrText>
                      </w:r>
                      <w:r>
                        <w:fldChar w:fldCharType="separate"/>
                      </w:r>
                      <w:r>
                        <w:rPr>
                          <w:noProof/>
                        </w:rPr>
                        <w:t>31</w:t>
                      </w:r>
                      <w:r>
                        <w:fldChar w:fldCharType="end"/>
                      </w:r>
                      <w:bookmarkEnd w:id="194"/>
                      <w:r>
                        <w:t xml:space="preserve"> - ECRÃ DA INFORMAÇÃO MAIS RECENTE </w:t>
                      </w:r>
                      <w:r>
                        <w:rPr>
                          <w:noProof/>
                        </w:rPr>
                        <w:t>DO UTILIZADOR</w:t>
                      </w:r>
                      <w:bookmarkEnd w:id="195"/>
                    </w:p>
                  </w:txbxContent>
                </v:textbox>
                <w10:wrap type="topAndBottom" anchorx="margin"/>
              </v:shape>
            </w:pict>
          </mc:Fallback>
        </mc:AlternateContent>
      </w:r>
      <w:r w:rsidR="00A5728B">
        <w:rPr>
          <w:noProof/>
        </w:rPr>
        <w:drawing>
          <wp:anchor distT="360045" distB="360045" distL="114300" distR="114300" simplePos="0" relativeHeight="251683328"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175707">
        <w:t xml:space="preserve">Figura </w:t>
      </w:r>
      <w:r w:rsidR="00175707">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DE3F8E" w:rsidRDefault="00DE3F8E" w:rsidP="00C931C2"/>
    <w:p w:rsidR="004F3CAA" w:rsidRDefault="004F3CAA"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175707">
        <w:t xml:space="preserve">Figura </w:t>
      </w:r>
      <w:r w:rsidR="00175707">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w:t>
      </w:r>
      <w:r w:rsidR="00C00B38">
        <w:t xml:space="preserve"> corrente</w:t>
      </w:r>
      <w:r w:rsidR="009277EB">
        <w:t xml:space="preserve">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686400"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B4381E" w:rsidRPr="0041275F" w:rsidRDefault="00B4381E" w:rsidP="0097302A">
                            <w:pPr>
                              <w:pStyle w:val="Legenda"/>
                              <w:rPr>
                                <w:noProof/>
                                <w:szCs w:val="20"/>
                              </w:rPr>
                            </w:pPr>
                            <w:bookmarkStart w:id="196" w:name="_Ref524014409"/>
                            <w:bookmarkStart w:id="197" w:name="_Toc524019773"/>
                            <w:r>
                              <w:t xml:space="preserve">Figura </w:t>
                            </w:r>
                            <w:r>
                              <w:fldChar w:fldCharType="begin"/>
                            </w:r>
                            <w:r>
                              <w:instrText xml:space="preserve"> SEQ Figura \* ARABIC </w:instrText>
                            </w:r>
                            <w:r>
                              <w:fldChar w:fldCharType="separate"/>
                            </w:r>
                            <w:r>
                              <w:rPr>
                                <w:noProof/>
                              </w:rPr>
                              <w:t>32</w:t>
                            </w:r>
                            <w:r>
                              <w:fldChar w:fldCharType="end"/>
                            </w:r>
                            <w:bookmarkEnd w:id="196"/>
                            <w:r>
                              <w:t xml:space="preserve"> - ECRÃ DAS MATRÍCULAS DO UTILIZADOR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686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B4381E" w:rsidRPr="0041275F" w:rsidRDefault="00B4381E" w:rsidP="0097302A">
                      <w:pPr>
                        <w:pStyle w:val="Legenda"/>
                        <w:rPr>
                          <w:noProof/>
                          <w:szCs w:val="20"/>
                        </w:rPr>
                      </w:pPr>
                      <w:bookmarkStart w:id="198" w:name="_Ref524014409"/>
                      <w:bookmarkStart w:id="199" w:name="_Toc524019773"/>
                      <w:r>
                        <w:t xml:space="preserve">Figura </w:t>
                      </w:r>
                      <w:r>
                        <w:fldChar w:fldCharType="begin"/>
                      </w:r>
                      <w:r>
                        <w:instrText xml:space="preserve"> SEQ Figura \* ARABIC </w:instrText>
                      </w:r>
                      <w:r>
                        <w:fldChar w:fldCharType="separate"/>
                      </w:r>
                      <w:r>
                        <w:rPr>
                          <w:noProof/>
                        </w:rPr>
                        <w:t>32</w:t>
                      </w:r>
                      <w:r>
                        <w:fldChar w:fldCharType="end"/>
                      </w:r>
                      <w:bookmarkEnd w:id="198"/>
                      <w:r>
                        <w:t xml:space="preserve"> - ECRÃ DAS MATRÍCULAS DO UTILIZADOR</w:t>
                      </w:r>
                      <w:bookmarkEnd w:id="199"/>
                    </w:p>
                  </w:txbxContent>
                </v:textbox>
                <w10:wrap type="topAndBottom" anchorx="margin"/>
              </v:shape>
            </w:pict>
          </mc:Fallback>
        </mc:AlternateContent>
      </w:r>
      <w:r>
        <w:rPr>
          <w:noProof/>
        </w:rPr>
        <w:drawing>
          <wp:anchor distT="360045" distB="360045" distL="114300" distR="114300" simplePos="0" relativeHeight="25168537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175707">
        <w:t xml:space="preserve">Figura </w:t>
      </w:r>
      <w:r w:rsidR="00175707">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w:t>
      </w:r>
      <w:r w:rsidR="00C00B38">
        <w:t>rma segura, terminando a sua sess</w:t>
      </w:r>
      <w:r>
        <w:t>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688448"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B4381E" w:rsidRPr="00B907DA" w:rsidRDefault="00B4381E" w:rsidP="00C51562">
                            <w:pPr>
                              <w:pStyle w:val="Legenda"/>
                              <w:rPr>
                                <w:noProof/>
                                <w:szCs w:val="20"/>
                              </w:rPr>
                            </w:pPr>
                            <w:bookmarkStart w:id="200" w:name="_Ref524019710"/>
                            <w:bookmarkStart w:id="201" w:name="_Toc524019774"/>
                            <w:r>
                              <w:t xml:space="preserve">Figura </w:t>
                            </w:r>
                            <w:r>
                              <w:fldChar w:fldCharType="begin"/>
                            </w:r>
                            <w:r>
                              <w:instrText xml:space="preserve"> SEQ Figura \* ARABIC </w:instrText>
                            </w:r>
                            <w:r>
                              <w:fldChar w:fldCharType="separate"/>
                            </w:r>
                            <w:r>
                              <w:rPr>
                                <w:noProof/>
                              </w:rPr>
                              <w:t>33</w:t>
                            </w:r>
                            <w:r>
                              <w:fldChar w:fldCharType="end"/>
                            </w:r>
                            <w:bookmarkEnd w:id="200"/>
                            <w:r>
                              <w:t xml:space="preserve"> - ECRÃ DAS OPÇÕES E INFORMAÇÕES DO UTILIZADO</w:t>
                            </w:r>
                            <w:r>
                              <w:rPr>
                                <w:noProof/>
                              </w:rPr>
                              <w:t>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B4381E" w:rsidRPr="00B907DA" w:rsidRDefault="00B4381E" w:rsidP="00C51562">
                      <w:pPr>
                        <w:pStyle w:val="Legenda"/>
                        <w:rPr>
                          <w:noProof/>
                          <w:szCs w:val="20"/>
                        </w:rPr>
                      </w:pPr>
                      <w:bookmarkStart w:id="202" w:name="_Ref524019710"/>
                      <w:bookmarkStart w:id="203" w:name="_Toc524019774"/>
                      <w:r>
                        <w:t xml:space="preserve">Figura </w:t>
                      </w:r>
                      <w:r>
                        <w:fldChar w:fldCharType="begin"/>
                      </w:r>
                      <w:r>
                        <w:instrText xml:space="preserve"> SEQ Figura \* ARABIC </w:instrText>
                      </w:r>
                      <w:r>
                        <w:fldChar w:fldCharType="separate"/>
                      </w:r>
                      <w:r>
                        <w:rPr>
                          <w:noProof/>
                        </w:rPr>
                        <w:t>33</w:t>
                      </w:r>
                      <w:r>
                        <w:fldChar w:fldCharType="end"/>
                      </w:r>
                      <w:bookmarkEnd w:id="202"/>
                      <w:r>
                        <w:t xml:space="preserve"> - ECRÃ DAS OPÇÕES E INFORMAÇÕES DO UTILIZADO</w:t>
                      </w:r>
                      <w:r>
                        <w:rPr>
                          <w:noProof/>
                        </w:rPr>
                        <w:t>R</w:t>
                      </w:r>
                      <w:bookmarkEnd w:id="203"/>
                    </w:p>
                  </w:txbxContent>
                </v:textbox>
                <w10:wrap type="topAndBottom" anchorx="margin"/>
              </v:shape>
            </w:pict>
          </mc:Fallback>
        </mc:AlternateContent>
      </w:r>
      <w:r>
        <w:rPr>
          <w:noProof/>
        </w:rPr>
        <w:drawing>
          <wp:anchor distT="360045" distB="360045" distL="114300" distR="114300" simplePos="0" relativeHeight="251687424"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344869">
      <w:pPr>
        <w:pStyle w:val="Ttulo1"/>
      </w:pPr>
      <w:bookmarkStart w:id="204" w:name="_Toc524021713"/>
      <w:r w:rsidRPr="00D20E40">
        <w:lastRenderedPageBreak/>
        <w:t>Considerações Finais</w:t>
      </w:r>
      <w:bookmarkEnd w:id="204"/>
    </w:p>
    <w:p w:rsidR="002A6EA1" w:rsidRPr="00D20E40" w:rsidRDefault="002A6EA1" w:rsidP="002A6EA1"/>
    <w:p w:rsidR="00344869" w:rsidRPr="00D20E40" w:rsidRDefault="00D07616" w:rsidP="00344869">
      <w:r w:rsidRPr="00D20E40">
        <w:t>Cientes,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9D629E" w:rsidRPr="00D20E40">
        <w:t>privilegiámos d</w:t>
      </w:r>
      <w:r w:rsidR="00D005B6" w:rsidRPr="00D20E40">
        <w:t xml:space="preserve">a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 Existem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05" w:name="_Toc524021714" w:displacedByCustomXml="next"/>
    <w:sdt>
      <w:sdtPr>
        <w:rPr>
          <w:b w:val="0"/>
          <w:bCs/>
          <w:smallCaps w:val="0"/>
          <w:spacing w:val="0"/>
          <w:sz w:val="24"/>
          <w:szCs w:val="20"/>
        </w:rPr>
        <w:id w:val="1980797555"/>
        <w:docPartObj>
          <w:docPartGallery w:val="Bibliographies"/>
          <w:docPartUnique/>
        </w:docPartObj>
      </w:sdtPr>
      <w:sdtEndPr>
        <w:rPr>
          <w:bCs w:val="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05"/>
        </w:p>
        <w:p w:rsidR="005916F8" w:rsidRPr="005916F8" w:rsidRDefault="005916F8" w:rsidP="005916F8">
          <w:pPr>
            <w:rPr>
              <w:lang w:eastAsia="pt-PT" w:bidi="ar-SA"/>
            </w:rPr>
          </w:pPr>
        </w:p>
        <w:sdt>
          <w:sdtPr>
            <w:id w:val="111145805"/>
            <w:bibliography/>
          </w:sdtPr>
          <w:sdtEndPr/>
          <w:sdtContent>
            <w:p w:rsidR="00664634" w:rsidRDefault="000A18D8" w:rsidP="00664634">
              <w:pPr>
                <w:pStyle w:val="Bibliografia"/>
                <w:ind w:left="720" w:hanging="720"/>
                <w:rPr>
                  <w:noProof/>
                  <w:szCs w:val="24"/>
                </w:rPr>
              </w:pPr>
              <w:r w:rsidRPr="00D20E40">
                <w:fldChar w:fldCharType="begin"/>
              </w:r>
              <w:r w:rsidRPr="00D20E40">
                <w:instrText>BIBLIOGRAPHY</w:instrText>
              </w:r>
              <w:r w:rsidRPr="00D20E40">
                <w:fldChar w:fldCharType="separate"/>
              </w:r>
              <w:r w:rsidR="00664634">
                <w:rPr>
                  <w:noProof/>
                </w:rPr>
                <w:t xml:space="preserve">ANSR. (Março de 2009). </w:t>
              </w:r>
              <w:r w:rsidR="00664634">
                <w:rPr>
                  <w:i/>
                  <w:iCs/>
                  <w:noProof/>
                </w:rPr>
                <w:t>Estratégia Nacional de Segurança Rodoviária.</w:t>
              </w:r>
              <w:r w:rsidR="00664634">
                <w:rPr>
                  <w:noProof/>
                </w:rPr>
                <w:t xml:space="preserve"> Obtido de http://www.ansr.pt/SegurancaRodoviaria/PlanosdeSegurancaRodoviaria/Documents/Estratégia%20Nacional%20de%20Segurança%20Rodoviária.pdf</w:t>
              </w:r>
            </w:p>
            <w:p w:rsidR="00664634" w:rsidRDefault="00664634" w:rsidP="00664634">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664634" w:rsidRDefault="00664634" w:rsidP="00664634">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664634" w:rsidRDefault="00664634" w:rsidP="00664634">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664634" w:rsidRDefault="00664634" w:rsidP="00664634">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664634" w:rsidRDefault="00664634" w:rsidP="00664634">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664634" w:rsidRPr="00664634" w:rsidRDefault="00664634" w:rsidP="00664634">
              <w:pPr>
                <w:pStyle w:val="Bibliografia"/>
                <w:ind w:left="720" w:hanging="720"/>
                <w:rPr>
                  <w:noProof/>
                  <w:lang w:val="en-US"/>
                </w:rPr>
              </w:pPr>
              <w:r w:rsidRPr="00664634">
                <w:rPr>
                  <w:noProof/>
                  <w:lang w:val="en-US"/>
                </w:rPr>
                <w:t xml:space="preserve">Auth0. (2013). </w:t>
              </w:r>
              <w:r w:rsidRPr="00664634">
                <w:rPr>
                  <w:i/>
                  <w:iCs/>
                  <w:noProof/>
                  <w:lang w:val="en-US"/>
                </w:rPr>
                <w:t>Home</w:t>
              </w:r>
              <w:r w:rsidRPr="00664634">
                <w:rPr>
                  <w:noProof/>
                  <w:lang w:val="en-US"/>
                </w:rPr>
                <w:t>. Obtido de Auth0: https://auth0.com/</w:t>
              </w:r>
            </w:p>
            <w:p w:rsidR="00664634" w:rsidRDefault="00664634" w:rsidP="00664634">
              <w:pPr>
                <w:pStyle w:val="Bibliografia"/>
                <w:ind w:left="720" w:hanging="720"/>
                <w:rPr>
                  <w:noProof/>
                </w:rPr>
              </w:pPr>
              <w:r w:rsidRPr="00664634">
                <w:rPr>
                  <w:noProof/>
                  <w:lang w:val="en-US"/>
                </w:rPr>
                <w:t xml:space="preserve">Code School. </w:t>
              </w:r>
              <w:r>
                <w:rPr>
                  <w:noProof/>
                </w:rPr>
                <w:t xml:space="preserve">(s.d.). </w:t>
              </w:r>
              <w:r>
                <w:rPr>
                  <w:i/>
                  <w:iCs/>
                  <w:noProof/>
                </w:rPr>
                <w:t>Javascript</w:t>
              </w:r>
              <w:r>
                <w:rPr>
                  <w:noProof/>
                </w:rPr>
                <w:t>. Obtido de https://www.javascript.com/</w:t>
              </w:r>
            </w:p>
            <w:p w:rsidR="00664634" w:rsidRPr="00664634" w:rsidRDefault="00664634" w:rsidP="00664634">
              <w:pPr>
                <w:pStyle w:val="Bibliografia"/>
                <w:ind w:left="720" w:hanging="720"/>
                <w:rPr>
                  <w:noProof/>
                  <w:lang w:val="en-US"/>
                </w:rPr>
              </w:pPr>
              <w:r>
                <w:rPr>
                  <w:noProof/>
                </w:rPr>
                <w:t xml:space="preserve">Ed, D. H., &amp; Microsoft. (Outubro de 2012). </w:t>
              </w:r>
              <w:r w:rsidRPr="00664634">
                <w:rPr>
                  <w:i/>
                  <w:iCs/>
                  <w:noProof/>
                  <w:lang w:val="en-US"/>
                </w:rPr>
                <w:t>The OAuth 2.0 Authorization Framework.</w:t>
              </w:r>
              <w:r w:rsidRPr="00664634">
                <w:rPr>
                  <w:noProof/>
                  <w:lang w:val="en-US"/>
                </w:rPr>
                <w:t xml:space="preserve"> Obtido de Internet Engineering Task Force: https://tools.ietf.org/html/rfc6749</w:t>
              </w:r>
            </w:p>
            <w:p w:rsidR="00664634" w:rsidRDefault="00664634" w:rsidP="00664634">
              <w:pPr>
                <w:pStyle w:val="Bibliografia"/>
                <w:ind w:left="720" w:hanging="720"/>
                <w:rPr>
                  <w:noProof/>
                </w:rPr>
              </w:pPr>
              <w:r w:rsidRPr="00664634">
                <w:rPr>
                  <w:noProof/>
                  <w:lang w:val="en-US"/>
                </w:rPr>
                <w:t xml:space="preserve">Facebook. (s.d.). </w:t>
              </w:r>
              <w:r w:rsidRPr="00664634">
                <w:rPr>
                  <w:i/>
                  <w:iCs/>
                  <w:noProof/>
                  <w:lang w:val="en-US"/>
                </w:rPr>
                <w:t>React Native</w:t>
              </w:r>
              <w:r w:rsidRPr="00664634">
                <w:rPr>
                  <w:noProof/>
                  <w:lang w:val="en-US"/>
                </w:rPr>
                <w:t xml:space="preserve">. </w:t>
              </w:r>
              <w:r>
                <w:rPr>
                  <w:noProof/>
                </w:rPr>
                <w:t>Obtido de https://facebook.github.io/react-native/</w:t>
              </w:r>
            </w:p>
            <w:p w:rsidR="00664634" w:rsidRDefault="00664634" w:rsidP="00664634">
              <w:pPr>
                <w:pStyle w:val="Bibliografia"/>
                <w:ind w:left="720" w:hanging="720"/>
                <w:rPr>
                  <w:noProof/>
                </w:rPr>
              </w:pPr>
              <w:r>
                <w:rPr>
                  <w:noProof/>
                </w:rPr>
                <w:t xml:space="preserve">Jetbrains. (s.d.). </w:t>
              </w:r>
              <w:r>
                <w:rPr>
                  <w:i/>
                  <w:iCs/>
                  <w:noProof/>
                </w:rPr>
                <w:t>Kotlinlang</w:t>
              </w:r>
              <w:r>
                <w:rPr>
                  <w:noProof/>
                </w:rPr>
                <w:t>. Obtido de https://kotlinlang.org/</w:t>
              </w:r>
            </w:p>
            <w:p w:rsidR="00664634" w:rsidRDefault="00664634" w:rsidP="00664634">
              <w:pPr>
                <w:pStyle w:val="Bibliografia"/>
                <w:ind w:left="720" w:hanging="720"/>
                <w:rPr>
                  <w:noProof/>
                </w:rPr>
              </w:pPr>
              <w:r w:rsidRPr="00664634">
                <w:rPr>
                  <w:noProof/>
                  <w:lang w:val="en-US"/>
                </w:rPr>
                <w:t xml:space="preserve">Oracle Corporation. (s.d.). </w:t>
              </w:r>
              <w:r w:rsidRPr="00664634">
                <w:rPr>
                  <w:i/>
                  <w:iCs/>
                  <w:noProof/>
                  <w:lang w:val="en-US"/>
                </w:rPr>
                <w:t>About Java</w:t>
              </w:r>
              <w:r w:rsidRPr="00664634">
                <w:rPr>
                  <w:noProof/>
                  <w:lang w:val="en-US"/>
                </w:rPr>
                <w:t xml:space="preserve">. </w:t>
              </w:r>
              <w:r>
                <w:rPr>
                  <w:noProof/>
                </w:rPr>
                <w:t>Obtido de Java: https://www.java.sun.com/</w:t>
              </w:r>
            </w:p>
            <w:p w:rsidR="00664634" w:rsidRDefault="00664634" w:rsidP="00664634">
              <w:pPr>
                <w:pStyle w:val="Bibliografia"/>
                <w:ind w:left="720" w:hanging="720"/>
                <w:rPr>
                  <w:noProof/>
                </w:rPr>
              </w:pPr>
              <w:r w:rsidRPr="00664634">
                <w:rPr>
                  <w:noProof/>
                  <w:lang w:val="en-US"/>
                </w:rPr>
                <w:t xml:space="preserve">Pivotal Software. (s.d.). </w:t>
              </w:r>
              <w:r w:rsidRPr="00664634">
                <w:rPr>
                  <w:i/>
                  <w:iCs/>
                  <w:noProof/>
                  <w:lang w:val="en-US"/>
                </w:rPr>
                <w:t>Spring</w:t>
              </w:r>
              <w:r w:rsidRPr="00664634">
                <w:rPr>
                  <w:noProof/>
                  <w:lang w:val="en-US"/>
                </w:rPr>
                <w:t xml:space="preserve">. </w:t>
              </w:r>
              <w:r>
                <w:rPr>
                  <w:noProof/>
                </w:rPr>
                <w:t>Obtido de https://spring.io/</w:t>
              </w:r>
            </w:p>
            <w:p w:rsidR="00664634" w:rsidRDefault="00664634" w:rsidP="00664634">
              <w:pPr>
                <w:pStyle w:val="Bibliografia"/>
                <w:ind w:left="720" w:hanging="720"/>
                <w:rPr>
                  <w:noProof/>
                </w:rPr>
              </w:pPr>
              <w:r w:rsidRPr="00664634">
                <w:rPr>
                  <w:noProof/>
                  <w:lang w:val="en-US"/>
                </w:rPr>
                <w:t xml:space="preserve">Red Hat. (s.d.). </w:t>
              </w:r>
              <w:r w:rsidRPr="00664634">
                <w:rPr>
                  <w:i/>
                  <w:iCs/>
                  <w:noProof/>
                  <w:lang w:val="en-US"/>
                </w:rPr>
                <w:t>Hibernate</w:t>
              </w:r>
              <w:r w:rsidRPr="00664634">
                <w:rPr>
                  <w:noProof/>
                  <w:lang w:val="en-US"/>
                </w:rPr>
                <w:t xml:space="preserve">. </w:t>
              </w:r>
              <w:r>
                <w:rPr>
                  <w:noProof/>
                </w:rPr>
                <w:t>Obtido de http://hibernate.org/</w:t>
              </w:r>
            </w:p>
            <w:p w:rsidR="00664634" w:rsidRDefault="00664634" w:rsidP="00664634">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664634" w:rsidRDefault="00664634" w:rsidP="00664634">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664634" w:rsidRDefault="00664634" w:rsidP="00664634">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664634">
              <w:r w:rsidRPr="00D20E40">
                <w:rPr>
                  <w:b/>
                  <w:bCs/>
                  <w:noProof/>
                </w:rPr>
                <w:fldChar w:fldCharType="end"/>
              </w:r>
            </w:p>
          </w:sdtContent>
        </w:sdt>
      </w:sdtContent>
    </w:sdt>
    <w:p w:rsidR="006206FE" w:rsidRPr="00D20E40" w:rsidRDefault="006206FE" w:rsidP="0028719F"/>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1E83" w:rsidRDefault="00A81E83">
      <w:pPr>
        <w:spacing w:line="240" w:lineRule="auto"/>
      </w:pPr>
      <w:r>
        <w:separator/>
      </w:r>
    </w:p>
  </w:endnote>
  <w:endnote w:type="continuationSeparator" w:id="0">
    <w:p w:rsidR="00A81E83" w:rsidRDefault="00A81E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B4381E" w:rsidRDefault="00B4381E"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B4381E" w:rsidRPr="00625534" w:rsidRDefault="00B4381E"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B4381E" w:rsidRPr="00E302E2" w:rsidRDefault="00B4381E"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B4381E" w:rsidRPr="00E302E2" w:rsidRDefault="00B4381E"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1E83" w:rsidRDefault="00A81E83">
      <w:pPr>
        <w:spacing w:line="240" w:lineRule="auto"/>
      </w:pPr>
      <w:r>
        <w:separator/>
      </w:r>
    </w:p>
  </w:footnote>
  <w:footnote w:type="continuationSeparator" w:id="0">
    <w:p w:rsidR="00A81E83" w:rsidRDefault="00A81E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81E" w:rsidRPr="00B82785" w:rsidRDefault="00B4381E" w:rsidP="00B82785">
    <w:pPr>
      <w:rPr>
        <w:rFonts w:eastAsia="Times New Roman"/>
        <w:sz w:val="18"/>
      </w:rPr>
    </w:pPr>
    <w:r w:rsidRPr="00B82785">
      <w:rPr>
        <w:sz w:val="18"/>
      </w:rPr>
      <w:t xml:space="preserve">André Gonçalo Dinis Gaudêncio e Nuno Miguel Pessoa Conceição </w:t>
    </w:r>
  </w:p>
  <w:p w:rsidR="00B4381E" w:rsidRPr="00E302E2" w:rsidRDefault="00B4381E" w:rsidP="00954F4F">
    <w:pPr>
      <w:pBdr>
        <w:bottom w:val="single" w:sz="4" w:space="1" w:color="auto"/>
      </w:pBdr>
      <w:jc w:val="left"/>
      <w:rPr>
        <w:sz w:val="18"/>
      </w:rPr>
    </w:pPr>
    <w:r w:rsidRPr="00E302E2">
      <w:rPr>
        <w:sz w:val="18"/>
      </w:rPr>
      <w:t>Gestão de Eventos de Contraordenação Por Excesso de Velocidad</w:t>
    </w:r>
    <w:r>
      <w:rPr>
        <w:sz w:val="18"/>
      </w:rPr>
      <w:t>e</w:t>
    </w:r>
  </w:p>
  <w:p w:rsidR="00B4381E" w:rsidRPr="00E302E2" w:rsidRDefault="00B4381E"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0"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3"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5" w15:restartNumberingAfterBreak="0">
    <w:nsid w:val="6C9E3541"/>
    <w:multiLevelType w:val="multilevel"/>
    <w:tmpl w:val="C1AA1A64"/>
    <w:lvl w:ilvl="0">
      <w:start w:val="1"/>
      <w:numFmt w:val="decimal"/>
      <w:lvlText w:val="%1."/>
      <w:lvlJc w:val="left"/>
      <w:pPr>
        <w:ind w:left="360" w:hanging="360"/>
      </w:pPr>
    </w:lvl>
    <w:lvl w:ilvl="1">
      <w:start w:val="1"/>
      <w:numFmt w:val="decimal"/>
      <w:pStyle w:val="Cabealho2"/>
      <w:lvlText w:val="%1.%2."/>
      <w:lvlJc w:val="left"/>
      <w:pPr>
        <w:ind w:left="792" w:hanging="432"/>
      </w:pPr>
    </w:lvl>
    <w:lvl w:ilvl="2">
      <w:start w:val="1"/>
      <w:numFmt w:val="decimal"/>
      <w:pStyle w:val="Cabealho3"/>
      <w:lvlText w:val="%1.%2.%3."/>
      <w:lvlJc w:val="left"/>
      <w:pPr>
        <w:ind w:left="1224" w:hanging="504"/>
      </w:pPr>
    </w:lvl>
    <w:lvl w:ilvl="3">
      <w:start w:val="1"/>
      <w:numFmt w:val="decimal"/>
      <w:pStyle w:val="Cabealh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8"/>
  </w:num>
  <w:num w:numId="2">
    <w:abstractNumId w:val="11"/>
  </w:num>
  <w:num w:numId="3">
    <w:abstractNumId w:val="9"/>
  </w:num>
  <w:num w:numId="4">
    <w:abstractNumId w:val="17"/>
  </w:num>
  <w:num w:numId="5">
    <w:abstractNumId w:val="13"/>
  </w:num>
  <w:num w:numId="6">
    <w:abstractNumId w:val="22"/>
  </w:num>
  <w:num w:numId="7">
    <w:abstractNumId w:val="24"/>
  </w:num>
  <w:num w:numId="8">
    <w:abstractNumId w:val="1"/>
  </w:num>
  <w:num w:numId="9">
    <w:abstractNumId w:val="10"/>
  </w:num>
  <w:num w:numId="10">
    <w:abstractNumId w:val="21"/>
  </w:num>
  <w:num w:numId="11">
    <w:abstractNumId w:val="4"/>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
  </w:num>
  <w:num w:numId="17">
    <w:abstractNumId w:val="6"/>
  </w:num>
  <w:num w:numId="18">
    <w:abstractNumId w:val="20"/>
  </w:num>
  <w:num w:numId="19">
    <w:abstractNumId w:val="25"/>
  </w:num>
  <w:num w:numId="20">
    <w:abstractNumId w:val="18"/>
  </w:num>
  <w:num w:numId="21">
    <w:abstractNumId w:val="27"/>
  </w:num>
  <w:num w:numId="22">
    <w:abstractNumId w:val="10"/>
    <w:lvlOverride w:ilvl="0">
      <w:startOverride w:val="1"/>
    </w:lvlOverride>
  </w:num>
  <w:num w:numId="23">
    <w:abstractNumId w:val="14"/>
  </w:num>
  <w:num w:numId="24">
    <w:abstractNumId w:val="3"/>
  </w:num>
  <w:num w:numId="25">
    <w:abstractNumId w:val="26"/>
  </w:num>
  <w:num w:numId="26">
    <w:abstractNumId w:val="15"/>
  </w:num>
  <w:num w:numId="27">
    <w:abstractNumId w:val="16"/>
  </w:num>
  <w:num w:numId="28">
    <w:abstractNumId w:val="7"/>
  </w:num>
  <w:num w:numId="29">
    <w:abstractNumId w:val="12"/>
  </w:num>
  <w:num w:numId="30">
    <w:abstractNumId w:val="23"/>
  </w:num>
  <w:num w:numId="31">
    <w:abstractNumId w:val="28"/>
  </w:num>
  <w:num w:numId="3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7B18"/>
    <w:rsid w:val="0003023A"/>
    <w:rsid w:val="00030BB0"/>
    <w:rsid w:val="00030EC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2C52"/>
    <w:rsid w:val="000630C1"/>
    <w:rsid w:val="00064AC0"/>
    <w:rsid w:val="00064BAC"/>
    <w:rsid w:val="00065FA0"/>
    <w:rsid w:val="00066993"/>
    <w:rsid w:val="00067AC8"/>
    <w:rsid w:val="0007295C"/>
    <w:rsid w:val="00074ED5"/>
    <w:rsid w:val="00075924"/>
    <w:rsid w:val="00075E35"/>
    <w:rsid w:val="00077905"/>
    <w:rsid w:val="0008026F"/>
    <w:rsid w:val="00081524"/>
    <w:rsid w:val="00086E42"/>
    <w:rsid w:val="0009442D"/>
    <w:rsid w:val="0009485E"/>
    <w:rsid w:val="000A082C"/>
    <w:rsid w:val="000A1200"/>
    <w:rsid w:val="000A18D8"/>
    <w:rsid w:val="000A25FB"/>
    <w:rsid w:val="000A26C8"/>
    <w:rsid w:val="000A3126"/>
    <w:rsid w:val="000A3BE9"/>
    <w:rsid w:val="000A444E"/>
    <w:rsid w:val="000A50BA"/>
    <w:rsid w:val="000A7236"/>
    <w:rsid w:val="000B09A1"/>
    <w:rsid w:val="000B0C27"/>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F1783"/>
    <w:rsid w:val="000F2C12"/>
    <w:rsid w:val="000F41B1"/>
    <w:rsid w:val="000F55D7"/>
    <w:rsid w:val="000F71F8"/>
    <w:rsid w:val="000F7D83"/>
    <w:rsid w:val="0010279C"/>
    <w:rsid w:val="00103430"/>
    <w:rsid w:val="001056B3"/>
    <w:rsid w:val="00105BA2"/>
    <w:rsid w:val="00110150"/>
    <w:rsid w:val="001153A5"/>
    <w:rsid w:val="00115534"/>
    <w:rsid w:val="001155A9"/>
    <w:rsid w:val="00115D37"/>
    <w:rsid w:val="00115F32"/>
    <w:rsid w:val="0011630C"/>
    <w:rsid w:val="001165DF"/>
    <w:rsid w:val="001222D4"/>
    <w:rsid w:val="0012671E"/>
    <w:rsid w:val="00126E5B"/>
    <w:rsid w:val="0012723E"/>
    <w:rsid w:val="00130709"/>
    <w:rsid w:val="00131726"/>
    <w:rsid w:val="00131ED3"/>
    <w:rsid w:val="00132C3A"/>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705B1"/>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E0332"/>
    <w:rsid w:val="001E0FDF"/>
    <w:rsid w:val="001E337B"/>
    <w:rsid w:val="001E5161"/>
    <w:rsid w:val="001E6E39"/>
    <w:rsid w:val="001F2797"/>
    <w:rsid w:val="001F2807"/>
    <w:rsid w:val="001F28F6"/>
    <w:rsid w:val="001F2C21"/>
    <w:rsid w:val="001F334F"/>
    <w:rsid w:val="001F5AD4"/>
    <w:rsid w:val="001F6CB4"/>
    <w:rsid w:val="001F7481"/>
    <w:rsid w:val="00200AAF"/>
    <w:rsid w:val="002025AD"/>
    <w:rsid w:val="002066AA"/>
    <w:rsid w:val="00211022"/>
    <w:rsid w:val="00212D2D"/>
    <w:rsid w:val="002144C0"/>
    <w:rsid w:val="002200D3"/>
    <w:rsid w:val="00222DB0"/>
    <w:rsid w:val="0022570B"/>
    <w:rsid w:val="00225E07"/>
    <w:rsid w:val="002261F8"/>
    <w:rsid w:val="002268FF"/>
    <w:rsid w:val="00234CC9"/>
    <w:rsid w:val="002362F3"/>
    <w:rsid w:val="0024072E"/>
    <w:rsid w:val="00243B6E"/>
    <w:rsid w:val="00243BCC"/>
    <w:rsid w:val="00245B40"/>
    <w:rsid w:val="00245D96"/>
    <w:rsid w:val="0024647D"/>
    <w:rsid w:val="002465D0"/>
    <w:rsid w:val="0025455C"/>
    <w:rsid w:val="00255FCA"/>
    <w:rsid w:val="00260C2D"/>
    <w:rsid w:val="00261F2A"/>
    <w:rsid w:val="002639D9"/>
    <w:rsid w:val="00263EE4"/>
    <w:rsid w:val="002664E3"/>
    <w:rsid w:val="00266FCD"/>
    <w:rsid w:val="0027162E"/>
    <w:rsid w:val="00271E0C"/>
    <w:rsid w:val="0027332C"/>
    <w:rsid w:val="00274B1F"/>
    <w:rsid w:val="002764BD"/>
    <w:rsid w:val="002779E3"/>
    <w:rsid w:val="002813B1"/>
    <w:rsid w:val="00282DDC"/>
    <w:rsid w:val="00282FEB"/>
    <w:rsid w:val="00283D71"/>
    <w:rsid w:val="00284F2A"/>
    <w:rsid w:val="00285607"/>
    <w:rsid w:val="0028645A"/>
    <w:rsid w:val="00286D4C"/>
    <w:rsid w:val="0028719F"/>
    <w:rsid w:val="00287BE0"/>
    <w:rsid w:val="00291C2C"/>
    <w:rsid w:val="002933C2"/>
    <w:rsid w:val="00294150"/>
    <w:rsid w:val="00294B19"/>
    <w:rsid w:val="00295DEA"/>
    <w:rsid w:val="002A0B15"/>
    <w:rsid w:val="002A25CC"/>
    <w:rsid w:val="002A36F6"/>
    <w:rsid w:val="002A6EA1"/>
    <w:rsid w:val="002A7030"/>
    <w:rsid w:val="002B040F"/>
    <w:rsid w:val="002B0857"/>
    <w:rsid w:val="002B324F"/>
    <w:rsid w:val="002B43E6"/>
    <w:rsid w:val="002B54A0"/>
    <w:rsid w:val="002B5928"/>
    <w:rsid w:val="002B5F15"/>
    <w:rsid w:val="002B74BD"/>
    <w:rsid w:val="002C18CB"/>
    <w:rsid w:val="002C6B1E"/>
    <w:rsid w:val="002D0BB2"/>
    <w:rsid w:val="002D1DD3"/>
    <w:rsid w:val="002D49B2"/>
    <w:rsid w:val="002D4ACA"/>
    <w:rsid w:val="002D592A"/>
    <w:rsid w:val="002D5BDD"/>
    <w:rsid w:val="002D6352"/>
    <w:rsid w:val="002E01B5"/>
    <w:rsid w:val="002E29BE"/>
    <w:rsid w:val="002E3347"/>
    <w:rsid w:val="002E4366"/>
    <w:rsid w:val="002E4423"/>
    <w:rsid w:val="002E54F0"/>
    <w:rsid w:val="002E5D4A"/>
    <w:rsid w:val="002E7EEC"/>
    <w:rsid w:val="002F05ED"/>
    <w:rsid w:val="002F0C84"/>
    <w:rsid w:val="002F375B"/>
    <w:rsid w:val="002F550C"/>
    <w:rsid w:val="002F5519"/>
    <w:rsid w:val="002F7526"/>
    <w:rsid w:val="00301D2F"/>
    <w:rsid w:val="00302493"/>
    <w:rsid w:val="00302B7A"/>
    <w:rsid w:val="00302C04"/>
    <w:rsid w:val="00304FEA"/>
    <w:rsid w:val="003059BF"/>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3B74"/>
    <w:rsid w:val="00354766"/>
    <w:rsid w:val="00355C01"/>
    <w:rsid w:val="003568E7"/>
    <w:rsid w:val="00360913"/>
    <w:rsid w:val="00361C28"/>
    <w:rsid w:val="003625E7"/>
    <w:rsid w:val="00362A0D"/>
    <w:rsid w:val="00362DCC"/>
    <w:rsid w:val="003637DB"/>
    <w:rsid w:val="0036625D"/>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3025"/>
    <w:rsid w:val="003B1396"/>
    <w:rsid w:val="003B3CFB"/>
    <w:rsid w:val="003B3E34"/>
    <w:rsid w:val="003B4DE5"/>
    <w:rsid w:val="003C3E06"/>
    <w:rsid w:val="003C46E3"/>
    <w:rsid w:val="003C4DDC"/>
    <w:rsid w:val="003C636D"/>
    <w:rsid w:val="003C6773"/>
    <w:rsid w:val="003D1051"/>
    <w:rsid w:val="003D1155"/>
    <w:rsid w:val="003D3B56"/>
    <w:rsid w:val="003E0186"/>
    <w:rsid w:val="003E482C"/>
    <w:rsid w:val="003E4CD0"/>
    <w:rsid w:val="003E6D6A"/>
    <w:rsid w:val="003F08CB"/>
    <w:rsid w:val="003F09E0"/>
    <w:rsid w:val="003F160A"/>
    <w:rsid w:val="003F1882"/>
    <w:rsid w:val="003F4816"/>
    <w:rsid w:val="003F52EF"/>
    <w:rsid w:val="003F60B4"/>
    <w:rsid w:val="0040449A"/>
    <w:rsid w:val="004046B0"/>
    <w:rsid w:val="00404F30"/>
    <w:rsid w:val="00407CEC"/>
    <w:rsid w:val="0041016A"/>
    <w:rsid w:val="00411C9E"/>
    <w:rsid w:val="00412154"/>
    <w:rsid w:val="004140D9"/>
    <w:rsid w:val="00415A43"/>
    <w:rsid w:val="004174F3"/>
    <w:rsid w:val="0041767E"/>
    <w:rsid w:val="00422961"/>
    <w:rsid w:val="00423408"/>
    <w:rsid w:val="00423D0C"/>
    <w:rsid w:val="004244D9"/>
    <w:rsid w:val="004257BD"/>
    <w:rsid w:val="00426D33"/>
    <w:rsid w:val="004310C5"/>
    <w:rsid w:val="0043293E"/>
    <w:rsid w:val="004336F3"/>
    <w:rsid w:val="00441C99"/>
    <w:rsid w:val="00442F17"/>
    <w:rsid w:val="00445858"/>
    <w:rsid w:val="00446D6E"/>
    <w:rsid w:val="00450CF7"/>
    <w:rsid w:val="00452291"/>
    <w:rsid w:val="004524DD"/>
    <w:rsid w:val="00453B20"/>
    <w:rsid w:val="00454B6E"/>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B2C9D"/>
    <w:rsid w:val="004B3D68"/>
    <w:rsid w:val="004B42C5"/>
    <w:rsid w:val="004B7052"/>
    <w:rsid w:val="004C2E04"/>
    <w:rsid w:val="004C65CF"/>
    <w:rsid w:val="004D1FBC"/>
    <w:rsid w:val="004D306D"/>
    <w:rsid w:val="004D515E"/>
    <w:rsid w:val="004D7678"/>
    <w:rsid w:val="004E041A"/>
    <w:rsid w:val="004E0C9C"/>
    <w:rsid w:val="004E6FEE"/>
    <w:rsid w:val="004F0DD5"/>
    <w:rsid w:val="004F180C"/>
    <w:rsid w:val="004F24CF"/>
    <w:rsid w:val="004F2C90"/>
    <w:rsid w:val="004F2E27"/>
    <w:rsid w:val="004F3CAA"/>
    <w:rsid w:val="004F61E0"/>
    <w:rsid w:val="004F62ED"/>
    <w:rsid w:val="004F6AB3"/>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4930"/>
    <w:rsid w:val="0052575A"/>
    <w:rsid w:val="00525926"/>
    <w:rsid w:val="00526FEE"/>
    <w:rsid w:val="0053009B"/>
    <w:rsid w:val="0053022B"/>
    <w:rsid w:val="00534546"/>
    <w:rsid w:val="00536F08"/>
    <w:rsid w:val="0054081B"/>
    <w:rsid w:val="00542042"/>
    <w:rsid w:val="0054369F"/>
    <w:rsid w:val="00546FA8"/>
    <w:rsid w:val="00550DA0"/>
    <w:rsid w:val="00554654"/>
    <w:rsid w:val="00555B85"/>
    <w:rsid w:val="0056121C"/>
    <w:rsid w:val="00561D55"/>
    <w:rsid w:val="00562AC6"/>
    <w:rsid w:val="00563C47"/>
    <w:rsid w:val="00565972"/>
    <w:rsid w:val="00571852"/>
    <w:rsid w:val="00573C50"/>
    <w:rsid w:val="00574233"/>
    <w:rsid w:val="005767BB"/>
    <w:rsid w:val="00580ABB"/>
    <w:rsid w:val="00580F18"/>
    <w:rsid w:val="005822A2"/>
    <w:rsid w:val="00584DE3"/>
    <w:rsid w:val="005861B7"/>
    <w:rsid w:val="00587048"/>
    <w:rsid w:val="00591131"/>
    <w:rsid w:val="005916F8"/>
    <w:rsid w:val="005917F7"/>
    <w:rsid w:val="005926A8"/>
    <w:rsid w:val="00595E48"/>
    <w:rsid w:val="005971C4"/>
    <w:rsid w:val="005A0E9F"/>
    <w:rsid w:val="005A45A3"/>
    <w:rsid w:val="005A5384"/>
    <w:rsid w:val="005A645B"/>
    <w:rsid w:val="005B1A2F"/>
    <w:rsid w:val="005B1D03"/>
    <w:rsid w:val="005B305C"/>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2129"/>
    <w:rsid w:val="005F5885"/>
    <w:rsid w:val="005F6841"/>
    <w:rsid w:val="006000ED"/>
    <w:rsid w:val="00603B65"/>
    <w:rsid w:val="00610F13"/>
    <w:rsid w:val="00611DD4"/>
    <w:rsid w:val="00613BD0"/>
    <w:rsid w:val="00614971"/>
    <w:rsid w:val="006206FE"/>
    <w:rsid w:val="00620D0E"/>
    <w:rsid w:val="006228F7"/>
    <w:rsid w:val="00624101"/>
    <w:rsid w:val="006250AC"/>
    <w:rsid w:val="00625534"/>
    <w:rsid w:val="00627176"/>
    <w:rsid w:val="00627DA6"/>
    <w:rsid w:val="00632BF7"/>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B83"/>
    <w:rsid w:val="00673173"/>
    <w:rsid w:val="006737B4"/>
    <w:rsid w:val="00676574"/>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640"/>
    <w:rsid w:val="006C0722"/>
    <w:rsid w:val="006C4D05"/>
    <w:rsid w:val="006C664F"/>
    <w:rsid w:val="006C7F11"/>
    <w:rsid w:val="006D0440"/>
    <w:rsid w:val="006D052B"/>
    <w:rsid w:val="006D2297"/>
    <w:rsid w:val="006D28BC"/>
    <w:rsid w:val="006D33CE"/>
    <w:rsid w:val="006D59E7"/>
    <w:rsid w:val="006D687A"/>
    <w:rsid w:val="006E1E6B"/>
    <w:rsid w:val="006E1FAB"/>
    <w:rsid w:val="006E343C"/>
    <w:rsid w:val="006E56C5"/>
    <w:rsid w:val="006E69BE"/>
    <w:rsid w:val="006F028E"/>
    <w:rsid w:val="006F1914"/>
    <w:rsid w:val="00701299"/>
    <w:rsid w:val="007025E8"/>
    <w:rsid w:val="0070333F"/>
    <w:rsid w:val="00703A15"/>
    <w:rsid w:val="00704234"/>
    <w:rsid w:val="007051F5"/>
    <w:rsid w:val="00710F82"/>
    <w:rsid w:val="00712189"/>
    <w:rsid w:val="00715AD5"/>
    <w:rsid w:val="00715E56"/>
    <w:rsid w:val="00716E63"/>
    <w:rsid w:val="00720959"/>
    <w:rsid w:val="00722E9F"/>
    <w:rsid w:val="0072397B"/>
    <w:rsid w:val="0072508D"/>
    <w:rsid w:val="00726093"/>
    <w:rsid w:val="0072683E"/>
    <w:rsid w:val="0073131A"/>
    <w:rsid w:val="007328B0"/>
    <w:rsid w:val="00733E2B"/>
    <w:rsid w:val="007345DC"/>
    <w:rsid w:val="00734C56"/>
    <w:rsid w:val="00742C02"/>
    <w:rsid w:val="007435A0"/>
    <w:rsid w:val="00743EFB"/>
    <w:rsid w:val="007449EF"/>
    <w:rsid w:val="0075036D"/>
    <w:rsid w:val="007531C8"/>
    <w:rsid w:val="00753D91"/>
    <w:rsid w:val="00754613"/>
    <w:rsid w:val="00754A3D"/>
    <w:rsid w:val="007556CB"/>
    <w:rsid w:val="0075607C"/>
    <w:rsid w:val="00756854"/>
    <w:rsid w:val="007576CD"/>
    <w:rsid w:val="0076247A"/>
    <w:rsid w:val="00762BC2"/>
    <w:rsid w:val="00764886"/>
    <w:rsid w:val="00764D96"/>
    <w:rsid w:val="007655E6"/>
    <w:rsid w:val="00766184"/>
    <w:rsid w:val="00771028"/>
    <w:rsid w:val="00772824"/>
    <w:rsid w:val="0078090D"/>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50C2"/>
    <w:rsid w:val="007F0772"/>
    <w:rsid w:val="007F0FBF"/>
    <w:rsid w:val="0080264D"/>
    <w:rsid w:val="0080278E"/>
    <w:rsid w:val="00803269"/>
    <w:rsid w:val="00807FB3"/>
    <w:rsid w:val="00810A6D"/>
    <w:rsid w:val="008129DB"/>
    <w:rsid w:val="0081376C"/>
    <w:rsid w:val="0081586A"/>
    <w:rsid w:val="008220B0"/>
    <w:rsid w:val="00822D02"/>
    <w:rsid w:val="0082618E"/>
    <w:rsid w:val="00830781"/>
    <w:rsid w:val="008307EF"/>
    <w:rsid w:val="00830C21"/>
    <w:rsid w:val="008319DF"/>
    <w:rsid w:val="0083414E"/>
    <w:rsid w:val="00836553"/>
    <w:rsid w:val="00836BD3"/>
    <w:rsid w:val="00840210"/>
    <w:rsid w:val="00842C27"/>
    <w:rsid w:val="008455E5"/>
    <w:rsid w:val="0085085F"/>
    <w:rsid w:val="00852FF8"/>
    <w:rsid w:val="0085572D"/>
    <w:rsid w:val="00857700"/>
    <w:rsid w:val="0086067F"/>
    <w:rsid w:val="0086155A"/>
    <w:rsid w:val="0086456C"/>
    <w:rsid w:val="00867C2D"/>
    <w:rsid w:val="008702E4"/>
    <w:rsid w:val="008703FC"/>
    <w:rsid w:val="00871D37"/>
    <w:rsid w:val="00874D43"/>
    <w:rsid w:val="00875E53"/>
    <w:rsid w:val="00875F2F"/>
    <w:rsid w:val="00877536"/>
    <w:rsid w:val="00877CDF"/>
    <w:rsid w:val="00880CDA"/>
    <w:rsid w:val="00881EA5"/>
    <w:rsid w:val="00882C59"/>
    <w:rsid w:val="00882D46"/>
    <w:rsid w:val="008832CC"/>
    <w:rsid w:val="00890F59"/>
    <w:rsid w:val="00893D4F"/>
    <w:rsid w:val="00895933"/>
    <w:rsid w:val="00896FA5"/>
    <w:rsid w:val="008A0830"/>
    <w:rsid w:val="008A15CB"/>
    <w:rsid w:val="008A326C"/>
    <w:rsid w:val="008A330F"/>
    <w:rsid w:val="008A3C40"/>
    <w:rsid w:val="008A7CFF"/>
    <w:rsid w:val="008B0CBE"/>
    <w:rsid w:val="008B1C1D"/>
    <w:rsid w:val="008B1F04"/>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52748"/>
    <w:rsid w:val="00953DA6"/>
    <w:rsid w:val="00954F4F"/>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80830"/>
    <w:rsid w:val="009816C1"/>
    <w:rsid w:val="0098232B"/>
    <w:rsid w:val="0098718C"/>
    <w:rsid w:val="0099149A"/>
    <w:rsid w:val="00991C95"/>
    <w:rsid w:val="00992DDC"/>
    <w:rsid w:val="00994576"/>
    <w:rsid w:val="009968EC"/>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3746"/>
    <w:rsid w:val="00A156DD"/>
    <w:rsid w:val="00A24B00"/>
    <w:rsid w:val="00A2556D"/>
    <w:rsid w:val="00A256BA"/>
    <w:rsid w:val="00A259EC"/>
    <w:rsid w:val="00A26540"/>
    <w:rsid w:val="00A265D1"/>
    <w:rsid w:val="00A265E5"/>
    <w:rsid w:val="00A271C0"/>
    <w:rsid w:val="00A31A97"/>
    <w:rsid w:val="00A3350D"/>
    <w:rsid w:val="00A3765A"/>
    <w:rsid w:val="00A41655"/>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655E"/>
    <w:rsid w:val="00A67041"/>
    <w:rsid w:val="00A70941"/>
    <w:rsid w:val="00A717CF"/>
    <w:rsid w:val="00A723D4"/>
    <w:rsid w:val="00A736E8"/>
    <w:rsid w:val="00A74E70"/>
    <w:rsid w:val="00A77093"/>
    <w:rsid w:val="00A8062B"/>
    <w:rsid w:val="00A811B8"/>
    <w:rsid w:val="00A81E83"/>
    <w:rsid w:val="00A857CA"/>
    <w:rsid w:val="00A85E98"/>
    <w:rsid w:val="00A864B7"/>
    <w:rsid w:val="00A864E0"/>
    <w:rsid w:val="00A8798C"/>
    <w:rsid w:val="00A96102"/>
    <w:rsid w:val="00AA170F"/>
    <w:rsid w:val="00AA4005"/>
    <w:rsid w:val="00AA4F77"/>
    <w:rsid w:val="00AA699C"/>
    <w:rsid w:val="00AB003A"/>
    <w:rsid w:val="00AB40C7"/>
    <w:rsid w:val="00AB672A"/>
    <w:rsid w:val="00AC22D0"/>
    <w:rsid w:val="00AC4D1E"/>
    <w:rsid w:val="00AC514F"/>
    <w:rsid w:val="00AC5503"/>
    <w:rsid w:val="00AD12DB"/>
    <w:rsid w:val="00AD1401"/>
    <w:rsid w:val="00AD1A13"/>
    <w:rsid w:val="00AD2F2A"/>
    <w:rsid w:val="00AD7498"/>
    <w:rsid w:val="00AE1301"/>
    <w:rsid w:val="00AE2D8C"/>
    <w:rsid w:val="00AE2E4B"/>
    <w:rsid w:val="00AE7637"/>
    <w:rsid w:val="00AE7C9A"/>
    <w:rsid w:val="00AF4970"/>
    <w:rsid w:val="00AF4F46"/>
    <w:rsid w:val="00AF579A"/>
    <w:rsid w:val="00AF7AC4"/>
    <w:rsid w:val="00B000F8"/>
    <w:rsid w:val="00B0232F"/>
    <w:rsid w:val="00B02AC0"/>
    <w:rsid w:val="00B02C87"/>
    <w:rsid w:val="00B03745"/>
    <w:rsid w:val="00B04D00"/>
    <w:rsid w:val="00B0709C"/>
    <w:rsid w:val="00B10168"/>
    <w:rsid w:val="00B115EF"/>
    <w:rsid w:val="00B11AB2"/>
    <w:rsid w:val="00B14F91"/>
    <w:rsid w:val="00B219C0"/>
    <w:rsid w:val="00B2201D"/>
    <w:rsid w:val="00B24A4E"/>
    <w:rsid w:val="00B26B8C"/>
    <w:rsid w:val="00B27160"/>
    <w:rsid w:val="00B279F4"/>
    <w:rsid w:val="00B30F16"/>
    <w:rsid w:val="00B31761"/>
    <w:rsid w:val="00B319FC"/>
    <w:rsid w:val="00B34BD5"/>
    <w:rsid w:val="00B35D86"/>
    <w:rsid w:val="00B36603"/>
    <w:rsid w:val="00B373E7"/>
    <w:rsid w:val="00B418C0"/>
    <w:rsid w:val="00B4381E"/>
    <w:rsid w:val="00B43B54"/>
    <w:rsid w:val="00B44C25"/>
    <w:rsid w:val="00B44ECE"/>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7E08"/>
    <w:rsid w:val="00B80928"/>
    <w:rsid w:val="00B80BD4"/>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6AC9"/>
    <w:rsid w:val="00BB0851"/>
    <w:rsid w:val="00BB12AA"/>
    <w:rsid w:val="00BB516D"/>
    <w:rsid w:val="00BB7053"/>
    <w:rsid w:val="00BC19BA"/>
    <w:rsid w:val="00BD1273"/>
    <w:rsid w:val="00BD274D"/>
    <w:rsid w:val="00BD33C1"/>
    <w:rsid w:val="00BD38F5"/>
    <w:rsid w:val="00BD3CF8"/>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0B38"/>
    <w:rsid w:val="00C01195"/>
    <w:rsid w:val="00C11B56"/>
    <w:rsid w:val="00C21DEB"/>
    <w:rsid w:val="00C22135"/>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5134C"/>
    <w:rsid w:val="00C51562"/>
    <w:rsid w:val="00C529DE"/>
    <w:rsid w:val="00C52AAF"/>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BF0"/>
    <w:rsid w:val="00C94841"/>
    <w:rsid w:val="00C962CB"/>
    <w:rsid w:val="00CA03B3"/>
    <w:rsid w:val="00CA097F"/>
    <w:rsid w:val="00CA0DE6"/>
    <w:rsid w:val="00CA12F0"/>
    <w:rsid w:val="00CA16D6"/>
    <w:rsid w:val="00CA228F"/>
    <w:rsid w:val="00CA22B5"/>
    <w:rsid w:val="00CA2FAE"/>
    <w:rsid w:val="00CA3803"/>
    <w:rsid w:val="00CA5106"/>
    <w:rsid w:val="00CA59F5"/>
    <w:rsid w:val="00CB20B8"/>
    <w:rsid w:val="00CB49D5"/>
    <w:rsid w:val="00CB5826"/>
    <w:rsid w:val="00CB65B3"/>
    <w:rsid w:val="00CB691F"/>
    <w:rsid w:val="00CB767F"/>
    <w:rsid w:val="00CC05D1"/>
    <w:rsid w:val="00CC19BE"/>
    <w:rsid w:val="00CC1F95"/>
    <w:rsid w:val="00CC310D"/>
    <w:rsid w:val="00CC5C59"/>
    <w:rsid w:val="00CC5C7B"/>
    <w:rsid w:val="00CD0C4F"/>
    <w:rsid w:val="00CD0DB7"/>
    <w:rsid w:val="00CD1364"/>
    <w:rsid w:val="00CD2391"/>
    <w:rsid w:val="00CD3DD6"/>
    <w:rsid w:val="00CD4521"/>
    <w:rsid w:val="00CD67AF"/>
    <w:rsid w:val="00CD6D68"/>
    <w:rsid w:val="00CE7137"/>
    <w:rsid w:val="00CE75F1"/>
    <w:rsid w:val="00CE7D0D"/>
    <w:rsid w:val="00CF0A5A"/>
    <w:rsid w:val="00CF35FE"/>
    <w:rsid w:val="00CF43D3"/>
    <w:rsid w:val="00CF5BE8"/>
    <w:rsid w:val="00D005B6"/>
    <w:rsid w:val="00D07616"/>
    <w:rsid w:val="00D1021A"/>
    <w:rsid w:val="00D10F78"/>
    <w:rsid w:val="00D15192"/>
    <w:rsid w:val="00D15475"/>
    <w:rsid w:val="00D15D83"/>
    <w:rsid w:val="00D16F33"/>
    <w:rsid w:val="00D20E40"/>
    <w:rsid w:val="00D23111"/>
    <w:rsid w:val="00D2540B"/>
    <w:rsid w:val="00D327C8"/>
    <w:rsid w:val="00D3446F"/>
    <w:rsid w:val="00D40333"/>
    <w:rsid w:val="00D42654"/>
    <w:rsid w:val="00D43B4B"/>
    <w:rsid w:val="00D50049"/>
    <w:rsid w:val="00D5213B"/>
    <w:rsid w:val="00D52572"/>
    <w:rsid w:val="00D57859"/>
    <w:rsid w:val="00D61B90"/>
    <w:rsid w:val="00D6734E"/>
    <w:rsid w:val="00D676AE"/>
    <w:rsid w:val="00D67817"/>
    <w:rsid w:val="00D7114B"/>
    <w:rsid w:val="00D71984"/>
    <w:rsid w:val="00D71B4E"/>
    <w:rsid w:val="00D71C0B"/>
    <w:rsid w:val="00D77B5A"/>
    <w:rsid w:val="00D81815"/>
    <w:rsid w:val="00D821CC"/>
    <w:rsid w:val="00D83420"/>
    <w:rsid w:val="00D852A6"/>
    <w:rsid w:val="00D90588"/>
    <w:rsid w:val="00D92939"/>
    <w:rsid w:val="00D93F4A"/>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319D"/>
    <w:rsid w:val="00DF3592"/>
    <w:rsid w:val="00E069A3"/>
    <w:rsid w:val="00E127CB"/>
    <w:rsid w:val="00E14B6B"/>
    <w:rsid w:val="00E15634"/>
    <w:rsid w:val="00E15647"/>
    <w:rsid w:val="00E15A28"/>
    <w:rsid w:val="00E15FCD"/>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612B"/>
    <w:rsid w:val="00E46E44"/>
    <w:rsid w:val="00E4751B"/>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68CD"/>
    <w:rsid w:val="00E87658"/>
    <w:rsid w:val="00E9006F"/>
    <w:rsid w:val="00E91560"/>
    <w:rsid w:val="00E92D0B"/>
    <w:rsid w:val="00E9497F"/>
    <w:rsid w:val="00E95E7A"/>
    <w:rsid w:val="00EA06CF"/>
    <w:rsid w:val="00EA1286"/>
    <w:rsid w:val="00EA2570"/>
    <w:rsid w:val="00EA2CE1"/>
    <w:rsid w:val="00EA30D1"/>
    <w:rsid w:val="00EA4346"/>
    <w:rsid w:val="00EA4385"/>
    <w:rsid w:val="00EA5EAF"/>
    <w:rsid w:val="00EA7913"/>
    <w:rsid w:val="00EB3719"/>
    <w:rsid w:val="00EB3797"/>
    <w:rsid w:val="00EB5DE2"/>
    <w:rsid w:val="00EB6E3A"/>
    <w:rsid w:val="00EC074B"/>
    <w:rsid w:val="00EC3659"/>
    <w:rsid w:val="00ED1871"/>
    <w:rsid w:val="00ED18DD"/>
    <w:rsid w:val="00ED23EE"/>
    <w:rsid w:val="00ED4645"/>
    <w:rsid w:val="00ED494B"/>
    <w:rsid w:val="00ED57BD"/>
    <w:rsid w:val="00ED7E76"/>
    <w:rsid w:val="00EE453B"/>
    <w:rsid w:val="00EE59BD"/>
    <w:rsid w:val="00EE7DBB"/>
    <w:rsid w:val="00EF2EA3"/>
    <w:rsid w:val="00EF3200"/>
    <w:rsid w:val="00EF5CD2"/>
    <w:rsid w:val="00F0070B"/>
    <w:rsid w:val="00F066EC"/>
    <w:rsid w:val="00F06BFF"/>
    <w:rsid w:val="00F17216"/>
    <w:rsid w:val="00F209ED"/>
    <w:rsid w:val="00F21D92"/>
    <w:rsid w:val="00F228BD"/>
    <w:rsid w:val="00F23868"/>
    <w:rsid w:val="00F27B62"/>
    <w:rsid w:val="00F30B7C"/>
    <w:rsid w:val="00F345A4"/>
    <w:rsid w:val="00F34A3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E03E1"/>
    <w:rsid w:val="00FE1A38"/>
    <w:rsid w:val="00FE3C7C"/>
    <w:rsid w:val="00FE3D2D"/>
    <w:rsid w:val="00FE47D4"/>
    <w:rsid w:val="00FE53EE"/>
    <w:rsid w:val="00FE5ADA"/>
    <w:rsid w:val="00FE5F5D"/>
    <w:rsid w:val="00FF2A33"/>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CED48"/>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Cabealho2">
    <w:name w:val="heading 2"/>
    <w:basedOn w:val="Normal"/>
    <w:next w:val="Normal"/>
    <w:link w:val="Cabealho2Carter"/>
    <w:uiPriority w:val="9"/>
    <w:unhideWhenUsed/>
    <w:qFormat/>
    <w:rsid w:val="007655E6"/>
    <w:pPr>
      <w:numPr>
        <w:ilvl w:val="1"/>
        <w:numId w:val="19"/>
      </w:numPr>
      <w:spacing w:after="80"/>
      <w:jc w:val="left"/>
      <w:outlineLvl w:val="1"/>
    </w:pPr>
    <w:rPr>
      <w:b/>
      <w:smallCaps/>
      <w:spacing w:val="5"/>
      <w:sz w:val="28"/>
      <w:szCs w:val="28"/>
    </w:rPr>
  </w:style>
  <w:style w:type="paragraph" w:styleId="Cabealho3">
    <w:name w:val="heading 3"/>
    <w:basedOn w:val="Normal"/>
    <w:next w:val="Normal"/>
    <w:link w:val="Cabealho3Carter"/>
    <w:uiPriority w:val="9"/>
    <w:unhideWhenUsed/>
    <w:qFormat/>
    <w:rsid w:val="007655E6"/>
    <w:pPr>
      <w:numPr>
        <w:ilvl w:val="2"/>
        <w:numId w:val="19"/>
      </w:numPr>
      <w:jc w:val="left"/>
      <w:outlineLvl w:val="2"/>
    </w:pPr>
    <w:rPr>
      <w:b/>
      <w:smallCaps/>
      <w:spacing w:val="5"/>
      <w:szCs w:val="24"/>
    </w:rPr>
  </w:style>
  <w:style w:type="paragraph" w:styleId="Cabealho4">
    <w:name w:val="heading 4"/>
    <w:basedOn w:val="Normal"/>
    <w:next w:val="Normal"/>
    <w:link w:val="Cabealho4Carter"/>
    <w:uiPriority w:val="9"/>
    <w:unhideWhenUsed/>
    <w:qFormat/>
    <w:rsid w:val="007655E6"/>
    <w:pPr>
      <w:numPr>
        <w:ilvl w:val="3"/>
        <w:numId w:val="19"/>
      </w:numPr>
      <w:jc w:val="left"/>
      <w:outlineLvl w:val="3"/>
    </w:pPr>
    <w:rPr>
      <w:b/>
      <w:smallCaps/>
      <w:spacing w:val="10"/>
      <w:szCs w:val="22"/>
    </w:rPr>
  </w:style>
  <w:style w:type="paragraph" w:styleId="Cabealho5">
    <w:name w:val="heading 5"/>
    <w:basedOn w:val="Normal"/>
    <w:next w:val="Normal"/>
    <w:link w:val="Cabealho5Carter"/>
    <w:uiPriority w:val="9"/>
    <w:unhideWhenUsed/>
    <w:qFormat/>
    <w:rsid w:val="0012671E"/>
    <w:pPr>
      <w:spacing w:before="200"/>
      <w:jc w:val="left"/>
      <w:outlineLvl w:val="4"/>
    </w:pPr>
    <w:rPr>
      <w:smallCaps/>
      <w:color w:val="858585" w:themeColor="accent2" w:themeShade="BF"/>
      <w:spacing w:val="10"/>
      <w:szCs w:val="26"/>
    </w:rPr>
  </w:style>
  <w:style w:type="paragraph" w:styleId="Cabealho6">
    <w:name w:val="heading 6"/>
    <w:basedOn w:val="Normal"/>
    <w:next w:val="Normal"/>
    <w:link w:val="Cabealho6Carter"/>
    <w:uiPriority w:val="9"/>
    <w:semiHidden/>
    <w:unhideWhenUsed/>
    <w:qFormat/>
    <w:rsid w:val="002E01B5"/>
    <w:pPr>
      <w:jc w:val="left"/>
      <w:outlineLvl w:val="5"/>
    </w:pPr>
    <w:rPr>
      <w:smallCaps/>
      <w:color w:val="B2B2B2" w:themeColor="accent2"/>
      <w:spacing w:val="5"/>
      <w:sz w:val="22"/>
    </w:rPr>
  </w:style>
  <w:style w:type="paragraph" w:styleId="Cabealho7">
    <w:name w:val="heading 7"/>
    <w:basedOn w:val="Normal"/>
    <w:next w:val="Normal"/>
    <w:link w:val="Cabealho7Carter"/>
    <w:uiPriority w:val="9"/>
    <w:semiHidden/>
    <w:unhideWhenUsed/>
    <w:qFormat/>
    <w:rsid w:val="002E01B5"/>
    <w:pPr>
      <w:jc w:val="left"/>
      <w:outlineLvl w:val="6"/>
    </w:pPr>
    <w:rPr>
      <w:b/>
      <w:smallCaps/>
      <w:color w:val="B2B2B2" w:themeColor="accent2"/>
      <w:spacing w:val="10"/>
    </w:rPr>
  </w:style>
  <w:style w:type="paragraph" w:styleId="Cabealho8">
    <w:name w:val="heading 8"/>
    <w:basedOn w:val="Normal"/>
    <w:next w:val="Normal"/>
    <w:link w:val="Cabealho8Carter"/>
    <w:uiPriority w:val="9"/>
    <w:semiHidden/>
    <w:unhideWhenUsed/>
    <w:qFormat/>
    <w:rsid w:val="002E01B5"/>
    <w:pPr>
      <w:jc w:val="left"/>
      <w:outlineLvl w:val="7"/>
    </w:pPr>
    <w:rPr>
      <w:b/>
      <w:i/>
      <w:smallCaps/>
      <w:color w:val="858585" w:themeColor="accent2" w:themeShade="BF"/>
    </w:rPr>
  </w:style>
  <w:style w:type="paragraph" w:styleId="Cabealho9">
    <w:name w:val="heading 9"/>
    <w:basedOn w:val="Normal"/>
    <w:next w:val="Normal"/>
    <w:link w:val="Cabealh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Cabealho5Carter">
    <w:name w:val="Cabeçalho 5 Caráter"/>
    <w:basedOn w:val="Tipodeletrapredefinidodopargrafo"/>
    <w:link w:val="Cabealho5"/>
    <w:uiPriority w:val="9"/>
    <w:rsid w:val="0012671E"/>
    <w:rPr>
      <w:rFonts w:ascii="Times New Roman" w:hAnsi="Times New Roman"/>
      <w:smallCaps/>
      <w:color w:val="858585" w:themeColor="accent2" w:themeShade="BF"/>
      <w:spacing w:val="10"/>
      <w:sz w:val="24"/>
      <w:szCs w:val="26"/>
    </w:rPr>
  </w:style>
  <w:style w:type="character" w:customStyle="1" w:styleId="Cabealho6Carter">
    <w:name w:val="Cabeçalho 6 Caráter"/>
    <w:basedOn w:val="Tipodeletrapredefinidodopargrafo"/>
    <w:link w:val="Cabealho6"/>
    <w:uiPriority w:val="9"/>
    <w:semiHidden/>
    <w:rsid w:val="00ED23EE"/>
    <w:rPr>
      <w:rFonts w:ascii="Times New Roman" w:hAnsi="Times New Roman"/>
      <w:smallCaps/>
      <w:color w:val="B2B2B2" w:themeColor="accent2"/>
      <w:spacing w:val="5"/>
      <w:sz w:val="22"/>
    </w:rPr>
  </w:style>
  <w:style w:type="character" w:customStyle="1" w:styleId="Cabealho7Carter">
    <w:name w:val="Cabeçalho 7 Caráter"/>
    <w:basedOn w:val="Tipodeletrapredefinidodopargrafo"/>
    <w:link w:val="Cabealho7"/>
    <w:uiPriority w:val="9"/>
    <w:semiHidden/>
    <w:rsid w:val="00ED23EE"/>
    <w:rPr>
      <w:rFonts w:ascii="Times New Roman" w:hAnsi="Times New Roman"/>
      <w:b/>
      <w:smallCaps/>
      <w:color w:val="B2B2B2" w:themeColor="accent2"/>
      <w:spacing w:val="10"/>
      <w:sz w:val="24"/>
    </w:rPr>
  </w:style>
  <w:style w:type="character" w:customStyle="1" w:styleId="Cabealho8Carter">
    <w:name w:val="Cabeçalho 8 Caráter"/>
    <w:basedOn w:val="Tipodeletrapredefinidodopargrafo"/>
    <w:link w:val="Cabealho8"/>
    <w:uiPriority w:val="9"/>
    <w:semiHidden/>
    <w:rsid w:val="00ED23EE"/>
    <w:rPr>
      <w:rFonts w:ascii="Times New Roman" w:hAnsi="Times New Roman"/>
      <w:b/>
      <w:i/>
      <w:smallCaps/>
      <w:color w:val="858585" w:themeColor="accent2" w:themeShade="BF"/>
      <w:sz w:val="24"/>
    </w:rPr>
  </w:style>
  <w:style w:type="character" w:customStyle="1" w:styleId="Cabealho9Carter">
    <w:name w:val="Cabeçalho 9 Caráter"/>
    <w:basedOn w:val="Tipodeletrapredefinidodopargrafo"/>
    <w:link w:val="Cabealh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Cabealho2Carter">
    <w:name w:val="Cabeçalho 2 Caráter"/>
    <w:basedOn w:val="Tipodeletrapredefinidodopargrafo"/>
    <w:link w:val="Cabealh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Cabealho3Carter">
    <w:name w:val="Cabeçalho 3 Caráter"/>
    <w:basedOn w:val="Tipodeletrapredefinidodopargrafo"/>
    <w:link w:val="Cabealh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Cabealho4Carter">
    <w:name w:val="Cabeçalho 4 Caráter"/>
    <w:basedOn w:val="Tipodeletrapredefinidodopargrafo"/>
    <w:link w:val="Cabealh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61711393">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60509017">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19368941">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2.3.docx" TargetMode="External"/><Relationship Id="rId21" Type="http://schemas.openxmlformats.org/officeDocument/2006/relationships/hyperlink" Target="file:////Users/nunoconceicao/Projects/GitHub/ps1718v-ps1718v-g41/Docs/Relato&#769;rios/final_report%200.2.3.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0.2.3.docx" TargetMode="External"/><Relationship Id="rId11" Type="http://schemas.openxmlformats.org/officeDocument/2006/relationships/hyperlink" Target="file:////Users/nunoconceicao/Projects/GitHub/ps1718v-ps1718v-g41/Docs/Relato&#769;rios/final_report%200.2.3.docx" TargetMode="External"/><Relationship Id="rId32" Type="http://schemas.openxmlformats.org/officeDocument/2006/relationships/hyperlink" Target="file:////Users/nunoconceicao/Projects/GitHub/ps1718v-ps1718v-g41/Docs/Relato&#769;rios/final_report%200.2.3.docx" TargetMode="External"/><Relationship Id="rId37" Type="http://schemas.openxmlformats.org/officeDocument/2006/relationships/hyperlink" Target="file:////Users/nunoconceicao/Projects/GitHub/ps1718v-ps1718v-g41/Docs/Relato&#769;rios/final_report%200.2.3.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0.2.3.docx" TargetMode="External"/><Relationship Id="rId14" Type="http://schemas.openxmlformats.org/officeDocument/2006/relationships/hyperlink" Target="file:////Users/nunoconceicao/Projects/GitHub/ps1718v-ps1718v-g41/Docs/Relato&#769;rios/final_report%200.2.3.docx" TargetMode="External"/><Relationship Id="rId22" Type="http://schemas.openxmlformats.org/officeDocument/2006/relationships/hyperlink" Target="file:////Users/nunoconceicao/Projects/GitHub/ps1718v-ps1718v-g41/Docs/Relato&#769;rios/final_report%200.2.3.docx" TargetMode="External"/><Relationship Id="rId27" Type="http://schemas.openxmlformats.org/officeDocument/2006/relationships/hyperlink" Target="file:////Users/nunoconceicao/Projects/GitHub/ps1718v-ps1718v-g41/Docs/Relato&#769;rios/final_report%200.2.3.docx" TargetMode="External"/><Relationship Id="rId30" Type="http://schemas.openxmlformats.org/officeDocument/2006/relationships/hyperlink" Target="file:////Users/nunoconceicao/Projects/GitHub/ps1718v-ps1718v-g41/Docs/Relato&#769;rios/final_report%200.2.3.docx" TargetMode="External"/><Relationship Id="rId35" Type="http://schemas.openxmlformats.org/officeDocument/2006/relationships/hyperlink" Target="file:////Users/nunoconceicao/Projects/GitHub/ps1718v-ps1718v-g41/Docs/Relato&#769;rios/final_report%200.2.3.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0.2.3.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2.3.docx" TargetMode="External"/><Relationship Id="rId17" Type="http://schemas.openxmlformats.org/officeDocument/2006/relationships/hyperlink" Target="file:////Users/nunoconceicao/Projects/GitHub/ps1718v-ps1718v-g41/Docs/Relato&#769;rios/final_report%200.2.3.docx" TargetMode="External"/><Relationship Id="rId25" Type="http://schemas.openxmlformats.org/officeDocument/2006/relationships/hyperlink" Target="file:////Users/nunoconceicao/Projects/GitHub/ps1718v-ps1718v-g41/Docs/Relato&#769;rios/final_report%200.2.3.docx" TargetMode="External"/><Relationship Id="rId33" Type="http://schemas.openxmlformats.org/officeDocument/2006/relationships/hyperlink" Target="file:////Users/nunoconceicao/Projects/GitHub/ps1718v-ps1718v-g41/Docs/Relato&#769;rios/final_report%200.2.3.docx" TargetMode="External"/><Relationship Id="rId38" Type="http://schemas.openxmlformats.org/officeDocument/2006/relationships/hyperlink" Target="file:////Users/nunoconceicao/Projects/GitHub/ps1718v-ps1718v-g41/Docs/Relato&#769;rios/final_report%200.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0.2.3.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2.3.docx" TargetMode="External"/><Relationship Id="rId23" Type="http://schemas.openxmlformats.org/officeDocument/2006/relationships/hyperlink" Target="file:////Users/nunoconceicao/Projects/GitHub/ps1718v-ps1718v-g41/Docs/Relato&#769;rios/final_report%200.2.3.docx" TargetMode="External"/><Relationship Id="rId28" Type="http://schemas.openxmlformats.org/officeDocument/2006/relationships/hyperlink" Target="file:////Users/nunoconceicao/Projects/GitHub/ps1718v-ps1718v-g41/Docs/Relato&#769;rios/final_report%200.2.3.docx" TargetMode="External"/><Relationship Id="rId36" Type="http://schemas.openxmlformats.org/officeDocument/2006/relationships/hyperlink" Target="file:////Users/nunoconceicao/Projects/GitHub/ps1718v-ps1718v-g41/Docs/Relato&#769;rios/final_report%200.2.3.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0.2.3.docx" TargetMode="External"/><Relationship Id="rId31" Type="http://schemas.openxmlformats.org/officeDocument/2006/relationships/hyperlink" Target="file:////Users/nunoconceicao/Projects/GitHub/ps1718v-ps1718v-g41/Docs/Relato&#769;rios/final_report%200.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0.2.3.docx" TargetMode="External"/><Relationship Id="rId13" Type="http://schemas.openxmlformats.org/officeDocument/2006/relationships/hyperlink" Target="file:////Users/nunoconceicao/Projects/GitHub/ps1718v-ps1718v-g41/Docs/Relato&#769;rios/final_report%200.2.3.docx" TargetMode="External"/><Relationship Id="rId18" Type="http://schemas.openxmlformats.org/officeDocument/2006/relationships/hyperlink" Target="file:////Users/nunoconceicao/Projects/GitHub/ps1718v-ps1718v-g41/Docs/Relato&#769;rios/final_report%200.2.3.docx" TargetMode="External"/><Relationship Id="rId39" Type="http://schemas.openxmlformats.org/officeDocument/2006/relationships/hyperlink" Target="file:////Users/nunoconceicao/Projects/GitHub/ps1718v-ps1718v-g41/Docs/Relato&#769;rios/final_report%200.2.3.docx" TargetMode="External"/><Relationship Id="rId34" Type="http://schemas.openxmlformats.org/officeDocument/2006/relationships/hyperlink" Target="file:////Users/nunoconceicao/Projects/GitHub/ps1718v-ps1718v-g41/Docs/Relato&#769;rios/final_report%200.2.3.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0.2.3.docx" TargetMode="External"/><Relationship Id="rId24" Type="http://schemas.openxmlformats.org/officeDocument/2006/relationships/hyperlink" Target="file:////Users/nunoconceicao/Projects/GitHub/ps1718v-ps1718v-g41/Docs/Relato&#769;rios/final_report%200.2.3.docx" TargetMode="External"/><Relationship Id="rId40" Type="http://schemas.openxmlformats.org/officeDocument/2006/relationships/hyperlink" Target="file:////Users/nunoconceicao/Projects/GitHub/ps1718v-ps1718v-g41/Docs/Relato&#769;rios/final_report%200.2.3.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D0C62DAF-2099-5540-9254-09FD106D0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1</TotalTime>
  <Pages>53</Pages>
  <Words>10757</Words>
  <Characters>58092</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 Gonçalo Dinis Gaudencio</cp:lastModifiedBy>
  <cp:revision>2</cp:revision>
  <dcterms:created xsi:type="dcterms:W3CDTF">2018-09-06T18:29:00Z</dcterms:created>
  <dcterms:modified xsi:type="dcterms:W3CDTF">2018-09-06T18:29:00Z</dcterms:modified>
</cp:coreProperties>
</file>