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172" w:rsidRPr="00E37172" w:rsidRDefault="00E3463A" w:rsidP="00E37172">
      <w:pPr>
        <w:pStyle w:val="Ttulo"/>
        <w:jc w:val="center"/>
      </w:pPr>
      <w:r>
        <w:t>Gestão de Eventos de Contraordenação Por Excesso de Velocidade</w:t>
      </w:r>
    </w:p>
    <w:p w:rsidR="00E37172" w:rsidRDefault="00842C27" w:rsidP="00842C27">
      <w:pPr>
        <w:pStyle w:val="Ttulo1"/>
        <w:numPr>
          <w:ilvl w:val="0"/>
          <w:numId w:val="0"/>
        </w:numPr>
      </w:pPr>
      <w:bookmarkStart w:id="0" w:name="_Toc519522204"/>
      <w:r>
        <w:rPr>
          <w:noProof/>
        </w:rPr>
        <w:drawing>
          <wp:anchor distT="0" distB="0" distL="114300" distR="114300" simplePos="0" relativeHeight="251702272" behindDoc="0" locked="0" layoutInCell="1" allowOverlap="1" wp14:anchorId="2D77A495" wp14:editId="61F1C650">
            <wp:simplePos x="0" y="0"/>
            <wp:positionH relativeFrom="margin">
              <wp:posOffset>296545</wp:posOffset>
            </wp:positionH>
            <wp:positionV relativeFrom="paragraph">
              <wp:posOffset>383100</wp:posOffset>
            </wp:positionV>
            <wp:extent cx="5869940" cy="3709035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architecture_newversio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b="7606"/>
                    <a:stretch/>
                  </pic:blipFill>
                  <pic:spPr bwMode="auto">
                    <a:xfrm>
                      <a:off x="0" y="0"/>
                      <a:ext cx="5869940" cy="37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37172" w:rsidRDefault="00E37172" w:rsidP="00842C27">
      <w:pPr>
        <w:pStyle w:val="Cabealhodondice"/>
      </w:pPr>
    </w:p>
    <w:p w:rsidR="00842C27" w:rsidRPr="00842C27" w:rsidRDefault="00842C27" w:rsidP="00842C27"/>
    <w:p w:rsidR="00F209ED" w:rsidRPr="002813B1" w:rsidRDefault="00E37172" w:rsidP="00842C27">
      <w:pPr>
        <w:pStyle w:val="Cabealhodondice"/>
        <w:jc w:val="center"/>
        <w:rPr>
          <w:rStyle w:val="nfase"/>
        </w:rPr>
      </w:pPr>
      <w:r w:rsidRPr="002813B1">
        <w:rPr>
          <w:rStyle w:val="nfase"/>
        </w:rPr>
        <w:t>André Gaudêncio e Nuno Conceição</w:t>
      </w:r>
    </w:p>
    <w:p w:rsidR="00F209ED" w:rsidRPr="00243B6E" w:rsidRDefault="00F209ED" w:rsidP="00243B6E"/>
    <w:p w:rsidR="00A0699B" w:rsidRPr="002813B1" w:rsidRDefault="00783C9E" w:rsidP="00ED23EE">
      <w:pPr>
        <w:pStyle w:val="SemEspaamento"/>
        <w:jc w:val="center"/>
        <w:rPr>
          <w:rStyle w:val="nfaseDiscreta"/>
          <w:sz w:val="24"/>
        </w:rPr>
      </w:pPr>
      <w:r w:rsidRPr="002813B1">
        <w:rPr>
          <w:rStyle w:val="nfaseDiscreta"/>
          <w:sz w:val="24"/>
        </w:rPr>
        <w:t>Orientador</w:t>
      </w:r>
      <w:r w:rsidR="00712189" w:rsidRPr="002813B1">
        <w:rPr>
          <w:rStyle w:val="nfaseDiscreta"/>
          <w:sz w:val="24"/>
        </w:rPr>
        <w:t>es</w:t>
      </w:r>
      <w:r w:rsidRPr="002813B1">
        <w:rPr>
          <w:rStyle w:val="nfaseDiscreta"/>
          <w:sz w:val="24"/>
        </w:rPr>
        <w:t>: Eng. Luís Osório e Paulo Borges</w:t>
      </w:r>
    </w:p>
    <w:p w:rsidR="009C4731" w:rsidRDefault="009C4731" w:rsidP="009C4731">
      <w:pPr>
        <w:jc w:val="center"/>
      </w:pPr>
    </w:p>
    <w:p w:rsidR="00842C27" w:rsidRDefault="00842C27" w:rsidP="00842C27">
      <w:pPr>
        <w:jc w:val="center"/>
      </w:pPr>
    </w:p>
    <w:p w:rsidR="00972640" w:rsidRDefault="00591131" w:rsidP="00842C27">
      <w:pPr>
        <w:jc w:val="center"/>
      </w:pPr>
      <w:r>
        <w:rPr>
          <w:noProof/>
        </w:rPr>
        <w:drawing>
          <wp:anchor distT="0" distB="0" distL="114300" distR="114300" simplePos="0" relativeHeight="251694591" behindDoc="0" locked="0" layoutInCell="1" allowOverlap="1">
            <wp:simplePos x="0" y="0"/>
            <wp:positionH relativeFrom="margin">
              <wp:posOffset>2665095</wp:posOffset>
            </wp:positionH>
            <wp:positionV relativeFrom="margin">
              <wp:posOffset>7419340</wp:posOffset>
            </wp:positionV>
            <wp:extent cx="1132840" cy="579755"/>
            <wp:effectExtent l="0" t="0" r="0" b="444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113284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3B1" w:rsidRDefault="002813B1" w:rsidP="009C4731">
      <w:pPr>
        <w:jc w:val="center"/>
      </w:pPr>
    </w:p>
    <w:p w:rsidR="00591131" w:rsidRDefault="00591131" w:rsidP="00591131">
      <w:pPr>
        <w:jc w:val="center"/>
      </w:pPr>
    </w:p>
    <w:p w:rsidR="00591131" w:rsidRDefault="00004423" w:rsidP="00591131">
      <w:pPr>
        <w:jc w:val="center"/>
      </w:pPr>
      <w:r>
        <w:t>Instituto Superior de Engenharia de Lisboa</w:t>
      </w:r>
      <w:r>
        <w:br/>
        <w:t>Licenciatura de Engenharia Informática e Computadores</w:t>
      </w:r>
    </w:p>
    <w:p w:rsidR="00F209ED" w:rsidRPr="00495705" w:rsidRDefault="00A0699B" w:rsidP="00591131">
      <w:pPr>
        <w:pStyle w:val="Cabealhodondice"/>
        <w:jc w:val="center"/>
      </w:pPr>
      <w:r w:rsidRPr="009D1E87">
        <w:t>Maio de 2018</w:t>
      </w:r>
    </w:p>
    <w:p w:rsidR="00A0699B" w:rsidRPr="00025494" w:rsidRDefault="00A0699B" w:rsidP="00025494">
      <w:pPr>
        <w:pStyle w:val="Ttulo"/>
        <w:jc w:val="center"/>
      </w:pPr>
      <w:bookmarkStart w:id="1" w:name="_Toc512888581"/>
      <w:r w:rsidRPr="00025494">
        <w:lastRenderedPageBreak/>
        <w:t>Gestão de Eventos de Contraordenação Por Excesso de Velocidade</w:t>
      </w:r>
      <w:bookmarkEnd w:id="1"/>
    </w:p>
    <w:p w:rsidR="00ED23EE" w:rsidRDefault="00ED23EE" w:rsidP="00696051">
      <w:pPr>
        <w:pStyle w:val="Cabealhodondice"/>
        <w:jc w:val="center"/>
      </w:pPr>
    </w:p>
    <w:p w:rsidR="00591131" w:rsidRDefault="00591131" w:rsidP="00591131"/>
    <w:p w:rsidR="00591131" w:rsidRPr="00591131" w:rsidRDefault="00591131" w:rsidP="00591131"/>
    <w:p w:rsidR="00A736E8" w:rsidRPr="002813B1" w:rsidRDefault="00A736E8" w:rsidP="00A736E8">
      <w:pPr>
        <w:pStyle w:val="Cabealhodondice"/>
        <w:jc w:val="center"/>
        <w:rPr>
          <w:rStyle w:val="nfase"/>
        </w:rPr>
      </w:pPr>
      <w:r w:rsidRPr="002813B1">
        <w:rPr>
          <w:rStyle w:val="nfase"/>
        </w:rPr>
        <w:t>André Gaudêncio e Nuno Conceição</w:t>
      </w:r>
    </w:p>
    <w:p w:rsidR="00B77E08" w:rsidRDefault="00B77E08" w:rsidP="00C36771">
      <w:pPr>
        <w:jc w:val="center"/>
      </w:pPr>
    </w:p>
    <w:p w:rsidR="00591131" w:rsidRDefault="00591131" w:rsidP="00B77E08">
      <w:pPr>
        <w:rPr>
          <w:sz w:val="32"/>
        </w:rPr>
      </w:pPr>
    </w:p>
    <w:p w:rsidR="00B77E08" w:rsidRPr="005070AB" w:rsidRDefault="00B77E08" w:rsidP="00A736E8">
      <w:pPr>
        <w:rPr>
          <w:rStyle w:val="Forte"/>
          <w:b w:val="0"/>
          <w:color w:val="auto"/>
          <w:sz w:val="28"/>
        </w:rPr>
      </w:pPr>
      <w:r w:rsidRPr="005070AB">
        <w:rPr>
          <w:rStyle w:val="Forte"/>
          <w:b w:val="0"/>
          <w:color w:val="auto"/>
          <w:sz w:val="28"/>
        </w:rPr>
        <w:t>Relatório da versão final realizado no âmbito de Pr</w:t>
      </w:r>
      <w:r w:rsidR="00CC05D1" w:rsidRPr="005070AB">
        <w:rPr>
          <w:rStyle w:val="Forte"/>
          <w:b w:val="0"/>
          <w:color w:val="auto"/>
          <w:sz w:val="28"/>
        </w:rPr>
        <w:t>ojeto e Seminário, do curso de L</w:t>
      </w:r>
      <w:r w:rsidRPr="005070AB">
        <w:rPr>
          <w:rStyle w:val="Forte"/>
          <w:b w:val="0"/>
          <w:color w:val="auto"/>
          <w:sz w:val="28"/>
        </w:rPr>
        <w:t>icenciatura em Engenharia Informática e de Computadores Semestre de Verão 2017/2018</w:t>
      </w:r>
    </w:p>
    <w:p w:rsidR="00243BCC" w:rsidRDefault="00243BCC" w:rsidP="00B77E08">
      <w:pPr>
        <w:rPr>
          <w:sz w:val="32"/>
        </w:rPr>
      </w:pPr>
    </w:p>
    <w:p w:rsidR="00932964" w:rsidRDefault="00932964" w:rsidP="00B77E08">
      <w:pPr>
        <w:rPr>
          <w:sz w:val="32"/>
        </w:rPr>
      </w:pPr>
    </w:p>
    <w:p w:rsidR="00C37F24" w:rsidRPr="00A736E8" w:rsidRDefault="00932964" w:rsidP="00932964">
      <w:pPr>
        <w:pStyle w:val="Cabealhodondice"/>
        <w:jc w:val="center"/>
        <w:rPr>
          <w:rStyle w:val="nfase"/>
        </w:rPr>
      </w:pPr>
      <w:r w:rsidRPr="00A736E8">
        <w:rPr>
          <w:rStyle w:val="nfase"/>
        </w:rPr>
        <w:t>Orientadores</w:t>
      </w:r>
    </w:p>
    <w:p w:rsidR="00B77E08" w:rsidRPr="00A736E8" w:rsidRDefault="00C37F24" w:rsidP="00932964">
      <w:pPr>
        <w:jc w:val="center"/>
        <w:rPr>
          <w:rStyle w:val="nfaseDiscreta"/>
        </w:rPr>
      </w:pPr>
      <w:r w:rsidRPr="00A736E8">
        <w:rPr>
          <w:rStyle w:val="nfaseDiscreta"/>
        </w:rPr>
        <w:t xml:space="preserve">Engenheiro Luís Osório, </w:t>
      </w:r>
      <w:hyperlink r:id="rId10" w:history="1">
        <w:r w:rsidRPr="00A736E8">
          <w:rPr>
            <w:rStyle w:val="nfaseDiscreta"/>
          </w:rPr>
          <w:t>lo@isel.ipl.pt</w:t>
        </w:r>
      </w:hyperlink>
      <w:bookmarkStart w:id="2" w:name="_Ref514848040"/>
      <w:r w:rsidRPr="00A736E8">
        <w:rPr>
          <w:rStyle w:val="nfaseDiscreta"/>
        </w:rPr>
        <w:footnoteReference w:id="1"/>
      </w:r>
      <w:bookmarkEnd w:id="2"/>
      <w:r w:rsidRPr="00A736E8">
        <w:rPr>
          <w:rStyle w:val="nfaseDiscreta"/>
        </w:rPr>
        <w:br/>
        <w:t xml:space="preserve">Paulo Borges, </w:t>
      </w:r>
      <w:hyperlink r:id="rId11" w:history="1">
        <w:r w:rsidRPr="00A736E8">
          <w:rPr>
            <w:rStyle w:val="nfaseDiscreta"/>
          </w:rPr>
          <w:t>pborges@deetc.isel.ipl.pt</w:t>
        </w:r>
      </w:hyperlink>
      <w:r w:rsidRPr="00A736E8">
        <w:rPr>
          <w:rStyle w:val="nfaseDiscreta"/>
        </w:rPr>
        <w:footnoteReference w:id="2"/>
      </w:r>
    </w:p>
    <w:p w:rsidR="00696051" w:rsidRDefault="00696051" w:rsidP="00243BCC"/>
    <w:p w:rsidR="00696051" w:rsidRDefault="00591131" w:rsidP="00B77E08">
      <w:r>
        <w:rPr>
          <w:noProof/>
        </w:rPr>
        <w:drawing>
          <wp:anchor distT="0" distB="0" distL="114300" distR="114300" simplePos="0" relativeHeight="251704320" behindDoc="0" locked="0" layoutInCell="1" allowOverlap="1" wp14:anchorId="2E0422EC" wp14:editId="6FBC9624">
            <wp:simplePos x="0" y="0"/>
            <wp:positionH relativeFrom="margin">
              <wp:posOffset>2665730</wp:posOffset>
            </wp:positionH>
            <wp:positionV relativeFrom="margin">
              <wp:posOffset>6924675</wp:posOffset>
            </wp:positionV>
            <wp:extent cx="1132840" cy="579755"/>
            <wp:effectExtent l="0" t="0" r="0" b="444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113284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131" w:rsidRDefault="00591131" w:rsidP="00591131">
      <w:pPr>
        <w:jc w:val="center"/>
      </w:pPr>
    </w:p>
    <w:p w:rsidR="00591131" w:rsidRDefault="00591131" w:rsidP="001B20B5">
      <w:pPr>
        <w:jc w:val="center"/>
      </w:pPr>
    </w:p>
    <w:p w:rsidR="00932964" w:rsidRDefault="00932964" w:rsidP="001B20B5">
      <w:pPr>
        <w:jc w:val="center"/>
      </w:pPr>
    </w:p>
    <w:p w:rsidR="00320A8E" w:rsidRDefault="00320A8E" w:rsidP="001B20B5">
      <w:pPr>
        <w:jc w:val="center"/>
      </w:pPr>
    </w:p>
    <w:p w:rsidR="00320A8E" w:rsidRDefault="00320A8E" w:rsidP="001B20B5">
      <w:pPr>
        <w:jc w:val="center"/>
      </w:pPr>
    </w:p>
    <w:p w:rsidR="00932964" w:rsidRDefault="00932964" w:rsidP="001B20B5">
      <w:pPr>
        <w:jc w:val="center"/>
      </w:pPr>
    </w:p>
    <w:p w:rsidR="00591131" w:rsidRDefault="001B20B5" w:rsidP="00591131">
      <w:pPr>
        <w:jc w:val="center"/>
      </w:pPr>
      <w:r>
        <w:t>Instituto Superior de Engenharia de Lisboa</w:t>
      </w:r>
      <w:r>
        <w:br/>
        <w:t>Licenciatura de Engenharia Informática e Computadores</w:t>
      </w:r>
    </w:p>
    <w:p w:rsidR="00C37F24" w:rsidRDefault="00C36771" w:rsidP="00B77E08">
      <w:pPr>
        <w:pStyle w:val="Cabealhodondice"/>
        <w:jc w:val="center"/>
      </w:pPr>
      <w:r w:rsidRPr="009D1E87">
        <w:t>Maio de 2018</w:t>
      </w:r>
    </w:p>
    <w:p w:rsidR="00025D12" w:rsidRPr="00C37F24" w:rsidRDefault="00C37F24" w:rsidP="00C37F24">
      <w:pPr>
        <w:pStyle w:val="Ttulo1"/>
        <w:numPr>
          <w:ilvl w:val="0"/>
          <w:numId w:val="0"/>
        </w:numPr>
      </w:pPr>
      <w:r>
        <w:br w:type="page"/>
      </w:r>
      <w:bookmarkStart w:id="3" w:name="_Toc519522205"/>
      <w:r w:rsidR="00025D12">
        <w:lastRenderedPageBreak/>
        <w:t>Resumo</w:t>
      </w:r>
      <w:bookmarkEnd w:id="3"/>
    </w:p>
    <w:p w:rsidR="00025D12" w:rsidRDefault="00025D12" w:rsidP="00025D12"/>
    <w:p w:rsidR="00025D12" w:rsidRDefault="00025D12" w:rsidP="00025D12">
      <w:r>
        <w:t xml:space="preserve">Este documento detalha pontos fulcrais ao desenvolvimento inerentes ao trabalho desenvolvido na unidade curricular Projeto e Seminário integrado no 3º ano do curso de Licenciatura em Engenharia Informática e Computadores do Instituto Superior de Engenharia de </w:t>
      </w:r>
      <w:r w:rsidR="000A082C">
        <w:t>Lisboa (</w:t>
      </w:r>
      <w:r>
        <w:t>ISEL), em particular, está refletida uma descrição sucinta do projeto.</w:t>
      </w:r>
    </w:p>
    <w:p w:rsidR="00025D12" w:rsidRDefault="00025D12" w:rsidP="00025D12">
      <w:r>
        <w:t>Hoje em dia é muito comum os cidadãos possuírem um ou até mais veículos, e nesse sentido existe controlo das infrações cometidas para sinalizar o condutor que cometeu uma infração. Com um uso cada vez maior de dispositivos móveis surgiu a ideia de construir um sistema onde o utilizador recebesse uma notificação no seu dispositivo móvel quando cometesse uma infração. Com esse objetivo, o projeto tem como foco principal realizar esta ideia de enviar notificação ao cidadão condutor quando este comete uma infração por excesso de velocidade.</w:t>
      </w:r>
    </w:p>
    <w:p w:rsidR="00025D12" w:rsidRDefault="00025D12" w:rsidP="00025D12">
      <w:r>
        <w:t>Para a realização deste projeto foi assumida uma possível integração com o sistema SINCRO, pelo que as notificações enviadas ao cidadão são de infrações cometidas no âmbito desta rede.</w:t>
      </w:r>
    </w:p>
    <w:p w:rsidR="00025D12" w:rsidRDefault="00025D12">
      <w:r>
        <w:br w:type="page"/>
      </w:r>
    </w:p>
    <w:p w:rsidR="00ED23EE" w:rsidRPr="009D1E87" w:rsidRDefault="00495705" w:rsidP="00ED23EE">
      <w:r>
        <w:lastRenderedPageBreak/>
        <w:br w:type="page"/>
      </w:r>
    </w:p>
    <w:sdt>
      <w:sdtPr>
        <w:rPr>
          <w:rFonts w:eastAsiaTheme="minorHAnsi"/>
          <w:b/>
          <w:smallCaps w:val="0"/>
          <w:color w:val="404040" w:themeColor="text2" w:themeTint="BF"/>
          <w:spacing w:val="0"/>
          <w:sz w:val="24"/>
          <w:szCs w:val="24"/>
        </w:rPr>
        <w:id w:val="-146225861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  <w:color w:val="auto"/>
          <w:sz w:val="20"/>
          <w:szCs w:val="20"/>
        </w:rPr>
      </w:sdtEndPr>
      <w:sdtContent>
        <w:p w:rsidR="00625534" w:rsidRPr="009D1E87" w:rsidRDefault="00625534">
          <w:pPr>
            <w:pStyle w:val="Cabealhodondice"/>
          </w:pPr>
          <w:r w:rsidRPr="009D1E87">
            <w:t>Índice</w:t>
          </w:r>
        </w:p>
        <w:p w:rsidR="002813B1" w:rsidRDefault="00625534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r w:rsidRPr="009D1E87">
            <w:rPr>
              <w:b w:val="0"/>
              <w:bCs w:val="0"/>
            </w:rPr>
            <w:fldChar w:fldCharType="begin"/>
          </w:r>
          <w:r w:rsidRPr="009D1E87">
            <w:instrText>TOC \o "1-3" \h \z \u</w:instrText>
          </w:r>
          <w:r w:rsidRPr="009D1E87">
            <w:rPr>
              <w:b w:val="0"/>
              <w:bCs w:val="0"/>
            </w:rPr>
            <w:fldChar w:fldCharType="separate"/>
          </w:r>
          <w:hyperlink w:anchor="_Toc519522204" w:history="1"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5" w:history="1">
            <w:r w:rsidR="002813B1" w:rsidRPr="00732055">
              <w:rPr>
                <w:rStyle w:val="Hiperligao"/>
                <w:noProof/>
              </w:rPr>
              <w:t>Resumo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_Toc519522205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6" w:history="1">
            <w:r w:rsidR="002813B1" w:rsidRPr="00732055">
              <w:rPr>
                <w:rStyle w:val="Hiperligao"/>
                <w:noProof/>
              </w:rPr>
              <w:t>1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Introdução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_Toc519522206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8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07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Motivação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_Toc519522207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08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Estado da Arte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_Toc519522208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10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9" w:history="1">
            <w:r w:rsidR="002813B1" w:rsidRPr="00732055">
              <w:rPr>
                <w:rStyle w:val="Hiperligao"/>
                <w:noProof/>
              </w:rPr>
              <w:t>2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Análise do Problema e Modelos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_Toc519522209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0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Análise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_Toc519522210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1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Problema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_Toc519522211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2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Solução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_Toc519522212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13" w:history="1">
            <w:r w:rsidR="002813B1" w:rsidRPr="00732055">
              <w:rPr>
                <w:rStyle w:val="Hiperligao"/>
                <w:noProof/>
              </w:rPr>
              <w:t>3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Requisitos Funcionais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_Toc519522213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4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RF01 - Notificação de</w:t>
            </w:r>
            <w:r w:rsidR="002813B1" w:rsidRPr="00732055">
              <w:rPr>
                <w:rStyle w:val="Hiperligao"/>
                <w:noProof/>
                <w:spacing w:val="-7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Contraordenações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14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5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RF02 - Delegar</w:t>
            </w:r>
            <w:r w:rsidR="002813B1" w:rsidRPr="00732055">
              <w:rPr>
                <w:rStyle w:val="Hiperligao"/>
                <w:noProof/>
                <w:spacing w:val="-4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Matrícula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_Toc519522215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15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6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RF03 - Subscrever</w:t>
            </w:r>
            <w:r w:rsidR="002813B1" w:rsidRPr="00732055">
              <w:rPr>
                <w:rStyle w:val="Hiperligao"/>
                <w:noProof/>
                <w:spacing w:val="-4"/>
              </w:rPr>
              <w:t xml:space="preserve"> </w:t>
            </w:r>
            <w:r w:rsidR="002813B1" w:rsidRPr="00732055">
              <w:rPr>
                <w:rStyle w:val="Hiperligao"/>
                <w:noProof/>
                <w:spacing w:val="-3"/>
              </w:rPr>
              <w:t>Veículo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_Toc519522216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16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7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RF04 - Histórico de</w:t>
            </w:r>
            <w:r w:rsidR="002813B1" w:rsidRPr="00732055">
              <w:rPr>
                <w:rStyle w:val="Hiperligao"/>
                <w:noProof/>
                <w:spacing w:val="-6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Contraordenações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_Toc519522217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17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8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RF05 - Registar</w:t>
            </w:r>
            <w:r w:rsidR="002813B1" w:rsidRPr="00732055">
              <w:rPr>
                <w:rStyle w:val="Hiperligao"/>
                <w:noProof/>
                <w:spacing w:val="-4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Cidadão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_Toc519522218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18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9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RF06 - Pagamento de</w:t>
            </w:r>
            <w:r w:rsidR="002813B1" w:rsidRPr="00732055">
              <w:rPr>
                <w:rStyle w:val="Hiperligao"/>
                <w:noProof/>
                <w:spacing w:val="-7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Contraordenações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_Toc519522219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0" w:history="1">
            <w:r w:rsidR="002813B1" w:rsidRPr="00732055">
              <w:rPr>
                <w:rStyle w:val="Hiperligao"/>
                <w:noProof/>
              </w:rPr>
              <w:t>4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Requisitos Não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Funcionais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_Toc519522220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1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RNF01 -</w:t>
            </w:r>
            <w:r w:rsidR="002813B1" w:rsidRPr="00732055">
              <w:rPr>
                <w:rStyle w:val="Hiperligao"/>
                <w:noProof/>
                <w:spacing w:val="-20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Escalabilidade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_Toc519522221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2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RNF02 -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Segurança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_Toc519522222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3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RNF03 - Tolerância a</w:t>
            </w:r>
            <w:r w:rsidR="002813B1" w:rsidRPr="00732055">
              <w:rPr>
                <w:rStyle w:val="Hiperligao"/>
                <w:noProof/>
                <w:spacing w:val="-30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falhas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_Toc519522223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4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RNF04 - Rapidez de</w:t>
            </w:r>
            <w:r w:rsidR="002813B1" w:rsidRPr="00732055">
              <w:rPr>
                <w:rStyle w:val="Hiperligao"/>
                <w:noProof/>
                <w:spacing w:val="-6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Entrega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5" w:history="1">
            <w:r w:rsidR="002813B1" w:rsidRPr="00732055">
              <w:rPr>
                <w:rStyle w:val="Hiperligao"/>
                <w:rFonts w:eastAsia="Arial"/>
                <w:noProof/>
                <w:lang w:eastAsia="en-US" w:bidi="en-US"/>
              </w:rPr>
              <w:t>5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rFonts w:eastAsia="Arial"/>
                <w:noProof/>
                <w:lang w:eastAsia="en-US" w:bidi="en-US"/>
              </w:rPr>
              <w:t>Arquitetura Geral da ANSR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_Toc519522225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6" w:history="1">
            <w:r w:rsidR="002813B1" w:rsidRPr="00732055">
              <w:rPr>
                <w:rStyle w:val="Hiperligao"/>
                <w:noProof/>
              </w:rPr>
              <w:t>6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Arquitetura do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Projeto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_Toc519522226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24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7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Módulo</w:t>
            </w:r>
            <w:r w:rsidR="002813B1" w:rsidRPr="00732055">
              <w:rPr>
                <w:rStyle w:val="Hiperligao"/>
                <w:noProof/>
                <w:spacing w:val="-2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Principal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_Toc519522227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24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8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Persistência de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Dados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_Toc519522228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24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9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Interface do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Utilizador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_Toc519522229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25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0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Interação com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SINCRO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_Toc519522230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25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1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Interface de Comunicação com</w:t>
            </w:r>
            <w:r w:rsidR="002813B1" w:rsidRPr="00732055">
              <w:rPr>
                <w:rStyle w:val="Hiperligao"/>
                <w:noProof/>
                <w:spacing w:val="-7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SINCRO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_Toc519522231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25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32" w:history="1">
            <w:r w:rsidR="002813B1" w:rsidRPr="00732055">
              <w:rPr>
                <w:rStyle w:val="Hiperligao"/>
                <w:noProof/>
              </w:rPr>
              <w:t>7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Implementação do Sistema SINCRO</w:t>
            </w:r>
            <w:r w:rsidR="002813B1" w:rsidRPr="00732055">
              <w:rPr>
                <w:rStyle w:val="Hiperligao"/>
                <w:noProof/>
                <w:spacing w:val="-6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Mobile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_Toc519522232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26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3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Módulo</w:t>
            </w:r>
            <w:r w:rsidR="002813B1" w:rsidRPr="00732055">
              <w:rPr>
                <w:rStyle w:val="Hiperligao"/>
                <w:noProof/>
                <w:spacing w:val="-2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Principal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_Toc519522233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26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34" w:history="1">
            <w:r w:rsidR="002813B1" w:rsidRPr="00732055">
              <w:rPr>
                <w:rStyle w:val="Hiperligao"/>
                <w:noProof/>
              </w:rPr>
              <w:t>7.1.1</w:t>
            </w:r>
            <w:r w:rsidR="002813B1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Camada de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negócio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26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5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Camada de</w:t>
            </w:r>
            <w:r w:rsidR="002813B1" w:rsidRPr="00732055">
              <w:rPr>
                <w:rStyle w:val="Hiperligao"/>
                <w:noProof/>
                <w:spacing w:val="-3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dados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_Toc519522235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26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6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Camada</w:t>
            </w:r>
            <w:r w:rsidR="002813B1" w:rsidRPr="00732055">
              <w:rPr>
                <w:rStyle w:val="Hiperligao"/>
                <w:noProof/>
                <w:spacing w:val="-2"/>
              </w:rPr>
              <w:t xml:space="preserve"> </w:t>
            </w:r>
            <w:r w:rsidR="002813B1" w:rsidRPr="00732055">
              <w:rPr>
                <w:rStyle w:val="Hiperligao"/>
                <w:noProof/>
              </w:rPr>
              <w:t>Cliente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_Toc519522236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27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37" w:history="1">
            <w:r w:rsidR="002813B1" w:rsidRPr="00732055">
              <w:rPr>
                <w:rStyle w:val="Hiperligao"/>
                <w:noProof/>
              </w:rPr>
              <w:t>8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Tecnologia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_Toc519522237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8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Notificação Móvel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_Toc519522238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9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Autenticação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_Toc519522239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40" w:history="1">
            <w:r w:rsidR="002813B1" w:rsidRPr="00732055">
              <w:rPr>
                <w:rStyle w:val="Hiperligao"/>
                <w:noProof/>
              </w:rPr>
              <w:t>8.2.1</w:t>
            </w:r>
            <w:r w:rsidR="002813B1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Como usar o token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_Toc519522240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29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41" w:history="1">
            <w:r w:rsidR="002813B1" w:rsidRPr="00732055">
              <w:rPr>
                <w:rStyle w:val="Hiperligao"/>
                <w:noProof/>
              </w:rPr>
              <w:t>8.2.2</w:t>
            </w:r>
            <w:r w:rsidR="002813B1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Motivação para o uso do Auth0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_Toc519522241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30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2" w:history="1">
            <w:r w:rsidR="002813B1" w:rsidRPr="00732055">
              <w:rPr>
                <w:rStyle w:val="Hiperligao"/>
                <w:noProof/>
              </w:rPr>
              <w:t>9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Conclusão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_Toc519522242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3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Trabalho futuro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_Toc519522243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4" w:history="1">
            <w:r w:rsidR="002813B1" w:rsidRPr="00732055">
              <w:rPr>
                <w:rStyle w:val="Hiperligao"/>
                <w:noProof/>
              </w:rPr>
              <w:t>10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Anexos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5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Cronograma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_Toc519522245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6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10.2</w:t>
            </w:r>
            <w:bookmarkStart w:id="4" w:name="_Toc518834223"/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bookmarkEnd w:id="4"/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_Toc519522246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33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7" w:history="1">
            <w:r w:rsidR="002813B1"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</w:t>
            </w:r>
            <w:r w:rsidR="002813B1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Tarefas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_Toc519522247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34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5206C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8" w:history="1">
            <w:r w:rsidR="002813B1" w:rsidRPr="00732055">
              <w:rPr>
                <w:rStyle w:val="Hiperligao"/>
                <w:noProof/>
              </w:rPr>
              <w:t>11</w:t>
            </w:r>
            <w:r w:rsidR="002813B1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2813B1" w:rsidRPr="00732055">
              <w:rPr>
                <w:rStyle w:val="Hiperligao"/>
                <w:noProof/>
              </w:rPr>
              <w:t>Bibliografia</w:t>
            </w:r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_Toc519522248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35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625534" w:rsidRPr="009D1E87" w:rsidRDefault="00625534" w:rsidP="00A0699B">
          <w:r w:rsidRPr="009D1E87">
            <w:rPr>
              <w:b/>
              <w:bCs/>
            </w:rPr>
            <w:fldChar w:fldCharType="end"/>
          </w:r>
        </w:p>
      </w:sdtContent>
    </w:sdt>
    <w:p w:rsidR="00495705" w:rsidRDefault="00495705"/>
    <w:p w:rsidR="00625534" w:rsidRPr="009D1E87" w:rsidRDefault="00495705">
      <w:r>
        <w:br w:type="page"/>
      </w:r>
      <w:r w:rsidR="00025D12">
        <w:lastRenderedPageBreak/>
        <w:br w:type="page"/>
      </w:r>
    </w:p>
    <w:p w:rsidR="008D0FC3" w:rsidRPr="009D1E87" w:rsidRDefault="008D0FC3" w:rsidP="00ED23EE">
      <w:pPr>
        <w:pStyle w:val="Ttulo1"/>
      </w:pPr>
      <w:bookmarkStart w:id="5" w:name="_Toc519522206"/>
      <w:r w:rsidRPr="009D1E87">
        <w:lastRenderedPageBreak/>
        <w:t>Introdução</w:t>
      </w:r>
      <w:bookmarkEnd w:id="5"/>
    </w:p>
    <w:p w:rsidR="00134287" w:rsidRPr="009D1E87" w:rsidRDefault="00134287" w:rsidP="00134287"/>
    <w:p w:rsidR="008D0FC3" w:rsidRPr="009D1E87" w:rsidRDefault="003E4CD0" w:rsidP="008D0FC3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ED829" wp14:editId="59379EAB">
                <wp:simplePos x="0" y="0"/>
                <wp:positionH relativeFrom="column">
                  <wp:posOffset>774065</wp:posOffset>
                </wp:positionH>
                <wp:positionV relativeFrom="paragraph">
                  <wp:posOffset>4972162</wp:posOffset>
                </wp:positionV>
                <wp:extent cx="4912995" cy="635"/>
                <wp:effectExtent l="0" t="0" r="1905" b="635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3123DA" w:rsidRDefault="00E3463A" w:rsidP="007C4590">
                            <w:pPr>
                              <w:pStyle w:val="Legenda"/>
                              <w:jc w:val="center"/>
                            </w:pPr>
                            <w:bookmarkStart w:id="6" w:name="_Ref514797288"/>
                            <w:bookmarkStart w:id="7" w:name="_Ref514797157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1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6"/>
                            <w:r>
                              <w:t xml:space="preserve">. </w:t>
                            </w:r>
                            <w:bookmarkStart w:id="8" w:name="_Ref514797122"/>
                            <w:r>
                              <w:t>Imagem Geral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ED8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60.95pt;margin-top:391.5pt;width:386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" stroked="f">
                <v:textbox style="mso-fit-shape-to-text:t" inset="0,0,0,0">
                  <w:txbxContent>
                    <w:p w:rsidR="00E3463A" w:rsidRPr="003123DA" w:rsidRDefault="00E3463A" w:rsidP="007C4590">
                      <w:pPr>
                        <w:pStyle w:val="Legenda"/>
                        <w:jc w:val="center"/>
                      </w:pPr>
                      <w:bookmarkStart w:id="9" w:name="_Ref514797288"/>
                      <w:bookmarkStart w:id="10" w:name="_Ref514797157"/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1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bookmarkEnd w:id="9"/>
                      <w:r>
                        <w:t xml:space="preserve">. </w:t>
                      </w:r>
                      <w:bookmarkStart w:id="11" w:name="_Ref514797122"/>
                      <w:r>
                        <w:t>Imagem Geral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2995" cy="3150235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ple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FC3" w:rsidRPr="009D1E87">
        <w:t>O projeto tem por objetivo o desenvolvimento de um serviço que permite ao cidadão o acesso imediato a um evento de excesso de velocidade. Os eventos são gerados através dos cinemómetros pertencentes à rede SINCRO</w:t>
      </w:r>
      <w:bookmarkStart w:id="12" w:name="_Ref514848063"/>
      <w:r w:rsidRPr="009D1E87">
        <w:rPr>
          <w:rStyle w:val="Refdenotaderodap"/>
        </w:rPr>
        <w:footnoteReference w:id="3"/>
      </w:r>
      <w:bookmarkEnd w:id="12"/>
      <w:r w:rsidR="008D0FC3" w:rsidRPr="009D1E87">
        <w:t>, como mostrado</w:t>
      </w:r>
      <w:r w:rsidR="007C4590" w:rsidRPr="009D1E87">
        <w:t xml:space="preserve"> na </w:t>
      </w:r>
      <w:r w:rsidR="007C4590" w:rsidRPr="009D1E87">
        <w:fldChar w:fldCharType="begin"/>
      </w:r>
      <w:r w:rsidR="007C4590" w:rsidRPr="009D1E87">
        <w:instrText xml:space="preserve"> REF _Ref514797288 \h </w:instrText>
      </w:r>
      <w:r w:rsidR="007C4590" w:rsidRPr="009D1E87">
        <w:fldChar w:fldCharType="separate"/>
      </w:r>
      <w:r w:rsidR="007C4590" w:rsidRPr="009D1E87">
        <w:t>Figura 1</w:t>
      </w:r>
      <w:r w:rsidR="007C4590" w:rsidRPr="009D1E87">
        <w:fldChar w:fldCharType="end"/>
      </w:r>
      <w:r w:rsidR="006629B2" w:rsidRPr="009D1E87">
        <w:t>.</w:t>
      </w:r>
      <w:r w:rsidR="007C4590" w:rsidRPr="009D1E87">
        <w:t xml:space="preserve"> </w:t>
      </w:r>
      <w:r w:rsidR="008D0FC3" w:rsidRPr="009D1E87">
        <w:t>Uma vez infringida a velocidade extipulada no local onde se encontra um cinemómetro,</w:t>
      </w:r>
      <w:r w:rsidR="008D0FC3" w:rsidRPr="009D1E87">
        <w:rPr>
          <w:spacing w:val="-14"/>
        </w:rPr>
        <w:t xml:space="preserve"> </w:t>
      </w:r>
      <w:r w:rsidR="008D0FC3" w:rsidRPr="009D1E87">
        <w:t>os</w:t>
      </w:r>
      <w:r w:rsidR="008D0FC3" w:rsidRPr="009D1E87">
        <w:rPr>
          <w:spacing w:val="-14"/>
        </w:rPr>
        <w:t xml:space="preserve"> </w:t>
      </w:r>
      <w:r w:rsidR="008D0FC3" w:rsidRPr="009D1E87">
        <w:t>dados</w:t>
      </w:r>
      <w:r w:rsidR="008D0FC3" w:rsidRPr="009D1E87">
        <w:rPr>
          <w:spacing w:val="-14"/>
        </w:rPr>
        <w:t xml:space="preserve"> </w:t>
      </w:r>
      <w:r w:rsidR="008D0FC3" w:rsidRPr="009D1E87">
        <w:t>do</w:t>
      </w:r>
      <w:r w:rsidR="008D0FC3" w:rsidRPr="009D1E87">
        <w:rPr>
          <w:spacing w:val="-13"/>
        </w:rPr>
        <w:t xml:space="preserve"> </w:t>
      </w:r>
      <w:r w:rsidR="008D0FC3" w:rsidRPr="009D1E87">
        <w:t>evento</w:t>
      </w:r>
      <w:r w:rsidR="008D0FC3" w:rsidRPr="009D1E87">
        <w:rPr>
          <w:spacing w:val="-14"/>
        </w:rPr>
        <w:t xml:space="preserve"> </w:t>
      </w:r>
      <w:r w:rsidR="008D0FC3" w:rsidRPr="009D1E87">
        <w:t>são</w:t>
      </w:r>
      <w:r w:rsidR="008D0FC3" w:rsidRPr="009D1E87">
        <w:rPr>
          <w:spacing w:val="-14"/>
        </w:rPr>
        <w:t xml:space="preserve"> </w:t>
      </w:r>
      <w:r w:rsidR="008D0FC3" w:rsidRPr="009D1E87">
        <w:t>armazenados,</w:t>
      </w:r>
      <w:r w:rsidR="008D0FC3" w:rsidRPr="009D1E87">
        <w:rPr>
          <w:spacing w:val="-14"/>
        </w:rPr>
        <w:t xml:space="preserve"> </w:t>
      </w:r>
      <w:r w:rsidR="008D0FC3" w:rsidRPr="009D1E87">
        <w:t>para</w:t>
      </w:r>
      <w:r w:rsidR="008D0FC3" w:rsidRPr="009D1E87">
        <w:rPr>
          <w:spacing w:val="-13"/>
        </w:rPr>
        <w:t xml:space="preserve"> </w:t>
      </w:r>
      <w:r w:rsidR="008D0FC3" w:rsidRPr="009D1E87">
        <w:t>posteriormente</w:t>
      </w:r>
      <w:r w:rsidR="008D0FC3" w:rsidRPr="009D1E87">
        <w:rPr>
          <w:spacing w:val="-14"/>
        </w:rPr>
        <w:t xml:space="preserve"> </w:t>
      </w:r>
      <w:r w:rsidR="008D0FC3" w:rsidRPr="009D1E87">
        <w:t>serem enviados</w:t>
      </w:r>
      <w:r w:rsidR="008D0FC3" w:rsidRPr="009D1E87">
        <w:rPr>
          <w:spacing w:val="-18"/>
        </w:rPr>
        <w:t xml:space="preserve"> </w:t>
      </w:r>
      <w:r w:rsidR="008D0FC3" w:rsidRPr="009D1E87">
        <w:t>e</w:t>
      </w:r>
      <w:r w:rsidR="008D0FC3" w:rsidRPr="009D1E87">
        <w:rPr>
          <w:spacing w:val="-17"/>
        </w:rPr>
        <w:t xml:space="preserve"> </w:t>
      </w:r>
      <w:r w:rsidR="008D0FC3" w:rsidRPr="009D1E87">
        <w:t>avaliados</w:t>
      </w:r>
      <w:r w:rsidR="008D0FC3" w:rsidRPr="009D1E87">
        <w:rPr>
          <w:spacing w:val="-18"/>
        </w:rPr>
        <w:t xml:space="preserve"> </w:t>
      </w:r>
      <w:r w:rsidR="008D0FC3" w:rsidRPr="009D1E87">
        <w:t>pelo</w:t>
      </w:r>
      <w:r w:rsidR="008D0FC3" w:rsidRPr="009D1E87">
        <w:rPr>
          <w:spacing w:val="-17"/>
        </w:rPr>
        <w:t xml:space="preserve"> </w:t>
      </w:r>
      <w:r w:rsidR="008D0FC3" w:rsidRPr="009D1E87">
        <w:t>sistema</w:t>
      </w:r>
      <w:r w:rsidR="008D0FC3" w:rsidRPr="009D1E87">
        <w:rPr>
          <w:spacing w:val="-18"/>
        </w:rPr>
        <w:t xml:space="preserve"> </w:t>
      </w:r>
      <w:r w:rsidR="008D0FC3" w:rsidRPr="009D1E87">
        <w:t>informático</w:t>
      </w:r>
      <w:r w:rsidR="008D0FC3" w:rsidRPr="009D1E87">
        <w:rPr>
          <w:spacing w:val="-17"/>
        </w:rPr>
        <w:t xml:space="preserve"> </w:t>
      </w:r>
      <w:r w:rsidR="008D0FC3" w:rsidRPr="009D1E87">
        <w:t>da</w:t>
      </w:r>
      <w:r w:rsidR="008D0FC3" w:rsidRPr="009D1E87">
        <w:rPr>
          <w:spacing w:val="-17"/>
        </w:rPr>
        <w:t xml:space="preserve"> </w:t>
      </w:r>
      <w:r w:rsidR="008D0FC3" w:rsidRPr="009D1E87">
        <w:t>ANSR</w:t>
      </w:r>
      <w:bookmarkStart w:id="13" w:name="_Ref514847822"/>
      <w:r w:rsidRPr="009D1E87">
        <w:rPr>
          <w:rStyle w:val="Refdenotaderodap"/>
        </w:rPr>
        <w:footnoteReference w:id="4"/>
      </w:r>
      <w:bookmarkEnd w:id="13"/>
      <w:r w:rsidR="008D0FC3" w:rsidRPr="009D1E87">
        <w:t>.</w:t>
      </w:r>
      <w:r w:rsidR="008D0FC3" w:rsidRPr="009D1E87">
        <w:rPr>
          <w:spacing w:val="-17"/>
        </w:rPr>
        <w:t xml:space="preserve"> </w:t>
      </w:r>
      <w:r w:rsidR="008D0FC3" w:rsidRPr="009D1E87">
        <w:t>Após o</w:t>
      </w:r>
      <w:r w:rsidR="008D0FC3" w:rsidRPr="009D1E87">
        <w:rPr>
          <w:spacing w:val="-17"/>
        </w:rPr>
        <w:t xml:space="preserve"> </w:t>
      </w:r>
      <w:r w:rsidR="008D0FC3" w:rsidRPr="009D1E87">
        <w:t>decorrer</w:t>
      </w:r>
      <w:r w:rsidR="008D0FC3" w:rsidRPr="009D1E87">
        <w:rPr>
          <w:spacing w:val="-18"/>
        </w:rPr>
        <w:t xml:space="preserve"> d</w:t>
      </w:r>
      <w:r w:rsidR="008D0FC3" w:rsidRPr="009D1E87">
        <w:t>este processo</w:t>
      </w:r>
      <w:r w:rsidR="008D0FC3" w:rsidRPr="009D1E87">
        <w:rPr>
          <w:spacing w:val="-8"/>
        </w:rPr>
        <w:t xml:space="preserve"> </w:t>
      </w:r>
      <w:r w:rsidR="008D0FC3" w:rsidRPr="009D1E87">
        <w:t>e</w:t>
      </w:r>
      <w:r w:rsidR="008D0FC3" w:rsidRPr="009D1E87">
        <w:rPr>
          <w:spacing w:val="-8"/>
        </w:rPr>
        <w:t xml:space="preserve"> </w:t>
      </w:r>
      <w:r w:rsidR="008D0FC3" w:rsidRPr="009D1E87">
        <w:t>validados</w:t>
      </w:r>
      <w:r w:rsidR="008D0FC3" w:rsidRPr="009D1E87">
        <w:rPr>
          <w:spacing w:val="-8"/>
        </w:rPr>
        <w:t xml:space="preserve"> </w:t>
      </w:r>
      <w:r w:rsidR="008D0FC3" w:rsidRPr="009D1E87">
        <w:t>os</w:t>
      </w:r>
      <w:r w:rsidR="008D0FC3" w:rsidRPr="009D1E87">
        <w:rPr>
          <w:spacing w:val="-8"/>
        </w:rPr>
        <w:t xml:space="preserve"> </w:t>
      </w:r>
      <w:r w:rsidR="008D0FC3" w:rsidRPr="009D1E87">
        <w:t>eventos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trânsito,</w:t>
      </w:r>
      <w:r w:rsidR="008D0FC3" w:rsidRPr="009D1E87">
        <w:rPr>
          <w:spacing w:val="-8"/>
        </w:rPr>
        <w:t xml:space="preserve"> </w:t>
      </w:r>
      <w:r w:rsidR="008D0FC3" w:rsidRPr="009D1E87">
        <w:t>caso</w:t>
      </w:r>
      <w:r w:rsidR="008D0FC3" w:rsidRPr="009D1E87">
        <w:rPr>
          <w:spacing w:val="-8"/>
        </w:rPr>
        <w:t xml:space="preserve"> </w:t>
      </w:r>
      <w:r w:rsidR="008D0FC3" w:rsidRPr="009D1E87">
        <w:t>exista</w:t>
      </w:r>
      <w:r w:rsidR="008D0FC3" w:rsidRPr="009D1E87">
        <w:rPr>
          <w:spacing w:val="-8"/>
        </w:rPr>
        <w:t xml:space="preserve"> </w:t>
      </w:r>
      <w:r w:rsidR="008D0FC3" w:rsidRPr="009D1E87">
        <w:t>excesso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velocidade, o dono do veículo deverá ser notificado via dispositivo móvel sobre os detalhes do</w:t>
      </w:r>
      <w:r w:rsidR="008D0FC3" w:rsidRPr="009D1E87">
        <w:rPr>
          <w:spacing w:val="-2"/>
        </w:rPr>
        <w:t xml:space="preserve"> </w:t>
      </w:r>
      <w:r w:rsidR="008D0FC3" w:rsidRPr="009D1E87">
        <w:t>evento.</w:t>
      </w:r>
    </w:p>
    <w:p w:rsidR="008D0FC3" w:rsidRDefault="008D0FC3" w:rsidP="008D0FC3"/>
    <w:p w:rsidR="00ED23EE" w:rsidRDefault="00ED23EE" w:rsidP="008D0FC3"/>
    <w:p w:rsidR="00ED23EE" w:rsidRDefault="00ED23EE" w:rsidP="008D0FC3"/>
    <w:p w:rsidR="00A576A4" w:rsidRDefault="00A576A4" w:rsidP="008D0FC3"/>
    <w:p w:rsidR="00F228BD" w:rsidRDefault="00F228BD" w:rsidP="008D0FC3"/>
    <w:p w:rsidR="00ED23EE" w:rsidRDefault="00ED23EE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Pr="009D1E87" w:rsidRDefault="00A576A4" w:rsidP="008D0FC3"/>
    <w:p w:rsidR="005B1A2F" w:rsidRPr="00067E0E" w:rsidRDefault="005B1A2F" w:rsidP="009D5E2D">
      <w:pPr>
        <w:pStyle w:val="Cabealho2"/>
      </w:pPr>
      <w:bookmarkStart w:id="14" w:name="_Toc519522207"/>
      <w:r w:rsidRPr="00067E0E">
        <w:lastRenderedPageBreak/>
        <w:t>Motivação</w:t>
      </w:r>
      <w:bookmarkEnd w:id="14"/>
    </w:p>
    <w:p w:rsidR="005B1A2F" w:rsidRPr="00067E0E" w:rsidRDefault="005B1A2F" w:rsidP="00BE2403">
      <w:r w:rsidRPr="00067E0E">
        <w:t>Atualmente o uso do veículo na vida do cidadão tem-se refletido, cada vez mais, como uma comodidade indispensável para o mesmo. Cabe a cada um de nós contribuir para o bom desempenho e fluxo da movimentação nas vias públicas. Para isso o cidadão condutor precisa de ser respeitado e saber respeitar na prática da condução. A exerção da condução deverá ser um ato do qual advenha conforto e segurança, realizado no menor curto espaço de tempo e que seja económico.</w:t>
      </w:r>
    </w:p>
    <w:p w:rsidR="005B1A2F" w:rsidRPr="00067E0E" w:rsidRDefault="005B1A2F" w:rsidP="00BE2403">
      <w:r w:rsidRPr="00067E0E">
        <w:t>A nossa motivação tem como principal objetivo garantir e melhorar a segurança na circulação rodoviária. Graças às velocidades possíveis de atingir pelos veículos é necessário haver responsabilidade por parte do cidadão na posse da viatura, de modo a não realizar ações que vão contra o objetivo das leis existentes na via pública.</w:t>
      </w:r>
    </w:p>
    <w:p w:rsidR="00BE2403" w:rsidRDefault="005B1A2F" w:rsidP="00BE2403">
      <w:r w:rsidRPr="00067E0E">
        <w:t>Ao ser possível o cidadão ser alertado num espaço de tempo reduzido, irá possibilitar uma atenção acrescentada do mesmo para o seu atual procedimento. Incitando o mesmo a praticar uma condução mais segura para os utentes da via.</w:t>
      </w:r>
    </w:p>
    <w:p w:rsidR="00EA06CF" w:rsidRDefault="00EA06CF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2A36F6" w:rsidRDefault="005B1A2F" w:rsidP="002A36F6">
      <w:pPr>
        <w:pStyle w:val="Cabealho2"/>
      </w:pPr>
      <w:bookmarkStart w:id="15" w:name="_Toc519522208"/>
      <w:r>
        <w:lastRenderedPageBreak/>
        <w:t>Estado da Arte</w:t>
      </w:r>
      <w:bookmarkEnd w:id="15"/>
    </w:p>
    <w:p w:rsidR="002A36F6" w:rsidRDefault="00C42282" w:rsidP="002A36F6">
      <w:r>
        <w:t>O</w:t>
      </w:r>
      <w:r w:rsidR="002A36F6">
        <w:t xml:space="preserve"> processo de controlo de velocidade é efetuado através de um sistema informático capaz de gerir os eventos de excesso de velocidade. Este processo é feito através de uma rede </w:t>
      </w:r>
      <w:r w:rsidR="00971ADC">
        <w:t xml:space="preserve">de </w:t>
      </w:r>
      <w:r w:rsidR="002A36F6">
        <w:t xml:space="preserve">cinemómetros, ao qual são chamados de locais de controlo de velocidade, </w:t>
      </w:r>
      <w:r w:rsidR="00971ADC">
        <w:t xml:space="preserve">juntamente com um sistema de processamento de eventos. Esta grande infraestrutura é chamada de sistema SINCRO. </w:t>
      </w:r>
    </w:p>
    <w:p w:rsidR="002A0B15" w:rsidRDefault="00971ADC" w:rsidP="00971ADC">
      <w:r>
        <w:t xml:space="preserve">Relativamente às notificações de eventos por excesso de velocidade são realizadas via correio. Após o cidadão realizar a devida infração, irá então receber a notificação da mesma através de uma carta onde consta todos os dados do veículo responsável e do proprietário do mesmo. </w:t>
      </w:r>
    </w:p>
    <w:p w:rsidR="00971ADC" w:rsidRDefault="00971ADC" w:rsidP="00971ADC">
      <w:r>
        <w:t>Ao colocarmos esta ideia para o mundo informático, conseguiremos alcançar uma maior rapidez de entrega, bem como igualdade temporal da receção do evento. Isto tudo é possível através de um sistema informático bem realizado que garanta concorrência e um tempo de resposta reduzido.</w:t>
      </w:r>
    </w:p>
    <w:p w:rsidR="00971ADC" w:rsidRDefault="00971ADC" w:rsidP="00971ADC"/>
    <w:p w:rsidR="00971ADC" w:rsidRPr="002A36F6" w:rsidRDefault="00971ADC" w:rsidP="002A36F6">
      <w:r w:rsidRPr="00971ADC">
        <w:rPr>
          <w:noProof/>
        </w:rPr>
        <w:drawing>
          <wp:anchor distT="0" distB="0" distL="114300" distR="114300" simplePos="0" relativeHeight="251700224" behindDoc="0" locked="0" layoutInCell="1" allowOverlap="1" wp14:anchorId="4DD8E4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3665" cy="3669665"/>
            <wp:effectExtent l="0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6CF" w:rsidRDefault="00EA06CF" w:rsidP="00EA06CF">
      <w:pPr>
        <w:pStyle w:val="Ttulo1"/>
        <w:numPr>
          <w:ilvl w:val="0"/>
          <w:numId w:val="0"/>
        </w:numPr>
        <w:ind w:left="432"/>
      </w:pPr>
    </w:p>
    <w:p w:rsidR="00EA06CF" w:rsidRPr="00222DB0" w:rsidRDefault="00EA06CF" w:rsidP="00EA06CF">
      <w:pPr>
        <w:rPr>
          <w:spacing w:val="5"/>
          <w:sz w:val="32"/>
          <w:szCs w:val="32"/>
        </w:rPr>
      </w:pPr>
      <w:r>
        <w:br w:type="page"/>
      </w:r>
    </w:p>
    <w:p w:rsidR="008D0FC3" w:rsidRPr="002A36F6" w:rsidRDefault="008D0FC3" w:rsidP="00222DB0">
      <w:pPr>
        <w:pStyle w:val="Ttulo1"/>
      </w:pPr>
      <w:bookmarkStart w:id="16" w:name="_Toc519522209"/>
      <w:r w:rsidRPr="002A36F6">
        <w:lastRenderedPageBreak/>
        <w:t>Análise do Problema e Modelos</w:t>
      </w:r>
      <w:bookmarkEnd w:id="16"/>
    </w:p>
    <w:p w:rsidR="00134287" w:rsidRPr="009D1E87" w:rsidRDefault="00134287" w:rsidP="008E2F30"/>
    <w:p w:rsidR="008D0FC3" w:rsidRDefault="008D0FC3" w:rsidP="008E2F30">
      <w:pPr>
        <w:pBdr>
          <w:bottom w:val="single" w:sz="6" w:space="1" w:color="auto"/>
        </w:pBdr>
      </w:pPr>
      <w:r w:rsidRPr="009D1E87">
        <w:t>Dado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complexidade</w:t>
      </w:r>
      <w:r w:rsidRPr="009D1E87">
        <w:rPr>
          <w:spacing w:val="-22"/>
        </w:rPr>
        <w:t xml:space="preserve"> </w:t>
      </w:r>
      <w:r w:rsidRPr="009D1E87">
        <w:t>e</w:t>
      </w:r>
      <w:r w:rsidRPr="009D1E87">
        <w:rPr>
          <w:spacing w:val="-22"/>
        </w:rPr>
        <w:t xml:space="preserve"> </w:t>
      </w:r>
      <w:r w:rsidRPr="009D1E87">
        <w:t>diferentes</w:t>
      </w:r>
      <w:r w:rsidRPr="009D1E87">
        <w:rPr>
          <w:spacing w:val="-22"/>
        </w:rPr>
        <w:t xml:space="preserve"> </w:t>
      </w:r>
      <w:r w:rsidRPr="009D1E87">
        <w:t>aspetos</w:t>
      </w:r>
      <w:r w:rsidRPr="009D1E87">
        <w:rPr>
          <w:spacing w:val="-21"/>
        </w:rPr>
        <w:t xml:space="preserve"> </w:t>
      </w:r>
      <w:r w:rsidRPr="009D1E87">
        <w:t>presentes</w:t>
      </w:r>
      <w:r w:rsidRPr="009D1E87">
        <w:rPr>
          <w:spacing w:val="-22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objetivo</w:t>
      </w:r>
      <w:r w:rsidR="008E2F30" w:rsidRPr="009D1E87">
        <w:rPr>
          <w:spacing w:val="-22"/>
        </w:rPr>
        <w:t xml:space="preserve"> </w:t>
      </w:r>
      <w:r w:rsidRPr="009D1E87">
        <w:t>deste</w:t>
      </w:r>
      <w:r w:rsidRPr="009D1E87">
        <w:rPr>
          <w:spacing w:val="-22"/>
        </w:rPr>
        <w:t xml:space="preserve"> </w:t>
      </w:r>
      <w:r w:rsidRPr="009D1E87">
        <w:t>projeto,</w:t>
      </w:r>
      <w:r w:rsidRPr="009D1E87">
        <w:rPr>
          <w:spacing w:val="-22"/>
        </w:rPr>
        <w:t xml:space="preserve"> </w:t>
      </w:r>
      <w:r w:rsidRPr="009D1E87">
        <w:t>foi necessário fazer uma análise geral, uma investigação das ferramentas a serem utilizadas e o estudo dos possíveis</w:t>
      </w:r>
      <w:r w:rsidRPr="009D1E87">
        <w:rPr>
          <w:spacing w:val="-10"/>
        </w:rPr>
        <w:t xml:space="preserve"> </w:t>
      </w:r>
      <w:r w:rsidRPr="009D1E87">
        <w:t>problemas.</w:t>
      </w:r>
    </w:p>
    <w:p w:rsidR="00A576A4" w:rsidRDefault="00A576A4" w:rsidP="008E2F30">
      <w:pPr>
        <w:pBdr>
          <w:bottom w:val="single" w:sz="6" w:space="1" w:color="auto"/>
        </w:pBdr>
      </w:pPr>
    </w:p>
    <w:p w:rsidR="008D0FC3" w:rsidRPr="009D1E87" w:rsidRDefault="00134287" w:rsidP="009D5E2D">
      <w:pPr>
        <w:pStyle w:val="Cabealho2"/>
      </w:pPr>
      <w:bookmarkStart w:id="17" w:name="_Toc519522210"/>
      <w:r w:rsidRPr="009D1E87">
        <w:t>Análise</w:t>
      </w:r>
      <w:bookmarkEnd w:id="17"/>
      <w:r w:rsidRPr="009D1E87">
        <w:tab/>
      </w:r>
    </w:p>
    <w:p w:rsidR="00134287" w:rsidRPr="009D1E87" w:rsidRDefault="00134287" w:rsidP="00134287">
      <w:r w:rsidRPr="009D1E87">
        <w:t xml:space="preserve">O projeto irá consistir num </w:t>
      </w:r>
      <w:r w:rsidR="008E2F30" w:rsidRPr="009D1E87">
        <w:t xml:space="preserve">Sistema Informático responsável </w:t>
      </w:r>
      <w:r w:rsidRPr="009D1E87">
        <w:t>por emitir notificações de eventos para os dispositivos móveis, bem como processar pedidos sobre informações relativas ao utilizador do dispositivo. O Sistema Informático terá a responsabilidade de trabalhar dados proveniente</w:t>
      </w:r>
      <w:r w:rsidR="008E2F30" w:rsidRPr="009D1E87">
        <w:t>s do sistema informático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 xml:space="preserve">. Só assim é possível ter acesso aos eventos gerados pelos cinemómetro e já corretamente avaliados e autorizados a serem notificados. </w:t>
      </w:r>
      <w:r w:rsidRPr="009D1E87">
        <w:rPr>
          <w:spacing w:val="-5"/>
        </w:rPr>
        <w:t xml:space="preserve">Também </w:t>
      </w:r>
      <w:r w:rsidRPr="009D1E87">
        <w:t>será necessária a realização da Componente Móvel (telemóvel, ou outro dispositivo equivalente) através do qual o utilizador realizará subscrição de</w:t>
      </w:r>
      <w:r w:rsidRPr="009D1E87">
        <w:rPr>
          <w:spacing w:val="-6"/>
        </w:rPr>
        <w:t xml:space="preserve"> </w:t>
      </w:r>
      <w:r w:rsidRPr="009D1E87">
        <w:t>eventos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contraordenação,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forma</w:t>
      </w:r>
      <w:r w:rsidRPr="009D1E87">
        <w:rPr>
          <w:spacing w:val="-6"/>
        </w:rPr>
        <w:t xml:space="preserve"> </w:t>
      </w:r>
      <w:r w:rsidRPr="009D1E87">
        <w:t>a</w:t>
      </w:r>
      <w:r w:rsidRPr="009D1E87">
        <w:rPr>
          <w:spacing w:val="-6"/>
        </w:rPr>
        <w:t xml:space="preserve"> </w:t>
      </w:r>
      <w:r w:rsidRPr="009D1E87">
        <w:t>receber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6"/>
        </w:rPr>
        <w:t xml:space="preserve"> </w:t>
      </w:r>
      <w:r w:rsidRPr="009D1E87">
        <w:t>devidas</w:t>
      </w:r>
      <w:r w:rsidRPr="009D1E87">
        <w:rPr>
          <w:spacing w:val="-6"/>
        </w:rPr>
        <w:t xml:space="preserve"> </w:t>
      </w:r>
      <w:r w:rsidRPr="009D1E87">
        <w:t>notificações</w:t>
      </w:r>
      <w:r w:rsidRPr="009D1E87">
        <w:rPr>
          <w:spacing w:val="-6"/>
        </w:rPr>
        <w:t xml:space="preserve"> </w:t>
      </w:r>
      <w:r w:rsidRPr="009D1E87">
        <w:t>dos mesmos.</w:t>
      </w:r>
    </w:p>
    <w:p w:rsidR="00134287" w:rsidRPr="009D1E87" w:rsidRDefault="00134287" w:rsidP="009D5E2D">
      <w:pPr>
        <w:pStyle w:val="Cabealho2"/>
      </w:pPr>
      <w:bookmarkStart w:id="18" w:name="_Toc519522211"/>
      <w:r w:rsidRPr="009D1E87">
        <w:t>Problema</w:t>
      </w:r>
      <w:bookmarkEnd w:id="18"/>
    </w:p>
    <w:p w:rsidR="00134287" w:rsidRDefault="00134287" w:rsidP="00134287">
      <w:r w:rsidRPr="009D1E87">
        <w:t>A bateria limitada nos dispositivos móveis é algo a ter em conta na realização deste</w:t>
      </w:r>
      <w:r w:rsidRPr="009D1E87">
        <w:rPr>
          <w:spacing w:val="-23"/>
        </w:rPr>
        <w:t xml:space="preserve"> </w:t>
      </w:r>
      <w:r w:rsidRPr="009D1E87">
        <w:t>projeto.</w:t>
      </w:r>
      <w:r w:rsidRPr="009D1E87">
        <w:rPr>
          <w:spacing w:val="-22"/>
        </w:rPr>
        <w:t xml:space="preserve"> </w:t>
      </w:r>
      <w:r w:rsidRPr="009D1E87">
        <w:t>Uma</w:t>
      </w:r>
      <w:r w:rsidRPr="009D1E87">
        <w:rPr>
          <w:spacing w:val="-22"/>
        </w:rPr>
        <w:t xml:space="preserve"> </w:t>
      </w:r>
      <w:r w:rsidRPr="009D1E87">
        <w:t>aplicação</w:t>
      </w:r>
      <w:r w:rsidRPr="009D1E87">
        <w:rPr>
          <w:spacing w:val="-23"/>
        </w:rPr>
        <w:t xml:space="preserve"> </w:t>
      </w:r>
      <w:r w:rsidRPr="009D1E87">
        <w:t>que</w:t>
      </w:r>
      <w:r w:rsidRPr="009D1E87">
        <w:rPr>
          <w:spacing w:val="-22"/>
        </w:rPr>
        <w:t xml:space="preserve"> </w:t>
      </w:r>
      <w:r w:rsidRPr="009D1E87">
        <w:t>utilize</w:t>
      </w:r>
      <w:r w:rsidRPr="009D1E87">
        <w:rPr>
          <w:spacing w:val="-22"/>
        </w:rPr>
        <w:t xml:space="preserve"> </w:t>
      </w:r>
      <w:r w:rsidRPr="009D1E87">
        <w:t>em</w:t>
      </w:r>
      <w:r w:rsidRPr="009D1E87">
        <w:rPr>
          <w:spacing w:val="-22"/>
        </w:rPr>
        <w:t xml:space="preserve"> </w:t>
      </w:r>
      <w:r w:rsidRPr="009D1E87">
        <w:t>grandes</w:t>
      </w:r>
      <w:r w:rsidRPr="009D1E87">
        <w:rPr>
          <w:spacing w:val="-22"/>
        </w:rPr>
        <w:t xml:space="preserve"> </w:t>
      </w:r>
      <w:r w:rsidRPr="009D1E87">
        <w:t>quantidades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energia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um dispositivo pode ser facilmente posta em causa e possivelmente desinstalada. A quantidade e variedade de dispositivos móveis existentes no mercado é também</w:t>
      </w:r>
      <w:r w:rsidRPr="009D1E87">
        <w:rPr>
          <w:spacing w:val="-22"/>
        </w:rPr>
        <w:t xml:space="preserve"> </w:t>
      </w:r>
      <w:r w:rsidRPr="009D1E87">
        <w:t>um</w:t>
      </w:r>
      <w:r w:rsidRPr="009D1E87">
        <w:rPr>
          <w:spacing w:val="-21"/>
        </w:rPr>
        <w:t xml:space="preserve"> </w:t>
      </w:r>
      <w:r w:rsidRPr="009D1E87">
        <w:t>dos</w:t>
      </w:r>
      <w:r w:rsidRPr="009D1E87">
        <w:rPr>
          <w:spacing w:val="-22"/>
        </w:rPr>
        <w:t xml:space="preserve"> </w:t>
      </w:r>
      <w:r w:rsidRPr="009D1E87">
        <w:t>problemas</w:t>
      </w:r>
      <w:r w:rsidRPr="009D1E87">
        <w:rPr>
          <w:spacing w:val="-21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considerar</w:t>
      </w:r>
      <w:r w:rsidRPr="009D1E87">
        <w:rPr>
          <w:spacing w:val="-21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projeto.</w:t>
      </w:r>
      <w:r w:rsidRPr="009D1E87">
        <w:rPr>
          <w:spacing w:val="-21"/>
        </w:rPr>
        <w:t xml:space="preserve"> </w:t>
      </w:r>
      <w:r w:rsidRPr="009D1E87">
        <w:t>Deverá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desenvolvida</w:t>
      </w:r>
      <w:r w:rsidRPr="009D1E87">
        <w:rPr>
          <w:spacing w:val="-21"/>
        </w:rPr>
        <w:t xml:space="preserve"> </w:t>
      </w:r>
      <w:r w:rsidRPr="009D1E87">
        <w:t>uma aplicação</w:t>
      </w:r>
      <w:r w:rsidRPr="009D1E87">
        <w:rPr>
          <w:spacing w:val="-20"/>
        </w:rPr>
        <w:t xml:space="preserve"> </w:t>
      </w:r>
      <w:r w:rsidRPr="009D1E87">
        <w:t>móvel</w:t>
      </w:r>
      <w:r w:rsidRPr="009D1E87">
        <w:rPr>
          <w:spacing w:val="-20"/>
        </w:rPr>
        <w:t xml:space="preserve"> </w:t>
      </w:r>
      <w:r w:rsidRPr="009D1E87">
        <w:t>(</w:t>
      </w:r>
      <w:proofErr w:type="spellStart"/>
      <w:r w:rsidRPr="009D1E87">
        <w:t>App</w:t>
      </w:r>
      <w:proofErr w:type="spellEnd"/>
      <w:r w:rsidRPr="009D1E87">
        <w:t>)</w:t>
      </w:r>
      <w:r w:rsidRPr="009D1E87">
        <w:rPr>
          <w:spacing w:val="-20"/>
        </w:rPr>
        <w:t xml:space="preserve"> </w:t>
      </w:r>
      <w:r w:rsidRPr="009D1E87">
        <w:t>passível</w:t>
      </w:r>
      <w:r w:rsidRPr="009D1E87">
        <w:rPr>
          <w:spacing w:val="-20"/>
        </w:rPr>
        <w:t xml:space="preserve"> </w:t>
      </w:r>
      <w:r w:rsidRPr="009D1E87">
        <w:t>de</w:t>
      </w:r>
      <w:r w:rsidRPr="009D1E87">
        <w:rPr>
          <w:spacing w:val="-20"/>
        </w:rPr>
        <w:t xml:space="preserve"> </w:t>
      </w:r>
      <w:r w:rsidRPr="009D1E87">
        <w:t>ser</w:t>
      </w:r>
      <w:r w:rsidRPr="009D1E87">
        <w:rPr>
          <w:spacing w:val="-20"/>
        </w:rPr>
        <w:t xml:space="preserve"> </w:t>
      </w:r>
      <w:r w:rsidRPr="009D1E87">
        <w:t>utilizada</w:t>
      </w:r>
      <w:r w:rsidRPr="009D1E87">
        <w:rPr>
          <w:spacing w:val="-20"/>
        </w:rPr>
        <w:t xml:space="preserve"> </w:t>
      </w:r>
      <w:r w:rsidRPr="009D1E87">
        <w:t>por</w:t>
      </w:r>
      <w:r w:rsidRPr="009D1E87">
        <w:rPr>
          <w:spacing w:val="-20"/>
        </w:rPr>
        <w:t xml:space="preserve"> </w:t>
      </w:r>
      <w:r w:rsidRPr="009D1E87">
        <w:t>qualquer</w:t>
      </w:r>
      <w:r w:rsidRPr="009D1E87">
        <w:rPr>
          <w:spacing w:val="-20"/>
        </w:rPr>
        <w:t xml:space="preserve"> </w:t>
      </w:r>
      <w:r w:rsidRPr="009D1E87">
        <w:t>condutor</w:t>
      </w:r>
      <w:r w:rsidRPr="009D1E87">
        <w:rPr>
          <w:spacing w:val="-20"/>
        </w:rPr>
        <w:t xml:space="preserve"> </w:t>
      </w:r>
      <w:r w:rsidRPr="009D1E87">
        <w:t>proprietário de um</w:t>
      </w:r>
      <w:r w:rsidRPr="009D1E87">
        <w:rPr>
          <w:spacing w:val="-3"/>
        </w:rPr>
        <w:t xml:space="preserve"> </w:t>
      </w:r>
      <w:r w:rsidRPr="009D1E87">
        <w:t>automóvel.</w:t>
      </w:r>
    </w:p>
    <w:p w:rsidR="005B1A2F" w:rsidRDefault="005B1A2F" w:rsidP="00134287"/>
    <w:p w:rsidR="005B1A2F" w:rsidRPr="00067E0E" w:rsidRDefault="005B1A2F" w:rsidP="009D5E2D">
      <w:pPr>
        <w:pStyle w:val="Cabealho2"/>
      </w:pPr>
      <w:bookmarkStart w:id="19" w:name="_Toc519522212"/>
      <w:r w:rsidRPr="00067E0E">
        <w:t>Solução</w:t>
      </w:r>
      <w:bookmarkEnd w:id="19"/>
    </w:p>
    <w:p w:rsidR="00C7400D" w:rsidRDefault="005B1A2F" w:rsidP="005B1A2F">
      <w:r w:rsidRPr="00067E0E">
        <w:t>Dados os problemas encontrados, as soluções mais adequadas ao n</w:t>
      </w:r>
      <w:r w:rsidR="00C7400D">
        <w:t>osso sistema foram as seguintes:</w:t>
      </w:r>
    </w:p>
    <w:p w:rsidR="00BE2403" w:rsidRDefault="005B1A2F" w:rsidP="005B1A2F">
      <w:r w:rsidRPr="00067E0E">
        <w:t xml:space="preserve">Os dispositivos móveis são realizados tendo em conta a poupança de bateria. O que faz com que os autores dos sistemas operativos dos dispositivos já tenham criado uma solução para as existentes e futuras aplicações. Esta solução tem como nome </w:t>
      </w:r>
      <w:proofErr w:type="spellStart"/>
      <w:r w:rsidRPr="00067E0E">
        <w:rPr>
          <w:i/>
        </w:rPr>
        <w:t>push</w:t>
      </w:r>
      <w:proofErr w:type="spellEnd"/>
      <w:r w:rsidRPr="00067E0E">
        <w:rPr>
          <w:i/>
        </w:rPr>
        <w:t xml:space="preserve"> </w:t>
      </w:r>
      <w:proofErr w:type="spellStart"/>
      <w:r w:rsidRPr="00067E0E">
        <w:rPr>
          <w:i/>
        </w:rPr>
        <w:t>notification</w:t>
      </w:r>
      <w:proofErr w:type="spellEnd"/>
      <w:r w:rsidRPr="00067E0E">
        <w:rPr>
          <w:i/>
        </w:rPr>
        <w:t>.</w:t>
      </w:r>
      <w:r w:rsidRPr="00067E0E">
        <w:t xml:space="preserve"> Essencialmente</w:t>
      </w:r>
      <w:r>
        <w:t>,</w:t>
      </w:r>
      <w:r w:rsidRPr="00067E0E">
        <w:t xml:space="preserve"> </w:t>
      </w:r>
      <w:r>
        <w:t>todas as aplicações instaladas num dispositivo móvel são registadas no servidor do f</w:t>
      </w:r>
      <w:r w:rsidR="00E15647">
        <w:t xml:space="preserve">abricante do sistema operativo. </w:t>
      </w:r>
      <w:r>
        <w:t>Proporcionando que apenas esteja um fio de execução aguardando possíveis notificações do servidor do fabricante.</w:t>
      </w:r>
    </w:p>
    <w:p w:rsidR="005B1A2F" w:rsidRPr="009D1E87" w:rsidRDefault="005B1A2F" w:rsidP="005B1A2F">
      <w:r>
        <w:t>Relativamente a variedade de dispositivos móveis no mercado, a decisão favorável a tomar será disponibilizar uma aplicação móvel para os dois sistemas operativos que abrangem a mais vasta área no mercado atual. Eles são o iOS e o Android, produzidos respetivamente pela Apple e Google.</w:t>
      </w:r>
      <w:r>
        <w:br/>
        <w:t>Para ser possível realizar aplicações idênticas para os dois sistemas e tendo em conta o tempo de realização da componente móvel, é proveitoso usar uma tecnologia que se comprometa a realizar código igual para as duas plataformas.</w:t>
      </w:r>
    </w:p>
    <w:tbl>
      <w:tblPr>
        <w:tblStyle w:val="TableNormal"/>
        <w:tblpPr w:leftFromText="141" w:rightFromText="141" w:vertAnchor="text" w:horzAnchor="margin" w:tblpXSpec="center" w:tblpY="419"/>
        <w:tblOverlap w:val="never"/>
        <w:tblW w:w="9073" w:type="dxa"/>
        <w:tblBorders>
          <w:top w:val="single" w:sz="4" w:space="0" w:color="5C5C4E"/>
          <w:left w:val="single" w:sz="4" w:space="0" w:color="5C5C4E"/>
          <w:bottom w:val="single" w:sz="4" w:space="0" w:color="5C5C4E"/>
          <w:right w:val="single" w:sz="4" w:space="0" w:color="5C5C4E"/>
          <w:insideH w:val="single" w:sz="4" w:space="0" w:color="5C5C4E"/>
          <w:insideV w:val="single" w:sz="4" w:space="0" w:color="5C5C4E"/>
        </w:tblBorders>
        <w:tblLayout w:type="fixed"/>
        <w:tblLook w:val="01E0" w:firstRow="1" w:lastRow="1" w:firstColumn="1" w:lastColumn="1" w:noHBand="0" w:noVBand="0"/>
      </w:tblPr>
      <w:tblGrid>
        <w:gridCol w:w="3583"/>
        <w:gridCol w:w="5490"/>
      </w:tblGrid>
      <w:tr w:rsidR="005A0E9F" w:rsidRPr="009D1E87" w:rsidTr="0027162E">
        <w:trPr>
          <w:trHeight w:val="327"/>
        </w:trPr>
        <w:tc>
          <w:tcPr>
            <w:tcW w:w="3583" w:type="dxa"/>
            <w:tcBorders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Problemas</w:t>
            </w:r>
          </w:p>
        </w:tc>
        <w:tc>
          <w:tcPr>
            <w:tcW w:w="5490" w:type="dxa"/>
            <w:tcBorders>
              <w:left w:val="single" w:sz="2" w:space="0" w:color="5C5C4E"/>
              <w:bottom w:val="single" w:sz="2" w:space="0" w:color="5C5C4E"/>
            </w:tcBorders>
          </w:tcPr>
          <w:p w:rsidR="0027162E" w:rsidRPr="009D1E87" w:rsidRDefault="0027162E" w:rsidP="00BE2403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Soluções</w:t>
            </w:r>
          </w:p>
        </w:tc>
      </w:tr>
      <w:tr w:rsidR="005A0E9F" w:rsidRPr="009D1E87" w:rsidTr="0027162E">
        <w:trPr>
          <w:trHeight w:val="329"/>
        </w:trPr>
        <w:tc>
          <w:tcPr>
            <w:tcW w:w="3583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Poupança Bateria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Utilização de notificações ‘</w:t>
            </w:r>
            <w:proofErr w:type="spellStart"/>
            <w:r w:rsidRPr="009D1E87">
              <w:rPr>
                <w:lang w:val="pt-PT"/>
              </w:rPr>
              <w:t>Push</w:t>
            </w:r>
            <w:proofErr w:type="spellEnd"/>
            <w:r w:rsidRPr="009D1E87">
              <w:rPr>
                <w:lang w:val="pt-PT"/>
              </w:rPr>
              <w:t>’</w:t>
            </w:r>
          </w:p>
        </w:tc>
      </w:tr>
      <w:tr w:rsidR="005A0E9F" w:rsidRPr="009D1E87" w:rsidTr="0027162E">
        <w:trPr>
          <w:trHeight w:val="556"/>
        </w:trPr>
        <w:tc>
          <w:tcPr>
            <w:tcW w:w="3583" w:type="dxa"/>
            <w:tcBorders>
              <w:top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Variedade de Dispositivos Móveis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Utilizar uma linguagem que possibilite a redução de código nativo, linguagem multiplataforma</w:t>
            </w:r>
          </w:p>
        </w:tc>
      </w:tr>
    </w:tbl>
    <w:p w:rsidR="00134287" w:rsidRPr="009D1E87" w:rsidRDefault="00134287" w:rsidP="00134287"/>
    <w:p w:rsidR="0027162E" w:rsidRPr="009D1E87" w:rsidRDefault="0027162E" w:rsidP="00134287"/>
    <w:p w:rsidR="00FE47D4" w:rsidRDefault="0027162E">
      <w:pPr>
        <w:jc w:val="left"/>
      </w:pPr>
      <w:r w:rsidRPr="009D1E87">
        <w:br w:type="page"/>
      </w:r>
    </w:p>
    <w:p w:rsidR="0027162E" w:rsidRPr="009D1E87" w:rsidRDefault="00FE47D4" w:rsidP="00FE47D4">
      <w:r>
        <w:lastRenderedPageBreak/>
        <w:br w:type="page"/>
      </w:r>
    </w:p>
    <w:p w:rsidR="00134287" w:rsidRPr="009D1E87" w:rsidRDefault="0027162E" w:rsidP="0027162E">
      <w:pPr>
        <w:pStyle w:val="Ttulo1"/>
      </w:pPr>
      <w:bookmarkStart w:id="20" w:name="_Toc519522213"/>
      <w:r w:rsidRPr="009D1E87">
        <w:lastRenderedPageBreak/>
        <w:t>Requisitos Funcionais</w:t>
      </w:r>
      <w:bookmarkEnd w:id="20"/>
    </w:p>
    <w:p w:rsidR="005A0E9F" w:rsidRPr="009D1E87" w:rsidRDefault="005A0E9F" w:rsidP="0027162E"/>
    <w:p w:rsidR="0027162E" w:rsidRPr="009D1E87" w:rsidRDefault="00060D47" w:rsidP="0027162E">
      <w:r w:rsidRPr="009D1E87">
        <w:rPr>
          <w:noProof/>
        </w:rPr>
        <w:drawing>
          <wp:anchor distT="0" distB="0" distL="114300" distR="114300" simplePos="0" relativeHeight="251659775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align>center</wp:align>
            </wp:positionV>
            <wp:extent cx="5759450" cy="4695190"/>
            <wp:effectExtent l="0" t="0" r="635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62E" w:rsidRPr="009D1E87">
        <w:t>No sistema SINCRO Mobile</w:t>
      </w:r>
      <w:bookmarkStart w:id="21" w:name="_Ref514848309"/>
      <w:r w:rsidR="008E2F30" w:rsidRPr="009D1E87">
        <w:rPr>
          <w:rStyle w:val="Refdenotaderodap"/>
        </w:rPr>
        <w:footnoteReference w:id="5"/>
      </w:r>
      <w:bookmarkEnd w:id="21"/>
      <w:r w:rsidR="0027162E" w:rsidRPr="009D1E87">
        <w:t xml:space="preserve"> serão implementados os seguintes requisitos funcionais, presentes na</w:t>
      </w:r>
      <w:r w:rsidR="005A0E9F" w:rsidRPr="009D1E87">
        <w:t xml:space="preserve"> </w:t>
      </w:r>
      <w:r w:rsidR="005A0E9F" w:rsidRPr="009D1E87">
        <w:fldChar w:fldCharType="begin"/>
      </w:r>
      <w:r w:rsidR="005A0E9F" w:rsidRPr="009D1E87">
        <w:instrText xml:space="preserve"> REF _Ref514797385 \h </w:instrText>
      </w:r>
      <w:r w:rsidR="005A0E9F" w:rsidRPr="009D1E87">
        <w:fldChar w:fldCharType="separate"/>
      </w:r>
      <w:r w:rsidR="005A0E9F" w:rsidRPr="009D1E87">
        <w:t>Figura 2</w:t>
      </w:r>
      <w:r w:rsidR="005A0E9F" w:rsidRPr="009D1E87">
        <w:fldChar w:fldCharType="end"/>
      </w:r>
      <w:r w:rsidR="0027162E" w:rsidRPr="009D1E87">
        <w:t>. Cada requisito funcional foi identificado com o indentificador RF</w:t>
      </w:r>
      <w:r w:rsidR="008E2F30" w:rsidRPr="009D1E87">
        <w:rPr>
          <w:rStyle w:val="Refdenotaderodap"/>
        </w:rPr>
        <w:footnoteReference w:id="6"/>
      </w:r>
      <w:r w:rsidR="0027162E" w:rsidRPr="009D1E87">
        <w:t xml:space="preserve"> seguido pelo respetivo número.</w:t>
      </w:r>
    </w:p>
    <w:p w:rsidR="00A576A4" w:rsidRDefault="0027162E">
      <w:r w:rsidRPr="009D1E87">
        <w:t>Para efetuar os mesmos será necessário a comunicação com a entidade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>. Quanto ao cidadão, este terá acesso a todas as funcionalidades.</w:t>
      </w:r>
      <w:bookmarkStart w:id="22" w:name="_Toc512888588"/>
    </w:p>
    <w:p w:rsidR="00A576A4" w:rsidRDefault="00060D47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6ABD0" wp14:editId="333A4CA4">
                <wp:simplePos x="0" y="0"/>
                <wp:positionH relativeFrom="margin">
                  <wp:align>center</wp:align>
                </wp:positionH>
                <wp:positionV relativeFrom="paragraph">
                  <wp:posOffset>5169648</wp:posOffset>
                </wp:positionV>
                <wp:extent cx="6182360" cy="635"/>
                <wp:effectExtent l="0" t="0" r="2540" b="508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6032EF" w:rsidRDefault="00E3463A" w:rsidP="005A0E9F">
                            <w:pPr>
                              <w:pStyle w:val="Legenda"/>
                              <w:jc w:val="center"/>
                            </w:pPr>
                            <w:bookmarkStart w:id="23" w:name="_Ref514797385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2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23"/>
                            <w:r>
                              <w:t>. Diagrama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6ABD0" id="Caixa de Texto 9" o:spid="_x0000_s1027" type="#_x0000_t202" style="position:absolute;left:0;text-align:left;margin-left:0;margin-top:407.05pt;width:486.8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" stroked="f">
                <v:textbox style="mso-fit-shape-to-text:t" inset="0,0,0,0">
                  <w:txbxContent>
                    <w:p w:rsidR="00E3463A" w:rsidRPr="006032EF" w:rsidRDefault="00E3463A" w:rsidP="005A0E9F">
                      <w:pPr>
                        <w:pStyle w:val="Legenda"/>
                        <w:jc w:val="center"/>
                      </w:pPr>
                      <w:bookmarkStart w:id="24" w:name="_Ref514797385"/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2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bookmarkEnd w:id="24"/>
                      <w:r>
                        <w:t>. Diagrama Caso de Uso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0D47" w:rsidRDefault="00060D47">
      <w:pPr>
        <w:pBdr>
          <w:bottom w:val="single" w:sz="6" w:space="1" w:color="auto"/>
        </w:pBdr>
      </w:pPr>
    </w:p>
    <w:p w:rsidR="00060D47" w:rsidRDefault="00060D47">
      <w:pPr>
        <w:pBdr>
          <w:bottom w:val="single" w:sz="6" w:space="1" w:color="auto"/>
        </w:pBdr>
      </w:pPr>
    </w:p>
    <w:p w:rsidR="00A576A4" w:rsidRDefault="00A576A4">
      <w:r>
        <w:t xml:space="preserve"> </w:t>
      </w:r>
    </w:p>
    <w:p w:rsidR="00A576A4" w:rsidRPr="00A576A4" w:rsidRDefault="00A576A4">
      <w:r>
        <w:br w:type="page"/>
      </w:r>
    </w:p>
    <w:p w:rsidR="0027162E" w:rsidRPr="009D1E87" w:rsidRDefault="0027162E" w:rsidP="009D5E2D">
      <w:pPr>
        <w:pStyle w:val="Cabealho2"/>
      </w:pPr>
      <w:bookmarkStart w:id="25" w:name="_Toc519522214"/>
      <w:r w:rsidRPr="009D1E87">
        <w:lastRenderedPageBreak/>
        <w:t>RF01 - Notificação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22"/>
      <w:bookmarkEnd w:id="25"/>
    </w:p>
    <w:p w:rsidR="0027162E" w:rsidRPr="009D1E87" w:rsidRDefault="0027162E" w:rsidP="0027162E"/>
    <w:p w:rsidR="0027162E" w:rsidRPr="009D1E87" w:rsidRDefault="0027162E" w:rsidP="0027162E">
      <w:pPr>
        <w:pStyle w:val="Corpodetexto"/>
        <w:rPr>
          <w:lang w:val="pt-PT"/>
        </w:rPr>
      </w:pPr>
    </w:p>
    <w:p w:rsidR="0027162E" w:rsidRPr="009D1E87" w:rsidRDefault="0027162E" w:rsidP="006629B2">
      <w:r w:rsidRPr="009D1E87">
        <w:t>O</w:t>
      </w:r>
      <w:r w:rsidRPr="009D1E87">
        <w:rPr>
          <w:spacing w:val="-18"/>
        </w:rPr>
        <w:t xml:space="preserve"> </w:t>
      </w:r>
      <w:r w:rsidRPr="009D1E87">
        <w:t>proprietário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veículo</w:t>
      </w:r>
      <w:r w:rsidRPr="009D1E87">
        <w:rPr>
          <w:spacing w:val="-18"/>
        </w:rPr>
        <w:t xml:space="preserve"> </w:t>
      </w:r>
      <w:r w:rsidRPr="009D1E87">
        <w:t>recebe</w:t>
      </w:r>
      <w:r w:rsidRPr="009D1E87">
        <w:rPr>
          <w:spacing w:val="-17"/>
        </w:rPr>
        <w:t xml:space="preserve"> </w:t>
      </w:r>
      <w:r w:rsidRPr="009D1E87">
        <w:t>a</w:t>
      </w:r>
      <w:r w:rsidRPr="009D1E87">
        <w:rPr>
          <w:spacing w:val="-17"/>
        </w:rPr>
        <w:t xml:space="preserve"> </w:t>
      </w:r>
      <w:r w:rsidRPr="009D1E87">
        <w:t>notificação</w:t>
      </w:r>
      <w:r w:rsidRPr="009D1E87">
        <w:rPr>
          <w:spacing w:val="-18"/>
        </w:rPr>
        <w:t xml:space="preserve"> </w:t>
      </w:r>
      <w:r w:rsidRPr="009D1E87">
        <w:t>acerca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evento</w:t>
      </w:r>
      <w:r w:rsidRPr="009D1E87">
        <w:rPr>
          <w:spacing w:val="-17"/>
        </w:rPr>
        <w:t xml:space="preserve"> </w:t>
      </w:r>
      <w:r w:rsidRPr="009D1E87">
        <w:t>no</w:t>
      </w:r>
      <w:r w:rsidRPr="009D1E87">
        <w:rPr>
          <w:spacing w:val="-18"/>
        </w:rPr>
        <w:t xml:space="preserve"> </w:t>
      </w:r>
      <w:r w:rsidRPr="009D1E87">
        <w:t>seu</w:t>
      </w:r>
      <w:r w:rsidRPr="009D1E87">
        <w:rPr>
          <w:spacing w:val="-17"/>
        </w:rPr>
        <w:t xml:space="preserve"> </w:t>
      </w:r>
      <w:r w:rsidRPr="009D1E87">
        <w:t>telemóvel. As informações sobre o evento s</w:t>
      </w:r>
      <w:r w:rsidR="006629B2" w:rsidRPr="009D1E87">
        <w:t>ão enviadas pelo sistema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="006629B2" w:rsidRPr="009D1E87">
        <w:t>.</w:t>
      </w:r>
    </w:p>
    <w:p w:rsidR="0027162E" w:rsidRPr="009D1E87" w:rsidRDefault="00A00DC9" w:rsidP="006629B2">
      <w:pPr>
        <w:rPr>
          <w:sz w:val="27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58AD" wp14:editId="2AC59BEC">
                <wp:simplePos x="0" y="0"/>
                <wp:positionH relativeFrom="column">
                  <wp:posOffset>170815</wp:posOffset>
                </wp:positionH>
                <wp:positionV relativeFrom="paragraph">
                  <wp:posOffset>2629731</wp:posOffset>
                </wp:positionV>
                <wp:extent cx="6119495" cy="635"/>
                <wp:effectExtent l="0" t="0" r="1905" b="1206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A75B1E" w:rsidRDefault="00E3463A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3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58AD" id="Caixa de Texto 13" o:spid="_x0000_s1028" type="#_x0000_t202" style="position:absolute;left:0;text-align:left;margin-left:13.45pt;margin-top:207.05pt;width:48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" stroked="f">
                <v:textbox style="mso-fit-shape-to-text:t" inset="0,0,0,0">
                  <w:txbxContent>
                    <w:p w:rsidR="00E3463A" w:rsidRPr="00A75B1E" w:rsidRDefault="00E3463A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3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Funcional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5408" behindDoc="0" locked="0" layoutInCell="1" allowOverlap="1" wp14:anchorId="5C8563E2">
            <wp:simplePos x="0" y="0"/>
            <wp:positionH relativeFrom="margin">
              <wp:posOffset>170815</wp:posOffset>
            </wp:positionH>
            <wp:positionV relativeFrom="paragraph">
              <wp:posOffset>238125</wp:posOffset>
            </wp:positionV>
            <wp:extent cx="5760000" cy="2136163"/>
            <wp:effectExtent l="0" t="0" r="635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E9F" w:rsidRPr="009D1E87" w:rsidRDefault="005A0E9F" w:rsidP="00A00DC9">
      <w:pPr>
        <w:rPr>
          <w:rFonts w:cstheme="minorHAnsi"/>
          <w:sz w:val="28"/>
        </w:rPr>
      </w:pPr>
    </w:p>
    <w:p w:rsidR="00542042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 evento de contraordenação é enviado do sistema SINCRO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para o SINCRO Mobile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5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onde irá ser guardado.</w:t>
      </w:r>
      <w:r w:rsidR="00542042" w:rsidRPr="009D1E87">
        <w:rPr>
          <w:rFonts w:cstheme="minorHAnsi"/>
          <w:sz w:val="24"/>
        </w:rPr>
        <w:t xml:space="preserve"> </w:t>
      </w:r>
    </w:p>
    <w:p w:rsidR="0027162E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Posteriormente irá ser enviada uma notificação ao Cidadão com as informações sobre o respetivo evento.</w:t>
      </w:r>
    </w:p>
    <w:p w:rsidR="005A0E9F" w:rsidRPr="009D1E87" w:rsidRDefault="005A0E9F" w:rsidP="006629B2"/>
    <w:p w:rsidR="005A0E9F" w:rsidRPr="009D1E87" w:rsidRDefault="005A0E9F" w:rsidP="009D5E2D">
      <w:pPr>
        <w:pStyle w:val="Cabealho2"/>
      </w:pPr>
      <w:r w:rsidRPr="009D1E87">
        <w:br w:type="page"/>
      </w:r>
      <w:bookmarkStart w:id="26" w:name="_Toc512888589"/>
      <w:bookmarkStart w:id="27" w:name="_Toc519522215"/>
      <w:r w:rsidRPr="009D1E87">
        <w:lastRenderedPageBreak/>
        <w:t>RF02 - Delegar</w:t>
      </w:r>
      <w:r w:rsidRPr="009D1E87">
        <w:rPr>
          <w:spacing w:val="-4"/>
        </w:rPr>
        <w:t xml:space="preserve"> </w:t>
      </w:r>
      <w:r w:rsidRPr="009D1E87">
        <w:t>Matrícula</w:t>
      </w:r>
      <w:bookmarkEnd w:id="26"/>
      <w:bookmarkEnd w:id="27"/>
    </w:p>
    <w:p w:rsidR="005A0E9F" w:rsidRPr="009D1E87" w:rsidRDefault="005A0E9F" w:rsidP="005A0E9F"/>
    <w:p w:rsidR="005A0E9F" w:rsidRPr="009D1E87" w:rsidRDefault="00A00DC9" w:rsidP="00A00DC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30342" wp14:editId="1810CDA0">
                <wp:simplePos x="0" y="0"/>
                <wp:positionH relativeFrom="column">
                  <wp:posOffset>170815</wp:posOffset>
                </wp:positionH>
                <wp:positionV relativeFrom="paragraph">
                  <wp:posOffset>5306239</wp:posOffset>
                </wp:positionV>
                <wp:extent cx="6119495" cy="635"/>
                <wp:effectExtent l="0" t="0" r="1905" b="635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CB35E6" w:rsidRDefault="00E3463A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4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0342" id="Caixa de Texto 15" o:spid="_x0000_s1029" type="#_x0000_t202" style="position:absolute;left:0;text-align:left;margin-left:13.45pt;margin-top:417.8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" stroked="f">
                <v:textbox style="mso-fit-shape-to-text:t" inset="0,0,0,0">
                  <w:txbxContent>
                    <w:p w:rsidR="00E3463A" w:rsidRPr="00CB35E6" w:rsidRDefault="00E3463A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4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Funcional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170815</wp:posOffset>
            </wp:positionH>
            <wp:positionV relativeFrom="paragraph">
              <wp:posOffset>737235</wp:posOffset>
            </wp:positionV>
            <wp:extent cx="5760000" cy="4154589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f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5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E9F" w:rsidRPr="009D1E87">
        <w:t>Permite o utilizador delegar o seu veículo a outro utilizador, já registado no sistema, que aceite esta responsabilidade.</w:t>
      </w:r>
    </w:p>
    <w:p w:rsidR="00A00DC9" w:rsidRPr="009D1E87" w:rsidRDefault="00A00DC9" w:rsidP="00A00DC9"/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Envio do pedido de delegação por parte do Proprietário. Onde irá constar a respetiva matrícula e o Cidadão a quem delega a</w:t>
      </w:r>
      <w:r w:rsidRPr="009D1E87">
        <w:rPr>
          <w:rFonts w:cstheme="minorHAnsi"/>
          <w:spacing w:val="-15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Cidadão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irá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receber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um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pedido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para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aceitar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a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responsabilidade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veículo.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 xml:space="preserve">O Cidadão envia </w:t>
      </w:r>
      <w:r w:rsidR="00F523CB">
        <w:rPr>
          <w:rFonts w:cstheme="minorHAnsi"/>
          <w:sz w:val="24"/>
        </w:rPr>
        <w:t xml:space="preserve">a </w:t>
      </w:r>
      <w:r w:rsidRPr="009D1E87">
        <w:rPr>
          <w:rFonts w:cstheme="minorHAnsi"/>
          <w:sz w:val="24"/>
        </w:rPr>
        <w:t xml:space="preserve">decisão face </w:t>
      </w:r>
      <w:r w:rsidR="00F523CB">
        <w:rPr>
          <w:rFonts w:cstheme="minorHAnsi"/>
          <w:sz w:val="24"/>
        </w:rPr>
        <w:t>à aceitação da</w:t>
      </w:r>
      <w:r w:rsidRPr="009D1E87">
        <w:rPr>
          <w:rFonts w:cstheme="minorHAnsi"/>
          <w:spacing w:val="-8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Se o Cidadão aceitar a responsabilidade (3), deverá ser entregue ao proprietário uma notificação de sucesso. Caso contrário irá receber uma notificação de</w:t>
      </w:r>
      <w:r w:rsidRPr="009D1E87">
        <w:rPr>
          <w:rFonts w:cstheme="minorHAnsi"/>
          <w:spacing w:val="-3"/>
          <w:sz w:val="24"/>
        </w:rPr>
        <w:t xml:space="preserve"> </w:t>
      </w:r>
      <w:r w:rsidRPr="009D1E87">
        <w:rPr>
          <w:rFonts w:cstheme="minorHAnsi"/>
          <w:sz w:val="24"/>
        </w:rPr>
        <w:t>insucesso.</w:t>
      </w:r>
    </w:p>
    <w:p w:rsidR="00542042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Cidadão aceitar a responsabilidade (3), o mesmo irá receber uma notificação sobre o veículo e respetiva matrícula pelo qual é responsável. Caso contrário a notificação não terá</w:t>
      </w:r>
      <w:r w:rsidRPr="009D1E87">
        <w:rPr>
          <w:rFonts w:cstheme="minorHAnsi"/>
          <w:spacing w:val="-9"/>
          <w:sz w:val="24"/>
        </w:rPr>
        <w:t xml:space="preserve"> </w:t>
      </w:r>
      <w:r w:rsidRPr="009D1E87">
        <w:rPr>
          <w:rFonts w:cstheme="minorHAnsi"/>
          <w:sz w:val="24"/>
        </w:rPr>
        <w:t>efeito.</w:t>
      </w:r>
    </w:p>
    <w:p w:rsidR="00542042" w:rsidRPr="009D1E87" w:rsidRDefault="00542042" w:rsidP="00542042">
      <w:pPr>
        <w:jc w:val="left"/>
        <w:rPr>
          <w:rFonts w:eastAsia="Arial" w:cstheme="minorHAnsi"/>
          <w:szCs w:val="22"/>
          <w:lang w:eastAsia="en-US" w:bidi="en-US"/>
        </w:rPr>
      </w:pPr>
      <w:r w:rsidRPr="009D1E87">
        <w:rPr>
          <w:rFonts w:cstheme="minorHAnsi"/>
        </w:rPr>
        <w:br w:type="page"/>
      </w:r>
    </w:p>
    <w:p w:rsidR="00A00DC9" w:rsidRPr="009D1E87" w:rsidRDefault="00A00DC9" w:rsidP="009D5E2D">
      <w:pPr>
        <w:pStyle w:val="Cabealho2"/>
      </w:pPr>
      <w:bookmarkStart w:id="28" w:name="_Toc512888590"/>
      <w:bookmarkStart w:id="29" w:name="_Toc519522216"/>
      <w:r w:rsidRPr="009D1E87">
        <w:lastRenderedPageBreak/>
        <w:t>RF03 - Subscrever</w:t>
      </w:r>
      <w:r w:rsidRPr="009D1E87">
        <w:rPr>
          <w:spacing w:val="-4"/>
        </w:rPr>
        <w:t xml:space="preserve"> </w:t>
      </w:r>
      <w:r w:rsidRPr="009D1E87">
        <w:rPr>
          <w:spacing w:val="-3"/>
        </w:rPr>
        <w:t>Veículo</w:t>
      </w:r>
      <w:bookmarkEnd w:id="28"/>
      <w:bookmarkEnd w:id="29"/>
    </w:p>
    <w:p w:rsidR="00A00DC9" w:rsidRPr="009D1E87" w:rsidRDefault="00A00DC9" w:rsidP="00A00DC9"/>
    <w:p w:rsidR="00FE5ADA" w:rsidRPr="009D1E87" w:rsidRDefault="00A00DC9" w:rsidP="0052575A">
      <w:r w:rsidRPr="009D1E87">
        <w:t>Depois</w:t>
      </w:r>
      <w:r w:rsidRPr="009D1E87">
        <w:rPr>
          <w:spacing w:val="-5"/>
        </w:rPr>
        <w:t xml:space="preserve"> </w:t>
      </w:r>
      <w:r w:rsidRPr="009D1E87">
        <w:t>de</w:t>
      </w:r>
      <w:r w:rsidRPr="009D1E87">
        <w:rPr>
          <w:spacing w:val="-5"/>
        </w:rPr>
        <w:t xml:space="preserve"> </w:t>
      </w:r>
      <w:r w:rsidRPr="009D1E87">
        <w:t>registado,</w:t>
      </w:r>
      <w:r w:rsidRPr="009D1E87">
        <w:rPr>
          <w:spacing w:val="-5"/>
        </w:rPr>
        <w:t xml:space="preserve"> </w:t>
      </w:r>
      <w:r w:rsidRPr="009D1E87">
        <w:t>o</w:t>
      </w:r>
      <w:r w:rsidRPr="009D1E87">
        <w:rPr>
          <w:spacing w:val="-5"/>
        </w:rPr>
        <w:t xml:space="preserve"> </w:t>
      </w:r>
      <w:r w:rsidRPr="009D1E87">
        <w:t>utilizador</w:t>
      </w:r>
      <w:r w:rsidRPr="009D1E87">
        <w:rPr>
          <w:spacing w:val="-5"/>
        </w:rPr>
        <w:t xml:space="preserve"> </w:t>
      </w:r>
      <w:r w:rsidRPr="009D1E87">
        <w:t>poderá</w:t>
      </w:r>
      <w:r w:rsidRPr="009D1E87">
        <w:rPr>
          <w:spacing w:val="-5"/>
        </w:rPr>
        <w:t xml:space="preserve"> </w:t>
      </w:r>
      <w:r w:rsidRPr="009D1E87">
        <w:t>subscrever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5"/>
        </w:rPr>
        <w:t xml:space="preserve"> </w:t>
      </w:r>
      <w:r w:rsidRPr="009D1E87">
        <w:t>suas</w:t>
      </w:r>
      <w:r w:rsidRPr="009D1E87">
        <w:rPr>
          <w:spacing w:val="-5"/>
        </w:rPr>
        <w:t xml:space="preserve"> </w:t>
      </w:r>
      <w:r w:rsidRPr="009D1E87">
        <w:t>viaturas,</w:t>
      </w:r>
      <w:r w:rsidRPr="009D1E87">
        <w:rPr>
          <w:spacing w:val="-5"/>
        </w:rPr>
        <w:t xml:space="preserve"> </w:t>
      </w:r>
      <w:r w:rsidRPr="009D1E87">
        <w:t>bem</w:t>
      </w:r>
      <w:r w:rsidRPr="009D1E87">
        <w:rPr>
          <w:spacing w:val="-5"/>
        </w:rPr>
        <w:t xml:space="preserve"> </w:t>
      </w:r>
      <w:r w:rsidRPr="009D1E87">
        <w:t>como viaturas delegadas por outros utilizadores. Passando a ser o responsável por quaisquer futuros</w:t>
      </w:r>
      <w:r w:rsidRPr="009D1E87">
        <w:rPr>
          <w:spacing w:val="-3"/>
        </w:rPr>
        <w:t xml:space="preserve"> </w:t>
      </w:r>
      <w:r w:rsidRPr="009D1E87">
        <w:t>eventos.</w:t>
      </w:r>
      <w:r w:rsidR="00FE5ADA">
        <w:t xml:space="preserve"> Este requisito funcional é de realização opcional.</w:t>
      </w:r>
    </w:p>
    <w:p w:rsidR="0052575A" w:rsidRPr="009D1E87" w:rsidRDefault="0052575A" w:rsidP="0052575A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DA18E" wp14:editId="5EAB9296">
                <wp:simplePos x="0" y="0"/>
                <wp:positionH relativeFrom="column">
                  <wp:posOffset>170815</wp:posOffset>
                </wp:positionH>
                <wp:positionV relativeFrom="paragraph">
                  <wp:posOffset>3137535</wp:posOffset>
                </wp:positionV>
                <wp:extent cx="6119495" cy="635"/>
                <wp:effectExtent l="0" t="0" r="1905" b="12065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F74B7B" w:rsidRDefault="00E3463A" w:rsidP="005257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5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A18E" id="Caixa de Texto 6" o:spid="_x0000_s1030" type="#_x0000_t202" style="position:absolute;left:0;text-align:left;margin-left:13.45pt;margin-top:247.05pt;width:481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" stroked="f">
                <v:textbox style="mso-fit-shape-to-text:t" inset="0,0,0,0">
                  <w:txbxContent>
                    <w:p w:rsidR="00E3463A" w:rsidRPr="00F74B7B" w:rsidRDefault="00E3463A" w:rsidP="005257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5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Funcional III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2899523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da matrícula e dados que possam identificar o veículo a</w:t>
      </w:r>
      <w:r w:rsidRPr="009D1E87">
        <w:rPr>
          <w:rFonts w:cstheme="minorHAnsi"/>
          <w:spacing w:val="-29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subscrever.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Informação é enviada para o sistema SINCRO</w:t>
      </w:r>
      <w:r w:rsidR="008E2F30" w:rsidRPr="009D1E87">
        <w:rPr>
          <w:rFonts w:cstheme="minorHAnsi"/>
          <w:sz w:val="24"/>
          <w:szCs w:val="24"/>
        </w:rPr>
        <w:fldChar w:fldCharType="begin"/>
      </w:r>
      <w:r w:rsidR="008E2F30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407CEC" w:rsidRPr="009D1E87">
        <w:rPr>
          <w:rFonts w:cstheme="minorHAnsi"/>
          <w:sz w:val="24"/>
          <w:szCs w:val="24"/>
        </w:rPr>
        <w:instrText xml:space="preserve"> \* MERGEFORMAT </w:instrText>
      </w:r>
      <w:r w:rsidR="008E2F30" w:rsidRPr="009D1E87">
        <w:rPr>
          <w:rFonts w:cstheme="minorHAnsi"/>
          <w:sz w:val="24"/>
          <w:szCs w:val="24"/>
        </w:rPr>
      </w:r>
      <w:r w:rsidR="008E2F30" w:rsidRPr="009D1E87">
        <w:rPr>
          <w:rFonts w:cstheme="minorHAnsi"/>
          <w:sz w:val="24"/>
          <w:szCs w:val="24"/>
        </w:rPr>
        <w:fldChar w:fldCharType="separate"/>
      </w:r>
      <w:r w:rsidR="008E2F30" w:rsidRPr="009D1E87">
        <w:rPr>
          <w:rStyle w:val="Refdenotaderodap"/>
          <w:rFonts w:cstheme="minorHAnsi"/>
          <w:sz w:val="24"/>
          <w:szCs w:val="24"/>
        </w:rPr>
        <w:t>5</w:t>
      </w:r>
      <w:r w:rsidR="008E2F30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 xml:space="preserve"> onde irá ser verificada a autenticidade do</w:t>
      </w:r>
      <w:r w:rsidRPr="009D1E87">
        <w:rPr>
          <w:rFonts w:cstheme="minorHAnsi"/>
          <w:spacing w:val="-3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proprietário.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Lista de veículos do Cidadão é atualizada com base no resultado do passo anterior</w:t>
      </w:r>
      <w:r w:rsidRPr="009D1E87">
        <w:rPr>
          <w:rFonts w:cstheme="minorHAnsi"/>
          <w:spacing w:val="-2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(2).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é notificado com o resultado da</w:t>
      </w:r>
      <w:r w:rsidRPr="009D1E87">
        <w:rPr>
          <w:rFonts w:cstheme="minorHAnsi"/>
          <w:spacing w:val="-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operação.</w:t>
      </w:r>
    </w:p>
    <w:p w:rsidR="005A0E9F" w:rsidRPr="009D1E87" w:rsidRDefault="005A0E9F" w:rsidP="00542042">
      <w:pPr>
        <w:spacing w:line="360" w:lineRule="auto"/>
        <w:rPr>
          <w:rFonts w:cstheme="minorHAnsi"/>
        </w:rPr>
      </w:pPr>
    </w:p>
    <w:p w:rsidR="0052575A" w:rsidRPr="009D1E87" w:rsidRDefault="0052575A" w:rsidP="006629B2"/>
    <w:p w:rsidR="0052575A" w:rsidRPr="009D1E87" w:rsidRDefault="0052575A">
      <w:pPr>
        <w:jc w:val="left"/>
      </w:pPr>
      <w:r w:rsidRPr="009D1E87">
        <w:br w:type="page"/>
      </w:r>
    </w:p>
    <w:p w:rsidR="0052575A" w:rsidRPr="009D1E87" w:rsidRDefault="0052575A" w:rsidP="009D5E2D">
      <w:pPr>
        <w:pStyle w:val="Cabealho2"/>
      </w:pPr>
      <w:bookmarkStart w:id="30" w:name="_Toc512888591"/>
      <w:bookmarkStart w:id="31" w:name="_Toc519522217"/>
      <w:r w:rsidRPr="009D1E87">
        <w:lastRenderedPageBreak/>
        <w:t>RF04 - Histórico de</w:t>
      </w:r>
      <w:r w:rsidRPr="009D1E87">
        <w:rPr>
          <w:spacing w:val="-6"/>
        </w:rPr>
        <w:t xml:space="preserve"> </w:t>
      </w:r>
      <w:r w:rsidRPr="009D1E87">
        <w:t>Contraordenações</w:t>
      </w:r>
      <w:bookmarkEnd w:id="30"/>
      <w:bookmarkEnd w:id="31"/>
    </w:p>
    <w:p w:rsidR="00542042" w:rsidRPr="009D1E87" w:rsidRDefault="00542042" w:rsidP="00542042"/>
    <w:p w:rsidR="00407CEC" w:rsidRPr="009D1E87" w:rsidRDefault="0052575A" w:rsidP="00407CEC">
      <w:pPr>
        <w:rPr>
          <w:b/>
          <w:sz w:val="16"/>
        </w:rPr>
      </w:pPr>
      <w:r w:rsidRPr="009D1E87">
        <w:t>É disponibilizada uma lista de contraordenações com os últimos eventos ocorridos.</w:t>
      </w:r>
      <w:r w:rsidRPr="009D1E87">
        <w:rPr>
          <w:spacing w:val="-16"/>
        </w:rPr>
        <w:t xml:space="preserve"> </w:t>
      </w:r>
      <w:r w:rsidRPr="009D1E87">
        <w:t>O</w:t>
      </w:r>
      <w:r w:rsidRPr="009D1E87">
        <w:rPr>
          <w:spacing w:val="-15"/>
        </w:rPr>
        <w:t xml:space="preserve"> </w:t>
      </w:r>
      <w:r w:rsidRPr="009D1E87">
        <w:t>utilizador</w:t>
      </w:r>
      <w:r w:rsidRPr="009D1E87">
        <w:rPr>
          <w:spacing w:val="-15"/>
        </w:rPr>
        <w:t xml:space="preserve"> </w:t>
      </w:r>
      <w:r w:rsidRPr="009D1E87">
        <w:t>poderá</w:t>
      </w:r>
      <w:r w:rsidRPr="009D1E87">
        <w:rPr>
          <w:spacing w:val="-16"/>
        </w:rPr>
        <w:t xml:space="preserve"> </w:t>
      </w:r>
      <w:r w:rsidRPr="009D1E87">
        <w:t>visualizar</w:t>
      </w:r>
      <w:r w:rsidRPr="009D1E87">
        <w:rPr>
          <w:spacing w:val="-15"/>
        </w:rPr>
        <w:t xml:space="preserve"> </w:t>
      </w:r>
      <w:r w:rsidRPr="009D1E87">
        <w:t>os</w:t>
      </w:r>
      <w:r w:rsidRPr="009D1E87">
        <w:rPr>
          <w:spacing w:val="-15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5"/>
        </w:rPr>
        <w:t xml:space="preserve"> </w:t>
      </w:r>
      <w:r w:rsidRPr="009D1E87">
        <w:t>contraordenação</w:t>
      </w:r>
      <w:r w:rsidRPr="009D1E87">
        <w:rPr>
          <w:spacing w:val="-15"/>
        </w:rPr>
        <w:t xml:space="preserve"> </w:t>
      </w:r>
      <w:r w:rsidRPr="009D1E87">
        <w:t>e</w:t>
      </w:r>
      <w:r w:rsidRPr="009D1E87">
        <w:rPr>
          <w:spacing w:val="-16"/>
        </w:rPr>
        <w:t xml:space="preserve"> </w:t>
      </w:r>
      <w:r w:rsidRPr="009D1E87">
        <w:t>aceder à sua</w:t>
      </w:r>
      <w:r w:rsidRPr="009D1E87">
        <w:rPr>
          <w:spacing w:val="-3"/>
        </w:rPr>
        <w:t xml:space="preserve"> </w:t>
      </w:r>
      <w:r w:rsidRPr="009D1E87">
        <w:t>informação.</w:t>
      </w:r>
      <w:r w:rsidR="00407CEC" w:rsidRPr="009D1E87">
        <w:rPr>
          <w:b/>
          <w:sz w:val="16"/>
        </w:rPr>
        <w:t xml:space="preserve"> </w:t>
      </w:r>
    </w:p>
    <w:p w:rsidR="00407CEC" w:rsidRPr="009D1E87" w:rsidRDefault="00407CEC" w:rsidP="00542042">
      <w:pPr>
        <w:spacing w:line="240" w:lineRule="auto"/>
        <w:rPr>
          <w:rFonts w:cstheme="minorHAnsi"/>
          <w:b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82131" wp14:editId="59EE1517">
                <wp:simplePos x="0" y="0"/>
                <wp:positionH relativeFrom="column">
                  <wp:posOffset>170815</wp:posOffset>
                </wp:positionH>
                <wp:positionV relativeFrom="paragraph">
                  <wp:posOffset>4323715</wp:posOffset>
                </wp:positionV>
                <wp:extent cx="6119495" cy="635"/>
                <wp:effectExtent l="0" t="0" r="1905" b="1206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166900" w:rsidRDefault="00E3463A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6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31" id="Caixa de Texto 12" o:spid="_x0000_s1031" type="#_x0000_t202" style="position:absolute;left:0;text-align:left;margin-left:13.45pt;margin-top:340.45pt;width:481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" stroked="f">
                <v:textbox style="mso-fit-shape-to-text:t" inset="0,0,0,0">
                  <w:txbxContent>
                    <w:p w:rsidR="00E3463A" w:rsidRPr="00166900" w:rsidRDefault="00E3463A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6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Funcional IV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4015986"/>
            <wp:effectExtent l="0" t="0" r="635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Pedido de histórico do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8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do pedido (1) para o sistema SINCRO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3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>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7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É devolvido ao SINCRO Mobile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5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b/>
          <w:color w:val="005398"/>
          <w:position w:val="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 histórico do</w:t>
      </w:r>
      <w:r w:rsidRPr="009D1E87">
        <w:rPr>
          <w:rFonts w:cstheme="minorHAnsi"/>
          <w:spacing w:val="-4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2575A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150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recebe histórico de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contraordenações.</w:t>
      </w:r>
    </w:p>
    <w:p w:rsidR="005A0E9F" w:rsidRPr="009D1E87" w:rsidRDefault="005A0E9F" w:rsidP="00542042">
      <w:pPr>
        <w:spacing w:line="240" w:lineRule="auto"/>
      </w:pPr>
    </w:p>
    <w:p w:rsidR="00407CEC" w:rsidRPr="009D1E87" w:rsidRDefault="00407CEC" w:rsidP="006629B2"/>
    <w:p w:rsidR="00407CEC" w:rsidRPr="009D1E87" w:rsidRDefault="00407CEC">
      <w:pPr>
        <w:jc w:val="left"/>
      </w:pPr>
      <w:r w:rsidRPr="009D1E87">
        <w:br w:type="page"/>
      </w:r>
    </w:p>
    <w:p w:rsidR="00407CEC" w:rsidRPr="009D1E87" w:rsidRDefault="00407CEC" w:rsidP="009D5E2D">
      <w:pPr>
        <w:pStyle w:val="Cabealho2"/>
      </w:pPr>
      <w:bookmarkStart w:id="32" w:name="_Toc512888592"/>
      <w:bookmarkStart w:id="33" w:name="_Toc519522218"/>
      <w:r w:rsidRPr="009D1E87">
        <w:lastRenderedPageBreak/>
        <w:t>RF05 - Registar</w:t>
      </w:r>
      <w:r w:rsidRPr="009D1E87">
        <w:rPr>
          <w:spacing w:val="-4"/>
        </w:rPr>
        <w:t xml:space="preserve"> </w:t>
      </w:r>
      <w:r w:rsidRPr="009D1E87">
        <w:t>Cidadão</w:t>
      </w:r>
      <w:bookmarkEnd w:id="32"/>
      <w:bookmarkEnd w:id="33"/>
    </w:p>
    <w:p w:rsidR="00542042" w:rsidRPr="009D1E87" w:rsidRDefault="00542042" w:rsidP="00542042"/>
    <w:p w:rsidR="00407CEC" w:rsidRPr="009D1E87" w:rsidRDefault="00407CEC" w:rsidP="00407CEC">
      <w:r w:rsidRPr="009D1E87">
        <w:t>Para ter acesso a quaisquer funcionalidades é necessário o cidadão se registar no sistema através do seu cartão de cidadão e do seu contacto telefónico de forma a ser identificável pelo sistema.</w:t>
      </w:r>
    </w:p>
    <w:p w:rsidR="00407CEC" w:rsidRPr="009D1E87" w:rsidRDefault="00407CEC" w:rsidP="00407CEC">
      <w:pPr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8BE81" wp14:editId="6E316315">
                <wp:simplePos x="0" y="0"/>
                <wp:positionH relativeFrom="column">
                  <wp:posOffset>170815</wp:posOffset>
                </wp:positionH>
                <wp:positionV relativeFrom="paragraph">
                  <wp:posOffset>4108450</wp:posOffset>
                </wp:positionV>
                <wp:extent cx="6119495" cy="635"/>
                <wp:effectExtent l="0" t="0" r="1905" b="12065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0032B3" w:rsidRDefault="00E3463A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7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BE81" id="Caixa de Texto 19" o:spid="_x0000_s1032" type="#_x0000_t202" style="position:absolute;left:0;text-align:left;margin-left:13.45pt;margin-top:323.5pt;width:481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" stroked="f">
                <v:textbox style="mso-fit-shape-to-text:t" inset="0,0,0,0">
                  <w:txbxContent>
                    <w:p w:rsidR="00E3463A" w:rsidRPr="000032B3" w:rsidRDefault="00E3463A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7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3813404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f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Envio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dados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(nome,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cartão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de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cidadão,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morada,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número,</w:t>
      </w:r>
      <w:r w:rsidRPr="009D1E87">
        <w:rPr>
          <w:spacing w:val="-19"/>
          <w:sz w:val="24"/>
          <w:szCs w:val="24"/>
        </w:rPr>
        <w:t xml:space="preserve"> </w:t>
      </w:r>
      <w:proofErr w:type="spellStart"/>
      <w:r w:rsidRPr="009D1E87">
        <w:rPr>
          <w:sz w:val="24"/>
          <w:szCs w:val="24"/>
        </w:rPr>
        <w:t>etc</w:t>
      </w:r>
      <w:proofErr w:type="spellEnd"/>
      <w:r w:rsidRPr="009D1E87">
        <w:rPr>
          <w:sz w:val="24"/>
          <w:szCs w:val="24"/>
        </w:rPr>
        <w:t>).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150"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Verificação da validade da identidade do</w:t>
      </w:r>
      <w:r w:rsidRPr="009D1E87">
        <w:rPr>
          <w:spacing w:val="-11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Cidadão. 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8" w:line="360" w:lineRule="auto"/>
        <w:ind w:right="773"/>
        <w:rPr>
          <w:sz w:val="24"/>
          <w:szCs w:val="24"/>
        </w:rPr>
      </w:pPr>
      <w:r w:rsidRPr="009D1E87">
        <w:rPr>
          <w:sz w:val="24"/>
          <w:szCs w:val="24"/>
        </w:rPr>
        <w:t>Se a identidade for verificada com sucesso pelo sistema SINCRO</w:t>
      </w:r>
      <w:r w:rsidR="00542042" w:rsidRPr="009D1E87">
        <w:rPr>
          <w:sz w:val="24"/>
          <w:szCs w:val="24"/>
        </w:rPr>
        <w:fldChar w:fldCharType="begin"/>
      </w:r>
      <w:r w:rsidR="00542042" w:rsidRPr="009D1E87">
        <w:rPr>
          <w:sz w:val="24"/>
          <w:szCs w:val="24"/>
        </w:rPr>
        <w:instrText xml:space="preserve"> NOTEREF _Ref514848063 \f \h  \* MERGEFORMAT </w:instrText>
      </w:r>
      <w:r w:rsidR="00542042" w:rsidRPr="009D1E87">
        <w:rPr>
          <w:sz w:val="24"/>
          <w:szCs w:val="24"/>
        </w:rPr>
      </w:r>
      <w:r w:rsidR="00542042" w:rsidRPr="009D1E87">
        <w:rPr>
          <w:sz w:val="24"/>
          <w:szCs w:val="24"/>
        </w:rPr>
        <w:fldChar w:fldCharType="separate"/>
      </w:r>
      <w:r w:rsidR="00542042" w:rsidRPr="009D1E87">
        <w:rPr>
          <w:rStyle w:val="Refdenotaderodap"/>
          <w:sz w:val="24"/>
          <w:szCs w:val="24"/>
        </w:rPr>
        <w:t>3</w:t>
      </w:r>
      <w:r w:rsidR="00542042" w:rsidRPr="009D1E87">
        <w:rPr>
          <w:sz w:val="24"/>
          <w:szCs w:val="24"/>
        </w:rPr>
        <w:fldChar w:fldCharType="end"/>
      </w:r>
      <w:r w:rsidR="00542042" w:rsidRPr="009D1E87">
        <w:rPr>
          <w:sz w:val="24"/>
          <w:szCs w:val="24"/>
        </w:rPr>
        <w:t xml:space="preserve"> </w:t>
      </w:r>
      <w:r w:rsidRPr="009D1E87">
        <w:rPr>
          <w:sz w:val="24"/>
          <w:szCs w:val="24"/>
        </w:rPr>
        <w:t>é adicionado um novo utilizador. Em caso de insucesso não ocorre alteração nenhuma.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3" w:line="360" w:lineRule="auto"/>
        <w:ind w:right="774"/>
        <w:rPr>
          <w:sz w:val="24"/>
          <w:szCs w:val="24"/>
        </w:rPr>
      </w:pPr>
      <w:r w:rsidRPr="009D1E87">
        <w:rPr>
          <w:sz w:val="24"/>
          <w:szCs w:val="24"/>
        </w:rPr>
        <w:t>Cidadão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recebe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confirmação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seu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registo.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Caso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passo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(3)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tenha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resultado em insucesso, o seu registo é</w:t>
      </w:r>
      <w:r w:rsidRPr="009D1E87">
        <w:rPr>
          <w:spacing w:val="-7"/>
          <w:sz w:val="24"/>
          <w:szCs w:val="24"/>
        </w:rPr>
        <w:t xml:space="preserve"> </w:t>
      </w:r>
      <w:r w:rsidRPr="009D1E87">
        <w:rPr>
          <w:sz w:val="24"/>
          <w:szCs w:val="24"/>
        </w:rPr>
        <w:t>rejeitado.</w:t>
      </w:r>
    </w:p>
    <w:p w:rsidR="00542042" w:rsidRPr="009D1E87" w:rsidRDefault="00542042" w:rsidP="00542042">
      <w:pPr>
        <w:jc w:val="left"/>
        <w:rPr>
          <w:rFonts w:ascii="Arial" w:eastAsia="Arial" w:hAnsi="Arial" w:cs="Arial"/>
          <w:lang w:eastAsia="en-US" w:bidi="en-US"/>
        </w:rPr>
      </w:pPr>
      <w:r w:rsidRPr="009D1E87">
        <w:br w:type="page"/>
      </w:r>
    </w:p>
    <w:p w:rsidR="00542042" w:rsidRPr="009D1E87" w:rsidRDefault="00542042" w:rsidP="009D5E2D">
      <w:pPr>
        <w:pStyle w:val="Cabealho2"/>
      </w:pPr>
      <w:bookmarkStart w:id="34" w:name="_Toc512888593"/>
      <w:bookmarkStart w:id="35" w:name="_Toc519522219"/>
      <w:r w:rsidRPr="009D1E87">
        <w:lastRenderedPageBreak/>
        <w:t>RF06 - Pagamento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34"/>
      <w:bookmarkEnd w:id="35"/>
    </w:p>
    <w:p w:rsidR="00542042" w:rsidRPr="009D1E87" w:rsidRDefault="00542042" w:rsidP="00542042"/>
    <w:p w:rsidR="00542042" w:rsidRPr="009D1E87" w:rsidRDefault="00542042" w:rsidP="00542042">
      <w:r w:rsidRPr="009D1E87">
        <w:t>Será disponibilizado para qualquer contraordenação a possibilidade de pagamento do valor respetivo da mesma.</w:t>
      </w:r>
      <w:r w:rsidR="00F523CB">
        <w:t xml:space="preserve"> Este requisito funcional é </w:t>
      </w:r>
      <w:r w:rsidR="00AE7637">
        <w:t>de realização opcional.</w:t>
      </w:r>
    </w:p>
    <w:p w:rsidR="00542042" w:rsidRPr="009D1E87" w:rsidRDefault="00542042" w:rsidP="00542042">
      <w:pPr>
        <w:pStyle w:val="PargrafodaLista"/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B3D9" wp14:editId="7AE0794D">
                <wp:simplePos x="0" y="0"/>
                <wp:positionH relativeFrom="column">
                  <wp:posOffset>170815</wp:posOffset>
                </wp:positionH>
                <wp:positionV relativeFrom="paragraph">
                  <wp:posOffset>4786539</wp:posOffset>
                </wp:positionV>
                <wp:extent cx="6119495" cy="635"/>
                <wp:effectExtent l="0" t="0" r="1905" b="635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8F089F" w:rsidRDefault="00E3463A" w:rsidP="00542042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8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B3D9" id="Caixa de Texto 21" o:spid="_x0000_s1033" type="#_x0000_t202" style="position:absolute;left:0;text-align:left;margin-left:13.45pt;margin-top:376.9pt;width:481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8F089F" w:rsidRDefault="00E3463A" w:rsidP="00542042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8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r>
                        <w:t>. Requisito Funcional VI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4628824"/>
            <wp:effectExtent l="0" t="0" r="635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f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>Envio do pedido de</w:t>
      </w:r>
      <w:r w:rsidRPr="009D1E87">
        <w:rPr>
          <w:spacing w:val="-5"/>
          <w:sz w:val="24"/>
          <w:szCs w:val="24"/>
        </w:rPr>
        <w:t xml:space="preserve"> </w:t>
      </w:r>
      <w:r w:rsidRPr="009D1E87">
        <w:rPr>
          <w:sz w:val="24"/>
          <w:szCs w:val="24"/>
        </w:rPr>
        <w:t>pagamento.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 xml:space="preserve">São disponibilizadas as formas de pagamento que o Cidadão poderá escolher.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É confirmado o método de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pagamento.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5"/>
        <w:rPr>
          <w:sz w:val="24"/>
          <w:szCs w:val="24"/>
        </w:rPr>
      </w:pPr>
      <w:r w:rsidRPr="009D1E87">
        <w:rPr>
          <w:sz w:val="24"/>
          <w:szCs w:val="24"/>
        </w:rPr>
        <w:t>Envio do formulário de pagamento. No qual o utilizador poderá verificar os valores de pagamento e a respetiva contraordenação que pretende</w:t>
      </w:r>
      <w:r w:rsidRPr="009D1E87">
        <w:rPr>
          <w:spacing w:val="-30"/>
          <w:sz w:val="24"/>
          <w:szCs w:val="24"/>
        </w:rPr>
        <w:t xml:space="preserve"> </w:t>
      </w:r>
      <w:r w:rsidRPr="009D1E87">
        <w:rPr>
          <w:spacing w:val="-3"/>
          <w:sz w:val="24"/>
          <w:szCs w:val="24"/>
        </w:rPr>
        <w:t>saldar.</w:t>
      </w:r>
      <w:r w:rsidRPr="009D1E87">
        <w:rPr>
          <w:sz w:val="24"/>
          <w:szCs w:val="24"/>
        </w:rPr>
        <w:t xml:space="preserve">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Confirmação de pagamento é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enviada.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8"/>
        <w:rPr>
          <w:sz w:val="24"/>
          <w:szCs w:val="24"/>
        </w:rPr>
      </w:pPr>
      <w:r w:rsidRPr="009D1E87">
        <w:rPr>
          <w:sz w:val="24"/>
          <w:szCs w:val="24"/>
        </w:rPr>
        <w:t>Transação monetária é feita através do sistema SINCRO</w:t>
      </w:r>
      <w:r w:rsidRPr="009D1E87">
        <w:rPr>
          <w:sz w:val="24"/>
          <w:szCs w:val="24"/>
        </w:rPr>
        <w:fldChar w:fldCharType="begin"/>
      </w:r>
      <w:r w:rsidRPr="009D1E87">
        <w:rPr>
          <w:sz w:val="24"/>
          <w:szCs w:val="24"/>
        </w:rPr>
        <w:instrText xml:space="preserve"> NOTEREF _Ref514848063 \f \h  \* MERGEFORMAT </w:instrText>
      </w:r>
      <w:r w:rsidRPr="009D1E87">
        <w:rPr>
          <w:sz w:val="24"/>
          <w:szCs w:val="24"/>
        </w:rPr>
      </w:r>
      <w:r w:rsidRPr="009D1E87">
        <w:rPr>
          <w:sz w:val="24"/>
          <w:szCs w:val="24"/>
        </w:rPr>
        <w:fldChar w:fldCharType="separate"/>
      </w:r>
      <w:r w:rsidRPr="009D1E87">
        <w:rPr>
          <w:rStyle w:val="Refdenotaderodap"/>
        </w:rPr>
        <w:t>3</w:t>
      </w:r>
      <w:r w:rsidRPr="009D1E87">
        <w:rPr>
          <w:sz w:val="24"/>
          <w:szCs w:val="24"/>
        </w:rPr>
        <w:fldChar w:fldCharType="end"/>
      </w:r>
      <w:r w:rsidRPr="009D1E87">
        <w:rPr>
          <w:sz w:val="24"/>
          <w:szCs w:val="24"/>
        </w:rPr>
        <w:t xml:space="preserve">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Confirmação é enviada em caso de sucesso da transação</w:t>
      </w:r>
      <w:r w:rsidRPr="009D1E87">
        <w:rPr>
          <w:spacing w:val="-14"/>
          <w:sz w:val="24"/>
          <w:szCs w:val="24"/>
        </w:rPr>
        <w:t xml:space="preserve"> </w:t>
      </w:r>
      <w:r w:rsidRPr="009D1E87">
        <w:rPr>
          <w:sz w:val="24"/>
          <w:szCs w:val="24"/>
        </w:rPr>
        <w:t>(6).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Cidadão é notificado com o resultado do pagamento da</w:t>
      </w:r>
      <w:r w:rsidRPr="009D1E87">
        <w:rPr>
          <w:spacing w:val="-16"/>
          <w:sz w:val="24"/>
          <w:szCs w:val="24"/>
        </w:rPr>
        <w:t xml:space="preserve"> </w:t>
      </w:r>
      <w:r w:rsidRPr="009D1E87">
        <w:rPr>
          <w:sz w:val="24"/>
          <w:szCs w:val="24"/>
        </w:rPr>
        <w:t>contraordenação.</w:t>
      </w:r>
    </w:p>
    <w:p w:rsidR="005B1D03" w:rsidRDefault="00542042" w:rsidP="005B1D03">
      <w:pPr>
        <w:pStyle w:val="Ttulo1"/>
        <w:numPr>
          <w:ilvl w:val="0"/>
          <w:numId w:val="0"/>
        </w:numPr>
        <w:ind w:left="432"/>
      </w:pPr>
      <w:r w:rsidRPr="009D1E87">
        <w:rPr>
          <w:sz w:val="24"/>
          <w:szCs w:val="24"/>
        </w:rPr>
        <w:br w:type="page"/>
      </w:r>
      <w:r w:rsidRPr="009D1E87">
        <w:lastRenderedPageBreak/>
        <w:t xml:space="preserve"> </w:t>
      </w:r>
      <w:bookmarkStart w:id="36" w:name="_Toc512888594"/>
    </w:p>
    <w:p w:rsidR="005B1D03" w:rsidRPr="005B1D03" w:rsidRDefault="005B1D03" w:rsidP="005B1D03">
      <w:pPr>
        <w:rPr>
          <w:spacing w:val="5"/>
          <w:sz w:val="32"/>
          <w:szCs w:val="32"/>
        </w:rPr>
      </w:pPr>
    </w:p>
    <w:p w:rsidR="005B1D03" w:rsidRDefault="005B1D03" w:rsidP="005B1D03">
      <w:pPr>
        <w:rPr>
          <w:spacing w:val="5"/>
          <w:sz w:val="32"/>
          <w:szCs w:val="32"/>
        </w:rPr>
      </w:pPr>
      <w:r>
        <w:br w:type="page"/>
      </w:r>
    </w:p>
    <w:p w:rsidR="00542042" w:rsidRPr="009D1E87" w:rsidRDefault="00542042" w:rsidP="00542042">
      <w:pPr>
        <w:pStyle w:val="Ttulo1"/>
      </w:pPr>
      <w:bookmarkStart w:id="37" w:name="_Toc519522220"/>
      <w:r w:rsidRPr="009D1E87">
        <w:lastRenderedPageBreak/>
        <w:t>Requisitos Não</w:t>
      </w:r>
      <w:r w:rsidRPr="009D1E87">
        <w:rPr>
          <w:spacing w:val="-3"/>
        </w:rPr>
        <w:t xml:space="preserve"> </w:t>
      </w:r>
      <w:r w:rsidRPr="009D1E87">
        <w:t>Funcionais</w:t>
      </w:r>
      <w:bookmarkEnd w:id="36"/>
      <w:bookmarkEnd w:id="37"/>
    </w:p>
    <w:p w:rsidR="00542042" w:rsidRPr="009D1E87" w:rsidRDefault="00542042" w:rsidP="00542042"/>
    <w:p w:rsidR="00B503AC" w:rsidRPr="009D1E87" w:rsidRDefault="00542042" w:rsidP="00B503AC">
      <w:pPr>
        <w:pBdr>
          <w:bottom w:val="single" w:sz="6" w:space="1" w:color="auto"/>
        </w:pBdr>
      </w:pPr>
      <w:r w:rsidRPr="009D1E87">
        <w:rPr>
          <w:spacing w:val="-6"/>
        </w:rPr>
        <w:t>Todas</w:t>
      </w:r>
      <w:r w:rsidRPr="009D1E87">
        <w:rPr>
          <w:spacing w:val="-17"/>
        </w:rPr>
        <w:t xml:space="preserve"> </w:t>
      </w:r>
      <w:r w:rsidRPr="009D1E87">
        <w:t>as</w:t>
      </w:r>
      <w:r w:rsidRPr="009D1E87">
        <w:rPr>
          <w:spacing w:val="-16"/>
        </w:rPr>
        <w:t xml:space="preserve"> </w:t>
      </w:r>
      <w:r w:rsidRPr="009D1E87">
        <w:t>garantias</w:t>
      </w:r>
      <w:r w:rsidRPr="009D1E87">
        <w:rPr>
          <w:spacing w:val="-16"/>
        </w:rPr>
        <w:t xml:space="preserve"> </w:t>
      </w:r>
      <w:r w:rsidRPr="009D1E87">
        <w:t>necessárias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realizar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forma</w:t>
      </w:r>
      <w:r w:rsidRPr="009D1E87">
        <w:rPr>
          <w:spacing w:val="-17"/>
        </w:rPr>
        <w:t xml:space="preserve"> </w:t>
      </w:r>
      <w:r w:rsidRPr="009D1E87">
        <w:t>possibilitar</w:t>
      </w:r>
      <w:r w:rsidRPr="009D1E87">
        <w:rPr>
          <w:spacing w:val="-16"/>
        </w:rPr>
        <w:t xml:space="preserve"> </w:t>
      </w:r>
      <w:r w:rsidRPr="009D1E87">
        <w:t>a</w:t>
      </w:r>
      <w:r w:rsidRPr="009D1E87">
        <w:rPr>
          <w:spacing w:val="-16"/>
        </w:rPr>
        <w:t xml:space="preserve"> </w:t>
      </w:r>
      <w:r w:rsidRPr="009D1E87">
        <w:t>implementação dos requisitos não funcionais são do nosso interesse. Contudo não nos comprometemos com a realização das</w:t>
      </w:r>
      <w:r w:rsidRPr="009D1E87">
        <w:rPr>
          <w:spacing w:val="-6"/>
        </w:rPr>
        <w:t xml:space="preserve"> </w:t>
      </w:r>
      <w:r w:rsidRPr="009D1E87">
        <w:t>mesmas.</w:t>
      </w:r>
      <w:bookmarkStart w:id="38" w:name="_Toc512888595"/>
    </w:p>
    <w:p w:rsidR="00B503AC" w:rsidRPr="009D1E87" w:rsidRDefault="00B503AC" w:rsidP="00B503AC">
      <w:pPr>
        <w:pBdr>
          <w:bottom w:val="single" w:sz="6" w:space="1" w:color="auto"/>
        </w:pBdr>
      </w:pPr>
    </w:p>
    <w:p w:rsidR="00542042" w:rsidRPr="009D1E87" w:rsidRDefault="00542042" w:rsidP="009D5E2D">
      <w:pPr>
        <w:pStyle w:val="Cabealho2"/>
        <w:rPr>
          <w:sz w:val="29"/>
        </w:rPr>
      </w:pPr>
      <w:bookmarkStart w:id="39" w:name="_Toc519522221"/>
      <w:r w:rsidRPr="009D1E87">
        <w:t>RNF01 -</w:t>
      </w:r>
      <w:r w:rsidRPr="009D1E87">
        <w:rPr>
          <w:spacing w:val="-20"/>
        </w:rPr>
        <w:t xml:space="preserve"> </w:t>
      </w:r>
      <w:r w:rsidRPr="009D1E87">
        <w:t>Escalabilidade</w:t>
      </w:r>
      <w:bookmarkEnd w:id="38"/>
      <w:bookmarkEnd w:id="39"/>
    </w:p>
    <w:p w:rsidR="00542042" w:rsidRPr="009D1E87" w:rsidRDefault="00542042" w:rsidP="00542042">
      <w:r w:rsidRPr="009D1E87">
        <w:t>O sistema irá ser desenhado de forma a suportar múltiplos acessos por vários utilizadores. Deverão ser utilizadas técnicas como o balanceamento de carga   e distribuição de operações de forma a resultar num melhor desempenho do sistema.</w:t>
      </w:r>
    </w:p>
    <w:p w:rsidR="00542042" w:rsidRPr="009D1E87" w:rsidRDefault="00542042" w:rsidP="00542042">
      <w:pPr>
        <w:pStyle w:val="Corpodetexto"/>
        <w:spacing w:before="5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0" w:name="4.2._RNF02_-_Segurança"/>
      <w:bookmarkStart w:id="41" w:name="_Toc512888596"/>
      <w:bookmarkStart w:id="42" w:name="_Toc519522222"/>
      <w:bookmarkEnd w:id="40"/>
      <w:r w:rsidRPr="009D1E87">
        <w:t>RNF02 -</w:t>
      </w:r>
      <w:r w:rsidRPr="009D1E87">
        <w:rPr>
          <w:spacing w:val="-3"/>
        </w:rPr>
        <w:t xml:space="preserve"> </w:t>
      </w:r>
      <w:r w:rsidRPr="009D1E87">
        <w:t>Segurança</w:t>
      </w:r>
      <w:bookmarkEnd w:id="41"/>
      <w:bookmarkEnd w:id="42"/>
    </w:p>
    <w:p w:rsidR="00542042" w:rsidRPr="009D1E87" w:rsidRDefault="00542042" w:rsidP="00542042">
      <w:r w:rsidRPr="009D1E87">
        <w:t>Dada a importância deste tipo de informação apresentado na aplicação, deverão ser usadas formas de possibilitar a máxima segurança no sistema.</w:t>
      </w:r>
    </w:p>
    <w:p w:rsidR="00542042" w:rsidRPr="009D1E87" w:rsidRDefault="00542042" w:rsidP="00542042">
      <w:pPr>
        <w:pStyle w:val="Corpodetexto"/>
        <w:spacing w:before="3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3" w:name="4.3._RNF03_-_Tolerância_a_falhas"/>
      <w:bookmarkStart w:id="44" w:name="_Toc512888597"/>
      <w:bookmarkStart w:id="45" w:name="_Toc519522223"/>
      <w:bookmarkEnd w:id="43"/>
      <w:r w:rsidRPr="009D1E87">
        <w:t>RNF03 - Tolerância a</w:t>
      </w:r>
      <w:r w:rsidRPr="009D1E87">
        <w:rPr>
          <w:spacing w:val="-30"/>
        </w:rPr>
        <w:t xml:space="preserve"> </w:t>
      </w:r>
      <w:r w:rsidRPr="009D1E87">
        <w:t>falhas</w:t>
      </w:r>
      <w:bookmarkEnd w:id="44"/>
      <w:bookmarkEnd w:id="45"/>
    </w:p>
    <w:p w:rsidR="00542042" w:rsidRDefault="00542042" w:rsidP="00DA14F3">
      <w:r w:rsidRPr="009D1E87">
        <w:t>O cidadão irá usar o nosso sistema para efetuar pagamentos e aceder</w:t>
      </w:r>
      <w:r w:rsidRPr="009D1E87">
        <w:rPr>
          <w:spacing w:val="12"/>
        </w:rPr>
        <w:t xml:space="preserve"> </w:t>
      </w:r>
      <w:r w:rsidRPr="009D1E87">
        <w:t>a informação importante. Deverá ser garantido o bom funcionamento da nossa aplicação e irá ser dado suporte para possíveis</w:t>
      </w:r>
      <w:r w:rsidRPr="009D1E87">
        <w:rPr>
          <w:spacing w:val="-13"/>
        </w:rPr>
        <w:t xml:space="preserve"> </w:t>
      </w:r>
      <w:r w:rsidRPr="009D1E87">
        <w:t>falhas.</w:t>
      </w:r>
    </w:p>
    <w:p w:rsidR="00DA14F3" w:rsidRPr="009D1E87" w:rsidRDefault="00DA14F3" w:rsidP="00DA14F3"/>
    <w:p w:rsidR="00542042" w:rsidRPr="009D1E87" w:rsidRDefault="00542042" w:rsidP="009D5E2D">
      <w:pPr>
        <w:pStyle w:val="Cabealho2"/>
      </w:pPr>
      <w:bookmarkStart w:id="46" w:name="4.4._RNF04_-_Rapidez_de_Entrega"/>
      <w:bookmarkStart w:id="47" w:name="_Toc512888598"/>
      <w:bookmarkStart w:id="48" w:name="_Toc519522224"/>
      <w:bookmarkEnd w:id="46"/>
      <w:r w:rsidRPr="009D1E87">
        <w:t>RNF04 - Rapidez de</w:t>
      </w:r>
      <w:r w:rsidRPr="009D1E87">
        <w:rPr>
          <w:spacing w:val="-6"/>
        </w:rPr>
        <w:t xml:space="preserve"> </w:t>
      </w:r>
      <w:r w:rsidRPr="009D1E87">
        <w:t>Entrega</w:t>
      </w:r>
      <w:bookmarkEnd w:id="47"/>
      <w:bookmarkEnd w:id="48"/>
    </w:p>
    <w:p w:rsidR="00542042" w:rsidRPr="009D1E87" w:rsidRDefault="00542042" w:rsidP="00542042">
      <w:r w:rsidRPr="009D1E87">
        <w:t>Uma</w:t>
      </w:r>
      <w:r w:rsidRPr="009D1E87">
        <w:rPr>
          <w:spacing w:val="-12"/>
        </w:rPr>
        <w:t xml:space="preserve"> </w:t>
      </w:r>
      <w:r w:rsidRPr="009D1E87">
        <w:t>vez</w:t>
      </w:r>
      <w:r w:rsidRPr="009D1E87">
        <w:rPr>
          <w:spacing w:val="-12"/>
        </w:rPr>
        <w:t xml:space="preserve"> </w:t>
      </w:r>
      <w:r w:rsidRPr="009D1E87">
        <w:t>que</w:t>
      </w:r>
      <w:r w:rsidRPr="009D1E87">
        <w:rPr>
          <w:spacing w:val="-12"/>
        </w:rPr>
        <w:t xml:space="preserve"> </w:t>
      </w:r>
      <w:r w:rsidRPr="009D1E87">
        <w:t>o</w:t>
      </w:r>
      <w:r w:rsidRPr="009D1E87">
        <w:rPr>
          <w:spacing w:val="-11"/>
        </w:rPr>
        <w:t xml:space="preserve"> </w:t>
      </w:r>
      <w:r w:rsidRPr="009D1E87">
        <w:t>sistema</w:t>
      </w:r>
      <w:r w:rsidRPr="009D1E87">
        <w:rPr>
          <w:spacing w:val="-12"/>
        </w:rPr>
        <w:t xml:space="preserve"> </w:t>
      </w:r>
      <w:r w:rsidRPr="009D1E87">
        <w:t>funcionará</w:t>
      </w:r>
      <w:r w:rsidRPr="009D1E87">
        <w:rPr>
          <w:spacing w:val="-12"/>
        </w:rPr>
        <w:t xml:space="preserve"> </w:t>
      </w:r>
      <w:r w:rsidRPr="009D1E87">
        <w:t>todo</w:t>
      </w:r>
      <w:r w:rsidRPr="009D1E87">
        <w:rPr>
          <w:spacing w:val="-11"/>
        </w:rPr>
        <w:t xml:space="preserve"> </w:t>
      </w:r>
      <w:r w:rsidRPr="009D1E87">
        <w:t>através</w:t>
      </w:r>
      <w:r w:rsidRPr="009D1E87">
        <w:rPr>
          <w:spacing w:val="-12"/>
        </w:rPr>
        <w:t xml:space="preserve"> </w:t>
      </w:r>
      <w:r w:rsidRPr="009D1E87">
        <w:t>de</w:t>
      </w:r>
      <w:r w:rsidRPr="009D1E87">
        <w:rPr>
          <w:spacing w:val="-12"/>
        </w:rPr>
        <w:t xml:space="preserve"> </w:t>
      </w:r>
      <w:r w:rsidRPr="009D1E87">
        <w:t>sistemas</w:t>
      </w:r>
      <w:r w:rsidRPr="009D1E87">
        <w:rPr>
          <w:spacing w:val="-11"/>
        </w:rPr>
        <w:t xml:space="preserve"> </w:t>
      </w:r>
      <w:r w:rsidRPr="009D1E87">
        <w:t>informáticos,</w:t>
      </w:r>
      <w:r w:rsidRPr="009D1E87">
        <w:rPr>
          <w:spacing w:val="-12"/>
        </w:rPr>
        <w:t xml:space="preserve"> </w:t>
      </w:r>
      <w:r w:rsidRPr="009D1E87">
        <w:t>vai</w:t>
      </w:r>
      <w:r w:rsidRPr="009D1E87">
        <w:rPr>
          <w:spacing w:val="-12"/>
        </w:rPr>
        <w:t xml:space="preserve"> </w:t>
      </w:r>
      <w:r w:rsidRPr="009D1E87">
        <w:t>ser possível</w:t>
      </w:r>
      <w:r w:rsidRPr="009D1E87">
        <w:rPr>
          <w:spacing w:val="-17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entrega</w:t>
      </w:r>
      <w:r w:rsidRPr="009D1E87">
        <w:rPr>
          <w:spacing w:val="-16"/>
        </w:rPr>
        <w:t xml:space="preserve"> </w:t>
      </w:r>
      <w:r w:rsidRPr="009D1E87">
        <w:t>ao</w:t>
      </w:r>
      <w:r w:rsidRPr="009D1E87">
        <w:rPr>
          <w:spacing w:val="-16"/>
        </w:rPr>
        <w:t xml:space="preserve"> </w:t>
      </w:r>
      <w:r w:rsidRPr="009D1E87">
        <w:t>utilizador</w:t>
      </w:r>
      <w:r w:rsidRPr="009D1E87">
        <w:rPr>
          <w:spacing w:val="-16"/>
        </w:rPr>
        <w:t xml:space="preserve"> </w:t>
      </w:r>
      <w:r w:rsidRPr="009D1E87">
        <w:t>mais</w:t>
      </w:r>
      <w:r w:rsidRPr="009D1E87">
        <w:rPr>
          <w:spacing w:val="-16"/>
        </w:rPr>
        <w:t xml:space="preserve"> </w:t>
      </w:r>
      <w:r w:rsidRPr="009D1E87">
        <w:t>rápida,</w:t>
      </w:r>
      <w:r w:rsidRPr="009D1E87">
        <w:rPr>
          <w:spacing w:val="-16"/>
        </w:rPr>
        <w:t xml:space="preserve"> </w:t>
      </w:r>
      <w:r w:rsidRPr="009D1E87">
        <w:t>dos</w:t>
      </w:r>
      <w:r w:rsidRPr="009D1E87">
        <w:rPr>
          <w:spacing w:val="-16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contraordenação.</w:t>
      </w:r>
    </w:p>
    <w:p w:rsidR="00B503AC" w:rsidRPr="009D1E87" w:rsidRDefault="00B503AC" w:rsidP="00542042">
      <w:pPr>
        <w:jc w:val="left"/>
        <w:rPr>
          <w:rFonts w:ascii="Arial" w:eastAsia="Arial" w:hAnsi="Arial" w:cs="Arial"/>
          <w:lang w:eastAsia="en-US" w:bidi="en-US"/>
        </w:rPr>
      </w:pPr>
    </w:p>
    <w:p w:rsidR="00F77C11" w:rsidRDefault="00B503AC">
      <w:pPr>
        <w:jc w:val="left"/>
        <w:rPr>
          <w:rFonts w:ascii="Arial" w:eastAsia="Arial" w:hAnsi="Arial" w:cs="Arial"/>
          <w:lang w:eastAsia="en-US" w:bidi="en-US"/>
        </w:rPr>
      </w:pPr>
      <w:r w:rsidRPr="009D1E87">
        <w:rPr>
          <w:rFonts w:ascii="Arial" w:eastAsia="Arial" w:hAnsi="Arial" w:cs="Arial"/>
          <w:lang w:eastAsia="en-US" w:bidi="en-US"/>
        </w:rPr>
        <w:br w:type="page"/>
      </w:r>
    </w:p>
    <w:p w:rsidR="00F77C11" w:rsidRDefault="00F77C11">
      <w:pPr>
        <w:rPr>
          <w:rFonts w:ascii="Arial" w:eastAsia="Arial" w:hAnsi="Arial" w:cs="Arial"/>
          <w:lang w:eastAsia="en-US" w:bidi="en-US"/>
        </w:rPr>
      </w:pPr>
      <w:r>
        <w:rPr>
          <w:rFonts w:ascii="Arial" w:eastAsia="Arial" w:hAnsi="Arial" w:cs="Arial"/>
          <w:lang w:eastAsia="en-US" w:bidi="en-US"/>
        </w:rPr>
        <w:lastRenderedPageBreak/>
        <w:br w:type="page"/>
      </w:r>
    </w:p>
    <w:p w:rsidR="00C35E5A" w:rsidRDefault="00F77C11" w:rsidP="00F77C11">
      <w:pPr>
        <w:pStyle w:val="Ttulo1"/>
        <w:rPr>
          <w:rFonts w:eastAsia="Arial"/>
          <w:lang w:eastAsia="en-US" w:bidi="en-US"/>
        </w:rPr>
      </w:pPr>
      <w:bookmarkStart w:id="49" w:name="_Toc519522225"/>
      <w:r>
        <w:rPr>
          <w:rFonts w:eastAsia="Arial"/>
          <w:lang w:eastAsia="en-US" w:bidi="en-US"/>
        </w:rPr>
        <w:lastRenderedPageBreak/>
        <w:t xml:space="preserve">Arquitetura </w:t>
      </w:r>
      <w:r w:rsidR="00E73AFF">
        <w:rPr>
          <w:rFonts w:eastAsia="Arial"/>
          <w:lang w:eastAsia="en-US" w:bidi="en-US"/>
        </w:rPr>
        <w:t>Geral da ANSR</w:t>
      </w:r>
      <w:bookmarkEnd w:id="49"/>
    </w:p>
    <w:p w:rsidR="00E73AFF" w:rsidRDefault="00E73AFF" w:rsidP="00E73AFF">
      <w:pPr>
        <w:rPr>
          <w:lang w:eastAsia="en-US" w:bidi="en-US"/>
        </w:rPr>
      </w:pPr>
    </w:p>
    <w:p w:rsidR="00E73AFF" w:rsidRDefault="00DD544E" w:rsidP="00E73AFF">
      <w:pPr>
        <w:rPr>
          <w:lang w:eastAsia="en-US" w:bidi="en-US"/>
        </w:rPr>
      </w:pPr>
      <w:r>
        <w:rPr>
          <w:lang w:eastAsia="en-US" w:bidi="en-US"/>
        </w:rPr>
        <w:t>O sistema de controlo de velocidade da ANSR é constituído por 2 sistemas internos. Os sistemas são o sis</w:t>
      </w:r>
      <w:r w:rsidR="005D69E5">
        <w:rPr>
          <w:lang w:eastAsia="en-US" w:bidi="en-US"/>
        </w:rPr>
        <w:t xml:space="preserve">tema SINCRO e o sistema </w:t>
      </w:r>
      <w:proofErr w:type="spellStart"/>
      <w:r w:rsidR="005D69E5">
        <w:rPr>
          <w:lang w:eastAsia="en-US" w:bidi="en-US"/>
        </w:rPr>
        <w:t>SCoT</w:t>
      </w:r>
      <w:proofErr w:type="spellEnd"/>
      <w:r w:rsidR="005D69E5">
        <w:rPr>
          <w:lang w:eastAsia="en-US" w:bidi="en-US"/>
        </w:rPr>
        <w:t xml:space="preserve">. </w:t>
      </w:r>
      <w:r>
        <w:rPr>
          <w:lang w:eastAsia="en-US" w:bidi="en-US"/>
        </w:rPr>
        <w:t>O sistema SINCRO é responsável por gerir e monitorizar o</w:t>
      </w:r>
      <w:r w:rsidR="005D69E5">
        <w:rPr>
          <w:lang w:eastAsia="en-US" w:bidi="en-US"/>
        </w:rPr>
        <w:t>s eventos gera</w:t>
      </w:r>
      <w:r>
        <w:rPr>
          <w:lang w:eastAsia="en-US" w:bidi="en-US"/>
        </w:rPr>
        <w:t>dos pelos locais de controlo de velocidade</w:t>
      </w:r>
      <w:r w:rsidR="004F24CF">
        <w:rPr>
          <w:lang w:eastAsia="en-US" w:bidi="en-US"/>
        </w:rPr>
        <w:t xml:space="preserve"> (LCV)</w:t>
      </w:r>
      <w:r>
        <w:rPr>
          <w:lang w:eastAsia="en-US" w:bidi="en-US"/>
        </w:rPr>
        <w:t xml:space="preserve">, </w:t>
      </w:r>
      <w:r w:rsidR="005D69E5">
        <w:rPr>
          <w:lang w:eastAsia="en-US" w:bidi="en-US"/>
        </w:rPr>
        <w:t>enquanto</w:t>
      </w:r>
      <w:r>
        <w:rPr>
          <w:lang w:eastAsia="en-US" w:bidi="en-US"/>
        </w:rPr>
        <w:t xml:space="preserve"> o sistema </w:t>
      </w:r>
      <w:proofErr w:type="spellStart"/>
      <w:r>
        <w:rPr>
          <w:lang w:eastAsia="en-US" w:bidi="en-US"/>
        </w:rPr>
        <w:t>SCoT</w:t>
      </w:r>
      <w:proofErr w:type="spellEnd"/>
      <w:r>
        <w:rPr>
          <w:lang w:eastAsia="en-US" w:bidi="en-US"/>
        </w:rPr>
        <w:t xml:space="preserve"> </w:t>
      </w:r>
      <w:r w:rsidR="005D69E5">
        <w:rPr>
          <w:lang w:eastAsia="en-US" w:bidi="en-US"/>
        </w:rPr>
        <w:t xml:space="preserve">é </w:t>
      </w:r>
      <w:r>
        <w:rPr>
          <w:lang w:eastAsia="en-US" w:bidi="en-US"/>
        </w:rPr>
        <w:t>incumbido</w:t>
      </w:r>
      <w:r w:rsidR="005D69E5">
        <w:rPr>
          <w:lang w:eastAsia="en-US" w:bidi="en-US"/>
        </w:rPr>
        <w:t xml:space="preserve"> de analisar os respetivos eventos e posteriormente fazer a notificação dos mesmos.</w:t>
      </w:r>
    </w:p>
    <w:p w:rsidR="005D69E5" w:rsidRDefault="005D69E5" w:rsidP="00E73AFF">
      <w:pPr>
        <w:rPr>
          <w:lang w:eastAsia="en-US" w:bidi="en-US"/>
        </w:rPr>
      </w:pPr>
    </w:p>
    <w:p w:rsidR="005D69E5" w:rsidRPr="00E73AFF" w:rsidRDefault="005D69E5" w:rsidP="00E73AFF">
      <w:pPr>
        <w:rPr>
          <w:lang w:eastAsia="en-US" w:bidi="en-US"/>
        </w:rPr>
      </w:pPr>
      <w:r w:rsidRPr="005D69E5">
        <w:rPr>
          <w:noProof/>
          <w:lang w:eastAsia="en-US" w:bidi="en-US"/>
        </w:rPr>
        <w:drawing>
          <wp:anchor distT="0" distB="0" distL="114300" distR="114300" simplePos="0" relativeHeight="251699200" behindDoc="0" locked="0" layoutInCell="1" allowOverlap="1" wp14:anchorId="763122E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63665" cy="4575175"/>
            <wp:effectExtent l="0" t="0" r="63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BE8" w:rsidRDefault="00CF5BE8" w:rsidP="00C35E5A">
      <w:pPr>
        <w:rPr>
          <w:rFonts w:eastAsia="Arial"/>
          <w:lang w:eastAsia="en-US" w:bidi="en-US"/>
        </w:rPr>
      </w:pPr>
    </w:p>
    <w:p w:rsidR="00294B19" w:rsidRDefault="00294B19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Pr="00C35E5A" w:rsidRDefault="00CF5BE8" w:rsidP="00C35E5A">
      <w:pPr>
        <w:rPr>
          <w:rFonts w:eastAsia="Arial"/>
          <w:lang w:eastAsia="en-US" w:bidi="en-US"/>
        </w:rPr>
      </w:pPr>
    </w:p>
    <w:p w:rsidR="00B503AC" w:rsidRPr="009D1E87" w:rsidRDefault="00B503AC" w:rsidP="00B503AC">
      <w:pPr>
        <w:pStyle w:val="Ttulo1"/>
      </w:pPr>
      <w:bookmarkStart w:id="50" w:name="_Toc512888599"/>
      <w:bookmarkStart w:id="51" w:name="_Toc519522226"/>
      <w:r w:rsidRPr="009D1E87">
        <w:lastRenderedPageBreak/>
        <w:t>Arquitetura do</w:t>
      </w:r>
      <w:r w:rsidRPr="009D1E87">
        <w:rPr>
          <w:spacing w:val="-3"/>
        </w:rPr>
        <w:t xml:space="preserve"> </w:t>
      </w:r>
      <w:r w:rsidRPr="009D1E87">
        <w:t>Projeto</w:t>
      </w:r>
      <w:bookmarkEnd w:id="50"/>
      <w:bookmarkEnd w:id="51"/>
    </w:p>
    <w:p w:rsidR="00B503AC" w:rsidRPr="009D1E87" w:rsidRDefault="00B503AC" w:rsidP="00B503AC">
      <w:pPr>
        <w:pStyle w:val="Corpodetexto"/>
        <w:spacing w:before="5"/>
        <w:rPr>
          <w:b/>
          <w:sz w:val="22"/>
          <w:lang w:val="pt-PT"/>
        </w:rPr>
      </w:pPr>
    </w:p>
    <w:p w:rsidR="00B503AC" w:rsidRDefault="00B503AC" w:rsidP="00294B1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73832F" wp14:editId="277C84AF">
                <wp:simplePos x="0" y="0"/>
                <wp:positionH relativeFrom="column">
                  <wp:posOffset>349250</wp:posOffset>
                </wp:positionH>
                <wp:positionV relativeFrom="paragraph">
                  <wp:posOffset>4081145</wp:posOffset>
                </wp:positionV>
                <wp:extent cx="5758815" cy="635"/>
                <wp:effectExtent l="0" t="0" r="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9F5FFE" w:rsidRDefault="00E3463A" w:rsidP="00B503AC">
                            <w:pPr>
                              <w:pStyle w:val="Legenda"/>
                              <w:jc w:val="center"/>
                              <w:rPr>
                                <w:sz w:val="21"/>
                              </w:rPr>
                            </w:pPr>
                            <w:bookmarkStart w:id="52" w:name="_Ref514866951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9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52"/>
                            <w:r>
                              <w:t>. Arquitetura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3832F" id="Caixa de Texto 24" o:spid="_x0000_s1034" type="#_x0000_t202" style="position:absolute;left:0;text-align:left;margin-left:27.5pt;margin-top:321.35pt;width:453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9F5FFE" w:rsidRDefault="00E3463A" w:rsidP="00B503AC">
                      <w:pPr>
                        <w:pStyle w:val="Legenda"/>
                        <w:jc w:val="center"/>
                        <w:rPr>
                          <w:sz w:val="21"/>
                        </w:rPr>
                      </w:pPr>
                      <w:bookmarkStart w:id="53" w:name="_Ref514866951"/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9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bookmarkEnd w:id="53"/>
                      <w:r>
                        <w:t>. Arquitetura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631190</wp:posOffset>
            </wp:positionV>
            <wp:extent cx="5758815" cy="339280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ck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E87">
        <w:t>Com</w:t>
      </w:r>
      <w:r w:rsidRPr="009D1E87">
        <w:rPr>
          <w:spacing w:val="-16"/>
        </w:rPr>
        <w:t xml:space="preserve"> </w:t>
      </w:r>
      <w:r w:rsidRPr="009D1E87">
        <w:t>base</w:t>
      </w:r>
      <w:r w:rsidRPr="009D1E87">
        <w:rPr>
          <w:spacing w:val="-16"/>
        </w:rPr>
        <w:t xml:space="preserve"> </w:t>
      </w:r>
      <w:r w:rsidRPr="009D1E87">
        <w:t>no</w:t>
      </w:r>
      <w:r w:rsidRPr="009D1E87">
        <w:rPr>
          <w:spacing w:val="-16"/>
        </w:rPr>
        <w:t xml:space="preserve"> </w:t>
      </w:r>
      <w:r w:rsidRPr="009D1E87">
        <w:t>objetivo</w:t>
      </w:r>
      <w:r w:rsidRPr="009D1E87">
        <w:rPr>
          <w:spacing w:val="-16"/>
        </w:rPr>
        <w:t xml:space="preserve"> </w:t>
      </w:r>
      <w:r w:rsidRPr="009D1E87">
        <w:t>do</w:t>
      </w:r>
      <w:r w:rsidRPr="009D1E87">
        <w:rPr>
          <w:spacing w:val="-16"/>
        </w:rPr>
        <w:t xml:space="preserve"> </w:t>
      </w:r>
      <w:r w:rsidRPr="009D1E87">
        <w:t>sistema</w:t>
      </w:r>
      <w:r w:rsidRPr="009D1E87">
        <w:rPr>
          <w:spacing w:val="-16"/>
        </w:rPr>
        <w:t xml:space="preserve"> </w:t>
      </w:r>
      <w:r w:rsidRPr="009D1E87">
        <w:t>SINCRO</w:t>
      </w:r>
      <w:r w:rsidRPr="009D1E87">
        <w:rPr>
          <w:spacing w:val="-16"/>
        </w:rPr>
        <w:t xml:space="preserve"> </w:t>
      </w:r>
      <w:r w:rsidRPr="009D1E87">
        <w:t>Mobile</w:t>
      </w:r>
      <w:r w:rsidRPr="009D1E87">
        <w:rPr>
          <w:spacing w:val="3"/>
        </w:rPr>
        <w:t xml:space="preserve"> </w:t>
      </w:r>
      <w:r w:rsidRPr="009D1E87">
        <w:rPr>
          <w:b/>
          <w:color w:val="005398"/>
          <w:position w:val="10"/>
          <w:sz w:val="16"/>
        </w:rPr>
        <w:t>4</w:t>
      </w:r>
      <w:r w:rsidRPr="009D1E87">
        <w:rPr>
          <w:b/>
          <w:color w:val="005398"/>
          <w:spacing w:val="14"/>
          <w:position w:val="10"/>
          <w:sz w:val="16"/>
        </w:rPr>
        <w:t xml:space="preserve"> </w:t>
      </w:r>
      <w:r w:rsidRPr="009D1E87">
        <w:t>foi</w:t>
      </w:r>
      <w:r w:rsidRPr="009D1E87">
        <w:rPr>
          <w:spacing w:val="-17"/>
        </w:rPr>
        <w:t xml:space="preserve"> </w:t>
      </w:r>
      <w:r w:rsidRPr="009D1E87">
        <w:t>necessário</w:t>
      </w:r>
      <w:r w:rsidRPr="009D1E87">
        <w:rPr>
          <w:spacing w:val="-15"/>
        </w:rPr>
        <w:t xml:space="preserve"> </w:t>
      </w:r>
      <w:r w:rsidRPr="009D1E87">
        <w:t>desenhar</w:t>
      </w:r>
      <w:r w:rsidRPr="009D1E87">
        <w:rPr>
          <w:spacing w:val="-16"/>
        </w:rPr>
        <w:t xml:space="preserve"> </w:t>
      </w:r>
      <w:r w:rsidRPr="009D1E87">
        <w:t>uma arquitetura precisa do</w:t>
      </w:r>
      <w:r w:rsidRPr="009D1E87">
        <w:rPr>
          <w:spacing w:val="-4"/>
        </w:rPr>
        <w:t xml:space="preserve"> </w:t>
      </w:r>
      <w:r w:rsidRPr="009D1E87">
        <w:t>projeto.</w:t>
      </w:r>
      <w:r w:rsidR="00294B19">
        <w:t xml:space="preserve"> </w:t>
      </w:r>
      <w:r w:rsidRPr="009D1E87">
        <w:t xml:space="preserve">Na </w:t>
      </w:r>
      <w:r w:rsidRPr="009D1E87">
        <w:fldChar w:fldCharType="begin"/>
      </w:r>
      <w:r w:rsidRPr="009D1E87">
        <w:instrText xml:space="preserve"> REF _Ref514866951 \h </w:instrText>
      </w:r>
      <w:r w:rsidRPr="009D1E87">
        <w:fldChar w:fldCharType="separate"/>
      </w:r>
      <w:r w:rsidRPr="009D1E87">
        <w:t>Figura 9</w:t>
      </w:r>
      <w:r w:rsidRPr="009D1E87">
        <w:fldChar w:fldCharType="end"/>
      </w:r>
      <w:r w:rsidRPr="009D1E87">
        <w:t xml:space="preserve"> é possível visualizar os componentes presentes na arquitetura e as interligações das mesmas. </w:t>
      </w:r>
    </w:p>
    <w:p w:rsidR="00294B19" w:rsidRPr="0075036D" w:rsidRDefault="00294B19" w:rsidP="0075036D">
      <w:pPr>
        <w:rPr>
          <w:rFonts w:eastAsia="Arial"/>
          <w:lang w:eastAsia="en-US" w:bidi="en-US"/>
        </w:rPr>
      </w:pPr>
      <w:r>
        <w:rPr>
          <w:rFonts w:eastAsia="Arial"/>
          <w:lang w:eastAsia="en-US" w:bidi="en-US"/>
        </w:rPr>
        <w:t>O projeto irá tirar partido da existência do sistema SINCRO para conseguir efetuar algumas operações importantes para a lógica do sistema SINCRO Mobile. Embora os dados não possam ser realmente garantidos, dado à sua confidencialidade, assumimos a existência de um protótipo do sistema SINCRO é capaz de realizar o envio direto de novos eventos para o sistema.</w:t>
      </w:r>
    </w:p>
    <w:p w:rsidR="00294B19" w:rsidRPr="009D1E87" w:rsidRDefault="00294B19" w:rsidP="00B503AC">
      <w:pPr>
        <w:pBdr>
          <w:bottom w:val="single" w:sz="6" w:space="1" w:color="auto"/>
        </w:pBdr>
      </w:pPr>
    </w:p>
    <w:p w:rsidR="00B503AC" w:rsidRPr="009D1E87" w:rsidRDefault="00B503AC" w:rsidP="009D5E2D">
      <w:pPr>
        <w:pStyle w:val="Cabealho2"/>
      </w:pPr>
      <w:bookmarkStart w:id="54" w:name="5.1._Módulo_Principal"/>
      <w:bookmarkStart w:id="55" w:name="_Toc512888600"/>
      <w:bookmarkStart w:id="56" w:name="_Toc519522227"/>
      <w:bookmarkEnd w:id="54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55"/>
      <w:bookmarkEnd w:id="56"/>
    </w:p>
    <w:p w:rsidR="00B503AC" w:rsidRDefault="00B503AC" w:rsidP="00B503AC">
      <w:r w:rsidRPr="009D1E87">
        <w:t>O</w:t>
      </w:r>
      <w:r w:rsidRPr="009D1E87">
        <w:rPr>
          <w:spacing w:val="-15"/>
        </w:rPr>
        <w:t xml:space="preserve"> </w:t>
      </w:r>
      <w:r w:rsidRPr="009D1E87">
        <w:t>Módulo</w:t>
      </w:r>
      <w:r w:rsidRPr="009D1E87">
        <w:rPr>
          <w:spacing w:val="-15"/>
        </w:rPr>
        <w:t xml:space="preserve"> </w:t>
      </w:r>
      <w:r w:rsidRPr="009D1E87">
        <w:t>Principal</w:t>
      </w:r>
      <w:r w:rsidRPr="009D1E87">
        <w:rPr>
          <w:spacing w:val="-15"/>
        </w:rPr>
        <w:t xml:space="preserve"> </w:t>
      </w:r>
      <w:r w:rsidRPr="009D1E87">
        <w:t>irá</w:t>
      </w:r>
      <w:r w:rsidRPr="009D1E87">
        <w:rPr>
          <w:spacing w:val="-14"/>
        </w:rPr>
        <w:t xml:space="preserve"> </w:t>
      </w:r>
      <w:r w:rsidRPr="009D1E87">
        <w:t>ser</w:t>
      </w:r>
      <w:r w:rsidRPr="009D1E87">
        <w:rPr>
          <w:spacing w:val="-15"/>
        </w:rPr>
        <w:t xml:space="preserve"> </w:t>
      </w:r>
      <w:r w:rsidRPr="009D1E87">
        <w:t>responsável</w:t>
      </w:r>
      <w:r w:rsidRPr="009D1E87">
        <w:rPr>
          <w:spacing w:val="-15"/>
        </w:rPr>
        <w:t xml:space="preserve"> </w:t>
      </w:r>
      <w:r w:rsidRPr="009D1E87">
        <w:t>por</w:t>
      </w:r>
      <w:r w:rsidRPr="009D1E87">
        <w:rPr>
          <w:spacing w:val="-15"/>
        </w:rPr>
        <w:t xml:space="preserve"> </w:t>
      </w:r>
      <w:r w:rsidRPr="009D1E87">
        <w:t>implementar</w:t>
      </w:r>
      <w:r w:rsidRPr="009D1E87">
        <w:rPr>
          <w:spacing w:val="-14"/>
        </w:rPr>
        <w:t xml:space="preserve"> </w:t>
      </w:r>
      <w:r w:rsidRPr="009D1E87">
        <w:t>todas</w:t>
      </w:r>
      <w:r w:rsidRPr="009D1E87">
        <w:rPr>
          <w:spacing w:val="-15"/>
        </w:rPr>
        <w:t xml:space="preserve"> </w:t>
      </w:r>
      <w:r w:rsidRPr="009D1E87">
        <w:t>as</w:t>
      </w:r>
      <w:r w:rsidRPr="009D1E87">
        <w:rPr>
          <w:spacing w:val="-15"/>
        </w:rPr>
        <w:t xml:space="preserve"> </w:t>
      </w:r>
      <w:r w:rsidRPr="009D1E87">
        <w:t>funcionalidades disponíveis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SINCRO</w:t>
      </w:r>
      <w:r w:rsidRPr="009D1E87">
        <w:rPr>
          <w:spacing w:val="-8"/>
        </w:rPr>
        <w:t xml:space="preserve"> </w:t>
      </w:r>
      <w:r w:rsidRPr="009D1E87">
        <w:t>Mobile</w:t>
      </w:r>
      <w:r w:rsidRPr="009D1E87">
        <w:fldChar w:fldCharType="begin"/>
      </w:r>
      <w:r w:rsidRPr="009D1E87">
        <w:instrText xml:space="preserve"> NOTEREF _Ref514848309 \f \h </w:instrText>
      </w:r>
      <w:r w:rsidRPr="009D1E87">
        <w:fldChar w:fldCharType="separate"/>
      </w:r>
      <w:r w:rsidRPr="009D1E87">
        <w:rPr>
          <w:rStyle w:val="Refdenotaderodap"/>
        </w:rPr>
        <w:t>5</w:t>
      </w:r>
      <w:r w:rsidRPr="009D1E87">
        <w:fldChar w:fldCharType="end"/>
      </w:r>
      <w:r w:rsidRPr="009D1E87">
        <w:t>.</w:t>
      </w:r>
      <w:r w:rsidRPr="009D1E87">
        <w:rPr>
          <w:spacing w:val="-7"/>
        </w:rPr>
        <w:t xml:space="preserve"> </w:t>
      </w:r>
      <w:r w:rsidRPr="009D1E87">
        <w:rPr>
          <w:spacing w:val="-6"/>
        </w:rPr>
        <w:t>Todos</w:t>
      </w:r>
      <w:r w:rsidRPr="009D1E87">
        <w:rPr>
          <w:spacing w:val="-8"/>
        </w:rPr>
        <w:t xml:space="preserve"> </w:t>
      </w:r>
      <w:r w:rsidRPr="009D1E87">
        <w:t>os</w:t>
      </w:r>
      <w:r w:rsidRPr="009D1E87">
        <w:rPr>
          <w:spacing w:val="-8"/>
        </w:rPr>
        <w:t xml:space="preserve"> </w:t>
      </w:r>
      <w:r w:rsidRPr="009D1E87">
        <w:t>componentes</w:t>
      </w:r>
      <w:r w:rsidRPr="009D1E87">
        <w:rPr>
          <w:spacing w:val="-7"/>
        </w:rPr>
        <w:t xml:space="preserve"> </w:t>
      </w:r>
      <w:r w:rsidRPr="009D1E87">
        <w:t>envolvidos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sistema irão desempenhar funções com base nas decisões do Módulo</w:t>
      </w:r>
      <w:r w:rsidRPr="009D1E87">
        <w:rPr>
          <w:spacing w:val="-26"/>
        </w:rPr>
        <w:t xml:space="preserve"> </w:t>
      </w:r>
      <w:r w:rsidRPr="009D1E87">
        <w:t>Principal.</w:t>
      </w:r>
    </w:p>
    <w:p w:rsidR="005D71E9" w:rsidRPr="009D1E87" w:rsidRDefault="005D71E9" w:rsidP="00B503AC"/>
    <w:p w:rsidR="00B503AC" w:rsidRPr="009D1E87" w:rsidRDefault="00B503AC" w:rsidP="009D5E2D">
      <w:pPr>
        <w:pStyle w:val="Cabealho2"/>
      </w:pPr>
      <w:bookmarkStart w:id="57" w:name="5.2._Persistência_de_Dados"/>
      <w:bookmarkStart w:id="58" w:name="_Toc512888601"/>
      <w:bookmarkStart w:id="59" w:name="_Toc519522228"/>
      <w:bookmarkEnd w:id="57"/>
      <w:r w:rsidRPr="009D1E87">
        <w:t>Persistência de</w:t>
      </w:r>
      <w:r w:rsidRPr="009D1E87">
        <w:rPr>
          <w:spacing w:val="-3"/>
        </w:rPr>
        <w:t xml:space="preserve"> </w:t>
      </w:r>
      <w:r w:rsidRPr="009D1E87">
        <w:t>Dados</w:t>
      </w:r>
      <w:bookmarkEnd w:id="58"/>
      <w:bookmarkEnd w:id="59"/>
    </w:p>
    <w:p w:rsidR="002F5519" w:rsidRDefault="00B503AC" w:rsidP="00FB35B0">
      <w:r w:rsidRPr="009D1E87">
        <w:t>A componente de Persistência de Dados tem a responsabilidade de garantir a segurança dos dados, bem como o controlo do acesso aos mesmos. Como</w:t>
      </w:r>
      <w:r w:rsidRPr="009D1E87">
        <w:rPr>
          <w:spacing w:val="-10"/>
        </w:rPr>
        <w:t xml:space="preserve"> </w:t>
      </w:r>
      <w:r w:rsidRPr="009D1E87">
        <w:t>está</w:t>
      </w:r>
      <w:r w:rsidRPr="009D1E87">
        <w:rPr>
          <w:spacing w:val="-9"/>
        </w:rPr>
        <w:t xml:space="preserve"> </w:t>
      </w:r>
      <w:r w:rsidRPr="009D1E87">
        <w:t>presente</w:t>
      </w:r>
      <w:r w:rsidRPr="009D1E87">
        <w:rPr>
          <w:spacing w:val="-9"/>
        </w:rPr>
        <w:t xml:space="preserve"> </w:t>
      </w:r>
      <w:r w:rsidRPr="009D1E87">
        <w:t>na</w:t>
      </w:r>
      <w:r w:rsidRPr="009D1E87">
        <w:rPr>
          <w:spacing w:val="-9"/>
        </w:rPr>
        <w:t xml:space="preserve"> </w:t>
      </w:r>
      <w:r w:rsidRPr="009D1E87">
        <w:t>imagem,</w:t>
      </w:r>
      <w:r w:rsidRPr="009D1E87">
        <w:rPr>
          <w:spacing w:val="-10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Módulo</w:t>
      </w:r>
      <w:r w:rsidRPr="009D1E87">
        <w:rPr>
          <w:spacing w:val="-9"/>
        </w:rPr>
        <w:t xml:space="preserve"> </w:t>
      </w:r>
      <w:r w:rsidRPr="009D1E87">
        <w:t>principal</w:t>
      </w:r>
      <w:r w:rsidRPr="009D1E87">
        <w:rPr>
          <w:spacing w:val="-9"/>
        </w:rPr>
        <w:t xml:space="preserve"> </w:t>
      </w:r>
      <w:r w:rsidRPr="009D1E87">
        <w:t>irá</w:t>
      </w:r>
      <w:r w:rsidRPr="009D1E87">
        <w:rPr>
          <w:spacing w:val="-10"/>
        </w:rPr>
        <w:t xml:space="preserve"> </w:t>
      </w:r>
      <w:r w:rsidRPr="009D1E87">
        <w:t>efetuar</w:t>
      </w:r>
      <w:r w:rsidRPr="009D1E87">
        <w:rPr>
          <w:spacing w:val="-9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acesso</w:t>
      </w:r>
      <w:r w:rsidRPr="009D1E87">
        <w:rPr>
          <w:spacing w:val="-9"/>
        </w:rPr>
        <w:t xml:space="preserve"> </w:t>
      </w:r>
      <w:r w:rsidRPr="009D1E87">
        <w:t>a</w:t>
      </w:r>
      <w:r w:rsidRPr="009D1E87">
        <w:rPr>
          <w:spacing w:val="-10"/>
        </w:rPr>
        <w:t xml:space="preserve"> </w:t>
      </w:r>
      <w:r w:rsidRPr="009D1E87">
        <w:t>dados e a alteração dos mesmos. Quanto ao componente de Interação com o sistema SINCRO</w:t>
      </w:r>
      <w:r w:rsidRPr="009D1E87">
        <w:fldChar w:fldCharType="begin"/>
      </w:r>
      <w:r w:rsidRPr="009D1E87">
        <w:instrText xml:space="preserve"> NOTEREF _Ref514848063 \f \h </w:instrText>
      </w:r>
      <w:r w:rsidRPr="009D1E87">
        <w:fldChar w:fldCharType="separate"/>
      </w:r>
      <w:r w:rsidRPr="009D1E87">
        <w:rPr>
          <w:rStyle w:val="Refdenotaderodap"/>
        </w:rPr>
        <w:t>3</w:t>
      </w:r>
      <w:r w:rsidRPr="009D1E87">
        <w:fldChar w:fldCharType="end"/>
      </w:r>
      <w:r w:rsidRPr="009D1E87">
        <w:t>, este irá apen</w:t>
      </w:r>
      <w:r w:rsidR="00FB35B0">
        <w:t>as realizar alteração dos dados.</w:t>
      </w:r>
    </w:p>
    <w:p w:rsidR="005D71E9" w:rsidRDefault="005D71E9" w:rsidP="00FB35B0"/>
    <w:p w:rsidR="005D71E9" w:rsidRPr="00FB35B0" w:rsidRDefault="005D71E9" w:rsidP="00FB35B0"/>
    <w:p w:rsidR="002F5519" w:rsidRPr="009D1E87" w:rsidRDefault="002F5519" w:rsidP="009D5E2D">
      <w:pPr>
        <w:pStyle w:val="Cabealho2"/>
      </w:pPr>
      <w:bookmarkStart w:id="60" w:name="_Toc512888602"/>
      <w:bookmarkStart w:id="61" w:name="_Toc519522229"/>
      <w:r w:rsidRPr="009D1E87">
        <w:lastRenderedPageBreak/>
        <w:t>Interface do</w:t>
      </w:r>
      <w:r w:rsidRPr="009D1E87">
        <w:rPr>
          <w:spacing w:val="-3"/>
        </w:rPr>
        <w:t xml:space="preserve"> </w:t>
      </w:r>
      <w:r w:rsidRPr="009D1E87">
        <w:t>Utilizador</w:t>
      </w:r>
      <w:bookmarkEnd w:id="60"/>
      <w:bookmarkEnd w:id="61"/>
    </w:p>
    <w:p w:rsidR="00FB35B0" w:rsidRDefault="002F5519" w:rsidP="002F5519">
      <w:r w:rsidRPr="009D1E87">
        <w:t>Esta componente é constituída por duas componentes internas. Uma componente</w:t>
      </w:r>
      <w:r w:rsidRPr="009D1E87">
        <w:rPr>
          <w:spacing w:val="-11"/>
        </w:rPr>
        <w:t xml:space="preserve"> </w:t>
      </w:r>
      <w:r w:rsidRPr="009D1E87">
        <w:t>aplicacional</w:t>
      </w:r>
      <w:r w:rsidRPr="009D1E87">
        <w:rPr>
          <w:spacing w:val="-10"/>
        </w:rPr>
        <w:t xml:space="preserve"> </w:t>
      </w:r>
      <w:r w:rsidRPr="009D1E87">
        <w:t>realizada</w:t>
      </w:r>
      <w:r w:rsidRPr="009D1E87">
        <w:rPr>
          <w:spacing w:val="-10"/>
        </w:rPr>
        <w:t xml:space="preserve"> </w:t>
      </w:r>
      <w:r w:rsidRPr="009D1E87">
        <w:t>para</w:t>
      </w:r>
      <w:r w:rsidRPr="009D1E87">
        <w:rPr>
          <w:spacing w:val="-11"/>
        </w:rPr>
        <w:t xml:space="preserve"> </w:t>
      </w:r>
      <w:r w:rsidRPr="009D1E87">
        <w:t>dispositivos</w:t>
      </w:r>
      <w:r w:rsidRPr="009D1E87">
        <w:rPr>
          <w:spacing w:val="-10"/>
        </w:rPr>
        <w:t xml:space="preserve"> </w:t>
      </w:r>
      <w:r w:rsidRPr="009D1E87">
        <w:t>móveis</w:t>
      </w:r>
      <w:r w:rsidRPr="009D1E87">
        <w:rPr>
          <w:spacing w:val="-10"/>
        </w:rPr>
        <w:t xml:space="preserve"> </w:t>
      </w:r>
      <w:r w:rsidRPr="009D1E87">
        <w:t>e</w:t>
      </w:r>
      <w:r w:rsidRPr="009D1E87">
        <w:rPr>
          <w:spacing w:val="-10"/>
        </w:rPr>
        <w:t xml:space="preserve"> </w:t>
      </w:r>
      <w:r w:rsidRPr="009D1E87">
        <w:t>outra</w:t>
      </w:r>
      <w:r w:rsidRPr="009D1E87">
        <w:rPr>
          <w:spacing w:val="-11"/>
        </w:rPr>
        <w:t xml:space="preserve"> </w:t>
      </w:r>
      <w:r w:rsidRPr="009D1E87">
        <w:t>componente para</w:t>
      </w:r>
      <w:r w:rsidRPr="009D1E87">
        <w:rPr>
          <w:spacing w:val="-2"/>
        </w:rPr>
        <w:t xml:space="preserve"> </w:t>
      </w:r>
      <w:r w:rsidRPr="009D1E87">
        <w:t>web. A aplicação móvel irá funcionar como interface para o cidadão utilizador das funcionalidades pre</w:t>
      </w:r>
      <w:r w:rsidR="00E57F9A" w:rsidRPr="009D1E87">
        <w:t>sentes no sistema SINCRO Mobile</w:t>
      </w:r>
      <w:r w:rsidR="00E57F9A" w:rsidRPr="009D1E87">
        <w:fldChar w:fldCharType="begin"/>
      </w:r>
      <w:r w:rsidR="00E57F9A" w:rsidRPr="009D1E87">
        <w:instrText xml:space="preserve"> NOTEREF _Ref514848309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5</w:t>
      </w:r>
      <w:r w:rsidR="00E57F9A" w:rsidRPr="009D1E87">
        <w:fldChar w:fldCharType="end"/>
      </w:r>
      <w:r w:rsidR="00E57F9A" w:rsidRPr="009D1E87">
        <w:t xml:space="preserve">. </w:t>
      </w:r>
      <w:r w:rsidRPr="009D1E87">
        <w:t>A componente Aplicação Web vai ser de realização opcional. Será construída com</w:t>
      </w:r>
      <w:r w:rsidRPr="009D1E87">
        <w:rPr>
          <w:spacing w:val="-22"/>
        </w:rPr>
        <w:t xml:space="preserve"> </w:t>
      </w:r>
      <w:r w:rsidRPr="009D1E87">
        <w:t>o</w:t>
      </w:r>
      <w:r w:rsidRPr="009D1E87">
        <w:rPr>
          <w:spacing w:val="-21"/>
        </w:rPr>
        <w:t xml:space="preserve"> </w:t>
      </w:r>
      <w:r w:rsidRPr="009D1E87">
        <w:t>propósito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1"/>
        </w:rPr>
        <w:t xml:space="preserve"> </w:t>
      </w:r>
      <w:r w:rsidRPr="009D1E87">
        <w:t>disponibilizar</w:t>
      </w:r>
      <w:r w:rsidRPr="009D1E87">
        <w:rPr>
          <w:spacing w:val="-22"/>
        </w:rPr>
        <w:t xml:space="preserve"> </w:t>
      </w:r>
      <w:r w:rsidRPr="009D1E87">
        <w:t>informação</w:t>
      </w:r>
      <w:r w:rsidRPr="009D1E87">
        <w:rPr>
          <w:spacing w:val="-21"/>
        </w:rPr>
        <w:t xml:space="preserve"> </w:t>
      </w:r>
      <w:r w:rsidRPr="009D1E87">
        <w:t>interna</w:t>
      </w:r>
      <w:r w:rsidRPr="009D1E87">
        <w:rPr>
          <w:spacing w:val="-22"/>
        </w:rPr>
        <w:t xml:space="preserve"> </w:t>
      </w:r>
      <w:r w:rsidRPr="009D1E87">
        <w:t>passível</w:t>
      </w:r>
      <w:r w:rsidRPr="009D1E87">
        <w:rPr>
          <w:spacing w:val="-21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utilizada</w:t>
      </w:r>
      <w:r w:rsidRPr="009D1E87">
        <w:rPr>
          <w:spacing w:val="-22"/>
        </w:rPr>
        <w:t xml:space="preserve"> </w:t>
      </w:r>
      <w:r w:rsidRPr="009D1E87">
        <w:t>para consulta de mensagens</w:t>
      </w:r>
      <w:r w:rsidRPr="009D1E87">
        <w:rPr>
          <w:i/>
        </w:rPr>
        <w:t xml:space="preserve"> </w:t>
      </w:r>
      <w:r w:rsidRPr="009D1E87">
        <w:t>de</w:t>
      </w:r>
      <w:r w:rsidRPr="009D1E87">
        <w:rPr>
          <w:i/>
          <w:spacing w:val="-5"/>
        </w:rPr>
        <w:t xml:space="preserve"> </w:t>
      </w:r>
      <w:r w:rsidRPr="009D1E87">
        <w:rPr>
          <w:i/>
        </w:rPr>
        <w:t>log</w:t>
      </w:r>
      <w:r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2" w:name="5.4._Interação_com_SINCRO"/>
      <w:bookmarkStart w:id="63" w:name="_Toc512888603"/>
      <w:bookmarkStart w:id="64" w:name="_Toc519522230"/>
      <w:bookmarkEnd w:id="62"/>
      <w:r w:rsidRPr="009D1E87">
        <w:t>Interação com</w:t>
      </w:r>
      <w:r w:rsidRPr="009D1E87">
        <w:rPr>
          <w:spacing w:val="-3"/>
        </w:rPr>
        <w:t xml:space="preserve"> </w:t>
      </w:r>
      <w:r w:rsidRPr="009D1E87">
        <w:t>SINCRO</w:t>
      </w:r>
      <w:bookmarkEnd w:id="63"/>
      <w:bookmarkEnd w:id="64"/>
    </w:p>
    <w:p w:rsidR="002F5519" w:rsidRDefault="002F5519" w:rsidP="002F5519">
      <w:r w:rsidRPr="009D1E87">
        <w:t>Tem como função principal</w:t>
      </w:r>
      <w:r w:rsidR="00E57F9A" w:rsidRPr="009D1E87">
        <w:t xml:space="preserve"> interagir com 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para a realização de funcionalidades presentes no nosso sistema que exija</w:t>
      </w:r>
      <w:r w:rsidR="00E57F9A" w:rsidRPr="009D1E87">
        <w:t>m funcionalidades presentes na I</w:t>
      </w:r>
      <w:r w:rsidRPr="009D1E87">
        <w:t xml:space="preserve">nterface </w:t>
      </w:r>
      <w:r w:rsidR="00E57F9A" w:rsidRPr="009D1E87">
        <w:t>disponibilizada pelo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5" w:name="5.5._Interface_de_Comunicação_com_SINCRO"/>
      <w:bookmarkStart w:id="66" w:name="_Toc512888604"/>
      <w:bookmarkStart w:id="67" w:name="_Toc519522231"/>
      <w:bookmarkEnd w:id="65"/>
      <w:r w:rsidRPr="009D1E87">
        <w:t>Interface de Comunicação com</w:t>
      </w:r>
      <w:r w:rsidRPr="009D1E87">
        <w:rPr>
          <w:spacing w:val="-7"/>
        </w:rPr>
        <w:t xml:space="preserve"> </w:t>
      </w:r>
      <w:r w:rsidRPr="009D1E87">
        <w:t>SINCRO</w:t>
      </w:r>
      <w:bookmarkEnd w:id="66"/>
      <w:bookmarkEnd w:id="67"/>
    </w:p>
    <w:p w:rsidR="00E57F9A" w:rsidRPr="009D1E87" w:rsidRDefault="002F5519" w:rsidP="002F5519">
      <w:r w:rsidRPr="009D1E87">
        <w:t>O</w:t>
      </w:r>
      <w:r w:rsidRPr="009D1E87">
        <w:rPr>
          <w:spacing w:val="-12"/>
        </w:rPr>
        <w:t xml:space="preserve"> </w:t>
      </w:r>
      <w:r w:rsidRPr="009D1E87">
        <w:t>sistema</w:t>
      </w:r>
      <w:r w:rsidRPr="009D1E87">
        <w:rPr>
          <w:spacing w:val="-10"/>
        </w:rPr>
        <w:t xml:space="preserve"> </w:t>
      </w:r>
      <w:r w:rsidRPr="009D1E87">
        <w:t>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contém</w:t>
      </w:r>
      <w:r w:rsidRPr="009D1E87">
        <w:rPr>
          <w:spacing w:val="-10"/>
        </w:rPr>
        <w:t xml:space="preserve"> </w:t>
      </w:r>
      <w:r w:rsidRPr="009D1E87">
        <w:t>informações</w:t>
      </w:r>
      <w:r w:rsidRPr="009D1E87">
        <w:rPr>
          <w:spacing w:val="-10"/>
        </w:rPr>
        <w:t xml:space="preserve"> </w:t>
      </w:r>
      <w:r w:rsidRPr="009D1E87">
        <w:t>das</w:t>
      </w:r>
      <w:r w:rsidRPr="009D1E87">
        <w:rPr>
          <w:spacing w:val="-11"/>
        </w:rPr>
        <w:t xml:space="preserve"> </w:t>
      </w:r>
      <w:r w:rsidRPr="009D1E87">
        <w:t>quais</w:t>
      </w:r>
      <w:r w:rsidRPr="009D1E87">
        <w:rPr>
          <w:spacing w:val="-10"/>
        </w:rPr>
        <w:t xml:space="preserve"> </w:t>
      </w:r>
      <w:r w:rsidRPr="009D1E87">
        <w:t>não</w:t>
      </w:r>
      <w:r w:rsidRPr="009D1E87">
        <w:rPr>
          <w:spacing w:val="-10"/>
        </w:rPr>
        <w:t xml:space="preserve"> </w:t>
      </w:r>
      <w:r w:rsidRPr="009D1E87">
        <w:t>poderemos</w:t>
      </w:r>
      <w:r w:rsidRPr="009D1E87">
        <w:rPr>
          <w:spacing w:val="-10"/>
        </w:rPr>
        <w:t xml:space="preserve"> </w:t>
      </w:r>
      <w:r w:rsidRPr="009D1E87">
        <w:t>ter</w:t>
      </w:r>
      <w:r w:rsidRPr="009D1E87">
        <w:rPr>
          <w:spacing w:val="-11"/>
        </w:rPr>
        <w:t xml:space="preserve"> </w:t>
      </w:r>
      <w:r w:rsidRPr="009D1E87">
        <w:t>acesso. Será</w:t>
      </w:r>
      <w:r w:rsidRPr="009D1E87">
        <w:rPr>
          <w:spacing w:val="-4"/>
        </w:rPr>
        <w:t xml:space="preserve"> </w:t>
      </w:r>
      <w:r w:rsidRPr="009D1E87">
        <w:t>necessário</w:t>
      </w:r>
      <w:r w:rsidRPr="009D1E87">
        <w:rPr>
          <w:spacing w:val="-4"/>
        </w:rPr>
        <w:t xml:space="preserve"> </w:t>
      </w:r>
      <w:r w:rsidRPr="009D1E87">
        <w:t>criar</w:t>
      </w:r>
      <w:r w:rsidRPr="009D1E87">
        <w:rPr>
          <w:spacing w:val="-4"/>
        </w:rPr>
        <w:t xml:space="preserve"> </w:t>
      </w:r>
      <w:r w:rsidRPr="009D1E87">
        <w:t>esta</w:t>
      </w:r>
      <w:r w:rsidRPr="009D1E87">
        <w:rPr>
          <w:spacing w:val="-4"/>
        </w:rPr>
        <w:t xml:space="preserve"> </w:t>
      </w:r>
      <w:r w:rsidRPr="009D1E87">
        <w:t>interface</w:t>
      </w:r>
      <w:r w:rsidRPr="009D1E87">
        <w:rPr>
          <w:spacing w:val="-4"/>
        </w:rPr>
        <w:t xml:space="preserve"> </w:t>
      </w:r>
      <w:r w:rsidRPr="009D1E87">
        <w:t>para</w:t>
      </w:r>
      <w:r w:rsidRPr="009D1E87">
        <w:rPr>
          <w:spacing w:val="-4"/>
        </w:rPr>
        <w:t xml:space="preserve"> </w:t>
      </w:r>
      <w:r w:rsidRPr="009D1E87">
        <w:t>que</w:t>
      </w:r>
      <w:r w:rsidRPr="009D1E87">
        <w:rPr>
          <w:spacing w:val="-4"/>
        </w:rPr>
        <w:t xml:space="preserve"> </w:t>
      </w:r>
      <w:r w:rsidRPr="009D1E87">
        <w:t>seja</w:t>
      </w:r>
      <w:r w:rsidRPr="009D1E87">
        <w:rPr>
          <w:spacing w:val="-4"/>
        </w:rPr>
        <w:t xml:space="preserve"> </w:t>
      </w:r>
      <w:r w:rsidRPr="009D1E87">
        <w:t>possível</w:t>
      </w:r>
      <w:r w:rsidRPr="009D1E87">
        <w:rPr>
          <w:spacing w:val="-4"/>
        </w:rPr>
        <w:t xml:space="preserve"> </w:t>
      </w:r>
      <w:r w:rsidRPr="009D1E87">
        <w:t>simular</w:t>
      </w:r>
      <w:r w:rsidRPr="009D1E87">
        <w:rPr>
          <w:spacing w:val="-4"/>
        </w:rPr>
        <w:t xml:space="preserve"> </w:t>
      </w:r>
      <w:r w:rsidRPr="009D1E87">
        <w:t>a</w:t>
      </w:r>
      <w:r w:rsidRPr="009D1E87">
        <w:rPr>
          <w:spacing w:val="-4"/>
        </w:rPr>
        <w:t xml:space="preserve"> </w:t>
      </w:r>
      <w:r w:rsidRPr="009D1E87">
        <w:t>comunicação com o</w:t>
      </w:r>
      <w:r w:rsidRPr="009D1E87">
        <w:rPr>
          <w:spacing w:val="-2"/>
        </w:rPr>
        <w:t xml:space="preserve"> </w:t>
      </w:r>
      <w:r w:rsidRPr="009D1E87">
        <w:t>mesmo. A mesma irá ser bastante útil na realização de testes e bom funcionamento do sistema SINCRO Mobile</w:t>
      </w:r>
      <w:r w:rsidR="00E57F9A" w:rsidRPr="009D1E87">
        <w:fldChar w:fldCharType="begin"/>
      </w:r>
      <w:r w:rsidR="00E57F9A" w:rsidRPr="009D1E87">
        <w:instrText xml:space="preserve"> NOTEREF _Ref514847822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4</w:t>
      </w:r>
      <w:r w:rsidR="00E57F9A" w:rsidRPr="009D1E87">
        <w:fldChar w:fldCharType="end"/>
      </w:r>
      <w:r w:rsidR="00E57F9A" w:rsidRPr="009D1E87">
        <w:t>.</w:t>
      </w:r>
    </w:p>
    <w:p w:rsidR="00E57F9A" w:rsidRPr="009D1E87" w:rsidRDefault="00E57F9A">
      <w:pPr>
        <w:jc w:val="left"/>
      </w:pPr>
      <w:r w:rsidRPr="009D1E87">
        <w:br w:type="page"/>
      </w:r>
    </w:p>
    <w:p w:rsidR="00E57F9A" w:rsidRPr="009D1E87" w:rsidRDefault="00E57F9A" w:rsidP="00E57F9A">
      <w:pPr>
        <w:pStyle w:val="Ttulo1"/>
      </w:pPr>
      <w:bookmarkStart w:id="68" w:name="_Toc512888605"/>
      <w:bookmarkStart w:id="69" w:name="_Toc519522232"/>
      <w:r w:rsidRPr="009D1E87">
        <w:lastRenderedPageBreak/>
        <w:t>Implementação do Sistema SINCRO</w:t>
      </w:r>
      <w:r w:rsidRPr="009D1E87">
        <w:rPr>
          <w:spacing w:val="-6"/>
        </w:rPr>
        <w:t xml:space="preserve"> </w:t>
      </w:r>
      <w:r w:rsidRPr="009D1E87">
        <w:t>Mobile</w:t>
      </w:r>
      <w:bookmarkEnd w:id="68"/>
      <w:bookmarkEnd w:id="69"/>
    </w:p>
    <w:p w:rsidR="00E57F9A" w:rsidRPr="009D1E87" w:rsidRDefault="00E57F9A" w:rsidP="00ED23EE"/>
    <w:p w:rsidR="004F0DD5" w:rsidRPr="009D1E87" w:rsidRDefault="00E57F9A" w:rsidP="00ED23EE">
      <w:pPr>
        <w:rPr>
          <w:sz w:val="29"/>
        </w:rPr>
      </w:pPr>
      <w:r w:rsidRPr="009D1E87">
        <w:t>Nesta secção são descritas as tecnologias utilizadas no desenvolvimento do SINCRO Mobile bem como a razão da sua adoção, discriminando as ditas tecnologias por camada aplicacional: dados, negócio e cliente.</w:t>
      </w:r>
      <w:r w:rsidR="004F0DD5" w:rsidRPr="009D1E87">
        <w:t xml:space="preserve"> </w:t>
      </w:r>
      <w:r w:rsidRPr="009D1E87">
        <w:t>A camada de negócio é referente ao Sistema Central, a camada de dados à Persistência de dados, e o cliente à Interface Humana.</w:t>
      </w:r>
      <w:r w:rsidRPr="009D1E87">
        <w:rPr>
          <w:sz w:val="29"/>
        </w:rPr>
        <w:t xml:space="preserve"> </w:t>
      </w:r>
      <w:bookmarkStart w:id="70" w:name="6.1._Módulo_Principal"/>
      <w:bookmarkEnd w:id="70"/>
    </w:p>
    <w:p w:rsidR="004F0DD5" w:rsidRPr="009D1E87" w:rsidRDefault="004F0DD5" w:rsidP="004F0DD5">
      <w:pPr>
        <w:pBdr>
          <w:bottom w:val="single" w:sz="6" w:space="1" w:color="auto"/>
        </w:pBdr>
        <w:rPr>
          <w:sz w:val="29"/>
        </w:rPr>
      </w:pPr>
    </w:p>
    <w:p w:rsidR="00025D12" w:rsidRPr="009D1E87" w:rsidRDefault="00025D12" w:rsidP="009D5E2D">
      <w:pPr>
        <w:pStyle w:val="Cabealho2"/>
      </w:pPr>
      <w:bookmarkStart w:id="71" w:name="_Toc512888606"/>
      <w:bookmarkStart w:id="72" w:name="_Toc515111328"/>
      <w:bookmarkStart w:id="73" w:name="_Toc519522233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71"/>
      <w:bookmarkEnd w:id="72"/>
      <w:bookmarkEnd w:id="73"/>
    </w:p>
    <w:p w:rsidR="00025D12" w:rsidRDefault="00025D12" w:rsidP="00025D12">
      <w:r w:rsidRPr="009D1E87">
        <w:t xml:space="preserve">No módulo principal foi utilizado a tecnologia </w:t>
      </w:r>
      <w:r w:rsidR="00780E87">
        <w:t xml:space="preserve">Java </w:t>
      </w:r>
      <w:sdt>
        <w:sdtPr>
          <w:id w:val="-2119668437"/>
          <w:citation/>
        </w:sdtPr>
        <w:sdtEndPr/>
        <w:sdtContent>
          <w:r w:rsidR="00780E87">
            <w:fldChar w:fldCharType="begin"/>
          </w:r>
          <w:r w:rsidR="00780E87">
            <w:rPr>
              <w:i/>
            </w:rPr>
            <w:instrText xml:space="preserve"> CITATION Ora1 \l 2070 </w:instrText>
          </w:r>
          <w:r w:rsidR="00780E87">
            <w:fldChar w:fldCharType="separate"/>
          </w:r>
          <w:r w:rsidR="009D5E2D" w:rsidRPr="009D5E2D">
            <w:rPr>
              <w:noProof/>
            </w:rPr>
            <w:t>[1]</w:t>
          </w:r>
          <w:r w:rsidR="00780E87">
            <w:fldChar w:fldCharType="end"/>
          </w:r>
        </w:sdtContent>
      </w:sdt>
      <w:r w:rsidRPr="009D1E87">
        <w:t xml:space="preserve">, uma tecnologia amplamente utilizada. O seu código é compilado para </w:t>
      </w:r>
      <w:proofErr w:type="spellStart"/>
      <w:r w:rsidRPr="009D1E87">
        <w:rPr>
          <w:i/>
        </w:rPr>
        <w:t>bytecode</w:t>
      </w:r>
      <w:proofErr w:type="spellEnd"/>
      <w:r w:rsidRPr="009D1E87">
        <w:rPr>
          <w:i/>
        </w:rPr>
        <w:t xml:space="preserve"> </w:t>
      </w:r>
      <w:r w:rsidRPr="009D1E87">
        <w:t xml:space="preserve">e executado numa máquina virtual, a </w:t>
      </w:r>
      <w:r w:rsidRPr="00025D12">
        <w:rPr>
          <w:i/>
        </w:rPr>
        <w:t>JVM</w:t>
      </w:r>
      <w:r w:rsidRPr="009D1E87">
        <w:t xml:space="preserve"> o que fornece uma camada de abstração independente da plataforma onde corre.</w:t>
      </w:r>
    </w:p>
    <w:p w:rsidR="001C10C0" w:rsidRPr="001C10C0" w:rsidRDefault="00445858" w:rsidP="00025D12">
      <w:r>
        <w:t>A linguagem de programação usada no desenvolvimento deste componente foi</w:t>
      </w:r>
      <w:r w:rsidR="00025D12">
        <w:t xml:space="preserve"> </w:t>
      </w:r>
      <w:proofErr w:type="spellStart"/>
      <w:r w:rsidR="001F5AD4" w:rsidRPr="001F5AD4">
        <w:rPr>
          <w:i/>
        </w:rPr>
        <w:t>Kotlin</w:t>
      </w:r>
      <w:proofErr w:type="spellEnd"/>
      <w:r w:rsidR="001F5AD4">
        <w:t xml:space="preserve"> </w:t>
      </w:r>
      <w:sdt>
        <w:sdtPr>
          <w:id w:val="2098827251"/>
          <w:citation/>
        </w:sdtPr>
        <w:sdtEndPr/>
        <w:sdtContent>
          <w:r w:rsidR="001F5AD4">
            <w:fldChar w:fldCharType="begin"/>
          </w:r>
          <w:r w:rsidR="001F5AD4">
            <w:rPr>
              <w:i/>
            </w:rPr>
            <w:instrText xml:space="preserve"> CITATION Jet \l 2070 </w:instrText>
          </w:r>
          <w:r w:rsidR="001F5AD4">
            <w:fldChar w:fldCharType="separate"/>
          </w:r>
          <w:r w:rsidR="009D5E2D" w:rsidRPr="009D5E2D">
            <w:rPr>
              <w:noProof/>
            </w:rPr>
            <w:t>[2]</w:t>
          </w:r>
          <w:r w:rsidR="001F5AD4">
            <w:fldChar w:fldCharType="end"/>
          </w:r>
        </w:sdtContent>
      </w:sdt>
      <w:r w:rsidR="00025D12">
        <w:t xml:space="preserve">, </w:t>
      </w:r>
      <w:r w:rsidR="001C10C0">
        <w:t xml:space="preserve">e os motivos para o seu uso advêm do facto de simplificar a criação de classes modelo, devido a existir a noção de </w:t>
      </w:r>
      <w:r w:rsidR="001C10C0" w:rsidRPr="001C10C0">
        <w:rPr>
          <w:color w:val="FF0000"/>
        </w:rPr>
        <w:t xml:space="preserve">propriedade que retira </w:t>
      </w:r>
      <w:r w:rsidR="001C10C0">
        <w:t xml:space="preserve">a necessidade de utilização de </w:t>
      </w:r>
      <w:proofErr w:type="spellStart"/>
      <w:r w:rsidR="001C10C0" w:rsidRPr="001C10C0">
        <w:rPr>
          <w:i/>
        </w:rPr>
        <w:t>getters</w:t>
      </w:r>
      <w:proofErr w:type="spellEnd"/>
      <w:r w:rsidR="001C10C0" w:rsidRPr="001C10C0">
        <w:rPr>
          <w:i/>
        </w:rPr>
        <w:t>/setters</w:t>
      </w:r>
      <w:r w:rsidR="001C10C0">
        <w:rPr>
          <w:i/>
        </w:rPr>
        <w:t xml:space="preserve">. </w:t>
      </w:r>
      <w:r w:rsidR="001C10C0">
        <w:t xml:space="preserve">Esta linguagem fornece interoperabilidade com o </w:t>
      </w:r>
      <w:r w:rsidR="001C10C0" w:rsidRPr="00025D12">
        <w:rPr>
          <w:i/>
        </w:rPr>
        <w:t>Java</w:t>
      </w:r>
      <w:sdt>
        <w:sdtPr>
          <w:rPr>
            <w:i/>
          </w:rPr>
          <w:id w:val="1179080420"/>
          <w:citation/>
        </w:sdtPr>
        <w:sdtEndPr/>
        <w:sdtContent>
          <w:r w:rsidR="001C10C0">
            <w:rPr>
              <w:i/>
            </w:rPr>
            <w:fldChar w:fldCharType="begin"/>
          </w:r>
          <w:r w:rsidR="001C10C0">
            <w:rPr>
              <w:i/>
            </w:rPr>
            <w:instrText xml:space="preserve"> CITATION Piv \l 2070 </w:instrText>
          </w:r>
          <w:r w:rsidR="001C10C0">
            <w:rPr>
              <w:i/>
            </w:rPr>
            <w:fldChar w:fldCharType="separate"/>
          </w:r>
          <w:r w:rsidR="001C10C0">
            <w:rPr>
              <w:i/>
              <w:noProof/>
            </w:rPr>
            <w:t xml:space="preserve"> </w:t>
          </w:r>
          <w:r w:rsidR="001C10C0" w:rsidRPr="009D5E2D">
            <w:rPr>
              <w:noProof/>
            </w:rPr>
            <w:t>[3]</w:t>
          </w:r>
          <w:r w:rsidR="001C10C0">
            <w:rPr>
              <w:i/>
            </w:rPr>
            <w:fldChar w:fldCharType="end"/>
          </w:r>
        </w:sdtContent>
      </w:sdt>
      <w:r w:rsidR="001C10C0">
        <w:t xml:space="preserve"> e, por conseguinte,</w:t>
      </w:r>
      <w:r w:rsidR="00025D12">
        <w:t xml:space="preserve"> com a </w:t>
      </w:r>
      <w:r w:rsidR="00025D12" w:rsidRPr="00025D12">
        <w:rPr>
          <w:i/>
        </w:rPr>
        <w:t>JVM</w:t>
      </w:r>
      <w:r w:rsidR="001C10C0">
        <w:t xml:space="preserve">. Outra vantagem importante é a característica de </w:t>
      </w:r>
      <w:proofErr w:type="spellStart"/>
      <w:r w:rsidR="001C10C0" w:rsidRPr="001C10C0">
        <w:rPr>
          <w:i/>
        </w:rPr>
        <w:t>Null</w:t>
      </w:r>
      <w:proofErr w:type="spellEnd"/>
      <w:r w:rsidR="001C10C0" w:rsidRPr="001C10C0">
        <w:rPr>
          <w:i/>
        </w:rPr>
        <w:t xml:space="preserve"> </w:t>
      </w:r>
      <w:proofErr w:type="spellStart"/>
      <w:r w:rsidR="001C10C0" w:rsidRPr="001C10C0">
        <w:rPr>
          <w:i/>
        </w:rPr>
        <w:t>Safety</w:t>
      </w:r>
      <w:proofErr w:type="spellEnd"/>
      <w:r w:rsidR="001C10C0">
        <w:rPr>
          <w:i/>
        </w:rPr>
        <w:t xml:space="preserve">, </w:t>
      </w:r>
      <w:r w:rsidR="001C10C0">
        <w:t xml:space="preserve">que, de um modo </w:t>
      </w:r>
      <w:r w:rsidR="007B25FC">
        <w:t xml:space="preserve">geral, lida com situações relacionadas com a utilização de uma referência </w:t>
      </w:r>
      <w:proofErr w:type="spellStart"/>
      <w:r w:rsidR="007B25FC" w:rsidRPr="007B25FC">
        <w:rPr>
          <w:i/>
          <w:color w:val="000000" w:themeColor="text1"/>
        </w:rPr>
        <w:t>null</w:t>
      </w:r>
      <w:proofErr w:type="spellEnd"/>
      <w:r w:rsidR="007B25FC">
        <w:t>.</w:t>
      </w:r>
    </w:p>
    <w:p w:rsidR="00025D12" w:rsidRDefault="00025D12" w:rsidP="00025D12">
      <w:r>
        <w:t>O módulo principal contém grande parte da lógica inerente ao projeto, e interage com as outras componentes do projeto.</w:t>
      </w:r>
    </w:p>
    <w:p w:rsidR="0099518B" w:rsidRDefault="0099518B" w:rsidP="00025D12">
      <w:r>
        <w:t>O modulo principal interage com a aplicação móvel como fornecedora de dados sendo responsável por disponibilizar uma API para as várias funcionalidades do SINCRO Mobile.</w:t>
      </w:r>
    </w:p>
    <w:p w:rsidR="0099518B" w:rsidRDefault="0099518B" w:rsidP="00025D12"/>
    <w:p w:rsidR="00025D12" w:rsidRPr="009D1E87" w:rsidRDefault="00025D12" w:rsidP="00025D12">
      <w:pPr>
        <w:pStyle w:val="Cabealho3"/>
      </w:pPr>
      <w:bookmarkStart w:id="74" w:name="_Toc519522234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negócio</w:t>
      </w:r>
      <w:bookmarkEnd w:id="74"/>
    </w:p>
    <w:p w:rsidR="00025D12" w:rsidRDefault="00025D12" w:rsidP="00025D12">
      <w:r w:rsidRPr="009D1E87">
        <w:t xml:space="preserve">A camada de negócio representa o </w:t>
      </w:r>
      <w:r w:rsidRPr="009D1E87">
        <w:rPr>
          <w:i/>
        </w:rPr>
        <w:t xml:space="preserve">core </w:t>
      </w:r>
      <w:r w:rsidRPr="009D1E87">
        <w:t>do sistema</w:t>
      </w:r>
      <w:r>
        <w:t>, ou seja, toda a lógica inerente ao módulo principal pertence à camada de negócio</w:t>
      </w:r>
      <w:r w:rsidRPr="009D1E87">
        <w:t xml:space="preserve">. Nesta camada é usada a </w:t>
      </w:r>
      <w:r w:rsidRPr="009D1E87">
        <w:rPr>
          <w:i/>
        </w:rPr>
        <w:t>framework</w:t>
      </w:r>
      <w:r w:rsidRPr="009D1E87">
        <w:rPr>
          <w:i/>
          <w:spacing w:val="-11"/>
        </w:rPr>
        <w:t xml:space="preserve"> </w:t>
      </w:r>
      <w:r w:rsidRPr="009D1E87">
        <w:t>Spring</w:t>
      </w:r>
      <w:sdt>
        <w:sdtPr>
          <w:id w:val="1509103574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t>.</w:t>
      </w:r>
      <w:r w:rsidRPr="009D1E87">
        <w:rPr>
          <w:b/>
          <w:szCs w:val="28"/>
        </w:rPr>
        <w:br/>
      </w:r>
      <w:r w:rsidRPr="009D1E87">
        <w:t>O Spring</w:t>
      </w:r>
      <w:sdt>
        <w:sdtPr>
          <w:id w:val="851457490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é uma </w:t>
      </w:r>
      <w:r w:rsidRPr="009D1E87">
        <w:rPr>
          <w:i/>
        </w:rPr>
        <w:t xml:space="preserve">framework </w:t>
      </w:r>
      <w:r w:rsidRPr="009D1E87">
        <w:t>desenvolvida para java, sendo constituída por diversos módulos que oferecem uma gama de serviços abrangente.</w:t>
      </w:r>
    </w:p>
    <w:p w:rsidR="00266FCD" w:rsidRDefault="00266FCD" w:rsidP="00025D12">
      <w:r>
        <w:t xml:space="preserve">A decisão de utilizar </w:t>
      </w:r>
      <w:r w:rsidRPr="009D1E87">
        <w:t>Spring</w:t>
      </w:r>
      <w:sdt>
        <w:sdtPr>
          <w:id w:val="-1877233088"/>
          <w:citation/>
        </w:sdtPr>
        <w:sdtEndPr/>
        <w:sdtContent>
          <w:r>
            <w:fldChar w:fldCharType="begin"/>
          </w:r>
          <w:r>
            <w:instrText xml:space="preserve"> CITATION Piv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9D5E2D">
            <w:rPr>
              <w:noProof/>
            </w:rPr>
            <w:t>[3]</w:t>
          </w:r>
          <w:r>
            <w:fldChar w:fldCharType="end"/>
          </w:r>
        </w:sdtContent>
      </w:sdt>
      <w:r>
        <w:t xml:space="preserve"> adv</w:t>
      </w:r>
      <w:r w:rsidR="00AB003A">
        <w:t xml:space="preserve">ém das suas funcionalidades base, que para o desenvolvimento de um sistema modular trazem algumas vantagens tais como o desenvolvimento por camadas inerente à própria </w:t>
      </w:r>
      <w:r w:rsidR="00791370">
        <w:t>tecnologia,</w:t>
      </w:r>
      <w:r w:rsidR="00AB003A">
        <w:t xml:space="preserve"> inversão de controlo, controlo de transações, e o facto de ser possível integrar diretamente um servidor HTTP</w:t>
      </w:r>
      <w:r w:rsidR="00791370">
        <w:t>.</w:t>
      </w:r>
    </w:p>
    <w:p w:rsidR="00DA14F3" w:rsidRDefault="00DA14F3" w:rsidP="00025D12"/>
    <w:p w:rsidR="00DA14F3" w:rsidRPr="004D647C" w:rsidRDefault="00DA14F3" w:rsidP="00025D12"/>
    <w:p w:rsidR="00025D12" w:rsidRPr="009D1E87" w:rsidRDefault="00025D12" w:rsidP="009D5E2D">
      <w:pPr>
        <w:pStyle w:val="Cabealho2"/>
      </w:pPr>
      <w:bookmarkStart w:id="75" w:name="6.2._Camada_de_dados"/>
      <w:bookmarkStart w:id="76" w:name="_Toc512888607"/>
      <w:bookmarkStart w:id="77" w:name="_Toc515111329"/>
      <w:bookmarkStart w:id="78" w:name="_Toc519522235"/>
      <w:bookmarkEnd w:id="75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dados</w:t>
      </w:r>
      <w:bookmarkEnd w:id="76"/>
      <w:bookmarkEnd w:id="77"/>
      <w:bookmarkEnd w:id="78"/>
    </w:p>
    <w:p w:rsidR="00791370" w:rsidRDefault="00025D12" w:rsidP="00025D12">
      <w:r w:rsidRPr="009D1E87">
        <w:t>A</w:t>
      </w:r>
      <w:r w:rsidRPr="009D1E87">
        <w:rPr>
          <w:spacing w:val="-19"/>
        </w:rPr>
        <w:t xml:space="preserve"> </w:t>
      </w:r>
      <w:r w:rsidRPr="009D1E87">
        <w:t>camada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baseia-se</w:t>
      </w:r>
      <w:r w:rsidRPr="009D1E87">
        <w:rPr>
          <w:spacing w:val="-17"/>
        </w:rPr>
        <w:t xml:space="preserve"> </w:t>
      </w:r>
      <w:r w:rsidRPr="009D1E87">
        <w:t>num</w:t>
      </w:r>
      <w:r w:rsidRPr="009D1E87">
        <w:rPr>
          <w:spacing w:val="-17"/>
        </w:rPr>
        <w:t xml:space="preserve"> </w:t>
      </w:r>
      <w:r w:rsidRPr="009D1E87">
        <w:t>sistema</w:t>
      </w:r>
      <w:r w:rsidRPr="009D1E87">
        <w:rPr>
          <w:spacing w:val="-18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gestão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base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(SGBD). Neste projeto, o sistema de gestão de base</w:t>
      </w:r>
      <w:r>
        <w:t xml:space="preserve"> de dados a ser usado é</w:t>
      </w:r>
      <w:r w:rsidRPr="009D1E87">
        <w:t xml:space="preserve"> o </w:t>
      </w:r>
      <w:proofErr w:type="spellStart"/>
      <w:r w:rsidRPr="009D1E87">
        <w:t>PostgreSQL</w:t>
      </w:r>
      <w:proofErr w:type="spellEnd"/>
      <w:r w:rsidRPr="009D1E87">
        <w:t xml:space="preserve"> Server</w:t>
      </w:r>
      <w:sdt>
        <w:sdtPr>
          <w:id w:val="217553618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The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[4]</w:t>
          </w:r>
          <w:r w:rsidR="001F5AD4">
            <w:fldChar w:fldCharType="end"/>
          </w:r>
        </w:sdtContent>
      </w:sdt>
      <w:r w:rsidRPr="009D1E87">
        <w:t>, sendo um dos motivos para a sua escolha o facto de estar disponível na comunidade</w:t>
      </w:r>
      <w:r w:rsidRPr="009D1E87">
        <w:rPr>
          <w:spacing w:val="-4"/>
        </w:rPr>
        <w:t xml:space="preserve"> </w:t>
      </w:r>
      <w:proofErr w:type="spellStart"/>
      <w:r w:rsidRPr="009D1E87">
        <w:rPr>
          <w:i/>
        </w:rPr>
        <w:t>OpenSource</w:t>
      </w:r>
      <w:proofErr w:type="spellEnd"/>
      <w:r w:rsidR="00DA14F3">
        <w:t>, em que existe uma comunidade que fornece um desenvolvimento constante para esta tecnologia,</w:t>
      </w:r>
      <w:r w:rsidR="00791370">
        <w:t xml:space="preserve"> e</w:t>
      </w:r>
      <w:r w:rsidR="00DA14F3">
        <w:t xml:space="preserve"> que por isso não está vinculada</w:t>
      </w:r>
      <w:r w:rsidR="00791370">
        <w:t xml:space="preserve"> a nenhuma empresa em particular</w:t>
      </w:r>
      <w:r w:rsidR="00BE2403">
        <w:t>.</w:t>
      </w:r>
      <w:r w:rsidR="00791370">
        <w:t xml:space="preserve"> Outra</w:t>
      </w:r>
      <w:r w:rsidR="00DA14F3">
        <w:t xml:space="preserve"> vantagem</w:t>
      </w:r>
      <w:r w:rsidR="00791370">
        <w:t xml:space="preserve"> </w:t>
      </w:r>
      <w:r w:rsidR="00DA14F3">
        <w:t>é</w:t>
      </w:r>
      <w:r w:rsidR="00791370">
        <w:t xml:space="preserve"> estar disponível para diversos sistemas operativos, tornando assim </w:t>
      </w:r>
      <w:r w:rsidR="00DA14F3">
        <w:t>a tecnologia portável.</w:t>
      </w:r>
    </w:p>
    <w:p w:rsidR="00DA14F3" w:rsidRDefault="00025D12" w:rsidP="00025D12">
      <w:r w:rsidRPr="009D1E87">
        <w:t xml:space="preserve">Foi utilizada também a framework </w:t>
      </w:r>
      <w:proofErr w:type="spellStart"/>
      <w:r w:rsidRPr="009D1E87">
        <w:t>Hibernate</w:t>
      </w:r>
      <w:proofErr w:type="spellEnd"/>
      <w:sdt>
        <w:sdtPr>
          <w:id w:val="-871307506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t>. O</w:t>
      </w:r>
      <w:r w:rsidRPr="009D1E87">
        <w:rPr>
          <w:spacing w:val="-16"/>
        </w:rPr>
        <w:t xml:space="preserve"> </w:t>
      </w:r>
      <w:proofErr w:type="spellStart"/>
      <w:r w:rsidRPr="009D1E87">
        <w:t>Hibernate</w:t>
      </w:r>
      <w:proofErr w:type="spellEnd"/>
      <w:sdt>
        <w:sdtPr>
          <w:id w:val="-779718945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rPr>
          <w:i/>
          <w:spacing w:val="-16"/>
        </w:rPr>
        <w:t xml:space="preserve"> </w:t>
      </w:r>
      <w:r w:rsidRPr="009D1E87">
        <w:t>é</w:t>
      </w:r>
      <w:r w:rsidRPr="009D1E87">
        <w:rPr>
          <w:spacing w:val="-15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biblioteca</w:t>
      </w:r>
      <w:r w:rsidRPr="009D1E87">
        <w:rPr>
          <w:spacing w:val="-15"/>
        </w:rPr>
        <w:t xml:space="preserve"> </w:t>
      </w:r>
      <w:r w:rsidRPr="009D1E87">
        <w:t>desenvolvida</w:t>
      </w:r>
      <w:r w:rsidRPr="009D1E87">
        <w:rPr>
          <w:spacing w:val="-16"/>
        </w:rPr>
        <w:t xml:space="preserve"> </w:t>
      </w:r>
      <w:r w:rsidRPr="009D1E87">
        <w:t>para</w:t>
      </w:r>
      <w:r w:rsidRPr="009D1E87">
        <w:rPr>
          <w:spacing w:val="-15"/>
        </w:rPr>
        <w:t xml:space="preserve"> </w:t>
      </w:r>
      <w:r w:rsidRPr="009D1E87">
        <w:t>Java</w:t>
      </w:r>
      <w:r w:rsidRPr="009D1E87">
        <w:rPr>
          <w:spacing w:val="-16"/>
        </w:rPr>
        <w:t xml:space="preserve"> </w:t>
      </w:r>
      <w:r w:rsidRPr="009D1E87">
        <w:t>com</w:t>
      </w:r>
      <w:r w:rsidRPr="009D1E87">
        <w:rPr>
          <w:spacing w:val="-15"/>
        </w:rPr>
        <w:t xml:space="preserve"> </w:t>
      </w:r>
      <w:r w:rsidRPr="009D1E87">
        <w:t>o</w:t>
      </w:r>
      <w:r w:rsidRPr="009D1E87">
        <w:rPr>
          <w:spacing w:val="-16"/>
        </w:rPr>
        <w:t xml:space="preserve"> </w:t>
      </w:r>
      <w:r w:rsidRPr="009D1E87">
        <w:t>intuito</w:t>
      </w:r>
      <w:r w:rsidRPr="009D1E87">
        <w:rPr>
          <w:spacing w:val="-15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 xml:space="preserve">fornecer uma </w:t>
      </w:r>
      <w:r w:rsidRPr="009D1E87">
        <w:rPr>
          <w:i/>
        </w:rPr>
        <w:t xml:space="preserve">framework </w:t>
      </w:r>
      <w:r w:rsidRPr="009D1E87">
        <w:t xml:space="preserve">que permitisse mapear objetos pertencentes ao </w:t>
      </w:r>
      <w:r w:rsidRPr="009D1E87">
        <w:rPr>
          <w:i/>
        </w:rPr>
        <w:t xml:space="preserve">modelo de domínio </w:t>
      </w:r>
      <w:r w:rsidRPr="009D1E87">
        <w:t xml:space="preserve">em objetos equivalentes no respetivo </w:t>
      </w:r>
      <w:r w:rsidRPr="009D1E87">
        <w:rPr>
          <w:i/>
        </w:rPr>
        <w:t>modelo</w:t>
      </w:r>
      <w:r w:rsidRPr="009D1E87">
        <w:rPr>
          <w:i/>
          <w:spacing w:val="-13"/>
        </w:rPr>
        <w:t xml:space="preserve"> </w:t>
      </w:r>
      <w:r w:rsidRPr="009D1E87">
        <w:rPr>
          <w:i/>
        </w:rPr>
        <w:t>relacional</w:t>
      </w:r>
      <w:r w:rsidRPr="009D1E87">
        <w:t>.</w:t>
      </w:r>
    </w:p>
    <w:p w:rsidR="0099518B" w:rsidRDefault="0099518B" w:rsidP="0099518B">
      <w:pPr>
        <w:keepNext/>
      </w:pPr>
      <w:r>
        <w:rPr>
          <w:noProof/>
        </w:rPr>
        <w:lastRenderedPageBreak/>
        <w:drawing>
          <wp:inline distT="0" distB="0" distL="0" distR="0">
            <wp:extent cx="6463665" cy="3709670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h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8B" w:rsidRDefault="0099518B" w:rsidP="0099518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Database Schema</w:t>
      </w:r>
    </w:p>
    <w:p w:rsidR="0099518B" w:rsidRPr="0099518B" w:rsidRDefault="0099518B" w:rsidP="0099518B">
      <w:r>
        <w:t>Como é possível observar na Figura 10 A camada de negócio do projeto inclui uma base de dados com 5 tabelas, sendo estas a representação dos vários elementos inerentes ao sistema, como o Cidadão (</w:t>
      </w:r>
      <w:proofErr w:type="spellStart"/>
      <w:r w:rsidRPr="0099518B">
        <w:rPr>
          <w:i/>
        </w:rPr>
        <w:t>User</w:t>
      </w:r>
      <w:proofErr w:type="spellEnd"/>
      <w:r>
        <w:t>), o Evento (</w:t>
      </w:r>
      <w:proofErr w:type="spellStart"/>
      <w:r>
        <w:t>Event</w:t>
      </w:r>
      <w:proofErr w:type="spellEnd"/>
      <w:r>
        <w:t>) e o Veiculo (</w:t>
      </w:r>
      <w:proofErr w:type="spellStart"/>
      <w:r>
        <w:t>Vehicle</w:t>
      </w:r>
      <w:proofErr w:type="spellEnd"/>
      <w:r>
        <w:t>), sendo as outras duas tabelas (</w:t>
      </w:r>
      <w:proofErr w:type="spellStart"/>
      <w:r>
        <w:t>DelegateRequests</w:t>
      </w:r>
      <w:proofErr w:type="spellEnd"/>
      <w:r>
        <w:t xml:space="preserve"> e </w:t>
      </w:r>
      <w:proofErr w:type="spellStart"/>
      <w:r>
        <w:t>VehicleDelegated</w:t>
      </w:r>
      <w:proofErr w:type="spellEnd"/>
      <w:r>
        <w:t xml:space="preserve">) representações de interação entre as outras tabelas. </w:t>
      </w:r>
      <w:bookmarkStart w:id="79" w:name="_GoBack"/>
      <w:bookmarkEnd w:id="79"/>
    </w:p>
    <w:p w:rsidR="00025D12" w:rsidRPr="009D1E87" w:rsidRDefault="00025D12" w:rsidP="009D5E2D">
      <w:pPr>
        <w:pStyle w:val="Cabealho2"/>
      </w:pPr>
      <w:bookmarkStart w:id="80" w:name="6.3._Camada_de_negócio"/>
      <w:bookmarkStart w:id="81" w:name="_Toc512888609"/>
      <w:bookmarkStart w:id="82" w:name="_Toc515111331"/>
      <w:bookmarkStart w:id="83" w:name="_Toc519522236"/>
      <w:bookmarkEnd w:id="80"/>
      <w:r w:rsidRPr="009D1E87">
        <w:t>Camada</w:t>
      </w:r>
      <w:r w:rsidRPr="009D1E87">
        <w:rPr>
          <w:spacing w:val="-2"/>
        </w:rPr>
        <w:t xml:space="preserve"> </w:t>
      </w:r>
      <w:r w:rsidRPr="009D1E87">
        <w:t>Cliente</w:t>
      </w:r>
      <w:bookmarkEnd w:id="81"/>
      <w:bookmarkEnd w:id="82"/>
      <w:bookmarkEnd w:id="83"/>
    </w:p>
    <w:p w:rsidR="00756854" w:rsidRPr="009D1E87" w:rsidRDefault="00025D12" w:rsidP="00025D12">
      <w:r w:rsidRPr="009D1E87">
        <w:t>A camada cliente representa a componente aplicacional, que neste caso é uma aplicação móvel.</w:t>
      </w:r>
      <w:r w:rsidRPr="009D1E87">
        <w:br/>
        <w:t>Na camada cliente foi utilizado React Native</w:t>
      </w:r>
      <w:sdt>
        <w:sdtPr>
          <w:id w:val="-2103405205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Fac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[6]</w:t>
          </w:r>
          <w:r w:rsidR="009D5E2D">
            <w:fldChar w:fldCharType="end"/>
          </w:r>
        </w:sdtContent>
      </w:sdt>
      <w:r w:rsidRPr="009D1E87">
        <w:t>. Esta é uma tecnologia de desenvolvimento de aplicações móveis nativas para multiplataforma (Android e iOS) em que praticamente todo o código é partilhado</w:t>
      </w:r>
      <w:r w:rsidR="00BE2403">
        <w:t xml:space="preserve"> entre as duas versões. </w:t>
      </w:r>
      <w:r w:rsidRPr="009D1E87">
        <w:t xml:space="preserve">É usado </w:t>
      </w:r>
      <w:proofErr w:type="spellStart"/>
      <w:r w:rsidRPr="00F45BAD">
        <w:rPr>
          <w:i/>
        </w:rPr>
        <w:t>JavaScript</w:t>
      </w:r>
      <w:proofErr w:type="spellEnd"/>
      <w:sdt>
        <w:sdtPr>
          <w:id w:val="-1796049039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Cod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[7]</w:t>
          </w:r>
          <w:r w:rsidR="009D5E2D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para o desenvolvimento de aplicações nesta tecnologia bem como um </w:t>
      </w:r>
      <w:r w:rsidRPr="009D1E87">
        <w:rPr>
          <w:i/>
        </w:rPr>
        <w:t xml:space="preserve">framework </w:t>
      </w:r>
      <w:r w:rsidRPr="009D1E87">
        <w:t xml:space="preserve">baseado em </w:t>
      </w:r>
      <w:r w:rsidRPr="009D1E87">
        <w:rPr>
          <w:i/>
        </w:rPr>
        <w:t>React</w:t>
      </w:r>
      <w:r w:rsidRPr="009D1E87">
        <w:t>.</w:t>
      </w:r>
      <w:r w:rsidR="00756854">
        <w:t xml:space="preserve"> Algumas das vantagens do </w:t>
      </w:r>
      <w:r w:rsidR="00756854" w:rsidRPr="00F45BAD">
        <w:rPr>
          <w:i/>
        </w:rPr>
        <w:t>React Native</w:t>
      </w:r>
      <w:r w:rsidR="00756854">
        <w:t xml:space="preserve"> correspondem ao facto da tecnologia ser </w:t>
      </w:r>
      <w:r w:rsidR="00756854" w:rsidRPr="00F45BAD">
        <w:rPr>
          <w:i/>
        </w:rPr>
        <w:t xml:space="preserve">Open </w:t>
      </w:r>
      <w:proofErr w:type="spellStart"/>
      <w:r w:rsidR="00756854" w:rsidRPr="00F45BAD">
        <w:rPr>
          <w:i/>
        </w:rPr>
        <w:t>Source</w:t>
      </w:r>
      <w:proofErr w:type="spellEnd"/>
      <w:r w:rsidR="00756854">
        <w:t xml:space="preserve">, o que por si só corresponde a um suporte contínuo no seu desenvolvimento. Este framework oferece ainda uma funcionalidade de </w:t>
      </w:r>
      <w:r w:rsidR="00756854" w:rsidRPr="00F45BAD">
        <w:rPr>
          <w:i/>
        </w:rPr>
        <w:t xml:space="preserve">Live </w:t>
      </w:r>
      <w:proofErr w:type="spellStart"/>
      <w:r w:rsidR="00756854" w:rsidRPr="00F45BAD">
        <w:rPr>
          <w:i/>
        </w:rPr>
        <w:t>Reloading</w:t>
      </w:r>
      <w:proofErr w:type="spellEnd"/>
      <w:r w:rsidR="00756854">
        <w:t xml:space="preserve"> que essencialmente permite ao programador</w:t>
      </w:r>
      <w:r w:rsidR="00F45BAD">
        <w:t xml:space="preserve"> editar código e imediatamente ver o seu resultado, sem ter necessidade de recompilar o projeto.</w:t>
      </w:r>
    </w:p>
    <w:p w:rsidR="00131726" w:rsidRPr="009D1E87" w:rsidRDefault="00131726" w:rsidP="00131726"/>
    <w:p w:rsidR="00C35E5A" w:rsidRDefault="00131726">
      <w:pPr>
        <w:jc w:val="left"/>
      </w:pPr>
      <w:r w:rsidRPr="009D1E87">
        <w:br w:type="page"/>
      </w:r>
    </w:p>
    <w:p w:rsidR="00C00A62" w:rsidRDefault="00C35E5A" w:rsidP="00C35E5A">
      <w:r>
        <w:lastRenderedPageBreak/>
        <w:br w:type="page"/>
      </w:r>
    </w:p>
    <w:p w:rsidR="00C00A62" w:rsidRDefault="00C00A62" w:rsidP="00C00A62">
      <w:pPr>
        <w:pStyle w:val="Ttulo1"/>
      </w:pPr>
      <w:bookmarkStart w:id="84" w:name="_Toc519522237"/>
      <w:r>
        <w:lastRenderedPageBreak/>
        <w:t>Tecnologia</w:t>
      </w:r>
      <w:bookmarkEnd w:id="84"/>
    </w:p>
    <w:p w:rsidR="00C00A62" w:rsidRDefault="00C00A62" w:rsidP="00C00A62"/>
    <w:p w:rsidR="00C00A62" w:rsidRDefault="00C00A62" w:rsidP="00C00A62">
      <w:r>
        <w:t>Este capítulo irá falar acerca de tecnolo</w:t>
      </w:r>
      <w:r w:rsidR="00483999">
        <w:t>gias utilizadas na realização dos Requisitos necessários para o projeto já anteriormente apresentados.</w:t>
      </w:r>
    </w:p>
    <w:p w:rsidR="00483999" w:rsidRDefault="00483999" w:rsidP="00C00A62"/>
    <w:p w:rsidR="00483999" w:rsidRDefault="00483999" w:rsidP="00483999">
      <w:pPr>
        <w:pStyle w:val="Cabealho2"/>
      </w:pPr>
      <w:bookmarkStart w:id="85" w:name="_Toc519522238"/>
      <w:r>
        <w:t>Notificação Móvel</w:t>
      </w:r>
      <w:bookmarkEnd w:id="85"/>
    </w:p>
    <w:p w:rsidR="00483999" w:rsidRPr="00483999" w:rsidRDefault="00483999" w:rsidP="00483999">
      <w:pPr>
        <w:ind w:left="141"/>
      </w:pPr>
    </w:p>
    <w:p w:rsidR="00C00A62" w:rsidRDefault="00483999" w:rsidP="00C00A62">
      <w:r>
        <w:t>Para implementar a notificação dos dispositivos móveis foi necessário encontrar uma tecnologia que respeitasse um dos problemas expostos no índice (2.2). Este problema é a poupança de energia no dispositivo</w:t>
      </w:r>
      <w:r w:rsidR="00FE5F5D">
        <w:t>,</w:t>
      </w:r>
      <w:r>
        <w:t xml:space="preserve"> que seria possível </w:t>
      </w:r>
      <w:r w:rsidR="00FE5F5D">
        <w:t xml:space="preserve">de solucionar </w:t>
      </w:r>
      <w:r>
        <w:t xml:space="preserve">graças </w:t>
      </w:r>
      <w:r w:rsidR="00FE5F5D">
        <w:t>à utilização de</w:t>
      </w:r>
      <w:r>
        <w:t xml:space="preserve"> notificações ‘</w:t>
      </w:r>
      <w:proofErr w:type="spellStart"/>
      <w:r>
        <w:t>push</w:t>
      </w:r>
      <w:proofErr w:type="spellEnd"/>
      <w:r>
        <w:t xml:space="preserve">’. </w:t>
      </w:r>
    </w:p>
    <w:p w:rsidR="00483999" w:rsidRDefault="00483999" w:rsidP="00C00A62">
      <w:r>
        <w:t xml:space="preserve">Uma vez que o serviço de notificações </w:t>
      </w:r>
      <w:proofErr w:type="spellStart"/>
      <w:r w:rsidRPr="00483999">
        <w:rPr>
          <w:i/>
        </w:rPr>
        <w:t>OneSignal</w:t>
      </w:r>
      <w:proofErr w:type="spellEnd"/>
      <w:r>
        <w:t xml:space="preserve"> funciona de acordo com essa vertente</w:t>
      </w:r>
      <w:r w:rsidR="00534546">
        <w:t>, notificações ‘</w:t>
      </w:r>
      <w:proofErr w:type="spellStart"/>
      <w:r w:rsidR="00534546">
        <w:t>push</w:t>
      </w:r>
      <w:proofErr w:type="spellEnd"/>
      <w:r w:rsidR="00534546">
        <w:t>’</w:t>
      </w:r>
      <w:r>
        <w:t>, foi então a nossa escolhida para tecnologia de notificação. Para além disso, esta mesma plataforma de notificações demonstrou ser bastante versátil e prática, dado que proporciona a notificação para multiplataforma para dispositivos m</w:t>
      </w:r>
      <w:r w:rsidR="00534546">
        <w:t xml:space="preserve">óveis. Como a </w:t>
      </w:r>
      <w:r w:rsidR="00534546" w:rsidRPr="00534546">
        <w:t>A</w:t>
      </w:r>
      <w:r w:rsidRPr="00534546">
        <w:t>plicaç</w:t>
      </w:r>
      <w:r w:rsidR="00534546" w:rsidRPr="00534546">
        <w:t>ão M</w:t>
      </w:r>
      <w:r w:rsidRPr="00534546">
        <w:t>óvel</w:t>
      </w:r>
      <w:r>
        <w:t xml:space="preserve"> </w:t>
      </w:r>
      <w:r w:rsidR="00534546">
        <w:t xml:space="preserve">realizada </w:t>
      </w:r>
      <w:r>
        <w:t>é disponibiliz</w:t>
      </w:r>
      <w:r w:rsidR="00FE5F5D">
        <w:t>ada para mais do que um sistema</w:t>
      </w:r>
      <w:r w:rsidR="00534546">
        <w:t xml:space="preserve"> operativo</w:t>
      </w:r>
      <w:r w:rsidR="00FE5F5D">
        <w:t>, então foi também um ponto forte para a escolha da mesma.</w:t>
      </w:r>
    </w:p>
    <w:p w:rsidR="00CA03B3" w:rsidRDefault="00CA03B3" w:rsidP="00C00A62"/>
    <w:p w:rsidR="00CA03B3" w:rsidRDefault="00CA03B3" w:rsidP="00CA03B3">
      <w:pPr>
        <w:pStyle w:val="Cabealho2"/>
      </w:pPr>
      <w:bookmarkStart w:id="86" w:name="_Toc519522239"/>
      <w:r>
        <w:t>Autenticação</w:t>
      </w:r>
      <w:bookmarkEnd w:id="86"/>
    </w:p>
    <w:p w:rsidR="007A5C38" w:rsidRDefault="007A5C38" w:rsidP="007A5C38">
      <w:r>
        <w:t xml:space="preserve">Para a realização da autenticação no projeto foi usado um serviço, Auth0 que garante a autenticação dos utilizadores, sendo essa autenticação baseada em JSON Web </w:t>
      </w:r>
      <w:proofErr w:type="spellStart"/>
      <w:r>
        <w:t>Tokens</w:t>
      </w:r>
      <w:proofErr w:type="spellEnd"/>
      <w:r>
        <w:t xml:space="preserve"> (JWT).</w:t>
      </w:r>
    </w:p>
    <w:p w:rsidR="007A5C38" w:rsidRDefault="007A5C38" w:rsidP="007A5C38">
      <w:r>
        <w:t xml:space="preserve">O JWT é um padrão (RFC-7519) que define como transmitir e armazenar objetos JSON de forma compacta e segura. Contém dados que podem ser validados a qualquer momento pois o </w:t>
      </w:r>
      <w:proofErr w:type="spellStart"/>
      <w:r>
        <w:t>token</w:t>
      </w:r>
      <w:proofErr w:type="spellEnd"/>
      <w:r>
        <w:t xml:space="preserve"> é assinado digitalmente.</w:t>
      </w:r>
    </w:p>
    <w:p w:rsidR="007A5C38" w:rsidRDefault="007A5C38" w:rsidP="007A5C38"/>
    <w:p w:rsidR="007A5C38" w:rsidRDefault="007A5C38" w:rsidP="007A5C38">
      <w:pPr>
        <w:pStyle w:val="Cabealho3"/>
      </w:pPr>
      <w:bookmarkStart w:id="87" w:name="_Toc519522240"/>
      <w:r>
        <w:t xml:space="preserve">Como usar o </w:t>
      </w:r>
      <w:proofErr w:type="spellStart"/>
      <w:r>
        <w:t>token</w:t>
      </w:r>
      <w:bookmarkEnd w:id="87"/>
      <w:proofErr w:type="spellEnd"/>
    </w:p>
    <w:p w:rsidR="007A5C38" w:rsidRPr="007A5C38" w:rsidRDefault="007A5C38" w:rsidP="007A5C38"/>
    <w:p w:rsidR="007A5C38" w:rsidRDefault="007A5C38" w:rsidP="007A5C38">
      <w:r>
        <w:t xml:space="preserve">Ao fazer login no serviço de autenticação é criado e retornado um </w:t>
      </w:r>
      <w:proofErr w:type="spellStart"/>
      <w:r>
        <w:t>token</w:t>
      </w:r>
      <w:proofErr w:type="spellEnd"/>
      <w:r>
        <w:t xml:space="preserve"> JWT para o </w:t>
      </w:r>
      <w:proofErr w:type="spellStart"/>
      <w:r>
        <w:t>client</w:t>
      </w:r>
      <w:proofErr w:type="spellEnd"/>
      <w:r>
        <w:t xml:space="preserve">. Esse </w:t>
      </w:r>
      <w:proofErr w:type="spellStart"/>
      <w:r>
        <w:t>token</w:t>
      </w:r>
      <w:proofErr w:type="spellEnd"/>
      <w:r>
        <w:t xml:space="preserve"> deve ser enviado para as </w:t>
      </w:r>
      <w:proofErr w:type="spellStart"/>
      <w:r>
        <w:t>APIs</w:t>
      </w:r>
      <w:proofErr w:type="spellEnd"/>
      <w:r>
        <w:t xml:space="preserve"> através do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de cada pedido HTTP com a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Bearer</w:t>
      </w:r>
      <w:proofErr w:type="spellEnd"/>
      <w:r>
        <w:t>.</w:t>
      </w:r>
    </w:p>
    <w:p w:rsidR="007A5C38" w:rsidRDefault="007A5C38" w:rsidP="007A5C38">
      <w:pPr>
        <w:pStyle w:val="Citao"/>
      </w:pPr>
      <w:proofErr w:type="spellStart"/>
      <w:r w:rsidRPr="007A5C38">
        <w:rPr>
          <w:highlight w:val="lightGray"/>
        </w:rPr>
        <w:t>Authorization</w:t>
      </w:r>
      <w:proofErr w:type="spellEnd"/>
      <w:r w:rsidRPr="007A5C38">
        <w:rPr>
          <w:highlight w:val="lightGray"/>
        </w:rPr>
        <w:t xml:space="preserve">: </w:t>
      </w:r>
      <w:proofErr w:type="spellStart"/>
      <w:r w:rsidRPr="007A5C38">
        <w:rPr>
          <w:highlight w:val="lightGray"/>
        </w:rPr>
        <w:t>Bearer</w:t>
      </w:r>
      <w:proofErr w:type="spellEnd"/>
      <w:r w:rsidRPr="007A5C38">
        <w:rPr>
          <w:highlight w:val="lightGray"/>
        </w:rPr>
        <w:t xml:space="preserve"> &lt;</w:t>
      </w:r>
      <w:proofErr w:type="spellStart"/>
      <w:r w:rsidRPr="007A5C38">
        <w:rPr>
          <w:highlight w:val="lightGray"/>
        </w:rPr>
        <w:t>token</w:t>
      </w:r>
      <w:proofErr w:type="spellEnd"/>
      <w:r w:rsidRPr="007A5C38">
        <w:rPr>
          <w:highlight w:val="lightGray"/>
        </w:rPr>
        <w:t>&gt;</w:t>
      </w:r>
    </w:p>
    <w:p w:rsidR="007A5C38" w:rsidRDefault="007A5C38" w:rsidP="007A5C38">
      <w:pPr>
        <w:keepNext/>
      </w:pPr>
      <w:r>
        <w:rPr>
          <w:noProof/>
        </w:rPr>
        <w:lastRenderedPageBreak/>
        <w:drawing>
          <wp:inline distT="0" distB="0" distL="0" distR="0">
            <wp:extent cx="6463665" cy="362458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7T41R0dSLEzssIXPHpvimQ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38" w:rsidRDefault="007A5C38" w:rsidP="007A5C38">
      <w:pPr>
        <w:pStyle w:val="Legenda"/>
      </w:pPr>
      <w:r>
        <w:t xml:space="preserve">Figura </w:t>
      </w:r>
      <w:r w:rsidR="007B0F14">
        <w:rPr>
          <w:noProof/>
        </w:rPr>
        <w:fldChar w:fldCharType="begin"/>
      </w:r>
      <w:r w:rsidR="007B0F14">
        <w:rPr>
          <w:noProof/>
        </w:rPr>
        <w:instrText xml:space="preserve"> SEQ Figura \* ARABIC </w:instrText>
      </w:r>
      <w:r w:rsidR="007B0F14">
        <w:rPr>
          <w:noProof/>
        </w:rPr>
        <w:fldChar w:fldCharType="separate"/>
      </w:r>
      <w:r w:rsidR="0099518B">
        <w:rPr>
          <w:noProof/>
        </w:rPr>
        <w:t>11</w:t>
      </w:r>
      <w:r w:rsidR="007B0F14">
        <w:rPr>
          <w:noProof/>
        </w:rPr>
        <w:fldChar w:fldCharType="end"/>
      </w:r>
      <w:r>
        <w:t xml:space="preserve"> </w:t>
      </w:r>
      <w:r w:rsidRPr="007424D6">
        <w:t>https://cdn-images-1.medium.com/max/1600/1*7T41R0dSLEzssIXPHpvimQ.png</w:t>
      </w:r>
    </w:p>
    <w:p w:rsidR="007A5C38" w:rsidRDefault="007A5C38" w:rsidP="007A5C38"/>
    <w:p w:rsidR="007A5C38" w:rsidRDefault="007A5C38" w:rsidP="007A5C38">
      <w:r>
        <w:t xml:space="preserve">O Auth0 providencia um </w:t>
      </w:r>
      <w:proofErr w:type="spellStart"/>
      <w:r>
        <w:t>Authorization</w:t>
      </w:r>
      <w:proofErr w:type="spellEnd"/>
      <w:r>
        <w:t xml:space="preserve"> Server que irá gerar e enviar o </w:t>
      </w:r>
      <w:proofErr w:type="spellStart"/>
      <w:r>
        <w:t>token</w:t>
      </w:r>
      <w:proofErr w:type="spellEnd"/>
      <w:r>
        <w:t xml:space="preserve"> para o componente principal do projeto e este redireciona o </w:t>
      </w:r>
      <w:proofErr w:type="spellStart"/>
      <w:r>
        <w:t>token</w:t>
      </w:r>
      <w:proofErr w:type="spellEnd"/>
      <w:r>
        <w:t xml:space="preserve"> para a aplicação móvel. Por cada pedido realizado ao componente principal o </w:t>
      </w:r>
      <w:proofErr w:type="spellStart"/>
      <w:r>
        <w:t>token</w:t>
      </w:r>
      <w:proofErr w:type="spellEnd"/>
      <w:r>
        <w:t xml:space="preserve"> irá ser validado.</w:t>
      </w:r>
    </w:p>
    <w:p w:rsidR="007A5C38" w:rsidRDefault="007A5C38" w:rsidP="007A5C38"/>
    <w:p w:rsidR="007A5C38" w:rsidRDefault="007A5C38" w:rsidP="007A5C38">
      <w:r>
        <w:t xml:space="preserve">Como o Auth0 providencia a autenticação é necessário guardar algumas informações dos utilizadores registados, nomeadamente o email e a password (previamente cifrada). Aquando do pedido de login é feita a validação desses parâmetros e se estiverem corretos o Auth0 retorna o </w:t>
      </w:r>
      <w:proofErr w:type="spellStart"/>
      <w:r>
        <w:t>token</w:t>
      </w:r>
      <w:proofErr w:type="spellEnd"/>
      <w:r>
        <w:t>.</w:t>
      </w:r>
    </w:p>
    <w:p w:rsidR="007A5C38" w:rsidRDefault="007A5C38" w:rsidP="007A5C38">
      <w:pPr>
        <w:pStyle w:val="Cabealho3"/>
      </w:pPr>
      <w:bookmarkStart w:id="88" w:name="_Toc519522241"/>
      <w:r>
        <w:t>Motivação para o uso do Auth0</w:t>
      </w:r>
      <w:bookmarkEnd w:id="88"/>
    </w:p>
    <w:p w:rsidR="007A5C38" w:rsidRPr="007A5C38" w:rsidRDefault="007A5C38" w:rsidP="007A5C38"/>
    <w:p w:rsidR="007A5C38" w:rsidRPr="007A5C38" w:rsidRDefault="007A5C38" w:rsidP="007A5C38">
      <w:r>
        <w:t xml:space="preserve">Os motivos principais para o uso deste serviço baseiam-se no facto de este garantir uma alta disponibilidade, de permitir extensibilidade, ou seja, permitir que o programador modifique algumas das etapas de autenticação para, por exemplo, adicionar mais algumas informações ao </w:t>
      </w:r>
      <w:proofErr w:type="spellStart"/>
      <w:r>
        <w:t>token</w:t>
      </w:r>
      <w:proofErr w:type="spellEnd"/>
      <w:r>
        <w:t>. Outra das vantagens do Auth0 é que disponibiliza uma API HTTPS para facilitar e aumentar a segurança da comunicação.</w:t>
      </w:r>
    </w:p>
    <w:p w:rsidR="00131726" w:rsidRPr="009D1E87" w:rsidRDefault="00C00A62" w:rsidP="00C35E5A">
      <w:r>
        <w:br w:type="page"/>
      </w:r>
    </w:p>
    <w:p w:rsidR="00131726" w:rsidRPr="009D1E87" w:rsidRDefault="00131726" w:rsidP="00131726">
      <w:pPr>
        <w:pStyle w:val="Ttulo1"/>
      </w:pPr>
      <w:bookmarkStart w:id="89" w:name="_Toc512888610"/>
      <w:bookmarkStart w:id="90" w:name="_Toc519522242"/>
      <w:r w:rsidRPr="009D1E87">
        <w:lastRenderedPageBreak/>
        <w:t>Conclusão</w:t>
      </w:r>
      <w:bookmarkEnd w:id="89"/>
      <w:bookmarkEnd w:id="90"/>
    </w:p>
    <w:p w:rsidR="00131726" w:rsidRPr="009D1E87" w:rsidRDefault="00131726" w:rsidP="00131726"/>
    <w:p w:rsidR="00131726" w:rsidRDefault="00131726" w:rsidP="00131726">
      <w:r w:rsidRPr="009D1E87">
        <w:t>Neste documento é descrito um sistema cujo objetivo é futuramente ser de alguma forma integrado na rede ANSR</w:t>
      </w:r>
      <w:r w:rsidRPr="009D1E87">
        <w:fldChar w:fldCharType="begin"/>
      </w:r>
      <w:r w:rsidRPr="009D1E87">
        <w:instrText xml:space="preserve"> NOTEREF _Ref514847822 \f \h </w:instrText>
      </w:r>
      <w:r w:rsidRPr="009D1E87">
        <w:fldChar w:fldCharType="separate"/>
      </w:r>
      <w:r w:rsidRPr="009D1E87">
        <w:rPr>
          <w:rStyle w:val="Refdenotaderodap"/>
        </w:rPr>
        <w:t>4</w:t>
      </w:r>
      <w:r w:rsidRPr="009D1E87">
        <w:fldChar w:fldCharType="end"/>
      </w:r>
      <w:r w:rsidRPr="009D1E87">
        <w:t>, pelo que é necessário que a sua implementação seja de certo modo visada na sua futura manutenção. Por essa razão</w:t>
      </w:r>
      <w:r w:rsidRPr="009D1E87">
        <w:rPr>
          <w:spacing w:val="-18"/>
        </w:rPr>
        <w:t xml:space="preserve"> </w:t>
      </w:r>
      <w:r w:rsidRPr="009D1E87">
        <w:t>é</w:t>
      </w:r>
      <w:r w:rsidRPr="009D1E87">
        <w:rPr>
          <w:spacing w:val="-18"/>
        </w:rPr>
        <w:t xml:space="preserve"> </w:t>
      </w:r>
      <w:r w:rsidRPr="009D1E87">
        <w:t>necessário</w:t>
      </w:r>
      <w:r w:rsidRPr="009D1E87">
        <w:rPr>
          <w:spacing w:val="-18"/>
        </w:rPr>
        <w:t xml:space="preserve"> </w:t>
      </w:r>
      <w:r w:rsidRPr="009D1E87">
        <w:t>um</w:t>
      </w:r>
      <w:r w:rsidRPr="009D1E87">
        <w:rPr>
          <w:spacing w:val="-18"/>
        </w:rPr>
        <w:t xml:space="preserve"> </w:t>
      </w:r>
      <w:r w:rsidRPr="009D1E87">
        <w:t>cuidado</w:t>
      </w:r>
      <w:r w:rsidRPr="009D1E87">
        <w:rPr>
          <w:spacing w:val="-18"/>
        </w:rPr>
        <w:t xml:space="preserve"> </w:t>
      </w:r>
      <w:r w:rsidRPr="009D1E87">
        <w:t>acrescido</w:t>
      </w:r>
      <w:r w:rsidRPr="009D1E87">
        <w:rPr>
          <w:spacing w:val="-18"/>
        </w:rPr>
        <w:t xml:space="preserve"> </w:t>
      </w:r>
      <w:r w:rsidRPr="009D1E87">
        <w:t>na</w:t>
      </w:r>
      <w:r w:rsidRPr="009D1E87">
        <w:rPr>
          <w:spacing w:val="-18"/>
        </w:rPr>
        <w:t xml:space="preserve"> </w:t>
      </w:r>
      <w:r w:rsidRPr="009D1E87">
        <w:t>legibilidade</w:t>
      </w:r>
      <w:r w:rsidRPr="009D1E87">
        <w:rPr>
          <w:spacing w:val="-18"/>
        </w:rPr>
        <w:t xml:space="preserve"> </w:t>
      </w:r>
      <w:r w:rsidRPr="009D1E87">
        <w:t>do</w:t>
      </w:r>
      <w:r w:rsidRPr="009D1E87">
        <w:rPr>
          <w:spacing w:val="-18"/>
        </w:rPr>
        <w:t xml:space="preserve"> </w:t>
      </w:r>
      <w:r w:rsidRPr="009D1E87">
        <w:t>código</w:t>
      </w:r>
      <w:r w:rsidRPr="009D1E87">
        <w:rPr>
          <w:spacing w:val="-18"/>
        </w:rPr>
        <w:t xml:space="preserve"> </w:t>
      </w:r>
      <w:r w:rsidRPr="009D1E87">
        <w:t>desenvolvido, bem como a facilidade da sua</w:t>
      </w:r>
      <w:r w:rsidRPr="009D1E87">
        <w:rPr>
          <w:spacing w:val="-8"/>
        </w:rPr>
        <w:t xml:space="preserve"> </w:t>
      </w:r>
      <w:r w:rsidRPr="009D1E87">
        <w:t>alteração.</w:t>
      </w:r>
    </w:p>
    <w:p w:rsidR="00BD33C1" w:rsidRPr="00BD33C1" w:rsidRDefault="009E7173" w:rsidP="00BD33C1">
      <w:r>
        <w:t xml:space="preserve">Foi possível realizar tanto a componente servidora como a componente de interface humana. Podendo afirmar com certeza que o nosso sistema informático já está em funcionamento. Existiu necessidade de uma enorme coordenação de ambos os componentes, para que ambos funcionassem. Embora a componente servidora seja realizada numa primeira fase, muitas funcionalidades </w:t>
      </w:r>
      <w:r w:rsidR="00FE5ADA">
        <w:t xml:space="preserve">não opcionais </w:t>
      </w:r>
      <w:r>
        <w:t>implementadas na parte da interface humana requererão diversas alterações na componente servidora. Posto isso, foi exequível a realização de todas as funcionalidades pretendidas.</w:t>
      </w:r>
    </w:p>
    <w:p w:rsidR="000B09A1" w:rsidRDefault="000B09A1" w:rsidP="00131726"/>
    <w:p w:rsidR="000B09A1" w:rsidRDefault="000B09A1" w:rsidP="009D5E2D">
      <w:pPr>
        <w:pStyle w:val="Cabealho2"/>
      </w:pPr>
      <w:bookmarkStart w:id="91" w:name="_Toc519522243"/>
      <w:r>
        <w:t>Trabalho futuro</w:t>
      </w:r>
      <w:bookmarkEnd w:id="91"/>
    </w:p>
    <w:p w:rsidR="00C35E5A" w:rsidRDefault="000B09A1" w:rsidP="00C35E5A">
      <w:r>
        <w:t xml:space="preserve">No tempo subsequente à entrega da versão beta iremos realizar uma melhoria das funcionalidades já realizadas, como por exemplo, melhorar a segurança da autentificação. Quanto às funcionalidades opcionais, estas também mantêm o nosso interesse e irão ser efetuadas se possível. Por fim, a interface visual na componente de interface humana certamente irá sofrer alterações. Pretendemos dar ao utilizador a melhor </w:t>
      </w:r>
      <w:r w:rsidR="00066993">
        <w:t>experiência</w:t>
      </w:r>
      <w:r>
        <w:t xml:space="preserve"> na utilização do nosso sistema informático.</w:t>
      </w:r>
    </w:p>
    <w:p w:rsidR="00C35E5A" w:rsidRDefault="00C35E5A" w:rsidP="00C35E5A">
      <w:pPr>
        <w:rPr>
          <w:spacing w:val="5"/>
          <w:sz w:val="32"/>
          <w:szCs w:val="32"/>
        </w:rPr>
      </w:pPr>
      <w:r>
        <w:br w:type="page"/>
      </w:r>
    </w:p>
    <w:p w:rsidR="00131726" w:rsidRPr="009D1E87" w:rsidRDefault="00131726" w:rsidP="00131726">
      <w:pPr>
        <w:pStyle w:val="Ttulo1"/>
      </w:pPr>
      <w:r w:rsidRPr="009D1E87">
        <w:lastRenderedPageBreak/>
        <w:br w:type="page"/>
      </w:r>
      <w:bookmarkStart w:id="92" w:name="_Toc512888611"/>
      <w:bookmarkStart w:id="93" w:name="_Toc519522244"/>
      <w:r w:rsidRPr="009D1E87">
        <w:lastRenderedPageBreak/>
        <w:t>Anexos</w:t>
      </w:r>
      <w:bookmarkEnd w:id="92"/>
      <w:bookmarkEnd w:id="93"/>
    </w:p>
    <w:p w:rsidR="00131726" w:rsidRPr="009D1E87" w:rsidRDefault="00131726" w:rsidP="00131726">
      <w:pPr>
        <w:pStyle w:val="Corpodetexto"/>
        <w:spacing w:before="7"/>
        <w:rPr>
          <w:b/>
          <w:sz w:val="26"/>
          <w:lang w:val="pt-PT"/>
        </w:rPr>
      </w:pPr>
    </w:p>
    <w:p w:rsidR="00131726" w:rsidRPr="009D1E87" w:rsidRDefault="00131726" w:rsidP="009D5E2D">
      <w:pPr>
        <w:pStyle w:val="Cabealho2"/>
      </w:pPr>
      <w:bookmarkStart w:id="94" w:name="8.1._Cronograma"/>
      <w:bookmarkStart w:id="95" w:name="_Toc512888612"/>
      <w:bookmarkStart w:id="96" w:name="_Toc519522245"/>
      <w:bookmarkEnd w:id="94"/>
      <w:r w:rsidRPr="009D1E87">
        <w:t>Cronograma</w:t>
      </w:r>
      <w:bookmarkEnd w:id="95"/>
      <w:bookmarkEnd w:id="96"/>
    </w:p>
    <w:p w:rsidR="00131726" w:rsidRPr="009D1E87" w:rsidRDefault="00131726" w:rsidP="00131726">
      <w:pPr>
        <w:pStyle w:val="Corpodetexto"/>
        <w:spacing w:before="10"/>
        <w:rPr>
          <w:b/>
          <w:i/>
          <w:sz w:val="22"/>
          <w:lang w:val="pt-PT"/>
        </w:rPr>
      </w:pPr>
    </w:p>
    <w:p w:rsidR="00131726" w:rsidRPr="009D1E87" w:rsidRDefault="0017357F" w:rsidP="0013172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20DF" wp14:editId="1DE3ACCF">
                <wp:simplePos x="0" y="0"/>
                <wp:positionH relativeFrom="column">
                  <wp:posOffset>-8255</wp:posOffset>
                </wp:positionH>
                <wp:positionV relativeFrom="paragraph">
                  <wp:posOffset>3420313</wp:posOffset>
                </wp:positionV>
                <wp:extent cx="6479540" cy="635"/>
                <wp:effectExtent l="0" t="0" r="0" b="635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867AFC" w:rsidRDefault="00E3463A" w:rsidP="009D1E87">
                            <w:pPr>
                              <w:pStyle w:val="Legenda"/>
                              <w:jc w:val="center"/>
                            </w:pPr>
                            <w:bookmarkStart w:id="97" w:name="_Ref514870533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 w:rsidR="0099518B">
                              <w:rPr>
                                <w:noProof/>
                              </w:rPr>
                              <w:t>12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97"/>
                            <w:r>
                              <w:t>. Cronograma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20DF" id="Caixa de Texto 32" o:spid="_x0000_s1035" type="#_x0000_t202" style="position:absolute;left:0;text-align:left;margin-left:-.65pt;margin-top:269.3pt;width:510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867AFC" w:rsidRDefault="00E3463A" w:rsidP="009D1E87">
                      <w:pPr>
                        <w:pStyle w:val="Legenda"/>
                        <w:jc w:val="center"/>
                      </w:pPr>
                      <w:bookmarkStart w:id="98" w:name="_Ref514870533"/>
                      <w:r>
                        <w:t xml:space="preserve">Figura </w:t>
                      </w:r>
                      <w:r w:rsidR="007B0F14">
                        <w:rPr>
                          <w:noProof/>
                        </w:rPr>
                        <w:fldChar w:fldCharType="begin"/>
                      </w:r>
                      <w:r w:rsidR="007B0F14">
                        <w:rPr>
                          <w:noProof/>
                        </w:rPr>
                        <w:instrText xml:space="preserve"> SEQ Figura \* ARABIC </w:instrText>
                      </w:r>
                      <w:r w:rsidR="007B0F14">
                        <w:rPr>
                          <w:noProof/>
                        </w:rPr>
                        <w:fldChar w:fldCharType="separate"/>
                      </w:r>
                      <w:r w:rsidR="0099518B">
                        <w:rPr>
                          <w:noProof/>
                        </w:rPr>
                        <w:t>12</w:t>
                      </w:r>
                      <w:r w:rsidR="007B0F14">
                        <w:rPr>
                          <w:noProof/>
                        </w:rPr>
                        <w:fldChar w:fldCharType="end"/>
                      </w:r>
                      <w:bookmarkEnd w:id="98"/>
                      <w:r>
                        <w:t>. Cronograma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726" w:rsidRPr="009D1E87">
        <w:t>O</w:t>
      </w:r>
      <w:r w:rsidR="00131726" w:rsidRPr="009D1E87">
        <w:rPr>
          <w:spacing w:val="-22"/>
        </w:rPr>
        <w:t xml:space="preserve"> </w:t>
      </w:r>
      <w:r w:rsidR="00131726" w:rsidRPr="009D1E87">
        <w:t>desenvolvimento</w:t>
      </w:r>
      <w:r w:rsidR="00131726" w:rsidRPr="009D1E87">
        <w:rPr>
          <w:spacing w:val="-22"/>
        </w:rPr>
        <w:t xml:space="preserve"> </w:t>
      </w:r>
      <w:r w:rsidR="00131726" w:rsidRPr="009D1E87">
        <w:t>do</w:t>
      </w:r>
      <w:r w:rsidR="00131726" w:rsidRPr="009D1E87">
        <w:rPr>
          <w:spacing w:val="-21"/>
        </w:rPr>
        <w:t xml:space="preserve"> </w:t>
      </w:r>
      <w:r w:rsidR="00131726" w:rsidRPr="009D1E87">
        <w:t>projeto</w:t>
      </w:r>
      <w:r w:rsidR="00131726" w:rsidRPr="009D1E87">
        <w:rPr>
          <w:spacing w:val="-22"/>
        </w:rPr>
        <w:t xml:space="preserve"> </w:t>
      </w:r>
      <w:r w:rsidR="00131726" w:rsidRPr="009D1E87">
        <w:t>está</w:t>
      </w:r>
      <w:r w:rsidR="00131726" w:rsidRPr="009D1E87">
        <w:rPr>
          <w:spacing w:val="-21"/>
        </w:rPr>
        <w:t xml:space="preserve"> </w:t>
      </w:r>
      <w:r w:rsidR="00131726" w:rsidRPr="009D1E87">
        <w:t>a</w:t>
      </w:r>
      <w:r w:rsidR="00131726" w:rsidRPr="009D1E87">
        <w:rPr>
          <w:spacing w:val="-22"/>
        </w:rPr>
        <w:t xml:space="preserve"> </w:t>
      </w:r>
      <w:r w:rsidR="00131726" w:rsidRPr="009D1E87">
        <w:t>decorrer</w:t>
      </w:r>
      <w:r w:rsidR="00131726" w:rsidRPr="009D1E87">
        <w:rPr>
          <w:spacing w:val="-21"/>
        </w:rPr>
        <w:t xml:space="preserve"> </w:t>
      </w:r>
      <w:r w:rsidR="00131726" w:rsidRPr="009D1E87">
        <w:t>da</w:t>
      </w:r>
      <w:r w:rsidR="00131726" w:rsidRPr="009D1E87">
        <w:rPr>
          <w:spacing w:val="-22"/>
        </w:rPr>
        <w:t xml:space="preserve"> </w:t>
      </w:r>
      <w:r w:rsidR="00131726" w:rsidRPr="009D1E87">
        <w:t>forma</w:t>
      </w:r>
      <w:r w:rsidR="00131726" w:rsidRPr="009D1E87">
        <w:rPr>
          <w:spacing w:val="-21"/>
        </w:rPr>
        <w:t xml:space="preserve"> </w:t>
      </w:r>
      <w:r w:rsidR="00131726" w:rsidRPr="009D1E87">
        <w:t>prevista,</w:t>
      </w:r>
      <w:r w:rsidR="00131726" w:rsidRPr="009D1E87">
        <w:rPr>
          <w:spacing w:val="-22"/>
        </w:rPr>
        <w:t xml:space="preserve"> </w:t>
      </w:r>
      <w:r w:rsidR="00131726" w:rsidRPr="009D1E87">
        <w:t>estando</w:t>
      </w:r>
      <w:r w:rsidR="00131726" w:rsidRPr="009D1E87">
        <w:rPr>
          <w:spacing w:val="-21"/>
        </w:rPr>
        <w:t>, portanto,</w:t>
      </w:r>
      <w:r w:rsidR="00131726" w:rsidRPr="009D1E87">
        <w:t xml:space="preserve"> a cumprir o cronograma proposto. Na </w:t>
      </w:r>
      <w:r w:rsidR="009D1E87">
        <w:fldChar w:fldCharType="begin"/>
      </w:r>
      <w:r w:rsidR="009D1E87">
        <w:instrText xml:space="preserve"> REF _Ref514870533 \h </w:instrText>
      </w:r>
      <w:r w:rsidR="009D1E87">
        <w:fldChar w:fldCharType="separate"/>
      </w:r>
      <w:r w:rsidR="009D1E87">
        <w:t>Figura 10</w:t>
      </w:r>
      <w:r w:rsidR="009D1E87">
        <w:fldChar w:fldCharType="end"/>
      </w:r>
      <w:r w:rsidR="009D1E87">
        <w:t xml:space="preserve"> </w:t>
      </w:r>
      <w:r w:rsidR="00131726" w:rsidRPr="009D1E87">
        <w:t>é apresentado</w:t>
      </w:r>
      <w:r w:rsidR="00131726" w:rsidRPr="009D1E87">
        <w:rPr>
          <w:spacing w:val="-21"/>
        </w:rPr>
        <w:t xml:space="preserve"> </w:t>
      </w:r>
      <w:r w:rsidR="00131726" w:rsidRPr="009D1E87">
        <w:t>o</w:t>
      </w:r>
      <w:r w:rsidR="00131726" w:rsidRPr="009D1E87">
        <w:rPr>
          <w:spacing w:val="-20"/>
        </w:rPr>
        <w:t xml:space="preserve"> </w:t>
      </w:r>
      <w:r w:rsidR="00131726" w:rsidRPr="009D1E87">
        <w:t>progresso</w:t>
      </w:r>
      <w:r w:rsidR="00131726" w:rsidRPr="009D1E87">
        <w:rPr>
          <w:spacing w:val="-20"/>
        </w:rPr>
        <w:t xml:space="preserve"> </w:t>
      </w:r>
      <w:r w:rsidR="00131726" w:rsidRPr="009D1E87">
        <w:t>em</w:t>
      </w:r>
      <w:r w:rsidR="00131726" w:rsidRPr="009D1E87">
        <w:rPr>
          <w:spacing w:val="-21"/>
        </w:rPr>
        <w:t xml:space="preserve"> </w:t>
      </w:r>
      <w:r w:rsidR="00131726" w:rsidRPr="009D1E87">
        <w:t>relação</w:t>
      </w:r>
      <w:r w:rsidR="00131726" w:rsidRPr="009D1E87">
        <w:rPr>
          <w:spacing w:val="-20"/>
        </w:rPr>
        <w:t xml:space="preserve"> </w:t>
      </w:r>
      <w:r w:rsidR="00131726" w:rsidRPr="009D1E87">
        <w:t>às</w:t>
      </w:r>
      <w:r w:rsidR="00131726" w:rsidRPr="009D1E87">
        <w:rPr>
          <w:spacing w:val="-20"/>
        </w:rPr>
        <w:t xml:space="preserve"> </w:t>
      </w:r>
      <w:r w:rsidR="00131726" w:rsidRPr="009D1E87">
        <w:t>tarefas</w:t>
      </w:r>
      <w:r w:rsidR="00131726" w:rsidRPr="009D1E87">
        <w:rPr>
          <w:spacing w:val="-21"/>
        </w:rPr>
        <w:t xml:space="preserve"> </w:t>
      </w:r>
      <w:r w:rsidR="00131726" w:rsidRPr="009D1E87">
        <w:t>propostas</w:t>
      </w:r>
      <w:r w:rsidR="00131726" w:rsidRPr="009D1E87">
        <w:rPr>
          <w:spacing w:val="-20"/>
        </w:rPr>
        <w:t xml:space="preserve"> </w:t>
      </w:r>
      <w:r w:rsidR="00131726" w:rsidRPr="009D1E87">
        <w:t>que</w:t>
      </w:r>
      <w:r w:rsidR="00131726" w:rsidRPr="009D1E87">
        <w:rPr>
          <w:spacing w:val="-20"/>
        </w:rPr>
        <w:t xml:space="preserve"> </w:t>
      </w:r>
      <w:r w:rsidR="00131726" w:rsidRPr="009D1E87">
        <w:t>já</w:t>
      </w:r>
      <w:r w:rsidR="00131726" w:rsidRPr="009D1E87">
        <w:rPr>
          <w:spacing w:val="-21"/>
        </w:rPr>
        <w:t xml:space="preserve"> </w:t>
      </w:r>
      <w:r w:rsidR="00131726" w:rsidRPr="009D1E87">
        <w:t>foram</w:t>
      </w:r>
      <w:r w:rsidR="00131726" w:rsidRPr="009D1E87">
        <w:rPr>
          <w:spacing w:val="-20"/>
        </w:rPr>
        <w:t xml:space="preserve"> </w:t>
      </w:r>
      <w:r w:rsidR="00131726" w:rsidRPr="009D1E87">
        <w:t>realizadas ou estão ainda por</w:t>
      </w:r>
      <w:r w:rsidR="00131726" w:rsidRPr="009D1E87">
        <w:rPr>
          <w:spacing w:val="-6"/>
        </w:rPr>
        <w:t xml:space="preserve"> </w:t>
      </w:r>
      <w:r w:rsidR="00131726" w:rsidRPr="009D1E87">
        <w:t>realizar.</w:t>
      </w:r>
      <w:bookmarkStart w:id="99" w:name="_bookmark3"/>
      <w:bookmarkStart w:id="100" w:name="_Toc519522246"/>
      <w:bookmarkEnd w:id="99"/>
      <w:r w:rsidR="0099518B" w:rsidRPr="0099518B">
        <w:rPr>
          <w:noProof/>
        </w:rPr>
        <w:t xml:space="preserve"> </w:t>
      </w:r>
      <w:r w:rsidR="0099518B">
        <w:rPr>
          <w:noProof/>
        </w:rPr>
        <w:drawing>
          <wp:inline distT="0" distB="0" distL="0" distR="0" wp14:anchorId="23610DA1" wp14:editId="5D548C4A">
            <wp:extent cx="6463665" cy="2877820"/>
            <wp:effectExtent l="0" t="0" r="635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onogram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:rsidR="0017357F" w:rsidRDefault="0017357F" w:rsidP="0099518B">
      <w:pPr>
        <w:pStyle w:val="Cabealho2"/>
        <w:numPr>
          <w:ilvl w:val="0"/>
          <w:numId w:val="0"/>
        </w:numPr>
        <w:ind w:left="717"/>
      </w:pPr>
      <w:bookmarkStart w:id="101" w:name="Tarefas"/>
      <w:bookmarkStart w:id="102" w:name="_Toc512888613"/>
      <w:bookmarkEnd w:id="101"/>
    </w:p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Pr="002C18CB" w:rsidRDefault="00C80DCD" w:rsidP="002C18CB">
      <w:r>
        <w:br w:type="page"/>
      </w:r>
    </w:p>
    <w:p w:rsidR="009D1E87" w:rsidRDefault="00131726" w:rsidP="009D5E2D">
      <w:pPr>
        <w:pStyle w:val="Cabealho2"/>
      </w:pPr>
      <w:bookmarkStart w:id="103" w:name="_Toc519522247"/>
      <w:r w:rsidRPr="009D1E87">
        <w:lastRenderedPageBreak/>
        <w:t>Tarefas</w:t>
      </w:r>
      <w:bookmarkEnd w:id="102"/>
      <w:bookmarkEnd w:id="103"/>
    </w:p>
    <w:p w:rsidR="009D1E87" w:rsidRPr="009D1E87" w:rsidRDefault="009D1E87" w:rsidP="009D1E87"/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Levantamento e análise de requisitos funcionais e não</w:t>
      </w:r>
      <w:r w:rsidRPr="009D1E87">
        <w:rPr>
          <w:spacing w:val="-16"/>
          <w:sz w:val="24"/>
        </w:rPr>
        <w:t xml:space="preserve"> </w:t>
      </w:r>
      <w:r w:rsidRPr="009D1E87">
        <w:rPr>
          <w:sz w:val="24"/>
        </w:rPr>
        <w:t>funcionais.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Desenho da arquitetura do sistema a</w:t>
      </w:r>
      <w:r w:rsidRPr="009D1E87">
        <w:rPr>
          <w:spacing w:val="-10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Especificação do sistema a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Avaliação do quadro tecnológico a</w:t>
      </w:r>
      <w:r w:rsidRPr="009D1E87">
        <w:rPr>
          <w:spacing w:val="-8"/>
          <w:sz w:val="24"/>
        </w:rPr>
        <w:t xml:space="preserve"> </w:t>
      </w:r>
      <w:r w:rsidRPr="009D1E87">
        <w:rPr>
          <w:sz w:val="24"/>
        </w:rPr>
        <w:t>utilizar.</w:t>
      </w:r>
    </w:p>
    <w:p w:rsidR="009D1E87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dos elementos do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sistema.</w:t>
      </w:r>
      <w:r w:rsidR="009D1E87" w:rsidRPr="009D1E87">
        <w:t xml:space="preserve"> 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do sistema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desenvolvido.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da aplicação</w:t>
      </w:r>
      <w:r w:rsidRPr="009D1E87">
        <w:rPr>
          <w:spacing w:val="-26"/>
          <w:sz w:val="24"/>
        </w:rPr>
        <w:t xml:space="preserve"> </w:t>
      </w:r>
      <w:r w:rsidRPr="009D1E87">
        <w:rPr>
          <w:sz w:val="24"/>
        </w:rPr>
        <w:t>móvel.</w:t>
      </w:r>
    </w:p>
    <w:p w:rsidR="00131726" w:rsidRPr="00FE5ADA" w:rsidRDefault="00131726" w:rsidP="00FE5ADA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funcionais da aplicação</w:t>
      </w:r>
      <w:r w:rsidRPr="009D1E87">
        <w:rPr>
          <w:spacing w:val="-13"/>
          <w:sz w:val="24"/>
        </w:rPr>
        <w:t xml:space="preserve"> </w:t>
      </w:r>
      <w:r w:rsidRPr="009D1E87">
        <w:rPr>
          <w:sz w:val="24"/>
        </w:rPr>
        <w:t>móvel.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 xml:space="preserve">Resolução de </w:t>
      </w:r>
      <w:r w:rsidRPr="009D1E87">
        <w:rPr>
          <w:i/>
          <w:sz w:val="24"/>
        </w:rPr>
        <w:t xml:space="preserve">bugs </w:t>
      </w:r>
      <w:r w:rsidRPr="009D1E87">
        <w:rPr>
          <w:sz w:val="24"/>
        </w:rPr>
        <w:t>e melhoria de código.</w:t>
      </w:r>
    </w:p>
    <w:p w:rsidR="00131726" w:rsidRP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4"/>
          <w:sz w:val="24"/>
        </w:rPr>
        <w:t xml:space="preserve">Melhoria </w:t>
      </w:r>
      <w:r w:rsidR="009D1E87">
        <w:rPr>
          <w:sz w:val="24"/>
        </w:rPr>
        <w:t xml:space="preserve">de aspetos não funcionais </w:t>
      </w:r>
      <w:r w:rsidRPr="009D1E87">
        <w:rPr>
          <w:sz w:val="24"/>
        </w:rPr>
        <w:t>da</w:t>
      </w:r>
      <w:r w:rsidRPr="009D1E87">
        <w:rPr>
          <w:spacing w:val="-25"/>
          <w:sz w:val="24"/>
        </w:rPr>
        <w:t xml:space="preserve"> </w:t>
      </w:r>
      <w:r w:rsidRPr="009D1E87">
        <w:rPr>
          <w:sz w:val="24"/>
        </w:rPr>
        <w:t>aplicação.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Resolução</w:t>
      </w:r>
      <w:r w:rsidRPr="009D1E87">
        <w:rPr>
          <w:spacing w:val="-7"/>
          <w:sz w:val="24"/>
        </w:rPr>
        <w:t xml:space="preserve"> </w:t>
      </w:r>
      <w:r w:rsidRPr="009D1E87">
        <w:rPr>
          <w:sz w:val="24"/>
        </w:rPr>
        <w:t>de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aspetos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específicos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operativos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 xml:space="preserve">móveis. </w:t>
      </w:r>
    </w:p>
    <w:p w:rsidR="00131726" w:rsidRPr="004F61E0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4F61E0">
        <w:rPr>
          <w:spacing w:val="-4"/>
          <w:sz w:val="24"/>
        </w:rPr>
        <w:t xml:space="preserve">Interface </w:t>
      </w:r>
      <w:r w:rsidRPr="004F61E0">
        <w:rPr>
          <w:sz w:val="24"/>
        </w:rPr>
        <w:t>de pagamento (Opcional).</w:t>
      </w: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>
      <w:pPr>
        <w:jc w:val="left"/>
        <w:rPr>
          <w:sz w:val="28"/>
        </w:rPr>
      </w:pPr>
      <w:r>
        <w:rPr>
          <w:sz w:val="28"/>
        </w:rPr>
        <w:br w:type="page"/>
      </w:r>
    </w:p>
    <w:bookmarkStart w:id="104" w:name="_Toc519522248" w:displacedByCustomXml="next"/>
    <w:sdt>
      <w:sdtPr>
        <w:rPr>
          <w:smallCaps w:val="0"/>
          <w:spacing w:val="0"/>
          <w:sz w:val="20"/>
          <w:szCs w:val="20"/>
        </w:rPr>
        <w:id w:val="440187346"/>
        <w:docPartObj>
          <w:docPartGallery w:val="Bibliographies"/>
          <w:docPartUnique/>
        </w:docPartObj>
      </w:sdtPr>
      <w:sdtEndPr/>
      <w:sdtContent>
        <w:p w:rsidR="009D5E2D" w:rsidRDefault="009D5E2D" w:rsidP="009D5E2D">
          <w:pPr>
            <w:pStyle w:val="Ttulo1"/>
          </w:pPr>
          <w:r>
            <w:t>Bibliografia</w:t>
          </w:r>
          <w:bookmarkEnd w:id="104"/>
        </w:p>
        <w:sdt>
          <w:sdtPr>
            <w:id w:val="111145805"/>
            <w:bibliography/>
          </w:sdtPr>
          <w:sdtEndPr/>
          <w:sdtContent>
            <w:p w:rsidR="009D5E2D" w:rsidRDefault="00780E8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9881"/>
              </w:tblGrid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Oracle Corporation, “About Java,” [Online]. Available: https://www.java.sun.com/.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Jetbrains, “Kotlinlang,” [Online]. Available: https://kotlinlang.org/.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Pivotal Software, “Spring,” [Online]. Available: https://spring.io/.</w:t>
                    </w:r>
                  </w:p>
                </w:tc>
              </w:tr>
              <w:tr w:rsidR="009D5E2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 xml:space="preserve">The PostgreSQL Global Development Group, “PostgreSQL,” [Online]. </w:t>
                    </w:r>
                    <w:r>
                      <w:rPr>
                        <w:noProof/>
                      </w:rPr>
                      <w:t>Available: https://www.postgresql.org/.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Red Hat, “Hibernate,” [Online]. Available: http://hibernate.org/.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Facebook, “React Native,” [Online]. Available: https://facebook.github.io/react-native/.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Code School, “Javascript,” [Online]. Available: https://www.javascript.com/.</w:t>
                    </w:r>
                  </w:p>
                </w:tc>
              </w:tr>
            </w:tbl>
            <w:p w:rsidR="009D5E2D" w:rsidRPr="001705B1" w:rsidRDefault="009D5E2D">
              <w:pPr>
                <w:divId w:val="1448230854"/>
                <w:rPr>
                  <w:rFonts w:eastAsia="Times New Roman"/>
                  <w:noProof/>
                  <w:lang w:val="en-US"/>
                </w:rPr>
              </w:pPr>
            </w:p>
            <w:p w:rsidR="00780E87" w:rsidRDefault="00780E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304EC" w:rsidRPr="00780E87" w:rsidRDefault="009304EC" w:rsidP="00780E87">
      <w:pPr>
        <w:pStyle w:val="Ttulo1"/>
        <w:numPr>
          <w:ilvl w:val="0"/>
          <w:numId w:val="0"/>
        </w:numPr>
      </w:pPr>
    </w:p>
    <w:p w:rsidR="00407CEC" w:rsidRPr="009D1E87" w:rsidRDefault="00407CEC" w:rsidP="00131726">
      <w:pPr>
        <w:jc w:val="left"/>
      </w:pPr>
    </w:p>
    <w:sectPr w:rsidR="00407CEC" w:rsidRPr="009D1E87" w:rsidSect="00625534">
      <w:footerReference w:type="even" r:id="rId26"/>
      <w:footerReference w:type="default" r:id="rId27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6C2" w:rsidRDefault="005206C2">
      <w:pPr>
        <w:spacing w:after="0" w:line="240" w:lineRule="auto"/>
      </w:pPr>
      <w:r>
        <w:separator/>
      </w:r>
    </w:p>
  </w:endnote>
  <w:endnote w:type="continuationSeparator" w:id="0">
    <w:p w:rsidR="005206C2" w:rsidRDefault="00520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188296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3463A" w:rsidRDefault="00E3463A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2</w:t>
        </w:r>
        <w:r>
          <w:rPr>
            <w:rStyle w:val="Nmerodepgina"/>
          </w:rPr>
          <w:fldChar w:fldCharType="end"/>
        </w:r>
      </w:p>
    </w:sdtContent>
  </w:sdt>
  <w:p w:rsidR="00E3463A" w:rsidRPr="00625534" w:rsidRDefault="00E3463A" w:rsidP="00336A8C">
    <w:pPr>
      <w:jc w:val="right"/>
    </w:pPr>
    <w:r>
      <w:t>Projeto e Seminário</w:t>
    </w:r>
    <w:r w:rsidRPr="00625534">
      <w:t>, Maio de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04201111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3463A" w:rsidRDefault="00E3463A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3</w:t>
        </w:r>
        <w:r>
          <w:rPr>
            <w:rStyle w:val="Nmerodepgina"/>
          </w:rPr>
          <w:fldChar w:fldCharType="end"/>
        </w:r>
      </w:p>
    </w:sdtContent>
  </w:sdt>
  <w:p w:rsidR="00E3463A" w:rsidRDefault="00E3463A" w:rsidP="00336A8C">
    <w:pPr>
      <w:jc w:val="left"/>
    </w:pPr>
    <w:r w:rsidRPr="00EA4283">
      <w:t>Gestão de Eventos de Contraordenação Por Excesso de Velocidade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6C2" w:rsidRDefault="005206C2">
      <w:pPr>
        <w:spacing w:after="0" w:line="240" w:lineRule="auto"/>
      </w:pPr>
      <w:r>
        <w:separator/>
      </w:r>
    </w:p>
  </w:footnote>
  <w:footnote w:type="continuationSeparator" w:id="0">
    <w:p w:rsidR="005206C2" w:rsidRDefault="005206C2">
      <w:pPr>
        <w:spacing w:after="0" w:line="240" w:lineRule="auto"/>
      </w:pPr>
      <w:r>
        <w:continuationSeparator/>
      </w:r>
    </w:p>
  </w:footnote>
  <w:footnote w:id="1">
    <w:p w:rsidR="00C37F24" w:rsidRPr="008E2F30" w:rsidRDefault="00C37F24" w:rsidP="00C37F24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mailto:lo@isel.ipl.pt</w:t>
      </w:r>
    </w:p>
  </w:footnote>
  <w:footnote w:id="2">
    <w:p w:rsidR="00C37F24" w:rsidRPr="008E2F30" w:rsidRDefault="00C37F24" w:rsidP="00C37F24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mailto:pborges@deetc.isel.ipl.pt</w:t>
      </w:r>
    </w:p>
  </w:footnote>
  <w:footnote w:id="3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Nacional de Controlo de Velocidade</w:t>
      </w:r>
    </w:p>
  </w:footnote>
  <w:footnote w:id="4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Rede Nacional de Segurança Rodoviário</w:t>
      </w:r>
    </w:p>
  </w:footnote>
  <w:footnote w:id="5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de Gestão de Eventos Por Excesso de Velocidade</w:t>
      </w:r>
    </w:p>
  </w:footnote>
  <w:footnote w:id="6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Requisito Funcional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B3F06"/>
    <w:multiLevelType w:val="multilevel"/>
    <w:tmpl w:val="9B6031D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4"/>
      <w:numFmt w:val="decimal"/>
      <w:lvlText w:val="%2."/>
      <w:lvlJc w:val="left"/>
      <w:pPr>
        <w:ind w:left="1038" w:hanging="267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38" w:hanging="467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96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5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409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5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521" w:hanging="467"/>
      </w:pPr>
      <w:rPr>
        <w:rFonts w:hint="default"/>
        <w:lang w:val="en-US" w:eastAsia="en-US" w:bidi="en-US"/>
      </w:rPr>
    </w:lvl>
  </w:abstractNum>
  <w:abstractNum w:abstractNumId="11" w15:restartNumberingAfterBreak="0">
    <w:nsid w:val="0B9C0962"/>
    <w:multiLevelType w:val="hybridMultilevel"/>
    <w:tmpl w:val="4582162E"/>
    <w:lvl w:ilvl="0" w:tplc="0816000F">
      <w:start w:val="1"/>
      <w:numFmt w:val="decimal"/>
      <w:lvlText w:val="%1."/>
      <w:lvlJc w:val="left"/>
      <w:pPr>
        <w:ind w:left="960" w:hanging="360"/>
      </w:pPr>
    </w:lvl>
    <w:lvl w:ilvl="1" w:tplc="08160019" w:tentative="1">
      <w:start w:val="1"/>
      <w:numFmt w:val="lowerLetter"/>
      <w:lvlText w:val="%2."/>
      <w:lvlJc w:val="left"/>
      <w:pPr>
        <w:ind w:left="1680" w:hanging="360"/>
      </w:pPr>
    </w:lvl>
    <w:lvl w:ilvl="2" w:tplc="0816001B" w:tentative="1">
      <w:start w:val="1"/>
      <w:numFmt w:val="lowerRoman"/>
      <w:lvlText w:val="%3."/>
      <w:lvlJc w:val="right"/>
      <w:pPr>
        <w:ind w:left="2400" w:hanging="180"/>
      </w:pPr>
    </w:lvl>
    <w:lvl w:ilvl="3" w:tplc="0816000F" w:tentative="1">
      <w:start w:val="1"/>
      <w:numFmt w:val="decimal"/>
      <w:lvlText w:val="%4."/>
      <w:lvlJc w:val="left"/>
      <w:pPr>
        <w:ind w:left="3120" w:hanging="360"/>
      </w:pPr>
    </w:lvl>
    <w:lvl w:ilvl="4" w:tplc="08160019" w:tentative="1">
      <w:start w:val="1"/>
      <w:numFmt w:val="lowerLetter"/>
      <w:lvlText w:val="%5."/>
      <w:lvlJc w:val="left"/>
      <w:pPr>
        <w:ind w:left="3840" w:hanging="360"/>
      </w:pPr>
    </w:lvl>
    <w:lvl w:ilvl="5" w:tplc="0816001B" w:tentative="1">
      <w:start w:val="1"/>
      <w:numFmt w:val="lowerRoman"/>
      <w:lvlText w:val="%6."/>
      <w:lvlJc w:val="right"/>
      <w:pPr>
        <w:ind w:left="4560" w:hanging="180"/>
      </w:pPr>
    </w:lvl>
    <w:lvl w:ilvl="6" w:tplc="0816000F" w:tentative="1">
      <w:start w:val="1"/>
      <w:numFmt w:val="decimal"/>
      <w:lvlText w:val="%7."/>
      <w:lvlJc w:val="left"/>
      <w:pPr>
        <w:ind w:left="5280" w:hanging="360"/>
      </w:pPr>
    </w:lvl>
    <w:lvl w:ilvl="7" w:tplc="08160019" w:tentative="1">
      <w:start w:val="1"/>
      <w:numFmt w:val="lowerLetter"/>
      <w:lvlText w:val="%8."/>
      <w:lvlJc w:val="left"/>
      <w:pPr>
        <w:ind w:left="6000" w:hanging="360"/>
      </w:pPr>
    </w:lvl>
    <w:lvl w:ilvl="8" w:tplc="08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E767490"/>
    <w:multiLevelType w:val="hybridMultilevel"/>
    <w:tmpl w:val="F2927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B45A6"/>
    <w:multiLevelType w:val="hybridMultilevel"/>
    <w:tmpl w:val="853262DE"/>
    <w:lvl w:ilvl="0" w:tplc="41BACBB0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7BAAEF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7B96A4D4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D2B04F10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AD680438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3902816E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0F40CD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1EB0A00C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7C66B9F4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14" w15:restartNumberingAfterBreak="0">
    <w:nsid w:val="12CC40D7"/>
    <w:multiLevelType w:val="hybridMultilevel"/>
    <w:tmpl w:val="5AEC8BDE"/>
    <w:lvl w:ilvl="0" w:tplc="5E3EE278">
      <w:start w:val="1"/>
      <w:numFmt w:val="decimal"/>
      <w:lvlText w:val="%1."/>
      <w:lvlJc w:val="left"/>
      <w:pPr>
        <w:ind w:left="455" w:hanging="240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B5407B4">
      <w:numFmt w:val="bullet"/>
      <w:lvlText w:val="•"/>
      <w:lvlJc w:val="left"/>
      <w:pPr>
        <w:ind w:left="1372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2" w:tplc="FC946DE0">
      <w:numFmt w:val="bullet"/>
      <w:lvlText w:val="•"/>
      <w:lvlJc w:val="left"/>
      <w:pPr>
        <w:ind w:left="2186" w:hanging="200"/>
      </w:pPr>
      <w:rPr>
        <w:rFonts w:hint="default"/>
        <w:lang w:val="en-US" w:eastAsia="en-US" w:bidi="en-US"/>
      </w:rPr>
    </w:lvl>
    <w:lvl w:ilvl="3" w:tplc="96DAB0B8">
      <w:numFmt w:val="bullet"/>
      <w:lvlText w:val="•"/>
      <w:lvlJc w:val="left"/>
      <w:pPr>
        <w:ind w:left="2992" w:hanging="200"/>
      </w:pPr>
      <w:rPr>
        <w:rFonts w:hint="default"/>
        <w:lang w:val="en-US" w:eastAsia="en-US" w:bidi="en-US"/>
      </w:rPr>
    </w:lvl>
    <w:lvl w:ilvl="4" w:tplc="33FA78BC">
      <w:numFmt w:val="bullet"/>
      <w:lvlText w:val="•"/>
      <w:lvlJc w:val="left"/>
      <w:pPr>
        <w:ind w:left="3798" w:hanging="200"/>
      </w:pPr>
      <w:rPr>
        <w:rFonts w:hint="default"/>
        <w:lang w:val="en-US" w:eastAsia="en-US" w:bidi="en-US"/>
      </w:rPr>
    </w:lvl>
    <w:lvl w:ilvl="5" w:tplc="27B4B2DC">
      <w:numFmt w:val="bullet"/>
      <w:lvlText w:val="•"/>
      <w:lvlJc w:val="left"/>
      <w:pPr>
        <w:ind w:left="4604" w:hanging="200"/>
      </w:pPr>
      <w:rPr>
        <w:rFonts w:hint="default"/>
        <w:lang w:val="en-US" w:eastAsia="en-US" w:bidi="en-US"/>
      </w:rPr>
    </w:lvl>
    <w:lvl w:ilvl="6" w:tplc="178EF1AA">
      <w:numFmt w:val="bullet"/>
      <w:lvlText w:val="•"/>
      <w:lvlJc w:val="left"/>
      <w:pPr>
        <w:ind w:left="5410" w:hanging="200"/>
      </w:pPr>
      <w:rPr>
        <w:rFonts w:hint="default"/>
        <w:lang w:val="en-US" w:eastAsia="en-US" w:bidi="en-US"/>
      </w:rPr>
    </w:lvl>
    <w:lvl w:ilvl="7" w:tplc="9D4AA76A">
      <w:numFmt w:val="bullet"/>
      <w:lvlText w:val="•"/>
      <w:lvlJc w:val="left"/>
      <w:pPr>
        <w:ind w:left="6216" w:hanging="200"/>
      </w:pPr>
      <w:rPr>
        <w:rFonts w:hint="default"/>
        <w:lang w:val="en-US" w:eastAsia="en-US" w:bidi="en-US"/>
      </w:rPr>
    </w:lvl>
    <w:lvl w:ilvl="8" w:tplc="3C226F06">
      <w:numFmt w:val="bullet"/>
      <w:lvlText w:val="•"/>
      <w:lvlJc w:val="left"/>
      <w:pPr>
        <w:ind w:left="7022" w:hanging="200"/>
      </w:pPr>
      <w:rPr>
        <w:rFonts w:hint="default"/>
        <w:lang w:val="en-US" w:eastAsia="en-US" w:bidi="en-US"/>
      </w:rPr>
    </w:lvl>
  </w:abstractNum>
  <w:abstractNum w:abstractNumId="15" w15:restartNumberingAfterBreak="0">
    <w:nsid w:val="171C4621"/>
    <w:multiLevelType w:val="multilevel"/>
    <w:tmpl w:val="0816001D"/>
    <w:styleLink w:val="Numeros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191919" w:themeColor="text2" w:themeTint="E6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7E708C"/>
    <w:multiLevelType w:val="hybridMultilevel"/>
    <w:tmpl w:val="EB1671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31D96"/>
    <w:multiLevelType w:val="hybridMultilevel"/>
    <w:tmpl w:val="80CC7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13190"/>
    <w:multiLevelType w:val="hybridMultilevel"/>
    <w:tmpl w:val="2D1E4E9E"/>
    <w:lvl w:ilvl="0" w:tplc="86F4A79E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E1063EEC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412EE064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E5DCAEE8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8988AD7C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DA8248DC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977E2AEA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D6B20E52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BF3A912E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19" w15:restartNumberingAfterBreak="0">
    <w:nsid w:val="267762B3"/>
    <w:multiLevelType w:val="hybridMultilevel"/>
    <w:tmpl w:val="7DEEAE5E"/>
    <w:lvl w:ilvl="0" w:tplc="D9507C22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A81A8898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98E4E9CE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19B6AA84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384C48CA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8B0B76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98CE947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F60CF0E8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82EC0314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2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24BB6"/>
    <w:multiLevelType w:val="hybridMultilevel"/>
    <w:tmpl w:val="B9EC0794"/>
    <w:lvl w:ilvl="0" w:tplc="0006600E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7FEE365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B9547E8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EC3A136C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5E009E76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8F98571A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F5E0F7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5986A4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6F6889AA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22" w15:restartNumberingAfterBreak="0">
    <w:nsid w:val="2EED7543"/>
    <w:multiLevelType w:val="multilevel"/>
    <w:tmpl w:val="513E18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71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2F034331"/>
    <w:multiLevelType w:val="hybridMultilevel"/>
    <w:tmpl w:val="C86ED1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2C1"/>
    <w:multiLevelType w:val="multilevel"/>
    <w:tmpl w:val="08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9EA056C"/>
    <w:multiLevelType w:val="hybridMultilevel"/>
    <w:tmpl w:val="778241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10423"/>
    <w:multiLevelType w:val="hybridMultilevel"/>
    <w:tmpl w:val="E86AA778"/>
    <w:lvl w:ilvl="0" w:tplc="1FBCE4E0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085853F8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AC745926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00040FC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947A8106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521EB5C4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B35C7CD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C69CFC4A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59B62C90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27" w15:restartNumberingAfterBreak="0">
    <w:nsid w:val="49C1320C"/>
    <w:multiLevelType w:val="multilevel"/>
    <w:tmpl w:val="0488322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270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D3DF4"/>
    <w:multiLevelType w:val="hybridMultilevel"/>
    <w:tmpl w:val="EB5A6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906C3"/>
    <w:multiLevelType w:val="hybridMultilevel"/>
    <w:tmpl w:val="18EA06A4"/>
    <w:lvl w:ilvl="0" w:tplc="447A5AC0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1154035E">
      <w:numFmt w:val="bullet"/>
      <w:lvlText w:val="•"/>
      <w:lvlJc w:val="left"/>
      <w:pPr>
        <w:ind w:left="1817" w:hanging="200"/>
      </w:pPr>
      <w:rPr>
        <w:rFonts w:hint="default"/>
        <w:lang w:val="en-US" w:eastAsia="en-US" w:bidi="en-US"/>
      </w:rPr>
    </w:lvl>
    <w:lvl w:ilvl="2" w:tplc="A03E062A">
      <w:numFmt w:val="bullet"/>
      <w:lvlText w:val="•"/>
      <w:lvlJc w:val="left"/>
      <w:pPr>
        <w:ind w:left="2574" w:hanging="200"/>
      </w:pPr>
      <w:rPr>
        <w:rFonts w:hint="default"/>
        <w:lang w:val="en-US" w:eastAsia="en-US" w:bidi="en-US"/>
      </w:rPr>
    </w:lvl>
    <w:lvl w:ilvl="3" w:tplc="E79AAC0E">
      <w:numFmt w:val="bullet"/>
      <w:lvlText w:val="•"/>
      <w:lvlJc w:val="left"/>
      <w:pPr>
        <w:ind w:left="3332" w:hanging="200"/>
      </w:pPr>
      <w:rPr>
        <w:rFonts w:hint="default"/>
        <w:lang w:val="en-US" w:eastAsia="en-US" w:bidi="en-US"/>
      </w:rPr>
    </w:lvl>
    <w:lvl w:ilvl="4" w:tplc="2124B95A">
      <w:numFmt w:val="bullet"/>
      <w:lvlText w:val="•"/>
      <w:lvlJc w:val="left"/>
      <w:pPr>
        <w:ind w:left="4089" w:hanging="200"/>
      </w:pPr>
      <w:rPr>
        <w:rFonts w:hint="default"/>
        <w:lang w:val="en-US" w:eastAsia="en-US" w:bidi="en-US"/>
      </w:rPr>
    </w:lvl>
    <w:lvl w:ilvl="5" w:tplc="5844B59E">
      <w:numFmt w:val="bullet"/>
      <w:lvlText w:val="•"/>
      <w:lvlJc w:val="left"/>
      <w:pPr>
        <w:ind w:left="4847" w:hanging="200"/>
      </w:pPr>
      <w:rPr>
        <w:rFonts w:hint="default"/>
        <w:lang w:val="en-US" w:eastAsia="en-US" w:bidi="en-US"/>
      </w:rPr>
    </w:lvl>
    <w:lvl w:ilvl="6" w:tplc="EFC8511C">
      <w:numFmt w:val="bullet"/>
      <w:lvlText w:val="•"/>
      <w:lvlJc w:val="left"/>
      <w:pPr>
        <w:ind w:left="5604" w:hanging="200"/>
      </w:pPr>
      <w:rPr>
        <w:rFonts w:hint="default"/>
        <w:lang w:val="en-US" w:eastAsia="en-US" w:bidi="en-US"/>
      </w:rPr>
    </w:lvl>
    <w:lvl w:ilvl="7" w:tplc="0622B286">
      <w:numFmt w:val="bullet"/>
      <w:lvlText w:val="•"/>
      <w:lvlJc w:val="left"/>
      <w:pPr>
        <w:ind w:left="6362" w:hanging="200"/>
      </w:pPr>
      <w:rPr>
        <w:rFonts w:hint="default"/>
        <w:lang w:val="en-US" w:eastAsia="en-US" w:bidi="en-US"/>
      </w:rPr>
    </w:lvl>
    <w:lvl w:ilvl="8" w:tplc="432A1A68">
      <w:numFmt w:val="bullet"/>
      <w:lvlText w:val="•"/>
      <w:lvlJc w:val="left"/>
      <w:pPr>
        <w:ind w:left="7119" w:hanging="200"/>
      </w:pPr>
      <w:rPr>
        <w:rFonts w:hint="default"/>
        <w:lang w:val="en-US" w:eastAsia="en-US" w:bidi="en-US"/>
      </w:rPr>
    </w:lvl>
  </w:abstractNum>
  <w:abstractNum w:abstractNumId="31" w15:restartNumberingAfterBreak="0">
    <w:nsid w:val="55DE6E03"/>
    <w:multiLevelType w:val="hybridMultilevel"/>
    <w:tmpl w:val="FBF0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904"/>
    <w:multiLevelType w:val="hybridMultilevel"/>
    <w:tmpl w:val="1AF8DC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13A4F"/>
    <w:multiLevelType w:val="hybridMultilevel"/>
    <w:tmpl w:val="624A2A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11E8E"/>
    <w:multiLevelType w:val="hybridMultilevel"/>
    <w:tmpl w:val="C570D5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A1D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727DC9"/>
    <w:multiLevelType w:val="hybridMultilevel"/>
    <w:tmpl w:val="C83EAD10"/>
    <w:lvl w:ilvl="0" w:tplc="7CB24D94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BE7AD034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ECDC54C8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F4864798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E9CA9CC6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01ED50E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2AA0B50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3B3824C0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20745F6C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37" w15:restartNumberingAfterBreak="0">
    <w:nsid w:val="671B3BA4"/>
    <w:multiLevelType w:val="hybridMultilevel"/>
    <w:tmpl w:val="85929D78"/>
    <w:lvl w:ilvl="0" w:tplc="A3D83366">
      <w:start w:val="12"/>
      <w:numFmt w:val="decimal"/>
      <w:lvlText w:val="%1."/>
      <w:lvlJc w:val="left"/>
      <w:pPr>
        <w:ind w:left="455" w:hanging="279"/>
      </w:pPr>
      <w:rPr>
        <w:rFonts w:ascii="Arial" w:eastAsia="Arial" w:hAnsi="Arial" w:cs="Arial" w:hint="default"/>
        <w:spacing w:val="-38"/>
        <w:w w:val="100"/>
        <w:sz w:val="18"/>
        <w:szCs w:val="18"/>
        <w:lang w:val="en-US" w:eastAsia="en-US" w:bidi="en-US"/>
      </w:rPr>
    </w:lvl>
    <w:lvl w:ilvl="1" w:tplc="2B12C55E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2"/>
        <w:w w:val="100"/>
        <w:sz w:val="20"/>
        <w:szCs w:val="20"/>
        <w:lang w:val="en-US" w:eastAsia="en-US" w:bidi="en-US"/>
      </w:rPr>
    </w:lvl>
    <w:lvl w:ilvl="2" w:tplc="2B9A36A0">
      <w:numFmt w:val="bullet"/>
      <w:lvlText w:val="•"/>
      <w:lvlJc w:val="left"/>
      <w:pPr>
        <w:ind w:left="1901" w:hanging="200"/>
      </w:pPr>
      <w:rPr>
        <w:rFonts w:hint="default"/>
        <w:lang w:val="en-US" w:eastAsia="en-US" w:bidi="en-US"/>
      </w:rPr>
    </w:lvl>
    <w:lvl w:ilvl="3" w:tplc="06AAEDF2">
      <w:numFmt w:val="bullet"/>
      <w:lvlText w:val="•"/>
      <w:lvlJc w:val="left"/>
      <w:pPr>
        <w:ind w:left="2743" w:hanging="200"/>
      </w:pPr>
      <w:rPr>
        <w:rFonts w:hint="default"/>
        <w:lang w:val="en-US" w:eastAsia="en-US" w:bidi="en-US"/>
      </w:rPr>
    </w:lvl>
    <w:lvl w:ilvl="4" w:tplc="F5A67CA4">
      <w:numFmt w:val="bullet"/>
      <w:lvlText w:val="•"/>
      <w:lvlJc w:val="left"/>
      <w:pPr>
        <w:ind w:left="3584" w:hanging="200"/>
      </w:pPr>
      <w:rPr>
        <w:rFonts w:hint="default"/>
        <w:lang w:val="en-US" w:eastAsia="en-US" w:bidi="en-US"/>
      </w:rPr>
    </w:lvl>
    <w:lvl w:ilvl="5" w:tplc="2AD2039C">
      <w:numFmt w:val="bullet"/>
      <w:lvlText w:val="•"/>
      <w:lvlJc w:val="left"/>
      <w:pPr>
        <w:ind w:left="4426" w:hanging="200"/>
      </w:pPr>
      <w:rPr>
        <w:rFonts w:hint="default"/>
        <w:lang w:val="en-US" w:eastAsia="en-US" w:bidi="en-US"/>
      </w:rPr>
    </w:lvl>
    <w:lvl w:ilvl="6" w:tplc="E9E0DABC">
      <w:numFmt w:val="bullet"/>
      <w:lvlText w:val="•"/>
      <w:lvlJc w:val="left"/>
      <w:pPr>
        <w:ind w:left="5267" w:hanging="200"/>
      </w:pPr>
      <w:rPr>
        <w:rFonts w:hint="default"/>
        <w:lang w:val="en-US" w:eastAsia="en-US" w:bidi="en-US"/>
      </w:rPr>
    </w:lvl>
    <w:lvl w:ilvl="7" w:tplc="F82A01D4">
      <w:numFmt w:val="bullet"/>
      <w:lvlText w:val="•"/>
      <w:lvlJc w:val="left"/>
      <w:pPr>
        <w:ind w:left="6109" w:hanging="200"/>
      </w:pPr>
      <w:rPr>
        <w:rFonts w:hint="default"/>
        <w:lang w:val="en-US" w:eastAsia="en-US" w:bidi="en-US"/>
      </w:rPr>
    </w:lvl>
    <w:lvl w:ilvl="8" w:tplc="95B4ADF4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en-US"/>
      </w:rPr>
    </w:lvl>
  </w:abstractNum>
  <w:abstractNum w:abstractNumId="38" w15:restartNumberingAfterBreak="0">
    <w:nsid w:val="68683424"/>
    <w:multiLevelType w:val="hybridMultilevel"/>
    <w:tmpl w:val="18BAD582"/>
    <w:lvl w:ilvl="0" w:tplc="72F819E8">
      <w:start w:val="1"/>
      <w:numFmt w:val="decimal"/>
      <w:lvlText w:val="%1."/>
      <w:lvlJc w:val="left"/>
      <w:pPr>
        <w:ind w:left="815" w:hanging="360"/>
      </w:pPr>
      <w:rPr>
        <w:rFonts w:hint="default"/>
        <w:spacing w:val="-1"/>
        <w:w w:val="100"/>
        <w:sz w:val="20"/>
        <w:szCs w:val="20"/>
        <w:lang w:val="en-US" w:eastAsia="en-US" w:bidi="en-US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F5DD1"/>
    <w:multiLevelType w:val="hybridMultilevel"/>
    <w:tmpl w:val="A440AF76"/>
    <w:lvl w:ilvl="0" w:tplc="CB14706A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2374695E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DCC4E82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21B0D02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28362E24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68088050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E65E444E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4DC40B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325ED152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4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714A"/>
    <w:multiLevelType w:val="hybridMultilevel"/>
    <w:tmpl w:val="FDB4A706"/>
    <w:lvl w:ilvl="0" w:tplc="27DEB92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E4A14"/>
    <w:multiLevelType w:val="multilevel"/>
    <w:tmpl w:val="54E2E3F4"/>
    <w:lvl w:ilvl="0">
      <w:start w:val="1"/>
      <w:numFmt w:val="decimal"/>
      <w:lvlText w:val="%1."/>
      <w:lvlJc w:val="left"/>
      <w:pPr>
        <w:ind w:left="641" w:hanging="267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41" w:hanging="467"/>
        <w:jc w:val="right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164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88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1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37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1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85" w:hanging="467"/>
      </w:pPr>
      <w:rPr>
        <w:rFonts w:hint="default"/>
        <w:lang w:val="en-US" w:eastAsia="en-US" w:bidi="en-US"/>
      </w:rPr>
    </w:lvl>
  </w:abstractNum>
  <w:abstractNum w:abstractNumId="43" w15:restartNumberingAfterBreak="0">
    <w:nsid w:val="75D11415"/>
    <w:multiLevelType w:val="hybridMultilevel"/>
    <w:tmpl w:val="3F700CEE"/>
    <w:lvl w:ilvl="0" w:tplc="409C1FB4">
      <w:numFmt w:val="bullet"/>
      <w:lvlText w:val="•"/>
      <w:lvlJc w:val="left"/>
      <w:pPr>
        <w:ind w:left="975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1" w:tplc="91B085C2">
      <w:numFmt w:val="bullet"/>
      <w:lvlText w:val="•"/>
      <w:lvlJc w:val="left"/>
      <w:pPr>
        <w:ind w:left="1745" w:hanging="200"/>
      </w:pPr>
      <w:rPr>
        <w:rFonts w:hint="default"/>
        <w:lang w:val="en-US" w:eastAsia="en-US" w:bidi="en-US"/>
      </w:rPr>
    </w:lvl>
    <w:lvl w:ilvl="2" w:tplc="09C8BDB0">
      <w:numFmt w:val="bullet"/>
      <w:lvlText w:val="•"/>
      <w:lvlJc w:val="left"/>
      <w:pPr>
        <w:ind w:left="2510" w:hanging="200"/>
      </w:pPr>
      <w:rPr>
        <w:rFonts w:hint="default"/>
        <w:lang w:val="en-US" w:eastAsia="en-US" w:bidi="en-US"/>
      </w:rPr>
    </w:lvl>
    <w:lvl w:ilvl="3" w:tplc="9B7A1F1A">
      <w:numFmt w:val="bullet"/>
      <w:lvlText w:val="•"/>
      <w:lvlJc w:val="left"/>
      <w:pPr>
        <w:ind w:left="3276" w:hanging="200"/>
      </w:pPr>
      <w:rPr>
        <w:rFonts w:hint="default"/>
        <w:lang w:val="en-US" w:eastAsia="en-US" w:bidi="en-US"/>
      </w:rPr>
    </w:lvl>
    <w:lvl w:ilvl="4" w:tplc="88A6B8AE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en-US"/>
      </w:rPr>
    </w:lvl>
    <w:lvl w:ilvl="5" w:tplc="8DB85656">
      <w:numFmt w:val="bullet"/>
      <w:lvlText w:val="•"/>
      <w:lvlJc w:val="left"/>
      <w:pPr>
        <w:ind w:left="4807" w:hanging="200"/>
      </w:pPr>
      <w:rPr>
        <w:rFonts w:hint="default"/>
        <w:lang w:val="en-US" w:eastAsia="en-US" w:bidi="en-US"/>
      </w:rPr>
    </w:lvl>
    <w:lvl w:ilvl="6" w:tplc="A8266092">
      <w:numFmt w:val="bullet"/>
      <w:lvlText w:val="•"/>
      <w:lvlJc w:val="left"/>
      <w:pPr>
        <w:ind w:left="5572" w:hanging="200"/>
      </w:pPr>
      <w:rPr>
        <w:rFonts w:hint="default"/>
        <w:lang w:val="en-US" w:eastAsia="en-US" w:bidi="en-US"/>
      </w:rPr>
    </w:lvl>
    <w:lvl w:ilvl="7" w:tplc="4C34D634">
      <w:numFmt w:val="bullet"/>
      <w:lvlText w:val="•"/>
      <w:lvlJc w:val="left"/>
      <w:pPr>
        <w:ind w:left="6338" w:hanging="200"/>
      </w:pPr>
      <w:rPr>
        <w:rFonts w:hint="default"/>
        <w:lang w:val="en-US" w:eastAsia="en-US" w:bidi="en-US"/>
      </w:rPr>
    </w:lvl>
    <w:lvl w:ilvl="8" w:tplc="2D5EF51E">
      <w:numFmt w:val="bullet"/>
      <w:lvlText w:val="•"/>
      <w:lvlJc w:val="left"/>
      <w:pPr>
        <w:ind w:left="7103" w:hanging="200"/>
      </w:pPr>
      <w:rPr>
        <w:rFonts w:hint="default"/>
        <w:lang w:val="en-US" w:eastAsia="en-US" w:bidi="en-US"/>
      </w:rPr>
    </w:lvl>
  </w:abstractNum>
  <w:abstractNum w:abstractNumId="44" w15:restartNumberingAfterBreak="0">
    <w:nsid w:val="7E5E32CA"/>
    <w:multiLevelType w:val="hybridMultilevel"/>
    <w:tmpl w:val="71CC0BFE"/>
    <w:lvl w:ilvl="0" w:tplc="654EC4BA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92A2FA26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160E7C48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AA481B4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4E14BA82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C57CAB18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57AE219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16EA7F96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35C06954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2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40"/>
  </w:num>
  <w:num w:numId="17">
    <w:abstractNumId w:val="42"/>
  </w:num>
  <w:num w:numId="18">
    <w:abstractNumId w:val="21"/>
  </w:num>
  <w:num w:numId="19">
    <w:abstractNumId w:val="29"/>
  </w:num>
  <w:num w:numId="20">
    <w:abstractNumId w:val="33"/>
  </w:num>
  <w:num w:numId="21">
    <w:abstractNumId w:val="16"/>
  </w:num>
  <w:num w:numId="22">
    <w:abstractNumId w:val="12"/>
  </w:num>
  <w:num w:numId="23">
    <w:abstractNumId w:val="41"/>
  </w:num>
  <w:num w:numId="24">
    <w:abstractNumId w:val="15"/>
  </w:num>
  <w:num w:numId="25">
    <w:abstractNumId w:val="11"/>
  </w:num>
  <w:num w:numId="26">
    <w:abstractNumId w:val="24"/>
  </w:num>
  <w:num w:numId="27">
    <w:abstractNumId w:val="34"/>
  </w:num>
  <w:num w:numId="28">
    <w:abstractNumId w:val="19"/>
  </w:num>
  <w:num w:numId="29">
    <w:abstractNumId w:val="23"/>
  </w:num>
  <w:num w:numId="30">
    <w:abstractNumId w:val="13"/>
  </w:num>
  <w:num w:numId="31">
    <w:abstractNumId w:val="17"/>
  </w:num>
  <w:num w:numId="32">
    <w:abstractNumId w:val="32"/>
  </w:num>
  <w:num w:numId="33">
    <w:abstractNumId w:val="25"/>
  </w:num>
  <w:num w:numId="34">
    <w:abstractNumId w:val="36"/>
  </w:num>
  <w:num w:numId="35">
    <w:abstractNumId w:val="39"/>
  </w:num>
  <w:num w:numId="36">
    <w:abstractNumId w:val="10"/>
  </w:num>
  <w:num w:numId="37">
    <w:abstractNumId w:val="26"/>
  </w:num>
  <w:num w:numId="38">
    <w:abstractNumId w:val="44"/>
  </w:num>
  <w:num w:numId="39">
    <w:abstractNumId w:val="18"/>
  </w:num>
  <w:num w:numId="40">
    <w:abstractNumId w:val="30"/>
  </w:num>
  <w:num w:numId="41">
    <w:abstractNumId w:val="37"/>
  </w:num>
  <w:num w:numId="42">
    <w:abstractNumId w:val="43"/>
  </w:num>
  <w:num w:numId="43">
    <w:abstractNumId w:val="14"/>
  </w:num>
  <w:num w:numId="44">
    <w:abstractNumId w:val="38"/>
  </w:num>
  <w:num w:numId="45">
    <w:abstractNumId w:val="27"/>
  </w:num>
  <w:num w:numId="46">
    <w:abstractNumId w:val="22"/>
  </w:num>
  <w:num w:numId="47">
    <w:abstractNumId w:val="31"/>
  </w:num>
  <w:num w:numId="48">
    <w:abstractNumId w:val="35"/>
  </w:num>
  <w:num w:numId="49">
    <w:abstractNumId w:val="28"/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9B"/>
    <w:rsid w:val="00004423"/>
    <w:rsid w:val="00025494"/>
    <w:rsid w:val="00025D12"/>
    <w:rsid w:val="000479B5"/>
    <w:rsid w:val="00060D47"/>
    <w:rsid w:val="00066993"/>
    <w:rsid w:val="000A082C"/>
    <w:rsid w:val="000B09A1"/>
    <w:rsid w:val="000F71F8"/>
    <w:rsid w:val="00131726"/>
    <w:rsid w:val="00134287"/>
    <w:rsid w:val="001705B1"/>
    <w:rsid w:val="0017357F"/>
    <w:rsid w:val="001736F5"/>
    <w:rsid w:val="001B20B5"/>
    <w:rsid w:val="001C10C0"/>
    <w:rsid w:val="001F2797"/>
    <w:rsid w:val="001F2807"/>
    <w:rsid w:val="001F5AD4"/>
    <w:rsid w:val="002066AA"/>
    <w:rsid w:val="00222DB0"/>
    <w:rsid w:val="00243B6E"/>
    <w:rsid w:val="00243BCC"/>
    <w:rsid w:val="00266FCD"/>
    <w:rsid w:val="0027162E"/>
    <w:rsid w:val="002813B1"/>
    <w:rsid w:val="00284F2A"/>
    <w:rsid w:val="00294B19"/>
    <w:rsid w:val="002A0B15"/>
    <w:rsid w:val="002A36F6"/>
    <w:rsid w:val="002B43E6"/>
    <w:rsid w:val="002C18CB"/>
    <w:rsid w:val="002D1DD3"/>
    <w:rsid w:val="002D6352"/>
    <w:rsid w:val="002F5519"/>
    <w:rsid w:val="00307EFE"/>
    <w:rsid w:val="00320A8E"/>
    <w:rsid w:val="00336A8C"/>
    <w:rsid w:val="00347F08"/>
    <w:rsid w:val="00355C01"/>
    <w:rsid w:val="003E4CD0"/>
    <w:rsid w:val="00407CEC"/>
    <w:rsid w:val="00423408"/>
    <w:rsid w:val="00445858"/>
    <w:rsid w:val="00450CF7"/>
    <w:rsid w:val="00483999"/>
    <w:rsid w:val="00495705"/>
    <w:rsid w:val="004A04F6"/>
    <w:rsid w:val="004A057B"/>
    <w:rsid w:val="004D306D"/>
    <w:rsid w:val="004E041A"/>
    <w:rsid w:val="004F0DD5"/>
    <w:rsid w:val="004F24CF"/>
    <w:rsid w:val="004F2E27"/>
    <w:rsid w:val="004F61E0"/>
    <w:rsid w:val="005070AB"/>
    <w:rsid w:val="005206C2"/>
    <w:rsid w:val="0052575A"/>
    <w:rsid w:val="00534546"/>
    <w:rsid w:val="00542042"/>
    <w:rsid w:val="00573C50"/>
    <w:rsid w:val="00591131"/>
    <w:rsid w:val="005A0E9F"/>
    <w:rsid w:val="005B1A2F"/>
    <w:rsid w:val="005B1D03"/>
    <w:rsid w:val="005D68D7"/>
    <w:rsid w:val="005D69E5"/>
    <w:rsid w:val="005D71E9"/>
    <w:rsid w:val="005E319F"/>
    <w:rsid w:val="00625534"/>
    <w:rsid w:val="006629B2"/>
    <w:rsid w:val="00696051"/>
    <w:rsid w:val="006D33CE"/>
    <w:rsid w:val="006E69BE"/>
    <w:rsid w:val="00703835"/>
    <w:rsid w:val="00712189"/>
    <w:rsid w:val="0075036D"/>
    <w:rsid w:val="00756854"/>
    <w:rsid w:val="00772824"/>
    <w:rsid w:val="00780E87"/>
    <w:rsid w:val="00783C9E"/>
    <w:rsid w:val="00791370"/>
    <w:rsid w:val="007A5C38"/>
    <w:rsid w:val="007B0F14"/>
    <w:rsid w:val="007B25FC"/>
    <w:rsid w:val="007C4590"/>
    <w:rsid w:val="00842C27"/>
    <w:rsid w:val="0086067F"/>
    <w:rsid w:val="008D0552"/>
    <w:rsid w:val="008D0FC3"/>
    <w:rsid w:val="008E2F30"/>
    <w:rsid w:val="009304EC"/>
    <w:rsid w:val="00932964"/>
    <w:rsid w:val="00956EC4"/>
    <w:rsid w:val="00971ADC"/>
    <w:rsid w:val="00972640"/>
    <w:rsid w:val="0099518B"/>
    <w:rsid w:val="009C4731"/>
    <w:rsid w:val="009D1E87"/>
    <w:rsid w:val="009D5E2D"/>
    <w:rsid w:val="009D6598"/>
    <w:rsid w:val="009E7173"/>
    <w:rsid w:val="009F21FA"/>
    <w:rsid w:val="00A00DC9"/>
    <w:rsid w:val="00A0699B"/>
    <w:rsid w:val="00A576A4"/>
    <w:rsid w:val="00A736E8"/>
    <w:rsid w:val="00AB003A"/>
    <w:rsid w:val="00AB40C7"/>
    <w:rsid w:val="00AE2D8C"/>
    <w:rsid w:val="00AE7637"/>
    <w:rsid w:val="00B503AC"/>
    <w:rsid w:val="00B709B8"/>
    <w:rsid w:val="00B77E08"/>
    <w:rsid w:val="00B938E8"/>
    <w:rsid w:val="00BD1273"/>
    <w:rsid w:val="00BD33C1"/>
    <w:rsid w:val="00BE2403"/>
    <w:rsid w:val="00BF1E03"/>
    <w:rsid w:val="00C00A62"/>
    <w:rsid w:val="00C35E5A"/>
    <w:rsid w:val="00C36771"/>
    <w:rsid w:val="00C37F24"/>
    <w:rsid w:val="00C42282"/>
    <w:rsid w:val="00C7400D"/>
    <w:rsid w:val="00C80DCD"/>
    <w:rsid w:val="00CA03B3"/>
    <w:rsid w:val="00CA097F"/>
    <w:rsid w:val="00CC05D1"/>
    <w:rsid w:val="00CF5BE8"/>
    <w:rsid w:val="00D16F33"/>
    <w:rsid w:val="00D71C0B"/>
    <w:rsid w:val="00DA14F3"/>
    <w:rsid w:val="00DD430D"/>
    <w:rsid w:val="00DD544E"/>
    <w:rsid w:val="00DE1F32"/>
    <w:rsid w:val="00E15647"/>
    <w:rsid w:val="00E3231C"/>
    <w:rsid w:val="00E3463A"/>
    <w:rsid w:val="00E37172"/>
    <w:rsid w:val="00E57F9A"/>
    <w:rsid w:val="00E73AFF"/>
    <w:rsid w:val="00EA06CF"/>
    <w:rsid w:val="00EA2570"/>
    <w:rsid w:val="00EB3797"/>
    <w:rsid w:val="00EC074B"/>
    <w:rsid w:val="00ED23EE"/>
    <w:rsid w:val="00F066EC"/>
    <w:rsid w:val="00F209ED"/>
    <w:rsid w:val="00F228BD"/>
    <w:rsid w:val="00F459A3"/>
    <w:rsid w:val="00F45BAD"/>
    <w:rsid w:val="00F523CB"/>
    <w:rsid w:val="00F77C11"/>
    <w:rsid w:val="00F92975"/>
    <w:rsid w:val="00FB35B0"/>
    <w:rsid w:val="00FB3E21"/>
    <w:rsid w:val="00FC0425"/>
    <w:rsid w:val="00FE03E1"/>
    <w:rsid w:val="00FE47D4"/>
    <w:rsid w:val="00FE5ADA"/>
    <w:rsid w:val="00FE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3AF0CC"/>
  <w15:chartTrackingRefBased/>
  <w15:docId w15:val="{E7F828FB-4237-3B49-94AC-BDD9F5F4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ja-JP" w:bidi="pt-PT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3EE"/>
  </w:style>
  <w:style w:type="paragraph" w:styleId="Ttulo1">
    <w:name w:val="heading 1"/>
    <w:basedOn w:val="Normal"/>
    <w:next w:val="Normal"/>
    <w:link w:val="Ttulo1Carter"/>
    <w:uiPriority w:val="9"/>
    <w:qFormat/>
    <w:rsid w:val="00ED23EE"/>
    <w:pPr>
      <w:numPr>
        <w:numId w:val="4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ED23EE"/>
    <w:pPr>
      <w:numPr>
        <w:ilvl w:val="1"/>
        <w:numId w:val="4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D23EE"/>
    <w:pPr>
      <w:numPr>
        <w:ilvl w:val="2"/>
        <w:numId w:val="4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D23EE"/>
    <w:pPr>
      <w:numPr>
        <w:ilvl w:val="3"/>
        <w:numId w:val="4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ED23EE"/>
    <w:pPr>
      <w:numPr>
        <w:ilvl w:val="4"/>
        <w:numId w:val="46"/>
      </w:num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D23EE"/>
    <w:pPr>
      <w:numPr>
        <w:ilvl w:val="5"/>
        <w:numId w:val="46"/>
      </w:num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D23EE"/>
    <w:pPr>
      <w:numPr>
        <w:ilvl w:val="6"/>
        <w:numId w:val="46"/>
      </w:num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D23EE"/>
    <w:pPr>
      <w:numPr>
        <w:ilvl w:val="7"/>
        <w:numId w:val="46"/>
      </w:num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D23EE"/>
    <w:pPr>
      <w:numPr>
        <w:ilvl w:val="8"/>
        <w:numId w:val="46"/>
      </w:num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23EE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23EE"/>
    <w:rPr>
      <w:smallCaps/>
      <w:sz w:val="48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23EE"/>
    <w:rPr>
      <w:smallCaps/>
      <w:spacing w:val="5"/>
      <w:sz w:val="32"/>
      <w:szCs w:val="3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ED23EE"/>
    <w:rPr>
      <w:smallCaps/>
      <w:color w:val="858585" w:themeColor="accent2" w:themeShade="BF"/>
      <w:spacing w:val="10"/>
      <w:sz w:val="22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D23EE"/>
    <w:rPr>
      <w:smallCaps/>
      <w:color w:val="B2B2B2" w:themeColor="accent2"/>
      <w:spacing w:val="5"/>
      <w:sz w:val="2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D23EE"/>
    <w:rPr>
      <w:b/>
      <w:smallCaps/>
      <w:color w:val="B2B2B2" w:themeColor="accent2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D23EE"/>
    <w:rPr>
      <w:b/>
      <w:i/>
      <w:smallCaps/>
      <w:color w:val="858585" w:themeColor="accent2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D23EE"/>
    <w:rPr>
      <w:b/>
      <w:i/>
      <w:smallCaps/>
      <w:color w:val="585858" w:themeColor="accent2" w:themeShade="7F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23E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23EE"/>
    <w:rPr>
      <w:rFonts w:asciiTheme="majorHAnsi" w:eastAsiaTheme="majorEastAsia" w:hAnsiTheme="majorHAnsi" w:cstheme="majorBidi"/>
      <w:szCs w:val="22"/>
    </w:rPr>
  </w:style>
  <w:style w:type="character" w:styleId="nfaseDiscreta">
    <w:name w:val="Subtle Emphasis"/>
    <w:uiPriority w:val="19"/>
    <w:qFormat/>
    <w:rsid w:val="00ED23EE"/>
    <w:rPr>
      <w:i/>
    </w:rPr>
  </w:style>
  <w:style w:type="character" w:styleId="nfaseIntensa">
    <w:name w:val="Intense Emphasis"/>
    <w:uiPriority w:val="21"/>
    <w:qFormat/>
    <w:rsid w:val="00ED23EE"/>
    <w:rPr>
      <w:b/>
      <w:i/>
      <w:color w:val="B2B2B2" w:themeColor="accent2"/>
      <w:spacing w:val="10"/>
    </w:rPr>
  </w:style>
  <w:style w:type="character" w:styleId="Forte">
    <w:name w:val="Strong"/>
    <w:uiPriority w:val="22"/>
    <w:qFormat/>
    <w:rsid w:val="00ED23EE"/>
    <w:rPr>
      <w:b/>
      <w:color w:val="B2B2B2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ED23EE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23EE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23EE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23EE"/>
    <w:rPr>
      <w:b/>
      <w:i/>
      <w:color w:val="FFFFFF" w:themeColor="background1"/>
      <w:shd w:val="clear" w:color="auto" w:fill="B2B2B2" w:themeFill="accent2"/>
    </w:rPr>
  </w:style>
  <w:style w:type="character" w:styleId="RefernciaDiscreta">
    <w:name w:val="Subtle Reference"/>
    <w:uiPriority w:val="31"/>
    <w:qFormat/>
    <w:rsid w:val="00ED23EE"/>
    <w:rPr>
      <w:b/>
    </w:rPr>
  </w:style>
  <w:style w:type="character" w:styleId="RefernciaIntensa">
    <w:name w:val="Intense Reference"/>
    <w:uiPriority w:val="32"/>
    <w:qFormat/>
    <w:rsid w:val="00ED23EE"/>
    <w:rPr>
      <w:b/>
      <w:bCs/>
      <w:smallCaps/>
      <w:spacing w:val="5"/>
      <w:sz w:val="22"/>
      <w:szCs w:val="22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D23EE"/>
    <w:rPr>
      <w:b/>
      <w:bCs/>
      <w:caps/>
      <w:sz w:val="16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ED23EE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styleId="TtulodoLivro">
    <w:name w:val="Book Title"/>
    <w:uiPriority w:val="33"/>
    <w:qFormat/>
    <w:rsid w:val="00ED23E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endicedeautoridades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Cabealho">
    <w:name w:val="header"/>
    <w:basedOn w:val="Normal"/>
    <w:link w:val="CabealhoCarter"/>
    <w:uiPriority w:val="99"/>
    <w:unhideWhenUsed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ED23EE"/>
    <w:rPr>
      <w:smallCaps/>
      <w:spacing w:val="5"/>
      <w:sz w:val="28"/>
      <w:szCs w:val="28"/>
    </w:rPr>
  </w:style>
  <w:style w:type="paragraph" w:styleId="SemEspaamento">
    <w:name w:val="No Spacing"/>
    <w:basedOn w:val="Normal"/>
    <w:link w:val="SemEspaamentoCarter"/>
    <w:uiPriority w:val="1"/>
    <w:qFormat/>
    <w:rsid w:val="00ED23EE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D23EE"/>
  </w:style>
  <w:style w:type="paragraph" w:styleId="Corpodetexto">
    <w:name w:val="Body Text"/>
    <w:basedOn w:val="Normal"/>
    <w:link w:val="CorpodetextoCarter"/>
    <w:uiPriority w:val="1"/>
    <w:qFormat/>
    <w:rsid w:val="00A0699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 w:bidi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0699B"/>
    <w:rPr>
      <w:rFonts w:ascii="Arial" w:eastAsia="Arial" w:hAnsi="Arial" w:cs="Arial"/>
      <w:color w:val="auto"/>
      <w:sz w:val="20"/>
      <w:szCs w:val="20"/>
      <w:lang w:val="en-US" w:eastAsia="en-US"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25534"/>
    <w:pPr>
      <w:spacing w:before="120" w:after="120"/>
    </w:pPr>
    <w:rPr>
      <w:rFonts w:cstheme="minorHAnsi"/>
      <w:b/>
      <w:bCs/>
      <w:caps/>
    </w:rPr>
  </w:style>
  <w:style w:type="character" w:styleId="Hiperligao">
    <w:name w:val="Hyperlink"/>
    <w:basedOn w:val="Tipodeletrapredefinidodopargrafo"/>
    <w:uiPriority w:val="99"/>
    <w:unhideWhenUsed/>
    <w:rsid w:val="00625534"/>
    <w:rPr>
      <w:color w:val="5F5F5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5534"/>
    <w:pPr>
      <w:spacing w:after="0"/>
      <w:ind w:left="240"/>
    </w:pPr>
    <w:rPr>
      <w:rFonts w:cstheme="minorHAnsi"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625534"/>
    <w:pPr>
      <w:spacing w:after="0"/>
      <w:ind w:left="480"/>
    </w:pPr>
    <w:rPr>
      <w:rFonts w:cstheme="minorHAnsi"/>
      <w:i/>
      <w:iC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25534"/>
    <w:pPr>
      <w:spacing w:after="0"/>
      <w:ind w:left="720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25534"/>
    <w:pPr>
      <w:spacing w:after="0"/>
      <w:ind w:left="960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25534"/>
    <w:pPr>
      <w:spacing w:after="0"/>
      <w:ind w:left="1200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25534"/>
    <w:pPr>
      <w:spacing w:after="0"/>
      <w:ind w:left="1440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25534"/>
    <w:pPr>
      <w:spacing w:after="0"/>
      <w:ind w:left="1680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25534"/>
    <w:pPr>
      <w:spacing w:after="0"/>
      <w:ind w:left="1920"/>
    </w:pPr>
    <w:rPr>
      <w:rFonts w:cs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625534"/>
  </w:style>
  <w:style w:type="table" w:customStyle="1" w:styleId="TableNormal">
    <w:name w:val="Table Normal"/>
    <w:uiPriority w:val="2"/>
    <w:semiHidden/>
    <w:unhideWhenUsed/>
    <w:qFormat/>
    <w:rsid w:val="0013428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134287"/>
    <w:pPr>
      <w:widowControl w:val="0"/>
      <w:autoSpaceDE w:val="0"/>
      <w:autoSpaceDN w:val="0"/>
      <w:spacing w:before="53" w:after="0" w:line="240" w:lineRule="auto"/>
      <w:ind w:left="81"/>
      <w:jc w:val="left"/>
    </w:pPr>
    <w:rPr>
      <w:rFonts w:ascii="Arial" w:eastAsia="Arial" w:hAnsi="Arial" w:cs="Arial"/>
      <w:sz w:val="22"/>
      <w:szCs w:val="22"/>
      <w:lang w:val="en-US" w:eastAsia="en-US" w:bidi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D23EE"/>
    <w:rPr>
      <w:smallCaps/>
      <w:spacing w:val="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D23EE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629B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629B2"/>
    <w:rPr>
      <w:color w:val="919191" w:themeColor="followedHyperlink"/>
      <w:u w:val="single"/>
    </w:rPr>
  </w:style>
  <w:style w:type="numbering" w:customStyle="1" w:styleId="Numeros">
    <w:name w:val="Numeros"/>
    <w:basedOn w:val="Semlista"/>
    <w:uiPriority w:val="99"/>
    <w:rsid w:val="005A0E9F"/>
    <w:pPr>
      <w:numPr>
        <w:numId w:val="24"/>
      </w:numPr>
    </w:pPr>
  </w:style>
  <w:style w:type="numbering" w:customStyle="1" w:styleId="Estilo1">
    <w:name w:val="Estilo1"/>
    <w:basedOn w:val="Semlista"/>
    <w:uiPriority w:val="99"/>
    <w:rsid w:val="005A0E9F"/>
    <w:pPr>
      <w:numPr>
        <w:numId w:val="26"/>
      </w:numPr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38E8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38E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unhideWhenUsed/>
    <w:rsid w:val="00B938E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57F9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57F9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57F9A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4F0DD5"/>
    <w:pPr>
      <w:keepNext/>
      <w:keepLines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4F0DD5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paragraph" w:styleId="Bibliografia">
    <w:name w:val="Bibliography"/>
    <w:basedOn w:val="Normal"/>
    <w:next w:val="Normal"/>
    <w:uiPriority w:val="37"/>
    <w:unhideWhenUsed/>
    <w:rsid w:val="004F0DD5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D23EE"/>
    <w:rPr>
      <w:smallCaps/>
      <w:spacing w:val="10"/>
      <w:sz w:val="22"/>
      <w:szCs w:val="22"/>
    </w:rPr>
  </w:style>
  <w:style w:type="character" w:styleId="nfase">
    <w:name w:val="Emphasis"/>
    <w:uiPriority w:val="20"/>
    <w:qFormat/>
    <w:rsid w:val="00ED23EE"/>
    <w:rPr>
      <w:b/>
      <w:i/>
      <w:spacing w:val="10"/>
    </w:rPr>
  </w:style>
  <w:style w:type="paragraph" w:styleId="NormalWeb">
    <w:name w:val="Normal (Web)"/>
    <w:basedOn w:val="Normal"/>
    <w:uiPriority w:val="99"/>
    <w:semiHidden/>
    <w:unhideWhenUsed/>
    <w:rsid w:val="002A36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borges@deetc.isel.ipl.pt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mailto:lo@isel.ipl.p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noconceicao/Library/Containers/com.microsoft.Word/Data/Library/Application%20Support/Microsoft/Office/16.0/DTS/pt-PT%7bD8CC652C-93B3-D540-89DF-D5851B3A7B2A%7d/%7bA0514F6E-0976-FD41-9139-CB647D690D96%7dtf10002069.dotx" TargetMode="External"/></Relationships>
</file>

<file path=word/theme/theme1.xml><?xml version="1.0" encoding="utf-8"?>
<a:theme xmlns:a="http://schemas.openxmlformats.org/drawingml/2006/main" name="Office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Ora1</b:Tag>
    <b:SourceType>InternetSite</b:SourceType>
    <b:Guid>{D799D1F0-1D7A-0B4F-9E0B-E0D1EF30E337}</b:Guid>
    <b:Author>
      <b:Author>
        <b:Corporate>Oracle Corporation</b:Corporate>
      </b:Author>
    </b:Author>
    <b:Title>About Java</b:Title>
    <b:InternetSiteTitle>Java</b:InternetSiteTitle>
    <b:URL>https://www.java.sun.com/</b:URL>
    <b:RefOrder>1</b:RefOrder>
  </b:Source>
  <b:Source>
    <b:Tag>Jet</b:Tag>
    <b:SourceType>InternetSite</b:SourceType>
    <b:Guid>{52F4CB7F-CAD5-F34A-B424-EFBC6B35B1D4}</b:Guid>
    <b:Author>
      <b:Author>
        <b:Corporate>Jetbrains</b:Corporate>
      </b:Author>
    </b:Author>
    <b:Title>Kotlinlang</b:Title>
    <b:URL>https://kotlinlang.org/</b:URL>
    <b:RefOrder>2</b:RefOrder>
  </b:Source>
  <b:Source>
    <b:Tag>Piv</b:Tag>
    <b:SourceType>InternetSite</b:SourceType>
    <b:Guid>{5838BBE0-FF4B-0749-A10F-1EE94D7B2288}</b:Guid>
    <b:Author>
      <b:Author>
        <b:Corporate>Pivotal Software</b:Corporate>
      </b:Author>
    </b:Author>
    <b:Title>Spring</b:Title>
    <b:URL>https://spring.io/</b:URL>
    <b:RefOrder>3</b:RefOrder>
  </b:Source>
  <b:Source>
    <b:Tag>The</b:Tag>
    <b:SourceType>InternetSite</b:SourceType>
    <b:Guid>{D7EC5EFB-4246-2E44-A2C6-AB2A26E12F05}</b:Guid>
    <b:Author>
      <b:Author>
        <b:Corporate>The PostgreSQL Global Development Group</b:Corporate>
      </b:Author>
    </b:Author>
    <b:Title>PostgreSQL</b:Title>
    <b:URL>https://www.postgresql.org/</b:URL>
    <b:RefOrder>4</b:RefOrder>
  </b:Source>
  <b:Source>
    <b:Tag>Red</b:Tag>
    <b:SourceType>InternetSite</b:SourceType>
    <b:Guid>{417823DA-23BB-0342-9F3A-C4FF7EE98C8F}</b:Guid>
    <b:Author>
      <b:Author>
        <b:Corporate>Red Hat</b:Corporate>
      </b:Author>
    </b:Author>
    <b:Title>Hibernate</b:Title>
    <b:URL>http://hibernate.org/</b:URL>
    <b:RefOrder>5</b:RefOrder>
  </b:Source>
  <b:Source>
    <b:Tag>Fac</b:Tag>
    <b:SourceType>InternetSite</b:SourceType>
    <b:Guid>{60120E62-4939-5B42-A517-73B335C54AE6}</b:Guid>
    <b:Author>
      <b:Author>
        <b:Corporate>Facebook</b:Corporate>
      </b:Author>
    </b:Author>
    <b:Title>React Native</b:Title>
    <b:URL>https://facebook.github.io/react-native/</b:URL>
    <b:RefOrder>6</b:RefOrder>
  </b:Source>
  <b:Source>
    <b:Tag>Cod</b:Tag>
    <b:SourceType>InternetSite</b:SourceType>
    <b:Guid>{0496EF70-39FE-EE41-99C6-2CDA7872B4DD}</b:Guid>
    <b:Author>
      <b:Author>
        <b:Corporate>Code School</b:Corporate>
      </b:Author>
    </b:Author>
    <b:Title>Javascript</b:Title>
    <b:URL>https://www.javascript.com/</b:URL>
    <b:RefOrder>7</b:RefOrder>
  </b:Source>
</b:Sources>
</file>

<file path=customXml/itemProps1.xml><?xml version="1.0" encoding="utf-8"?>
<ds:datastoreItem xmlns:ds="http://schemas.openxmlformats.org/officeDocument/2006/customXml" ds:itemID="{E1EAF097-2658-CD48-9D2E-2F061E172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{A0514F6E-0976-FD41-9139-CB647D690D96}tf10002069.dotx</Template>
  <TotalTime>1</TotalTime>
  <Pages>35</Pages>
  <Words>4649</Words>
  <Characters>25108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André Gonçalo Dinis Gaudencio</cp:lastModifiedBy>
  <cp:revision>2</cp:revision>
  <dcterms:created xsi:type="dcterms:W3CDTF">2018-07-20T15:31:00Z</dcterms:created>
  <dcterms:modified xsi:type="dcterms:W3CDTF">2018-07-20T15:31:00Z</dcterms:modified>
</cp:coreProperties>
</file>