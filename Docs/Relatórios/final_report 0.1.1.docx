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E07" w:rsidRPr="00A54666" w:rsidRDefault="00225E07" w:rsidP="00225E07">
      <w:pPr>
        <w:pStyle w:val="Cabealhodondice"/>
        <w:jc w:val="center"/>
        <w:rPr>
          <w:rStyle w:val="nfase"/>
        </w:rPr>
      </w:pPr>
      <w:r w:rsidRPr="00A54666">
        <w:rPr>
          <w:rStyle w:val="nfase"/>
        </w:rPr>
        <w:t>André Gaudêncio e Nuno Conceição</w:t>
      </w:r>
    </w:p>
    <w:p w:rsidR="00225E07" w:rsidRPr="00A54666" w:rsidRDefault="00225E07" w:rsidP="00225E07"/>
    <w:p w:rsidR="00225E07" w:rsidRPr="00A54666" w:rsidRDefault="00225E07" w:rsidP="00225E07"/>
    <w:p w:rsidR="00225E07" w:rsidRPr="00A54666" w:rsidRDefault="00225E07" w:rsidP="00225E07">
      <w:pPr>
        <w:pStyle w:val="Ttulo"/>
        <w:jc w:val="center"/>
      </w:pPr>
      <w:bookmarkStart w:id="0" w:name="_Toc512888581"/>
      <w:r w:rsidRPr="00A54666">
        <w:t>Gestão de Eventos de Contraordenação Por Excesso de Velocidade</w:t>
      </w:r>
      <w:bookmarkEnd w:id="0"/>
    </w:p>
    <w:p w:rsidR="00225E07" w:rsidRPr="00A54666" w:rsidRDefault="00225E07" w:rsidP="00225E07"/>
    <w:p w:rsidR="00591131" w:rsidRPr="00A54666" w:rsidRDefault="00591131" w:rsidP="00591131"/>
    <w:p w:rsidR="00A3765A" w:rsidRPr="00A54666" w:rsidRDefault="00A3765A" w:rsidP="00591131"/>
    <w:p w:rsidR="00E67EC7" w:rsidRPr="00A54666" w:rsidRDefault="00B77E08" w:rsidP="00E67EC7">
      <w:pPr>
        <w:rPr>
          <w:rStyle w:val="nfase"/>
          <w:b w:val="0"/>
          <w:i w:val="0"/>
          <w:spacing w:val="0"/>
          <w:sz w:val="28"/>
        </w:rPr>
      </w:pPr>
      <w:r w:rsidRPr="00A54666">
        <w:rPr>
          <w:rStyle w:val="Forte"/>
          <w:b w:val="0"/>
          <w:color w:val="auto"/>
          <w:sz w:val="28"/>
        </w:rPr>
        <w:t>Relatório da versão final realizado no âmbito de Pr</w:t>
      </w:r>
      <w:r w:rsidR="00CC05D1" w:rsidRPr="00A54666">
        <w:rPr>
          <w:rStyle w:val="Forte"/>
          <w:b w:val="0"/>
          <w:color w:val="auto"/>
          <w:sz w:val="28"/>
        </w:rPr>
        <w:t>ojeto e Seminário, do curso de L</w:t>
      </w:r>
      <w:r w:rsidRPr="00A54666">
        <w:rPr>
          <w:rStyle w:val="Forte"/>
          <w:b w:val="0"/>
          <w:color w:val="auto"/>
          <w:sz w:val="28"/>
        </w:rPr>
        <w:t>icenciatura em Engenharia Informática e de Computadores Semestre de Verão 2017/2018</w:t>
      </w:r>
    </w:p>
    <w:p w:rsidR="0027332C" w:rsidRPr="00A54666" w:rsidRDefault="0027332C" w:rsidP="00932964">
      <w:pPr>
        <w:pStyle w:val="Cabealhodondice"/>
        <w:jc w:val="center"/>
        <w:rPr>
          <w:rStyle w:val="nfase"/>
        </w:rPr>
      </w:pPr>
    </w:p>
    <w:p w:rsidR="00A3765A" w:rsidRPr="00A54666" w:rsidRDefault="00A3765A" w:rsidP="00A3765A"/>
    <w:p w:rsidR="00C37F24" w:rsidRPr="00A54666" w:rsidRDefault="00932964" w:rsidP="00932964">
      <w:pPr>
        <w:pStyle w:val="Cabealhodondice"/>
        <w:jc w:val="center"/>
        <w:rPr>
          <w:rStyle w:val="nfase"/>
        </w:rPr>
      </w:pPr>
      <w:r w:rsidRPr="00A54666">
        <w:rPr>
          <w:rStyle w:val="nfase"/>
        </w:rPr>
        <w:t>Orientadores</w:t>
      </w:r>
    </w:p>
    <w:p w:rsidR="00803269" w:rsidRPr="00A54666" w:rsidRDefault="00C37F24" w:rsidP="00A3765A">
      <w:pPr>
        <w:jc w:val="center"/>
        <w:rPr>
          <w:i/>
        </w:rPr>
      </w:pPr>
      <w:r w:rsidRPr="00A54666">
        <w:rPr>
          <w:rStyle w:val="nfaseDiscreta"/>
        </w:rPr>
        <w:t xml:space="preserve">Engenheiro Luís Osório, </w:t>
      </w:r>
      <w:hyperlink r:id="rId8" w:history="1">
        <w:r w:rsidRPr="00A54666">
          <w:rPr>
            <w:rStyle w:val="nfaseDiscreta"/>
          </w:rPr>
          <w:t>lo@isel.ipl.pt</w:t>
        </w:r>
      </w:hyperlink>
      <w:bookmarkStart w:id="1" w:name="_Ref514848040"/>
      <w:r w:rsidRPr="00A54666">
        <w:rPr>
          <w:rStyle w:val="nfaseDiscreta"/>
        </w:rPr>
        <w:footnoteReference w:id="1"/>
      </w:r>
      <w:bookmarkEnd w:id="1"/>
      <w:r w:rsidRPr="00A54666">
        <w:rPr>
          <w:rStyle w:val="nfaseDiscreta"/>
        </w:rPr>
        <w:br/>
        <w:t xml:space="preserve">Paulo Borges, </w:t>
      </w:r>
      <w:hyperlink r:id="rId9" w:history="1">
        <w:r w:rsidRPr="00A54666">
          <w:rPr>
            <w:rStyle w:val="nfaseDiscreta"/>
          </w:rPr>
          <w:t>pborges@deetc.isel.ipl.pt</w:t>
        </w:r>
      </w:hyperlink>
      <w:r w:rsidRPr="00A54666">
        <w:rPr>
          <w:rStyle w:val="nfaseDiscreta"/>
        </w:rPr>
        <w:footnoteReference w:id="2"/>
      </w:r>
    </w:p>
    <w:p w:rsidR="00803269" w:rsidRPr="00A54666" w:rsidRDefault="00803269" w:rsidP="00243BCC"/>
    <w:p w:rsidR="00225E07" w:rsidRPr="00A54666" w:rsidRDefault="00225E07" w:rsidP="00243BCC"/>
    <w:p w:rsidR="00225E07" w:rsidRPr="00A54666" w:rsidRDefault="00225E07" w:rsidP="00243BCC"/>
    <w:p w:rsidR="00225E07" w:rsidRPr="00A54666" w:rsidRDefault="00225E07" w:rsidP="00243BCC"/>
    <w:p w:rsidR="00E67EC7" w:rsidRPr="00A54666" w:rsidRDefault="0027332C" w:rsidP="00E67EC7">
      <w:r w:rsidRPr="00A54666">
        <w:rPr>
          <w:noProof/>
        </w:rPr>
        <w:drawing>
          <wp:anchor distT="0" distB="0" distL="114300" distR="114300" simplePos="0" relativeHeight="251629056" behindDoc="0" locked="0" layoutInCell="1" allowOverlap="1" wp14:anchorId="2E0422EC" wp14:editId="6FBC9624">
            <wp:simplePos x="0" y="0"/>
            <wp:positionH relativeFrom="margin">
              <wp:align>center</wp:align>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10"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5E07" w:rsidRPr="00A54666" w:rsidRDefault="001B20B5" w:rsidP="00225E07">
      <w:pPr>
        <w:jc w:val="center"/>
      </w:pPr>
      <w:r w:rsidRPr="00A54666">
        <w:t>Instituto Superior de Engenharia de Lisboa</w:t>
      </w:r>
      <w:r w:rsidRPr="00A54666">
        <w:br/>
        <w:t>Licenciatura de Engenharia Informática e Computadores</w:t>
      </w:r>
    </w:p>
    <w:p w:rsidR="00225E07" w:rsidRPr="00A54666" w:rsidRDefault="00225E07" w:rsidP="00225E07">
      <w:pPr>
        <w:jc w:val="center"/>
      </w:pPr>
    </w:p>
    <w:p w:rsidR="00DB2577" w:rsidRPr="00A54666" w:rsidRDefault="00C36771" w:rsidP="00BB0851">
      <w:pPr>
        <w:pStyle w:val="Cabealhodondice"/>
        <w:jc w:val="center"/>
      </w:pPr>
      <w:r w:rsidRPr="00A54666">
        <w:t>Maio de 2018</w:t>
      </w:r>
    </w:p>
    <w:p w:rsidR="00025D12" w:rsidRPr="00A54666" w:rsidRDefault="00025D12" w:rsidP="00C37F24">
      <w:pPr>
        <w:pStyle w:val="Ttulo1"/>
        <w:numPr>
          <w:ilvl w:val="0"/>
          <w:numId w:val="0"/>
        </w:numPr>
      </w:pPr>
      <w:bookmarkStart w:id="2" w:name="_Toc523844215"/>
      <w:r w:rsidRPr="00A54666">
        <w:lastRenderedPageBreak/>
        <w:t>Resumo</w:t>
      </w:r>
      <w:bookmarkEnd w:id="2"/>
    </w:p>
    <w:p w:rsidR="00025D12" w:rsidRPr="00A54666" w:rsidRDefault="00025D12" w:rsidP="00025D12"/>
    <w:p w:rsidR="0018290C" w:rsidRPr="00A54666" w:rsidRDefault="0018290C" w:rsidP="0018290C">
      <w:r w:rsidRPr="00A54666">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A54666">
        <w:t>a</w:t>
      </w:r>
      <w:r w:rsidRPr="00A54666">
        <w:t xml:space="preserve"> diminuição da sinistralidade. Neste sentido, o projeto SINCRO </w:t>
      </w:r>
      <w:r w:rsidR="00FC003F" w:rsidRPr="00A54666">
        <w:t>desenvolveu um sistema</w:t>
      </w:r>
      <w:r w:rsidR="00691D61" w:rsidRPr="00A54666">
        <w:t xml:space="preserve"> de gestão</w:t>
      </w:r>
      <w:r w:rsidR="00452291" w:rsidRPr="00A54666">
        <w:t xml:space="preserve"> de</w:t>
      </w:r>
      <w:r w:rsidRPr="00A54666">
        <w:t xml:space="preserve"> eventos de contraordenação gerados pelos locais de controlo de velocidade (LCV), e posteriormente entregues ao Cidadão condutor de forma manual</w:t>
      </w:r>
      <w:r w:rsidR="001056B3" w:rsidRPr="00A54666">
        <w:t xml:space="preserve"> (notificações por correspondência)</w:t>
      </w:r>
      <w:r w:rsidRPr="00A54666">
        <w:t xml:space="preserve">. </w:t>
      </w:r>
    </w:p>
    <w:p w:rsidR="0018290C" w:rsidRPr="00A54666" w:rsidRDefault="0018290C" w:rsidP="0018290C">
      <w:r w:rsidRPr="00A54666">
        <w:t>Neste contexto, o projeto SINCRO Mobile tem a finalidade de viabilizar a notificação</w:t>
      </w:r>
      <w:r w:rsidR="00A265D1" w:rsidRPr="00A54666">
        <w:t xml:space="preserve"> de</w:t>
      </w:r>
      <w:r w:rsidRPr="00A54666">
        <w:t xml:space="preserve">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w:t>
      </w:r>
      <w:r w:rsidR="004F180C" w:rsidRPr="00A54666">
        <w:t xml:space="preserve">de forma </w:t>
      </w:r>
      <w:r w:rsidR="00822D02" w:rsidRPr="00A54666">
        <w:t>que permita</w:t>
      </w:r>
      <w:r w:rsidR="004F180C" w:rsidRPr="00A54666">
        <w:t xml:space="preserve"> ao cidadão o acesso aos eventos de contraordenação através de uma aplicação móvel.</w:t>
      </w:r>
    </w:p>
    <w:p w:rsidR="004938C9" w:rsidRDefault="00130709" w:rsidP="0018290C">
      <w:r w:rsidRPr="00A54666">
        <w:t>Em suma, o SINCRO Mobile é um sistema informático que irá permitir ao Cidadão, não só, uma tomada de consciência relativamente ao excesso de velocidade mais próximo da infração, como poderá contribuir para a redução do número de infrações, fomentando uma cultura de segurança rodoviária.</w:t>
      </w:r>
    </w:p>
    <w:p w:rsidR="006E56C5" w:rsidRDefault="006E56C5" w:rsidP="0018290C"/>
    <w:p w:rsidR="006E56C5" w:rsidRPr="00A54666" w:rsidRDefault="006E56C5" w:rsidP="0018290C">
      <w:r>
        <w:t xml:space="preserve">Palavras – chave: Segurança Rodoviária, Eventos de Contraordenação, </w:t>
      </w:r>
      <w:r>
        <w:rPr>
          <w:i/>
        </w:rPr>
        <w:t xml:space="preserve">React Native, </w:t>
      </w:r>
      <w:r w:rsidRPr="006E56C5">
        <w:rPr>
          <w:i/>
        </w:rPr>
        <w:t>Spring</w:t>
      </w:r>
      <w:r>
        <w:rPr>
          <w:i/>
        </w:rPr>
        <w:t xml:space="preserve"> Framework</w:t>
      </w:r>
      <w:bookmarkStart w:id="3" w:name="_GoBack"/>
      <w:bookmarkEnd w:id="3"/>
      <w:r>
        <w:t xml:space="preserve"> </w:t>
      </w:r>
    </w:p>
    <w:p w:rsidR="00ED23EE" w:rsidRPr="00A54666" w:rsidRDefault="00495705" w:rsidP="00ED23EE">
      <w:r w:rsidRPr="00A54666">
        <w:br w:type="page"/>
      </w:r>
    </w:p>
    <w:p w:rsidR="00C844BE" w:rsidRPr="00E63BAF" w:rsidRDefault="00C844BE" w:rsidP="00C844BE">
      <w:pPr>
        <w:pStyle w:val="Ttulo1"/>
        <w:numPr>
          <w:ilvl w:val="0"/>
          <w:numId w:val="0"/>
        </w:numPr>
        <w:ind w:left="432" w:hanging="432"/>
        <w:rPr>
          <w:lang w:val="en-US"/>
        </w:rPr>
      </w:pPr>
      <w:bookmarkStart w:id="4" w:name="_Toc523844216"/>
      <w:r w:rsidRPr="00E63BAF">
        <w:rPr>
          <w:lang w:val="en-US"/>
        </w:rPr>
        <w:lastRenderedPageBreak/>
        <w:t>ABSTRACT</w:t>
      </w:r>
      <w:bookmarkEnd w:id="4"/>
    </w:p>
    <w:p w:rsidR="00C844BE" w:rsidRPr="00E63BAF" w:rsidRDefault="00C844BE" w:rsidP="00C844BE">
      <w:pPr>
        <w:rPr>
          <w:lang w:val="en-US"/>
        </w:rPr>
      </w:pPr>
    </w:p>
    <w:p w:rsidR="00C844BE" w:rsidRPr="00E63BAF" w:rsidRDefault="00C844BE" w:rsidP="00C844BE">
      <w:pPr>
        <w:rPr>
          <w:lang w:val="en-US"/>
        </w:rPr>
      </w:pPr>
      <w:r w:rsidRPr="00E63BAF">
        <w:rPr>
          <w:lang w:val="en-US"/>
        </w:rPr>
        <w:t xml:space="preserve">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a decrease in accident rates. In this sense, the SINCRO project implemented </w:t>
      </w:r>
      <w:r w:rsidR="00733E2B" w:rsidRPr="00E63BAF">
        <w:rPr>
          <w:lang w:val="en-US"/>
        </w:rPr>
        <w:t>counter control</w:t>
      </w:r>
      <w:r w:rsidRPr="00E63BAF">
        <w:rPr>
          <w:lang w:val="en-US"/>
        </w:rPr>
        <w:t xml:space="preserve"> events generated by the speed control sites (LCV), and later delivered to the driver Citizen manually.</w:t>
      </w:r>
    </w:p>
    <w:p w:rsidR="00C844BE" w:rsidRPr="00E63BAF" w:rsidRDefault="00C844BE" w:rsidP="00C844BE">
      <w:pPr>
        <w:rPr>
          <w:lang w:val="en-US"/>
        </w:rPr>
      </w:pPr>
      <w:r w:rsidRPr="00E63BAF">
        <w:rPr>
          <w:lang w:val="en-US"/>
        </w:rPr>
        <w:t>In this context, the project SINCRO Mobile has the purpose of enabling the notification of events of electronic misconduct, enhancing the adhesion to digital services by the Citizen, having as technological support a mobile device. As such, a computer system has been developed to ensure the delivery of the misconduct information in an accessible manner.</w:t>
      </w:r>
    </w:p>
    <w:p w:rsidR="00C844BE" w:rsidRPr="00E63BAF" w:rsidRDefault="00C844BE" w:rsidP="00C844BE">
      <w:pPr>
        <w:rPr>
          <w:lang w:val="en-US"/>
        </w:rPr>
      </w:pPr>
      <w:r w:rsidRPr="00E63BAF">
        <w:rPr>
          <w:lang w:val="en-US"/>
        </w:rPr>
        <w:t>In light of the above, we believe that the Citizen will be closer to information, fostering a culture of road safety and good driving practices.</w:t>
      </w:r>
    </w:p>
    <w:p w:rsidR="00C844BE" w:rsidRPr="00E63BAF" w:rsidRDefault="00C844BE" w:rsidP="00ED23EE">
      <w:pPr>
        <w:rPr>
          <w:lang w:val="en-US"/>
        </w:rPr>
      </w:pPr>
    </w:p>
    <w:p w:rsidR="006849F4" w:rsidRPr="00E63BAF" w:rsidRDefault="006849F4" w:rsidP="00ED23EE">
      <w:pPr>
        <w:rPr>
          <w:lang w:val="en-US"/>
        </w:rPr>
      </w:pPr>
    </w:p>
    <w:p w:rsidR="006849F4" w:rsidRPr="00E63BAF" w:rsidRDefault="006849F4" w:rsidP="006849F4">
      <w:pPr>
        <w:rPr>
          <w:lang w:val="en-US"/>
        </w:rPr>
      </w:pPr>
      <w:r w:rsidRPr="00E63BAF">
        <w:rPr>
          <w:lang w:val="en-US"/>
        </w:rPr>
        <w:br w:type="page"/>
      </w:r>
    </w:p>
    <w:p w:rsidR="006849F4" w:rsidRDefault="006849F4" w:rsidP="00ED23EE">
      <w:pPr>
        <w:rPr>
          <w:sz w:val="32"/>
          <w:szCs w:val="32"/>
        </w:rPr>
      </w:pPr>
      <w:r w:rsidRPr="00A54666">
        <w:rPr>
          <w:sz w:val="32"/>
          <w:szCs w:val="32"/>
        </w:rPr>
        <w:lastRenderedPageBreak/>
        <w:t>ABREVIATURAS, SIGLAS e SÍMBOLOS</w:t>
      </w:r>
    </w:p>
    <w:p w:rsidR="00DB77CE" w:rsidRPr="00A54666" w:rsidRDefault="00DB77CE" w:rsidP="00ED23EE">
      <w:pPr>
        <w:rPr>
          <w:sz w:val="32"/>
          <w:szCs w:val="32"/>
        </w:rPr>
      </w:pPr>
    </w:p>
    <w:p w:rsidR="000C4559" w:rsidRPr="00A54666" w:rsidRDefault="000C4559" w:rsidP="00DB77CE">
      <w:pPr>
        <w:pStyle w:val="PargrafodaLista"/>
        <w:numPr>
          <w:ilvl w:val="0"/>
          <w:numId w:val="21"/>
        </w:numPr>
      </w:pPr>
      <w:r w:rsidRPr="00A54666">
        <w:t xml:space="preserve">API – </w:t>
      </w:r>
      <w:proofErr w:type="spellStart"/>
      <w:r w:rsidRPr="00A54666">
        <w:t>Application</w:t>
      </w:r>
      <w:proofErr w:type="spellEnd"/>
      <w:r w:rsidRPr="00A54666">
        <w:t xml:space="preserve"> </w:t>
      </w:r>
      <w:proofErr w:type="spellStart"/>
      <w:r w:rsidRPr="00A54666">
        <w:t>Porgramming</w:t>
      </w:r>
      <w:proofErr w:type="spellEnd"/>
      <w:r w:rsidRPr="00A54666">
        <w:t xml:space="preserve"> Interface</w:t>
      </w:r>
    </w:p>
    <w:p w:rsidR="000C4559" w:rsidRPr="00A54666" w:rsidRDefault="006849F4" w:rsidP="00DB77CE">
      <w:pPr>
        <w:pStyle w:val="PargrafodaLista"/>
        <w:numPr>
          <w:ilvl w:val="0"/>
          <w:numId w:val="21"/>
        </w:numPr>
      </w:pPr>
      <w:r w:rsidRPr="00A54666">
        <w:t>ANSR – Autoridade Nacional de Segurança Rodoviária</w:t>
      </w:r>
    </w:p>
    <w:p w:rsidR="000C4559" w:rsidRPr="00A54666" w:rsidRDefault="000C4559" w:rsidP="00DB77CE">
      <w:pPr>
        <w:pStyle w:val="PargrafodaLista"/>
        <w:numPr>
          <w:ilvl w:val="0"/>
          <w:numId w:val="21"/>
        </w:numPr>
      </w:pPr>
      <w:r w:rsidRPr="00A54666">
        <w:t xml:space="preserve">HTTP – </w:t>
      </w:r>
      <w:proofErr w:type="spellStart"/>
      <w:r w:rsidRPr="00A54666">
        <w:t>Hypertext</w:t>
      </w:r>
      <w:proofErr w:type="spellEnd"/>
      <w:r w:rsidRPr="00A54666">
        <w:t xml:space="preserve"> </w:t>
      </w:r>
      <w:proofErr w:type="spellStart"/>
      <w:r w:rsidRPr="00A54666">
        <w:t>Transfer</w:t>
      </w:r>
      <w:proofErr w:type="spellEnd"/>
      <w:r w:rsidRPr="00A54666">
        <w:t xml:space="preserve"> </w:t>
      </w:r>
      <w:proofErr w:type="spellStart"/>
      <w:r w:rsidRPr="00A54666">
        <w:t>Protocol</w:t>
      </w:r>
      <w:proofErr w:type="spellEnd"/>
    </w:p>
    <w:p w:rsidR="000C4559" w:rsidRPr="00A54666" w:rsidRDefault="000C4559" w:rsidP="00DB77CE">
      <w:pPr>
        <w:pStyle w:val="PargrafodaLista"/>
        <w:numPr>
          <w:ilvl w:val="0"/>
          <w:numId w:val="21"/>
        </w:numPr>
      </w:pPr>
      <w:r w:rsidRPr="00A54666">
        <w:t>IMC – Internet Merchant Account</w:t>
      </w:r>
    </w:p>
    <w:p w:rsidR="000C4559" w:rsidRPr="00A54666" w:rsidRDefault="000C4559" w:rsidP="00DB77CE">
      <w:pPr>
        <w:pStyle w:val="PargrafodaLista"/>
        <w:numPr>
          <w:ilvl w:val="0"/>
          <w:numId w:val="21"/>
        </w:numPr>
      </w:pPr>
      <w:r w:rsidRPr="00A54666">
        <w:t>JVM – Java Virtual Machine</w:t>
      </w:r>
    </w:p>
    <w:p w:rsidR="000C4559" w:rsidRPr="00A54666" w:rsidRDefault="000C4559" w:rsidP="00DB77CE">
      <w:pPr>
        <w:pStyle w:val="PargrafodaLista"/>
        <w:numPr>
          <w:ilvl w:val="0"/>
          <w:numId w:val="21"/>
        </w:numPr>
      </w:pPr>
      <w:r w:rsidRPr="00A54666">
        <w:t>LCV – Local de Controlo de Velocidade</w:t>
      </w:r>
    </w:p>
    <w:p w:rsidR="005E64DA" w:rsidRPr="00A54666" w:rsidRDefault="005E64DA" w:rsidP="00DB77CE">
      <w:pPr>
        <w:pStyle w:val="PargrafodaLista"/>
        <w:numPr>
          <w:ilvl w:val="0"/>
          <w:numId w:val="21"/>
        </w:numPr>
      </w:pPr>
      <w:r w:rsidRPr="00A54666">
        <w:t xml:space="preserve">NIF – Número de Identificação Fiscal </w:t>
      </w:r>
    </w:p>
    <w:p w:rsidR="005E64DA" w:rsidRPr="00A54666" w:rsidRDefault="005E64DA" w:rsidP="00DB77CE">
      <w:pPr>
        <w:pStyle w:val="PargrafodaLista"/>
        <w:numPr>
          <w:ilvl w:val="0"/>
          <w:numId w:val="21"/>
        </w:numPr>
      </w:pPr>
      <w:r w:rsidRPr="00A54666">
        <w:t xml:space="preserve">RF – Requisito Funcional </w:t>
      </w:r>
    </w:p>
    <w:p w:rsidR="000C4559" w:rsidRPr="00A54666" w:rsidRDefault="005E64DA" w:rsidP="00DB77CE">
      <w:pPr>
        <w:pStyle w:val="PargrafodaLista"/>
        <w:numPr>
          <w:ilvl w:val="0"/>
          <w:numId w:val="21"/>
        </w:numPr>
      </w:pPr>
      <w:r w:rsidRPr="00A54666">
        <w:t xml:space="preserve">REST – </w:t>
      </w:r>
      <w:proofErr w:type="spellStart"/>
      <w:r w:rsidRPr="00A54666">
        <w:t>Representational</w:t>
      </w:r>
      <w:proofErr w:type="spellEnd"/>
      <w:r w:rsidRPr="00A54666">
        <w:t xml:space="preserve"> State </w:t>
      </w:r>
      <w:proofErr w:type="spellStart"/>
      <w:r w:rsidRPr="00A54666">
        <w:t>Transfer</w:t>
      </w:r>
      <w:proofErr w:type="spellEnd"/>
    </w:p>
    <w:p w:rsidR="005E64DA" w:rsidRPr="00A54666" w:rsidRDefault="006C0722" w:rsidP="00DB77CE">
      <w:pPr>
        <w:pStyle w:val="PargrafodaLista"/>
        <w:numPr>
          <w:ilvl w:val="0"/>
          <w:numId w:val="21"/>
        </w:numPr>
      </w:pPr>
      <w:r>
        <w:t>SCo</w:t>
      </w:r>
      <w:r w:rsidR="005E64DA" w:rsidRPr="00A54666">
        <w:t>T – Sistema de Contraordenações de Trânsito</w:t>
      </w:r>
    </w:p>
    <w:p w:rsidR="005E64DA" w:rsidRPr="00A54666" w:rsidRDefault="005E64DA" w:rsidP="00DB77CE">
      <w:pPr>
        <w:pStyle w:val="PargrafodaLista"/>
        <w:numPr>
          <w:ilvl w:val="0"/>
          <w:numId w:val="21"/>
        </w:numPr>
      </w:pPr>
      <w:r w:rsidRPr="00A54666">
        <w:t>SGBD – Sistema de Gestão de Base de Dados</w:t>
      </w:r>
    </w:p>
    <w:p w:rsidR="005E64DA" w:rsidRPr="00A54666" w:rsidRDefault="005E64DA" w:rsidP="00DB77CE">
      <w:pPr>
        <w:pStyle w:val="PargrafodaLista"/>
        <w:numPr>
          <w:ilvl w:val="0"/>
          <w:numId w:val="21"/>
        </w:numPr>
      </w:pPr>
      <w:r w:rsidRPr="00A54666">
        <w:t>SIGET – Sistema de Gestão de Eventos de Tráfego</w:t>
      </w:r>
    </w:p>
    <w:p w:rsidR="006849F4" w:rsidRPr="00A54666" w:rsidRDefault="006849F4" w:rsidP="00DB77CE">
      <w:pPr>
        <w:pStyle w:val="PargrafodaLista"/>
        <w:numPr>
          <w:ilvl w:val="0"/>
          <w:numId w:val="21"/>
        </w:numPr>
      </w:pPr>
      <w:r w:rsidRPr="00A54666">
        <w:t>SINCRO – Sistema Nacional de Controlo de Velocidade</w:t>
      </w:r>
    </w:p>
    <w:p w:rsidR="0083414E" w:rsidRPr="00A54666" w:rsidRDefault="0083414E" w:rsidP="00DB77CE">
      <w:pPr>
        <w:pStyle w:val="PargrafodaLista"/>
        <w:numPr>
          <w:ilvl w:val="0"/>
          <w:numId w:val="21"/>
        </w:numPr>
      </w:pPr>
      <w:r w:rsidRPr="00A54666">
        <w:t>SINCRO Mobile – Sistema de Gestão de Eventos de Contraordenação Por Excesso de Velocidade</w:t>
      </w:r>
    </w:p>
    <w:p w:rsidR="000B42D6" w:rsidRPr="00A54666" w:rsidRDefault="000B42D6" w:rsidP="00DB77CE">
      <w:pPr>
        <w:pStyle w:val="PargrafodaLista"/>
        <w:numPr>
          <w:ilvl w:val="0"/>
          <w:numId w:val="21"/>
        </w:numPr>
      </w:pPr>
      <w:r w:rsidRPr="00A54666">
        <w:t xml:space="preserve">URI – </w:t>
      </w:r>
      <w:proofErr w:type="spellStart"/>
      <w:r w:rsidRPr="00A54666">
        <w:t>Uniform</w:t>
      </w:r>
      <w:proofErr w:type="spellEnd"/>
      <w:r w:rsidRPr="00A54666">
        <w:t xml:space="preserve"> Resource </w:t>
      </w:r>
      <w:proofErr w:type="spellStart"/>
      <w:r w:rsidRPr="00A54666">
        <w:t>Identifier</w:t>
      </w:r>
      <w:proofErr w:type="spellEnd"/>
      <w:r w:rsidRPr="00A54666">
        <w:t xml:space="preserve"> </w:t>
      </w:r>
    </w:p>
    <w:p w:rsidR="00C844BE" w:rsidRPr="00A54666" w:rsidRDefault="006849F4" w:rsidP="00ED23EE">
      <w:pPr>
        <w:pStyle w:val="PargrafodaLista"/>
        <w:numPr>
          <w:ilvl w:val="0"/>
          <w:numId w:val="15"/>
        </w:numPr>
      </w:pPr>
      <w:r w:rsidRPr="00A54666">
        <w:br w:type="page"/>
      </w:r>
    </w:p>
    <w:sdt>
      <w:sdtPr>
        <w:rPr>
          <w:rFonts w:eastAsiaTheme="minorHAnsi"/>
          <w:b w:val="0"/>
          <w:smallCaps w:val="0"/>
          <w:color w:val="404040" w:themeColor="text2" w:themeTint="BF"/>
          <w:spacing w:val="0"/>
          <w:sz w:val="24"/>
          <w:szCs w:val="24"/>
        </w:rPr>
        <w:id w:val="-1462258612"/>
        <w:docPartObj>
          <w:docPartGallery w:val="Table of Contents"/>
          <w:docPartUnique/>
        </w:docPartObj>
      </w:sdtPr>
      <w:sdtEndPr>
        <w:rPr>
          <w:rFonts w:eastAsiaTheme="minorEastAsia"/>
          <w:bCs/>
          <w:color w:val="auto"/>
          <w:szCs w:val="20"/>
        </w:rPr>
      </w:sdtEndPr>
      <w:sdtContent>
        <w:p w:rsidR="00A8062B" w:rsidRDefault="00A8062B" w:rsidP="00A8062B">
          <w:pPr>
            <w:pStyle w:val="Cabealhodondice"/>
            <w:jc w:val="both"/>
          </w:pPr>
          <w:r>
            <w:t>ÍNDICE</w:t>
          </w:r>
        </w:p>
        <w:p w:rsidR="00A8062B" w:rsidRPr="00A8062B" w:rsidRDefault="00A8062B" w:rsidP="00A8062B"/>
        <w:p w:rsidR="003D3B56" w:rsidRDefault="00625534">
          <w:pPr>
            <w:pStyle w:val="ndice1"/>
            <w:tabs>
              <w:tab w:val="right" w:leader="dot" w:pos="9062"/>
            </w:tabs>
            <w:rPr>
              <w:rFonts w:asciiTheme="minorHAnsi" w:hAnsiTheme="minorHAnsi" w:cstheme="minorBidi"/>
              <w:b w:val="0"/>
              <w:bCs w:val="0"/>
              <w:caps w:val="0"/>
              <w:noProof/>
              <w:szCs w:val="24"/>
              <w:lang w:eastAsia="pt-PT" w:bidi="ar-SA"/>
            </w:rPr>
          </w:pPr>
          <w:r w:rsidRPr="00A54666">
            <w:rPr>
              <w:b w:val="0"/>
              <w:bCs w:val="0"/>
            </w:rPr>
            <w:fldChar w:fldCharType="begin"/>
          </w:r>
          <w:r w:rsidRPr="00A54666">
            <w:instrText>TOC \o "1-3" \h \z \u</w:instrText>
          </w:r>
          <w:r w:rsidRPr="00A54666">
            <w:rPr>
              <w:b w:val="0"/>
              <w:bCs w:val="0"/>
            </w:rPr>
            <w:fldChar w:fldCharType="separate"/>
          </w:r>
          <w:hyperlink w:anchor="_Toc523844215" w:history="1">
            <w:r w:rsidR="003D3B56" w:rsidRPr="00291538">
              <w:rPr>
                <w:rStyle w:val="Hiperligao"/>
                <w:noProof/>
              </w:rPr>
              <w:t>Resumo</w:t>
            </w:r>
            <w:r w:rsidR="003D3B56">
              <w:rPr>
                <w:noProof/>
                <w:webHidden/>
              </w:rPr>
              <w:tab/>
            </w:r>
            <w:r w:rsidR="003D3B56">
              <w:rPr>
                <w:noProof/>
                <w:webHidden/>
              </w:rPr>
              <w:fldChar w:fldCharType="begin"/>
            </w:r>
            <w:r w:rsidR="003D3B56">
              <w:rPr>
                <w:noProof/>
                <w:webHidden/>
              </w:rPr>
              <w:instrText xml:space="preserve"> PAGEREF _Toc523844215 \h </w:instrText>
            </w:r>
            <w:r w:rsidR="003D3B56">
              <w:rPr>
                <w:noProof/>
                <w:webHidden/>
              </w:rPr>
            </w:r>
            <w:r w:rsidR="003D3B56">
              <w:rPr>
                <w:noProof/>
                <w:webHidden/>
              </w:rPr>
              <w:fldChar w:fldCharType="separate"/>
            </w:r>
            <w:r w:rsidR="003D3B56">
              <w:rPr>
                <w:noProof/>
                <w:webHidden/>
              </w:rPr>
              <w:t>2</w:t>
            </w:r>
            <w:r w:rsidR="003D3B56">
              <w:rPr>
                <w:noProof/>
                <w:webHidden/>
              </w:rPr>
              <w:fldChar w:fldCharType="end"/>
            </w:r>
          </w:hyperlink>
        </w:p>
        <w:p w:rsidR="003D3B56" w:rsidRDefault="0025455C">
          <w:pPr>
            <w:pStyle w:val="ndice1"/>
            <w:tabs>
              <w:tab w:val="right" w:leader="dot" w:pos="9062"/>
            </w:tabs>
            <w:rPr>
              <w:rFonts w:asciiTheme="minorHAnsi" w:hAnsiTheme="minorHAnsi" w:cstheme="minorBidi"/>
              <w:b w:val="0"/>
              <w:bCs w:val="0"/>
              <w:caps w:val="0"/>
              <w:noProof/>
              <w:szCs w:val="24"/>
              <w:lang w:eastAsia="pt-PT" w:bidi="ar-SA"/>
            </w:rPr>
          </w:pPr>
          <w:hyperlink w:anchor="_Toc523844216" w:history="1">
            <w:r w:rsidR="003D3B56" w:rsidRPr="00291538">
              <w:rPr>
                <w:rStyle w:val="Hiperligao"/>
                <w:noProof/>
                <w:lang w:val="en-US"/>
              </w:rPr>
              <w:t>ABSTRACT</w:t>
            </w:r>
            <w:r w:rsidR="003D3B56">
              <w:rPr>
                <w:noProof/>
                <w:webHidden/>
              </w:rPr>
              <w:tab/>
            </w:r>
            <w:r w:rsidR="003D3B56">
              <w:rPr>
                <w:noProof/>
                <w:webHidden/>
              </w:rPr>
              <w:fldChar w:fldCharType="begin"/>
            </w:r>
            <w:r w:rsidR="003D3B56">
              <w:rPr>
                <w:noProof/>
                <w:webHidden/>
              </w:rPr>
              <w:instrText xml:space="preserve"> PAGEREF _Toc523844216 \h </w:instrText>
            </w:r>
            <w:r w:rsidR="003D3B56">
              <w:rPr>
                <w:noProof/>
                <w:webHidden/>
              </w:rPr>
            </w:r>
            <w:r w:rsidR="003D3B56">
              <w:rPr>
                <w:noProof/>
                <w:webHidden/>
              </w:rPr>
              <w:fldChar w:fldCharType="separate"/>
            </w:r>
            <w:r w:rsidR="003D3B56">
              <w:rPr>
                <w:noProof/>
                <w:webHidden/>
              </w:rPr>
              <w:t>3</w:t>
            </w:r>
            <w:r w:rsidR="003D3B56">
              <w:rPr>
                <w:noProof/>
                <w:webHidden/>
              </w:rPr>
              <w:fldChar w:fldCharType="end"/>
            </w:r>
          </w:hyperlink>
        </w:p>
        <w:p w:rsidR="003D3B56" w:rsidRDefault="0025455C">
          <w:pPr>
            <w:pStyle w:val="ndice1"/>
            <w:tabs>
              <w:tab w:val="right" w:leader="dot" w:pos="9062"/>
            </w:tabs>
            <w:rPr>
              <w:rFonts w:asciiTheme="minorHAnsi" w:hAnsiTheme="minorHAnsi" w:cstheme="minorBidi"/>
              <w:b w:val="0"/>
              <w:bCs w:val="0"/>
              <w:caps w:val="0"/>
              <w:noProof/>
              <w:szCs w:val="24"/>
              <w:lang w:eastAsia="pt-PT" w:bidi="ar-SA"/>
            </w:rPr>
          </w:pPr>
          <w:hyperlink w:anchor="_Toc523844217" w:history="1">
            <w:r w:rsidR="003D3B56" w:rsidRPr="00291538">
              <w:rPr>
                <w:rStyle w:val="Hiperligao"/>
                <w:noProof/>
              </w:rPr>
              <w:t>Introdução</w:t>
            </w:r>
            <w:r w:rsidR="003D3B56">
              <w:rPr>
                <w:noProof/>
                <w:webHidden/>
              </w:rPr>
              <w:tab/>
            </w:r>
            <w:r w:rsidR="003D3B56">
              <w:rPr>
                <w:noProof/>
                <w:webHidden/>
              </w:rPr>
              <w:fldChar w:fldCharType="begin"/>
            </w:r>
            <w:r w:rsidR="003D3B56">
              <w:rPr>
                <w:noProof/>
                <w:webHidden/>
              </w:rPr>
              <w:instrText xml:space="preserve"> PAGEREF _Toc523844217 \h </w:instrText>
            </w:r>
            <w:r w:rsidR="003D3B56">
              <w:rPr>
                <w:noProof/>
                <w:webHidden/>
              </w:rPr>
            </w:r>
            <w:r w:rsidR="003D3B56">
              <w:rPr>
                <w:noProof/>
                <w:webHidden/>
              </w:rPr>
              <w:fldChar w:fldCharType="separate"/>
            </w:r>
            <w:r w:rsidR="003D3B56">
              <w:rPr>
                <w:noProof/>
                <w:webHidden/>
              </w:rPr>
              <w:t>8</w:t>
            </w:r>
            <w:r w:rsidR="003D3B56">
              <w:rPr>
                <w:noProof/>
                <w:webHidden/>
              </w:rPr>
              <w:fldChar w:fldCharType="end"/>
            </w:r>
          </w:hyperlink>
        </w:p>
        <w:p w:rsidR="003D3B56" w:rsidRDefault="0025455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18" w:history="1">
            <w:r w:rsidR="003D3B56" w:rsidRPr="00291538">
              <w:rPr>
                <w:rStyle w:val="Hiperligao"/>
                <w:noProof/>
              </w:rPr>
              <w:t>1.</w:t>
            </w:r>
            <w:r w:rsidR="003D3B56">
              <w:rPr>
                <w:rFonts w:asciiTheme="minorHAnsi" w:hAnsiTheme="minorHAnsi" w:cstheme="minorBidi"/>
                <w:b w:val="0"/>
                <w:bCs w:val="0"/>
                <w:caps w:val="0"/>
                <w:noProof/>
                <w:szCs w:val="24"/>
                <w:lang w:eastAsia="pt-PT" w:bidi="ar-SA"/>
              </w:rPr>
              <w:tab/>
            </w:r>
            <w:r w:rsidR="003D3B56" w:rsidRPr="00291538">
              <w:rPr>
                <w:rStyle w:val="Hiperligao"/>
                <w:noProof/>
              </w:rPr>
              <w:t>Enquadramento Teórico</w:t>
            </w:r>
            <w:r w:rsidR="003D3B56">
              <w:rPr>
                <w:noProof/>
                <w:webHidden/>
              </w:rPr>
              <w:tab/>
            </w:r>
            <w:r w:rsidR="003D3B56">
              <w:rPr>
                <w:noProof/>
                <w:webHidden/>
              </w:rPr>
              <w:fldChar w:fldCharType="begin"/>
            </w:r>
            <w:r w:rsidR="003D3B56">
              <w:rPr>
                <w:noProof/>
                <w:webHidden/>
              </w:rPr>
              <w:instrText xml:space="preserve"> PAGEREF _Toc523844218 \h </w:instrText>
            </w:r>
            <w:r w:rsidR="003D3B56">
              <w:rPr>
                <w:noProof/>
                <w:webHidden/>
              </w:rPr>
            </w:r>
            <w:r w:rsidR="003D3B56">
              <w:rPr>
                <w:noProof/>
                <w:webHidden/>
              </w:rPr>
              <w:fldChar w:fldCharType="separate"/>
            </w:r>
            <w:r w:rsidR="003D3B56">
              <w:rPr>
                <w:noProof/>
                <w:webHidden/>
              </w:rPr>
              <w:t>10</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19" w:history="1">
            <w:r w:rsidR="003D3B56" w:rsidRPr="00291538">
              <w:rPr>
                <w:rStyle w:val="Hiperligao"/>
                <w:noProof/>
              </w:rPr>
              <w:t>1.1.</w:t>
            </w:r>
            <w:r w:rsidR="003D3B56">
              <w:rPr>
                <w:rFonts w:asciiTheme="minorHAnsi" w:hAnsiTheme="minorHAnsi" w:cstheme="minorBidi"/>
                <w:smallCaps w:val="0"/>
                <w:noProof/>
                <w:szCs w:val="24"/>
                <w:lang w:eastAsia="pt-PT" w:bidi="ar-SA"/>
              </w:rPr>
              <w:tab/>
            </w:r>
            <w:r w:rsidR="003D3B56" w:rsidRPr="00291538">
              <w:rPr>
                <w:rStyle w:val="Hiperligao"/>
                <w:noProof/>
              </w:rPr>
              <w:t>Arquitetura da Autoridade Nacional de Segurança Rodoviária</w:t>
            </w:r>
            <w:r w:rsidR="003D3B56">
              <w:rPr>
                <w:noProof/>
                <w:webHidden/>
              </w:rPr>
              <w:tab/>
            </w:r>
            <w:r w:rsidR="003D3B56">
              <w:rPr>
                <w:noProof/>
                <w:webHidden/>
              </w:rPr>
              <w:fldChar w:fldCharType="begin"/>
            </w:r>
            <w:r w:rsidR="003D3B56">
              <w:rPr>
                <w:noProof/>
                <w:webHidden/>
              </w:rPr>
              <w:instrText xml:space="preserve"> PAGEREF _Toc523844219 \h </w:instrText>
            </w:r>
            <w:r w:rsidR="003D3B56">
              <w:rPr>
                <w:noProof/>
                <w:webHidden/>
              </w:rPr>
            </w:r>
            <w:r w:rsidR="003D3B56">
              <w:rPr>
                <w:noProof/>
                <w:webHidden/>
              </w:rPr>
              <w:fldChar w:fldCharType="separate"/>
            </w:r>
            <w:r w:rsidR="003D3B56">
              <w:rPr>
                <w:noProof/>
                <w:webHidden/>
              </w:rPr>
              <w:t>11</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20" w:history="1">
            <w:r w:rsidR="003D3B56" w:rsidRPr="00291538">
              <w:rPr>
                <w:rStyle w:val="Hiperligao"/>
                <w:noProof/>
              </w:rPr>
              <w:t>1.2.</w:t>
            </w:r>
            <w:r w:rsidR="003D3B56">
              <w:rPr>
                <w:rFonts w:asciiTheme="minorHAnsi" w:hAnsiTheme="minorHAnsi" w:cstheme="minorBidi"/>
                <w:smallCaps w:val="0"/>
                <w:noProof/>
                <w:szCs w:val="24"/>
                <w:lang w:eastAsia="pt-PT" w:bidi="ar-SA"/>
              </w:rPr>
              <w:tab/>
            </w:r>
            <w:r w:rsidR="003D3B56" w:rsidRPr="00291538">
              <w:rPr>
                <w:rStyle w:val="Hiperligao"/>
                <w:noProof/>
              </w:rPr>
              <w:t>Abordagem Tecnológica e Aspetos</w:t>
            </w:r>
            <w:r w:rsidR="003D3B56">
              <w:rPr>
                <w:noProof/>
                <w:webHidden/>
              </w:rPr>
              <w:tab/>
            </w:r>
            <w:r w:rsidR="003D3B56">
              <w:rPr>
                <w:noProof/>
                <w:webHidden/>
              </w:rPr>
              <w:fldChar w:fldCharType="begin"/>
            </w:r>
            <w:r w:rsidR="003D3B56">
              <w:rPr>
                <w:noProof/>
                <w:webHidden/>
              </w:rPr>
              <w:instrText xml:space="preserve"> PAGEREF _Toc523844220 \h </w:instrText>
            </w:r>
            <w:r w:rsidR="003D3B56">
              <w:rPr>
                <w:noProof/>
                <w:webHidden/>
              </w:rPr>
            </w:r>
            <w:r w:rsidR="003D3B56">
              <w:rPr>
                <w:noProof/>
                <w:webHidden/>
              </w:rPr>
              <w:fldChar w:fldCharType="separate"/>
            </w:r>
            <w:r w:rsidR="003D3B56">
              <w:rPr>
                <w:noProof/>
                <w:webHidden/>
              </w:rPr>
              <w:t>15</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1" w:history="1">
            <w:r w:rsidR="003D3B56" w:rsidRPr="00291538">
              <w:rPr>
                <w:rStyle w:val="Hiperligao"/>
                <w:noProof/>
              </w:rPr>
              <w:t>1.2.1.</w:t>
            </w:r>
            <w:r w:rsidR="003D3B56">
              <w:rPr>
                <w:rFonts w:asciiTheme="minorHAnsi" w:hAnsiTheme="minorHAnsi" w:cstheme="minorBidi"/>
                <w:i w:val="0"/>
                <w:iCs w:val="0"/>
                <w:noProof/>
                <w:szCs w:val="24"/>
                <w:lang w:eastAsia="pt-PT" w:bidi="ar-SA"/>
              </w:rPr>
              <w:tab/>
            </w:r>
            <w:r w:rsidR="003D3B56" w:rsidRPr="00291538">
              <w:rPr>
                <w:rStyle w:val="Hiperligao"/>
                <w:noProof/>
              </w:rPr>
              <w:t>Módulo Principal</w:t>
            </w:r>
            <w:r w:rsidR="003D3B56">
              <w:rPr>
                <w:noProof/>
                <w:webHidden/>
              </w:rPr>
              <w:tab/>
            </w:r>
            <w:r w:rsidR="003D3B56">
              <w:rPr>
                <w:noProof/>
                <w:webHidden/>
              </w:rPr>
              <w:fldChar w:fldCharType="begin"/>
            </w:r>
            <w:r w:rsidR="003D3B56">
              <w:rPr>
                <w:noProof/>
                <w:webHidden/>
              </w:rPr>
              <w:instrText xml:space="preserve"> PAGEREF _Toc523844221 \h </w:instrText>
            </w:r>
            <w:r w:rsidR="003D3B56">
              <w:rPr>
                <w:noProof/>
                <w:webHidden/>
              </w:rPr>
            </w:r>
            <w:r w:rsidR="003D3B56">
              <w:rPr>
                <w:noProof/>
                <w:webHidden/>
              </w:rPr>
              <w:fldChar w:fldCharType="separate"/>
            </w:r>
            <w:r w:rsidR="003D3B56">
              <w:rPr>
                <w:noProof/>
                <w:webHidden/>
              </w:rPr>
              <w:t>15</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2" w:history="1">
            <w:r w:rsidR="003D3B56" w:rsidRPr="00291538">
              <w:rPr>
                <w:rStyle w:val="Hiperligao"/>
                <w:noProof/>
              </w:rPr>
              <w:t>1.2.2.</w:t>
            </w:r>
            <w:r w:rsidR="003D3B56">
              <w:rPr>
                <w:rFonts w:asciiTheme="minorHAnsi" w:hAnsiTheme="minorHAnsi" w:cstheme="minorBidi"/>
                <w:i w:val="0"/>
                <w:iCs w:val="0"/>
                <w:noProof/>
                <w:szCs w:val="24"/>
                <w:lang w:eastAsia="pt-PT" w:bidi="ar-SA"/>
              </w:rPr>
              <w:tab/>
            </w:r>
            <w:r w:rsidR="003D3B56" w:rsidRPr="00291538">
              <w:rPr>
                <w:rStyle w:val="Hiperligao"/>
                <w:noProof/>
              </w:rPr>
              <w:t>Camada de negócio</w:t>
            </w:r>
            <w:r w:rsidR="003D3B56">
              <w:rPr>
                <w:noProof/>
                <w:webHidden/>
              </w:rPr>
              <w:tab/>
            </w:r>
            <w:r w:rsidR="003D3B56">
              <w:rPr>
                <w:noProof/>
                <w:webHidden/>
              </w:rPr>
              <w:fldChar w:fldCharType="begin"/>
            </w:r>
            <w:r w:rsidR="003D3B56">
              <w:rPr>
                <w:noProof/>
                <w:webHidden/>
              </w:rPr>
              <w:instrText xml:space="preserve"> PAGEREF _Toc523844222 \h </w:instrText>
            </w:r>
            <w:r w:rsidR="003D3B56">
              <w:rPr>
                <w:noProof/>
                <w:webHidden/>
              </w:rPr>
            </w:r>
            <w:r w:rsidR="003D3B56">
              <w:rPr>
                <w:noProof/>
                <w:webHidden/>
              </w:rPr>
              <w:fldChar w:fldCharType="separate"/>
            </w:r>
            <w:r w:rsidR="003D3B56">
              <w:rPr>
                <w:noProof/>
                <w:webHidden/>
              </w:rPr>
              <w:t>16</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3" w:history="1">
            <w:r w:rsidR="003D3B56" w:rsidRPr="00291538">
              <w:rPr>
                <w:rStyle w:val="Hiperligao"/>
                <w:noProof/>
              </w:rPr>
              <w:t>1.2.3.</w:t>
            </w:r>
            <w:r w:rsidR="003D3B56">
              <w:rPr>
                <w:rFonts w:asciiTheme="minorHAnsi" w:hAnsiTheme="minorHAnsi" w:cstheme="minorBidi"/>
                <w:i w:val="0"/>
                <w:iCs w:val="0"/>
                <w:noProof/>
                <w:szCs w:val="24"/>
                <w:lang w:eastAsia="pt-PT" w:bidi="ar-SA"/>
              </w:rPr>
              <w:tab/>
            </w:r>
            <w:r w:rsidR="003D3B56" w:rsidRPr="00291538">
              <w:rPr>
                <w:rStyle w:val="Hiperligao"/>
                <w:noProof/>
              </w:rPr>
              <w:t>Camada de dados</w:t>
            </w:r>
            <w:r w:rsidR="003D3B56">
              <w:rPr>
                <w:noProof/>
                <w:webHidden/>
              </w:rPr>
              <w:tab/>
            </w:r>
            <w:r w:rsidR="003D3B56">
              <w:rPr>
                <w:noProof/>
                <w:webHidden/>
              </w:rPr>
              <w:fldChar w:fldCharType="begin"/>
            </w:r>
            <w:r w:rsidR="003D3B56">
              <w:rPr>
                <w:noProof/>
                <w:webHidden/>
              </w:rPr>
              <w:instrText xml:space="preserve"> PAGEREF _Toc523844223 \h </w:instrText>
            </w:r>
            <w:r w:rsidR="003D3B56">
              <w:rPr>
                <w:noProof/>
                <w:webHidden/>
              </w:rPr>
            </w:r>
            <w:r w:rsidR="003D3B56">
              <w:rPr>
                <w:noProof/>
                <w:webHidden/>
              </w:rPr>
              <w:fldChar w:fldCharType="separate"/>
            </w:r>
            <w:r w:rsidR="003D3B56">
              <w:rPr>
                <w:noProof/>
                <w:webHidden/>
              </w:rPr>
              <w:t>16</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4" w:history="1">
            <w:r w:rsidR="003D3B56" w:rsidRPr="00291538">
              <w:rPr>
                <w:rStyle w:val="Hiperligao"/>
                <w:noProof/>
              </w:rPr>
              <w:t>1.2.4.</w:t>
            </w:r>
            <w:r w:rsidR="003D3B56">
              <w:rPr>
                <w:rFonts w:asciiTheme="minorHAnsi" w:hAnsiTheme="minorHAnsi" w:cstheme="minorBidi"/>
                <w:i w:val="0"/>
                <w:iCs w:val="0"/>
                <w:noProof/>
                <w:szCs w:val="24"/>
                <w:lang w:eastAsia="pt-PT" w:bidi="ar-SA"/>
              </w:rPr>
              <w:tab/>
            </w:r>
            <w:r w:rsidR="003D3B56" w:rsidRPr="00291538">
              <w:rPr>
                <w:rStyle w:val="Hiperligao"/>
                <w:noProof/>
              </w:rPr>
              <w:t>Camada Cliente</w:t>
            </w:r>
            <w:r w:rsidR="003D3B56">
              <w:rPr>
                <w:noProof/>
                <w:webHidden/>
              </w:rPr>
              <w:tab/>
            </w:r>
            <w:r w:rsidR="003D3B56">
              <w:rPr>
                <w:noProof/>
                <w:webHidden/>
              </w:rPr>
              <w:fldChar w:fldCharType="begin"/>
            </w:r>
            <w:r w:rsidR="003D3B56">
              <w:rPr>
                <w:noProof/>
                <w:webHidden/>
              </w:rPr>
              <w:instrText xml:space="preserve"> PAGEREF _Toc523844224 \h </w:instrText>
            </w:r>
            <w:r w:rsidR="003D3B56">
              <w:rPr>
                <w:noProof/>
                <w:webHidden/>
              </w:rPr>
            </w:r>
            <w:r w:rsidR="003D3B56">
              <w:rPr>
                <w:noProof/>
                <w:webHidden/>
              </w:rPr>
              <w:fldChar w:fldCharType="separate"/>
            </w:r>
            <w:r w:rsidR="003D3B56">
              <w:rPr>
                <w:noProof/>
                <w:webHidden/>
              </w:rPr>
              <w:t>17</w:t>
            </w:r>
            <w:r w:rsidR="003D3B56">
              <w:rPr>
                <w:noProof/>
                <w:webHidden/>
              </w:rPr>
              <w:fldChar w:fldCharType="end"/>
            </w:r>
          </w:hyperlink>
        </w:p>
        <w:p w:rsidR="003D3B56" w:rsidRDefault="0025455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25" w:history="1">
            <w:r w:rsidR="003D3B56" w:rsidRPr="00291538">
              <w:rPr>
                <w:rStyle w:val="Hiperligao"/>
                <w:noProof/>
              </w:rPr>
              <w:t>2.</w:t>
            </w:r>
            <w:r w:rsidR="003D3B56">
              <w:rPr>
                <w:rFonts w:asciiTheme="minorHAnsi" w:hAnsiTheme="minorHAnsi" w:cstheme="minorBidi"/>
                <w:b w:val="0"/>
                <w:bCs w:val="0"/>
                <w:caps w:val="0"/>
                <w:noProof/>
                <w:szCs w:val="24"/>
                <w:lang w:eastAsia="pt-PT" w:bidi="ar-SA"/>
              </w:rPr>
              <w:tab/>
            </w:r>
            <w:r w:rsidR="003D3B56" w:rsidRPr="00291538">
              <w:rPr>
                <w:rStyle w:val="Hiperligao"/>
                <w:noProof/>
              </w:rPr>
              <w:t>Arquitetura</w:t>
            </w:r>
            <w:r w:rsidR="003D3B56">
              <w:rPr>
                <w:noProof/>
                <w:webHidden/>
              </w:rPr>
              <w:tab/>
            </w:r>
            <w:r w:rsidR="003D3B56">
              <w:rPr>
                <w:noProof/>
                <w:webHidden/>
              </w:rPr>
              <w:fldChar w:fldCharType="begin"/>
            </w:r>
            <w:r w:rsidR="003D3B56">
              <w:rPr>
                <w:noProof/>
                <w:webHidden/>
              </w:rPr>
              <w:instrText xml:space="preserve"> PAGEREF _Toc523844225 \h </w:instrText>
            </w:r>
            <w:r w:rsidR="003D3B56">
              <w:rPr>
                <w:noProof/>
                <w:webHidden/>
              </w:rPr>
            </w:r>
            <w:r w:rsidR="003D3B56">
              <w:rPr>
                <w:noProof/>
                <w:webHidden/>
              </w:rPr>
              <w:fldChar w:fldCharType="separate"/>
            </w:r>
            <w:r w:rsidR="003D3B56">
              <w:rPr>
                <w:noProof/>
                <w:webHidden/>
              </w:rPr>
              <w:t>18</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26" w:history="1">
            <w:r w:rsidR="003D3B56" w:rsidRPr="00291538">
              <w:rPr>
                <w:rStyle w:val="Hiperligao"/>
                <w:noProof/>
                <w14:scene3d>
                  <w14:camera w14:prst="orthographicFront"/>
                  <w14:lightRig w14:rig="threePt" w14:dir="t">
                    <w14:rot w14:lat="0" w14:lon="0" w14:rev="0"/>
                  </w14:lightRig>
                </w14:scene3d>
              </w:rPr>
              <w:t>2.1.</w:t>
            </w:r>
            <w:r w:rsidR="003D3B56">
              <w:rPr>
                <w:rFonts w:asciiTheme="minorHAnsi" w:hAnsiTheme="minorHAnsi" w:cstheme="minorBidi"/>
                <w:smallCaps w:val="0"/>
                <w:noProof/>
                <w:szCs w:val="24"/>
                <w:lang w:eastAsia="pt-PT" w:bidi="ar-SA"/>
              </w:rPr>
              <w:tab/>
            </w:r>
            <w:r w:rsidR="003D3B56" w:rsidRPr="00291538">
              <w:rPr>
                <w:rStyle w:val="Hiperligao"/>
                <w:noProof/>
              </w:rPr>
              <w:t>Arquitetura SINCRO Mobile</w:t>
            </w:r>
            <w:r w:rsidR="003D3B56">
              <w:rPr>
                <w:noProof/>
                <w:webHidden/>
              </w:rPr>
              <w:tab/>
            </w:r>
            <w:r w:rsidR="003D3B56">
              <w:rPr>
                <w:noProof/>
                <w:webHidden/>
              </w:rPr>
              <w:fldChar w:fldCharType="begin"/>
            </w:r>
            <w:r w:rsidR="003D3B56">
              <w:rPr>
                <w:noProof/>
                <w:webHidden/>
              </w:rPr>
              <w:instrText xml:space="preserve"> PAGEREF _Toc523844226 \h </w:instrText>
            </w:r>
            <w:r w:rsidR="003D3B56">
              <w:rPr>
                <w:noProof/>
                <w:webHidden/>
              </w:rPr>
            </w:r>
            <w:r w:rsidR="003D3B56">
              <w:rPr>
                <w:noProof/>
                <w:webHidden/>
              </w:rPr>
              <w:fldChar w:fldCharType="separate"/>
            </w:r>
            <w:r w:rsidR="003D3B56">
              <w:rPr>
                <w:noProof/>
                <w:webHidden/>
              </w:rPr>
              <w:t>18</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7" w:history="1">
            <w:r w:rsidR="003D3B56" w:rsidRPr="00291538">
              <w:rPr>
                <w:rStyle w:val="Hiperligao"/>
                <w:noProof/>
              </w:rPr>
              <w:t>2.1.1.</w:t>
            </w:r>
            <w:r w:rsidR="003D3B56">
              <w:rPr>
                <w:rFonts w:asciiTheme="minorHAnsi" w:hAnsiTheme="minorHAnsi" w:cstheme="minorBidi"/>
                <w:i w:val="0"/>
                <w:iCs w:val="0"/>
                <w:noProof/>
                <w:szCs w:val="24"/>
                <w:lang w:eastAsia="pt-PT" w:bidi="ar-SA"/>
              </w:rPr>
              <w:tab/>
            </w:r>
            <w:r w:rsidR="003D3B56" w:rsidRPr="00291538">
              <w:rPr>
                <w:rStyle w:val="Hiperligao"/>
                <w:noProof/>
              </w:rPr>
              <w:t>Módulo</w:t>
            </w:r>
            <w:r w:rsidR="003D3B56" w:rsidRPr="00291538">
              <w:rPr>
                <w:rStyle w:val="Hiperligao"/>
                <w:noProof/>
                <w:spacing w:val="-2"/>
              </w:rPr>
              <w:t xml:space="preserve"> </w:t>
            </w:r>
            <w:r w:rsidR="003D3B56" w:rsidRPr="00291538">
              <w:rPr>
                <w:rStyle w:val="Hiperligao"/>
                <w:noProof/>
              </w:rPr>
              <w:t>Principal</w:t>
            </w:r>
            <w:r w:rsidR="003D3B56">
              <w:rPr>
                <w:noProof/>
                <w:webHidden/>
              </w:rPr>
              <w:tab/>
            </w:r>
            <w:r w:rsidR="003D3B56">
              <w:rPr>
                <w:noProof/>
                <w:webHidden/>
              </w:rPr>
              <w:fldChar w:fldCharType="begin"/>
            </w:r>
            <w:r w:rsidR="003D3B56">
              <w:rPr>
                <w:noProof/>
                <w:webHidden/>
              </w:rPr>
              <w:instrText xml:space="preserve"> PAGEREF _Toc523844227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8" w:history="1">
            <w:r w:rsidR="003D3B56" w:rsidRPr="00291538">
              <w:rPr>
                <w:rStyle w:val="Hiperligao"/>
                <w:noProof/>
              </w:rPr>
              <w:t>2.1.2.</w:t>
            </w:r>
            <w:r w:rsidR="003D3B56">
              <w:rPr>
                <w:rFonts w:asciiTheme="minorHAnsi" w:hAnsiTheme="minorHAnsi" w:cstheme="minorBidi"/>
                <w:i w:val="0"/>
                <w:iCs w:val="0"/>
                <w:noProof/>
                <w:szCs w:val="24"/>
                <w:lang w:eastAsia="pt-PT" w:bidi="ar-SA"/>
              </w:rPr>
              <w:tab/>
            </w:r>
            <w:r w:rsidR="003D3B56" w:rsidRPr="00291538">
              <w:rPr>
                <w:rStyle w:val="Hiperligao"/>
                <w:noProof/>
              </w:rPr>
              <w:t>Persistência de</w:t>
            </w:r>
            <w:r w:rsidR="003D3B56" w:rsidRPr="00291538">
              <w:rPr>
                <w:rStyle w:val="Hiperligao"/>
                <w:noProof/>
                <w:spacing w:val="-3"/>
              </w:rPr>
              <w:t xml:space="preserve"> </w:t>
            </w:r>
            <w:r w:rsidR="003D3B56" w:rsidRPr="00291538">
              <w:rPr>
                <w:rStyle w:val="Hiperligao"/>
                <w:noProof/>
              </w:rPr>
              <w:t>Dados</w:t>
            </w:r>
            <w:r w:rsidR="003D3B56">
              <w:rPr>
                <w:noProof/>
                <w:webHidden/>
              </w:rPr>
              <w:tab/>
            </w:r>
            <w:r w:rsidR="003D3B56">
              <w:rPr>
                <w:noProof/>
                <w:webHidden/>
              </w:rPr>
              <w:fldChar w:fldCharType="begin"/>
            </w:r>
            <w:r w:rsidR="003D3B56">
              <w:rPr>
                <w:noProof/>
                <w:webHidden/>
              </w:rPr>
              <w:instrText xml:space="preserve"> PAGEREF _Toc523844228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9" w:history="1">
            <w:r w:rsidR="003D3B56" w:rsidRPr="00291538">
              <w:rPr>
                <w:rStyle w:val="Hiperligao"/>
                <w:noProof/>
              </w:rPr>
              <w:t>2.1.3.</w:t>
            </w:r>
            <w:r w:rsidR="003D3B56">
              <w:rPr>
                <w:rFonts w:asciiTheme="minorHAnsi" w:hAnsiTheme="minorHAnsi" w:cstheme="minorBidi"/>
                <w:i w:val="0"/>
                <w:iCs w:val="0"/>
                <w:noProof/>
                <w:szCs w:val="24"/>
                <w:lang w:eastAsia="pt-PT" w:bidi="ar-SA"/>
              </w:rPr>
              <w:tab/>
            </w:r>
            <w:r w:rsidR="003D3B56" w:rsidRPr="00291538">
              <w:rPr>
                <w:rStyle w:val="Hiperligao"/>
                <w:noProof/>
              </w:rPr>
              <w:t>Interface do</w:t>
            </w:r>
            <w:r w:rsidR="003D3B56" w:rsidRPr="00291538">
              <w:rPr>
                <w:rStyle w:val="Hiperligao"/>
                <w:noProof/>
                <w:spacing w:val="-3"/>
              </w:rPr>
              <w:t xml:space="preserve"> </w:t>
            </w:r>
            <w:r w:rsidR="003D3B56" w:rsidRPr="00291538">
              <w:rPr>
                <w:rStyle w:val="Hiperligao"/>
                <w:noProof/>
              </w:rPr>
              <w:t>Utilizador</w:t>
            </w:r>
            <w:r w:rsidR="003D3B56">
              <w:rPr>
                <w:noProof/>
                <w:webHidden/>
              </w:rPr>
              <w:tab/>
            </w:r>
            <w:r w:rsidR="003D3B56">
              <w:rPr>
                <w:noProof/>
                <w:webHidden/>
              </w:rPr>
              <w:fldChar w:fldCharType="begin"/>
            </w:r>
            <w:r w:rsidR="003D3B56">
              <w:rPr>
                <w:noProof/>
                <w:webHidden/>
              </w:rPr>
              <w:instrText xml:space="preserve"> PAGEREF _Toc523844229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0" w:history="1">
            <w:r w:rsidR="003D3B56" w:rsidRPr="00291538">
              <w:rPr>
                <w:rStyle w:val="Hiperligao"/>
                <w:noProof/>
              </w:rPr>
              <w:t>2.1.4.</w:t>
            </w:r>
            <w:r w:rsidR="003D3B56">
              <w:rPr>
                <w:rFonts w:asciiTheme="minorHAnsi" w:hAnsiTheme="minorHAnsi" w:cstheme="minorBidi"/>
                <w:i w:val="0"/>
                <w:iCs w:val="0"/>
                <w:noProof/>
                <w:szCs w:val="24"/>
                <w:lang w:eastAsia="pt-PT" w:bidi="ar-SA"/>
              </w:rPr>
              <w:tab/>
            </w:r>
            <w:r w:rsidR="003D3B56" w:rsidRPr="00291538">
              <w:rPr>
                <w:rStyle w:val="Hiperligao"/>
                <w:noProof/>
              </w:rPr>
              <w:t>Interação com</w:t>
            </w:r>
            <w:r w:rsidR="003D3B56" w:rsidRPr="00291538">
              <w:rPr>
                <w:rStyle w:val="Hiperligao"/>
                <w:noProof/>
                <w:spacing w:val="-3"/>
              </w:rPr>
              <w:t xml:space="preserve"> </w:t>
            </w:r>
            <w:r w:rsidR="003D3B56" w:rsidRPr="00291538">
              <w:rPr>
                <w:rStyle w:val="Hiperligao"/>
                <w:noProof/>
              </w:rPr>
              <w:t>SINCRO</w:t>
            </w:r>
            <w:r w:rsidR="003D3B56">
              <w:rPr>
                <w:noProof/>
                <w:webHidden/>
              </w:rPr>
              <w:tab/>
            </w:r>
            <w:r w:rsidR="003D3B56">
              <w:rPr>
                <w:noProof/>
                <w:webHidden/>
              </w:rPr>
              <w:fldChar w:fldCharType="begin"/>
            </w:r>
            <w:r w:rsidR="003D3B56">
              <w:rPr>
                <w:noProof/>
                <w:webHidden/>
              </w:rPr>
              <w:instrText xml:space="preserve"> PAGEREF _Toc523844230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1" w:history="1">
            <w:r w:rsidR="003D3B56" w:rsidRPr="00291538">
              <w:rPr>
                <w:rStyle w:val="Hiperligao"/>
                <w:noProof/>
              </w:rPr>
              <w:t>2.1.5.</w:t>
            </w:r>
            <w:r w:rsidR="003D3B56">
              <w:rPr>
                <w:rFonts w:asciiTheme="minorHAnsi" w:hAnsiTheme="minorHAnsi" w:cstheme="minorBidi"/>
                <w:i w:val="0"/>
                <w:iCs w:val="0"/>
                <w:noProof/>
                <w:szCs w:val="24"/>
                <w:lang w:eastAsia="pt-PT" w:bidi="ar-SA"/>
              </w:rPr>
              <w:tab/>
            </w:r>
            <w:r w:rsidR="003D3B56" w:rsidRPr="00291538">
              <w:rPr>
                <w:rStyle w:val="Hiperligao"/>
                <w:noProof/>
              </w:rPr>
              <w:t>Interface de Comunicação com</w:t>
            </w:r>
            <w:r w:rsidR="003D3B56" w:rsidRPr="00291538">
              <w:rPr>
                <w:rStyle w:val="Hiperligao"/>
                <w:noProof/>
                <w:spacing w:val="-7"/>
              </w:rPr>
              <w:t xml:space="preserve"> </w:t>
            </w:r>
            <w:r w:rsidR="003D3B56" w:rsidRPr="00291538">
              <w:rPr>
                <w:rStyle w:val="Hiperligao"/>
                <w:noProof/>
              </w:rPr>
              <w:t>SINCRO</w:t>
            </w:r>
            <w:r w:rsidR="003D3B56">
              <w:rPr>
                <w:noProof/>
                <w:webHidden/>
              </w:rPr>
              <w:tab/>
            </w:r>
            <w:r w:rsidR="003D3B56">
              <w:rPr>
                <w:noProof/>
                <w:webHidden/>
              </w:rPr>
              <w:fldChar w:fldCharType="begin"/>
            </w:r>
            <w:r w:rsidR="003D3B56">
              <w:rPr>
                <w:noProof/>
                <w:webHidden/>
              </w:rPr>
              <w:instrText xml:space="preserve"> PAGEREF _Toc523844231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32" w:history="1">
            <w:r w:rsidR="003D3B56" w:rsidRPr="00291538">
              <w:rPr>
                <w:rStyle w:val="Hiperligao"/>
                <w:noProof/>
                <w14:scene3d>
                  <w14:camera w14:prst="orthographicFront"/>
                  <w14:lightRig w14:rig="threePt" w14:dir="t">
                    <w14:rot w14:lat="0" w14:lon="0" w14:rev="0"/>
                  </w14:lightRig>
                </w14:scene3d>
              </w:rPr>
              <w:t>2.2.</w:t>
            </w:r>
            <w:r w:rsidR="003D3B56">
              <w:rPr>
                <w:rFonts w:asciiTheme="minorHAnsi" w:hAnsiTheme="minorHAnsi" w:cstheme="minorBidi"/>
                <w:smallCaps w:val="0"/>
                <w:noProof/>
                <w:szCs w:val="24"/>
                <w:lang w:eastAsia="pt-PT" w:bidi="ar-SA"/>
              </w:rPr>
              <w:tab/>
            </w:r>
            <w:r w:rsidR="003D3B56" w:rsidRPr="00291538">
              <w:rPr>
                <w:rStyle w:val="Hiperligao"/>
                <w:noProof/>
              </w:rPr>
              <w:t>Requisitos</w:t>
            </w:r>
            <w:r w:rsidR="003D3B56">
              <w:rPr>
                <w:noProof/>
                <w:webHidden/>
              </w:rPr>
              <w:tab/>
            </w:r>
            <w:r w:rsidR="003D3B56">
              <w:rPr>
                <w:noProof/>
                <w:webHidden/>
              </w:rPr>
              <w:fldChar w:fldCharType="begin"/>
            </w:r>
            <w:r w:rsidR="003D3B56">
              <w:rPr>
                <w:noProof/>
                <w:webHidden/>
              </w:rPr>
              <w:instrText xml:space="preserve"> PAGEREF _Toc523844232 \h </w:instrText>
            </w:r>
            <w:r w:rsidR="003D3B56">
              <w:rPr>
                <w:noProof/>
                <w:webHidden/>
              </w:rPr>
            </w:r>
            <w:r w:rsidR="003D3B56">
              <w:rPr>
                <w:noProof/>
                <w:webHidden/>
              </w:rPr>
              <w:fldChar w:fldCharType="separate"/>
            </w:r>
            <w:r w:rsidR="003D3B56">
              <w:rPr>
                <w:noProof/>
                <w:webHidden/>
              </w:rPr>
              <w:t>20</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3" w:history="1">
            <w:r w:rsidR="003D3B56" w:rsidRPr="00291538">
              <w:rPr>
                <w:rStyle w:val="Hiperligao"/>
                <w:noProof/>
              </w:rPr>
              <w:t>2.2.1.</w:t>
            </w:r>
            <w:r w:rsidR="003D3B56">
              <w:rPr>
                <w:rFonts w:asciiTheme="minorHAnsi" w:hAnsiTheme="minorHAnsi" w:cstheme="minorBidi"/>
                <w:i w:val="0"/>
                <w:iCs w:val="0"/>
                <w:noProof/>
                <w:szCs w:val="24"/>
                <w:lang w:eastAsia="pt-PT" w:bidi="ar-SA"/>
              </w:rPr>
              <w:tab/>
            </w:r>
            <w:r w:rsidR="003D3B56" w:rsidRPr="00291538">
              <w:rPr>
                <w:rStyle w:val="Hiperligao"/>
                <w:noProof/>
              </w:rPr>
              <w:t>Requisitos Funcionais</w:t>
            </w:r>
            <w:r w:rsidR="003D3B56">
              <w:rPr>
                <w:noProof/>
                <w:webHidden/>
              </w:rPr>
              <w:tab/>
            </w:r>
            <w:r w:rsidR="003D3B56">
              <w:rPr>
                <w:noProof/>
                <w:webHidden/>
              </w:rPr>
              <w:fldChar w:fldCharType="begin"/>
            </w:r>
            <w:r w:rsidR="003D3B56">
              <w:rPr>
                <w:noProof/>
                <w:webHidden/>
              </w:rPr>
              <w:instrText xml:space="preserve"> PAGEREF _Toc523844233 \h </w:instrText>
            </w:r>
            <w:r w:rsidR="003D3B56">
              <w:rPr>
                <w:noProof/>
                <w:webHidden/>
              </w:rPr>
            </w:r>
            <w:r w:rsidR="003D3B56">
              <w:rPr>
                <w:noProof/>
                <w:webHidden/>
              </w:rPr>
              <w:fldChar w:fldCharType="separate"/>
            </w:r>
            <w:r w:rsidR="003D3B56">
              <w:rPr>
                <w:noProof/>
                <w:webHidden/>
              </w:rPr>
              <w:t>20</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4" w:history="1">
            <w:r w:rsidR="003D3B56" w:rsidRPr="00291538">
              <w:rPr>
                <w:rStyle w:val="Hiperligao"/>
                <w:noProof/>
              </w:rPr>
              <w:t>2.2.2.</w:t>
            </w:r>
            <w:r w:rsidR="003D3B56">
              <w:rPr>
                <w:rFonts w:asciiTheme="minorHAnsi" w:hAnsiTheme="minorHAnsi" w:cstheme="minorBidi"/>
                <w:i w:val="0"/>
                <w:iCs w:val="0"/>
                <w:noProof/>
                <w:szCs w:val="24"/>
                <w:lang w:eastAsia="pt-PT" w:bidi="ar-SA"/>
              </w:rPr>
              <w:tab/>
            </w:r>
            <w:r w:rsidR="003D3B56" w:rsidRPr="00291538">
              <w:rPr>
                <w:rStyle w:val="Hiperligao"/>
                <w:noProof/>
              </w:rPr>
              <w:t>Requisitos Não Funcionais</w:t>
            </w:r>
            <w:r w:rsidR="003D3B56">
              <w:rPr>
                <w:noProof/>
                <w:webHidden/>
              </w:rPr>
              <w:tab/>
            </w:r>
            <w:r w:rsidR="003D3B56">
              <w:rPr>
                <w:noProof/>
                <w:webHidden/>
              </w:rPr>
              <w:fldChar w:fldCharType="begin"/>
            </w:r>
            <w:r w:rsidR="003D3B56">
              <w:rPr>
                <w:noProof/>
                <w:webHidden/>
              </w:rPr>
              <w:instrText xml:space="preserve"> PAGEREF _Toc523844234 \h </w:instrText>
            </w:r>
            <w:r w:rsidR="003D3B56">
              <w:rPr>
                <w:noProof/>
                <w:webHidden/>
              </w:rPr>
            </w:r>
            <w:r w:rsidR="003D3B56">
              <w:rPr>
                <w:noProof/>
                <w:webHidden/>
              </w:rPr>
              <w:fldChar w:fldCharType="separate"/>
            </w:r>
            <w:r w:rsidR="003D3B56">
              <w:rPr>
                <w:noProof/>
                <w:webHidden/>
              </w:rPr>
              <w:t>27</w:t>
            </w:r>
            <w:r w:rsidR="003D3B56">
              <w:rPr>
                <w:noProof/>
                <w:webHidden/>
              </w:rPr>
              <w:fldChar w:fldCharType="end"/>
            </w:r>
          </w:hyperlink>
        </w:p>
        <w:p w:rsidR="003D3B56" w:rsidRDefault="0025455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35" w:history="1">
            <w:r w:rsidR="003D3B56" w:rsidRPr="00291538">
              <w:rPr>
                <w:rStyle w:val="Hiperligao"/>
                <w:noProof/>
              </w:rPr>
              <w:t>3.</w:t>
            </w:r>
            <w:r w:rsidR="003D3B56">
              <w:rPr>
                <w:rFonts w:asciiTheme="minorHAnsi" w:hAnsiTheme="minorHAnsi" w:cstheme="minorBidi"/>
                <w:b w:val="0"/>
                <w:bCs w:val="0"/>
                <w:caps w:val="0"/>
                <w:noProof/>
                <w:szCs w:val="24"/>
                <w:lang w:eastAsia="pt-PT" w:bidi="ar-SA"/>
              </w:rPr>
              <w:tab/>
            </w:r>
            <w:r w:rsidR="003D3B56" w:rsidRPr="00291538">
              <w:rPr>
                <w:rStyle w:val="Hiperligao"/>
                <w:noProof/>
              </w:rPr>
              <w:t>Implementação do Sistema Informático</w:t>
            </w:r>
            <w:r w:rsidR="003D3B56">
              <w:rPr>
                <w:noProof/>
                <w:webHidden/>
              </w:rPr>
              <w:tab/>
            </w:r>
            <w:r w:rsidR="003D3B56">
              <w:rPr>
                <w:noProof/>
                <w:webHidden/>
              </w:rPr>
              <w:fldChar w:fldCharType="begin"/>
            </w:r>
            <w:r w:rsidR="003D3B56">
              <w:rPr>
                <w:noProof/>
                <w:webHidden/>
              </w:rPr>
              <w:instrText xml:space="preserve"> PAGEREF _Toc523844235 \h </w:instrText>
            </w:r>
            <w:r w:rsidR="003D3B56">
              <w:rPr>
                <w:noProof/>
                <w:webHidden/>
              </w:rPr>
            </w:r>
            <w:r w:rsidR="003D3B56">
              <w:rPr>
                <w:noProof/>
                <w:webHidden/>
              </w:rPr>
              <w:fldChar w:fldCharType="separate"/>
            </w:r>
            <w:r w:rsidR="003D3B56">
              <w:rPr>
                <w:noProof/>
                <w:webHidden/>
              </w:rPr>
              <w:t>28</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36" w:history="1">
            <w:r w:rsidR="003D3B56" w:rsidRPr="00291538">
              <w:rPr>
                <w:rStyle w:val="Hiperligao"/>
                <w:noProof/>
                <w14:scene3d>
                  <w14:camera w14:prst="orthographicFront"/>
                  <w14:lightRig w14:rig="threePt" w14:dir="t">
                    <w14:rot w14:lat="0" w14:lon="0" w14:rev="0"/>
                  </w14:lightRig>
                </w14:scene3d>
              </w:rPr>
              <w:t>3.1.</w:t>
            </w:r>
            <w:r w:rsidR="003D3B56">
              <w:rPr>
                <w:rFonts w:asciiTheme="minorHAnsi" w:hAnsiTheme="minorHAnsi" w:cstheme="minorBidi"/>
                <w:smallCaps w:val="0"/>
                <w:noProof/>
                <w:szCs w:val="24"/>
                <w:lang w:eastAsia="pt-PT" w:bidi="ar-SA"/>
              </w:rPr>
              <w:tab/>
            </w:r>
            <w:r w:rsidR="003D3B56" w:rsidRPr="00291538">
              <w:rPr>
                <w:rStyle w:val="Hiperligao"/>
                <w:noProof/>
              </w:rPr>
              <w:t>Detalhes da Implementação</w:t>
            </w:r>
            <w:r w:rsidR="003D3B56">
              <w:rPr>
                <w:noProof/>
                <w:webHidden/>
              </w:rPr>
              <w:tab/>
            </w:r>
            <w:r w:rsidR="003D3B56">
              <w:rPr>
                <w:noProof/>
                <w:webHidden/>
              </w:rPr>
              <w:fldChar w:fldCharType="begin"/>
            </w:r>
            <w:r w:rsidR="003D3B56">
              <w:rPr>
                <w:noProof/>
                <w:webHidden/>
              </w:rPr>
              <w:instrText xml:space="preserve"> PAGEREF _Toc523844236 \h </w:instrText>
            </w:r>
            <w:r w:rsidR="003D3B56">
              <w:rPr>
                <w:noProof/>
                <w:webHidden/>
              </w:rPr>
            </w:r>
            <w:r w:rsidR="003D3B56">
              <w:rPr>
                <w:noProof/>
                <w:webHidden/>
              </w:rPr>
              <w:fldChar w:fldCharType="separate"/>
            </w:r>
            <w:r w:rsidR="003D3B56">
              <w:rPr>
                <w:noProof/>
                <w:webHidden/>
              </w:rPr>
              <w:t>28</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7" w:history="1">
            <w:r w:rsidR="003D3B56" w:rsidRPr="00291538">
              <w:rPr>
                <w:rStyle w:val="Hiperligao"/>
                <w:noProof/>
              </w:rPr>
              <w:t>3.1.1.</w:t>
            </w:r>
            <w:r w:rsidR="003D3B56">
              <w:rPr>
                <w:rFonts w:asciiTheme="minorHAnsi" w:hAnsiTheme="minorHAnsi" w:cstheme="minorBidi"/>
                <w:i w:val="0"/>
                <w:iCs w:val="0"/>
                <w:noProof/>
                <w:szCs w:val="24"/>
                <w:lang w:eastAsia="pt-PT" w:bidi="ar-SA"/>
              </w:rPr>
              <w:tab/>
            </w:r>
            <w:r w:rsidR="003D3B56" w:rsidRPr="00291538">
              <w:rPr>
                <w:rStyle w:val="Hiperligao"/>
                <w:noProof/>
              </w:rPr>
              <w:t>Aspetos importantes da autenticação</w:t>
            </w:r>
            <w:r w:rsidR="003D3B56">
              <w:rPr>
                <w:noProof/>
                <w:webHidden/>
              </w:rPr>
              <w:tab/>
            </w:r>
            <w:r w:rsidR="003D3B56">
              <w:rPr>
                <w:noProof/>
                <w:webHidden/>
              </w:rPr>
              <w:fldChar w:fldCharType="begin"/>
            </w:r>
            <w:r w:rsidR="003D3B56">
              <w:rPr>
                <w:noProof/>
                <w:webHidden/>
              </w:rPr>
              <w:instrText xml:space="preserve"> PAGEREF _Toc523844237 \h </w:instrText>
            </w:r>
            <w:r w:rsidR="003D3B56">
              <w:rPr>
                <w:noProof/>
                <w:webHidden/>
              </w:rPr>
            </w:r>
            <w:r w:rsidR="003D3B56">
              <w:rPr>
                <w:noProof/>
                <w:webHidden/>
              </w:rPr>
              <w:fldChar w:fldCharType="separate"/>
            </w:r>
            <w:r w:rsidR="003D3B56">
              <w:rPr>
                <w:noProof/>
                <w:webHidden/>
              </w:rPr>
              <w:t>28</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8" w:history="1">
            <w:r w:rsidR="003D3B56" w:rsidRPr="00291538">
              <w:rPr>
                <w:rStyle w:val="Hiperligao"/>
                <w:noProof/>
              </w:rPr>
              <w:t>3.1.2.</w:t>
            </w:r>
            <w:r w:rsidR="003D3B56">
              <w:rPr>
                <w:rFonts w:asciiTheme="minorHAnsi" w:hAnsiTheme="minorHAnsi" w:cstheme="minorBidi"/>
                <w:i w:val="0"/>
                <w:iCs w:val="0"/>
                <w:noProof/>
                <w:szCs w:val="24"/>
                <w:lang w:eastAsia="pt-PT" w:bidi="ar-SA"/>
              </w:rPr>
              <w:tab/>
            </w:r>
            <w:r w:rsidR="003D3B56" w:rsidRPr="00291538">
              <w:rPr>
                <w:rStyle w:val="Hiperligao"/>
                <w:noProof/>
              </w:rPr>
              <w:t>Pagamento de Contraordenações</w:t>
            </w:r>
            <w:r w:rsidR="003D3B56">
              <w:rPr>
                <w:noProof/>
                <w:webHidden/>
              </w:rPr>
              <w:tab/>
            </w:r>
            <w:r w:rsidR="003D3B56">
              <w:rPr>
                <w:noProof/>
                <w:webHidden/>
              </w:rPr>
              <w:fldChar w:fldCharType="begin"/>
            </w:r>
            <w:r w:rsidR="003D3B56">
              <w:rPr>
                <w:noProof/>
                <w:webHidden/>
              </w:rPr>
              <w:instrText xml:space="preserve"> PAGEREF _Toc523844238 \h </w:instrText>
            </w:r>
            <w:r w:rsidR="003D3B56">
              <w:rPr>
                <w:noProof/>
                <w:webHidden/>
              </w:rPr>
            </w:r>
            <w:r w:rsidR="003D3B56">
              <w:rPr>
                <w:noProof/>
                <w:webHidden/>
              </w:rPr>
              <w:fldChar w:fldCharType="separate"/>
            </w:r>
            <w:r w:rsidR="003D3B56">
              <w:rPr>
                <w:noProof/>
                <w:webHidden/>
              </w:rPr>
              <w:t>30</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9" w:history="1">
            <w:r w:rsidR="003D3B56" w:rsidRPr="00291538">
              <w:rPr>
                <w:rStyle w:val="Hiperligao"/>
                <w:noProof/>
              </w:rPr>
              <w:t>3.1.3.</w:t>
            </w:r>
            <w:r w:rsidR="003D3B56">
              <w:rPr>
                <w:rFonts w:asciiTheme="minorHAnsi" w:hAnsiTheme="minorHAnsi" w:cstheme="minorBidi"/>
                <w:i w:val="0"/>
                <w:iCs w:val="0"/>
                <w:noProof/>
                <w:szCs w:val="24"/>
                <w:lang w:eastAsia="pt-PT" w:bidi="ar-SA"/>
              </w:rPr>
              <w:tab/>
            </w:r>
            <w:r w:rsidR="003D3B56" w:rsidRPr="00291538">
              <w:rPr>
                <w:rStyle w:val="Hiperligao"/>
                <w:noProof/>
              </w:rPr>
              <w:t>Verificação da matrícula</w:t>
            </w:r>
            <w:r w:rsidR="003D3B56">
              <w:rPr>
                <w:noProof/>
                <w:webHidden/>
              </w:rPr>
              <w:tab/>
            </w:r>
            <w:r w:rsidR="003D3B56">
              <w:rPr>
                <w:noProof/>
                <w:webHidden/>
              </w:rPr>
              <w:fldChar w:fldCharType="begin"/>
            </w:r>
            <w:r w:rsidR="003D3B56">
              <w:rPr>
                <w:noProof/>
                <w:webHidden/>
              </w:rPr>
              <w:instrText xml:space="preserve"> PAGEREF _Toc523844239 \h </w:instrText>
            </w:r>
            <w:r w:rsidR="003D3B56">
              <w:rPr>
                <w:noProof/>
                <w:webHidden/>
              </w:rPr>
            </w:r>
            <w:r w:rsidR="003D3B56">
              <w:rPr>
                <w:noProof/>
                <w:webHidden/>
              </w:rPr>
              <w:fldChar w:fldCharType="separate"/>
            </w:r>
            <w:r w:rsidR="003D3B56">
              <w:rPr>
                <w:noProof/>
                <w:webHidden/>
              </w:rPr>
              <w:t>33</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0" w:history="1">
            <w:r w:rsidR="003D3B56" w:rsidRPr="00291538">
              <w:rPr>
                <w:rStyle w:val="Hiperligao"/>
                <w:noProof/>
              </w:rPr>
              <w:t>3.1.4.</w:t>
            </w:r>
            <w:r w:rsidR="003D3B56">
              <w:rPr>
                <w:rFonts w:asciiTheme="minorHAnsi" w:hAnsiTheme="minorHAnsi" w:cstheme="minorBidi"/>
                <w:i w:val="0"/>
                <w:iCs w:val="0"/>
                <w:noProof/>
                <w:szCs w:val="24"/>
                <w:lang w:eastAsia="pt-PT" w:bidi="ar-SA"/>
              </w:rPr>
              <w:tab/>
            </w:r>
            <w:r w:rsidR="003D3B56" w:rsidRPr="00291538">
              <w:rPr>
                <w:rStyle w:val="Hiperligao"/>
                <w:noProof/>
              </w:rPr>
              <w:t>Sincronização da Base de Dados</w:t>
            </w:r>
            <w:r w:rsidR="003D3B56">
              <w:rPr>
                <w:noProof/>
                <w:webHidden/>
              </w:rPr>
              <w:tab/>
            </w:r>
            <w:r w:rsidR="003D3B56">
              <w:rPr>
                <w:noProof/>
                <w:webHidden/>
              </w:rPr>
              <w:fldChar w:fldCharType="begin"/>
            </w:r>
            <w:r w:rsidR="003D3B56">
              <w:rPr>
                <w:noProof/>
                <w:webHidden/>
              </w:rPr>
              <w:instrText xml:space="preserve"> PAGEREF _Toc523844240 \h </w:instrText>
            </w:r>
            <w:r w:rsidR="003D3B56">
              <w:rPr>
                <w:noProof/>
                <w:webHidden/>
              </w:rPr>
            </w:r>
            <w:r w:rsidR="003D3B56">
              <w:rPr>
                <w:noProof/>
                <w:webHidden/>
              </w:rPr>
              <w:fldChar w:fldCharType="separate"/>
            </w:r>
            <w:r w:rsidR="003D3B56">
              <w:rPr>
                <w:noProof/>
                <w:webHidden/>
              </w:rPr>
              <w:t>37</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41" w:history="1">
            <w:r w:rsidR="003D3B56" w:rsidRPr="00291538">
              <w:rPr>
                <w:rStyle w:val="Hiperligao"/>
                <w:noProof/>
                <w14:scene3d>
                  <w14:camera w14:prst="orthographicFront"/>
                  <w14:lightRig w14:rig="threePt" w14:dir="t">
                    <w14:rot w14:lat="0" w14:lon="0" w14:rev="0"/>
                  </w14:lightRig>
                </w14:scene3d>
              </w:rPr>
              <w:t>3.2.</w:t>
            </w:r>
            <w:r w:rsidR="003D3B56">
              <w:rPr>
                <w:rFonts w:asciiTheme="minorHAnsi" w:hAnsiTheme="minorHAnsi" w:cstheme="minorBidi"/>
                <w:smallCaps w:val="0"/>
                <w:noProof/>
                <w:szCs w:val="24"/>
                <w:lang w:eastAsia="pt-PT" w:bidi="ar-SA"/>
              </w:rPr>
              <w:tab/>
            </w:r>
            <w:r w:rsidR="003D3B56" w:rsidRPr="00291538">
              <w:rPr>
                <w:rStyle w:val="Hiperligao"/>
                <w:noProof/>
              </w:rPr>
              <w:t>Modelo de Dados</w:t>
            </w:r>
            <w:r w:rsidR="003D3B56">
              <w:rPr>
                <w:noProof/>
                <w:webHidden/>
              </w:rPr>
              <w:tab/>
            </w:r>
            <w:r w:rsidR="003D3B56">
              <w:rPr>
                <w:noProof/>
                <w:webHidden/>
              </w:rPr>
              <w:fldChar w:fldCharType="begin"/>
            </w:r>
            <w:r w:rsidR="003D3B56">
              <w:rPr>
                <w:noProof/>
                <w:webHidden/>
              </w:rPr>
              <w:instrText xml:space="preserve"> PAGEREF _Toc523844241 \h </w:instrText>
            </w:r>
            <w:r w:rsidR="003D3B56">
              <w:rPr>
                <w:noProof/>
                <w:webHidden/>
              </w:rPr>
            </w:r>
            <w:r w:rsidR="003D3B56">
              <w:rPr>
                <w:noProof/>
                <w:webHidden/>
              </w:rPr>
              <w:fldChar w:fldCharType="separate"/>
            </w:r>
            <w:r w:rsidR="003D3B56">
              <w:rPr>
                <w:noProof/>
                <w:webHidden/>
              </w:rPr>
              <w:t>40</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2" w:history="1">
            <w:r w:rsidR="003D3B56" w:rsidRPr="00291538">
              <w:rPr>
                <w:rStyle w:val="Hiperligao"/>
                <w:noProof/>
              </w:rPr>
              <w:t>3.2.1.</w:t>
            </w:r>
            <w:r w:rsidR="003D3B56">
              <w:rPr>
                <w:rFonts w:asciiTheme="minorHAnsi" w:hAnsiTheme="minorHAnsi" w:cstheme="minorBidi"/>
                <w:i w:val="0"/>
                <w:iCs w:val="0"/>
                <w:noProof/>
                <w:szCs w:val="24"/>
                <w:lang w:eastAsia="pt-PT" w:bidi="ar-SA"/>
              </w:rPr>
              <w:tab/>
            </w:r>
            <w:r w:rsidR="003D3B56" w:rsidRPr="00291538">
              <w:rPr>
                <w:rStyle w:val="Hiperligao"/>
                <w:noProof/>
              </w:rPr>
              <w:t>Utilizador</w:t>
            </w:r>
            <w:r w:rsidR="003D3B56">
              <w:rPr>
                <w:noProof/>
                <w:webHidden/>
              </w:rPr>
              <w:tab/>
            </w:r>
            <w:r w:rsidR="003D3B56">
              <w:rPr>
                <w:noProof/>
                <w:webHidden/>
              </w:rPr>
              <w:fldChar w:fldCharType="begin"/>
            </w:r>
            <w:r w:rsidR="003D3B56">
              <w:rPr>
                <w:noProof/>
                <w:webHidden/>
              </w:rPr>
              <w:instrText xml:space="preserve"> PAGEREF _Toc523844242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3" w:history="1">
            <w:r w:rsidR="003D3B56" w:rsidRPr="00291538">
              <w:rPr>
                <w:rStyle w:val="Hiperligao"/>
                <w:noProof/>
              </w:rPr>
              <w:t>3.2.2.</w:t>
            </w:r>
            <w:r w:rsidR="003D3B56">
              <w:rPr>
                <w:rFonts w:asciiTheme="minorHAnsi" w:hAnsiTheme="minorHAnsi" w:cstheme="minorBidi"/>
                <w:i w:val="0"/>
                <w:iCs w:val="0"/>
                <w:noProof/>
                <w:szCs w:val="24"/>
                <w:lang w:eastAsia="pt-PT" w:bidi="ar-SA"/>
              </w:rPr>
              <w:tab/>
            </w:r>
            <w:r w:rsidR="003D3B56" w:rsidRPr="00291538">
              <w:rPr>
                <w:rStyle w:val="Hiperligao"/>
                <w:noProof/>
              </w:rPr>
              <w:t>Veículo</w:t>
            </w:r>
            <w:r w:rsidR="003D3B56">
              <w:rPr>
                <w:noProof/>
                <w:webHidden/>
              </w:rPr>
              <w:tab/>
            </w:r>
            <w:r w:rsidR="003D3B56">
              <w:rPr>
                <w:noProof/>
                <w:webHidden/>
              </w:rPr>
              <w:fldChar w:fldCharType="begin"/>
            </w:r>
            <w:r w:rsidR="003D3B56">
              <w:rPr>
                <w:noProof/>
                <w:webHidden/>
              </w:rPr>
              <w:instrText xml:space="preserve"> PAGEREF _Toc523844243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4" w:history="1">
            <w:r w:rsidR="003D3B56" w:rsidRPr="00291538">
              <w:rPr>
                <w:rStyle w:val="Hiperligao"/>
                <w:noProof/>
              </w:rPr>
              <w:t>3.2.3.</w:t>
            </w:r>
            <w:r w:rsidR="003D3B56">
              <w:rPr>
                <w:rFonts w:asciiTheme="minorHAnsi" w:hAnsiTheme="minorHAnsi" w:cstheme="minorBidi"/>
                <w:i w:val="0"/>
                <w:iCs w:val="0"/>
                <w:noProof/>
                <w:szCs w:val="24"/>
                <w:lang w:eastAsia="pt-PT" w:bidi="ar-SA"/>
              </w:rPr>
              <w:tab/>
            </w:r>
            <w:r w:rsidR="003D3B56" w:rsidRPr="00291538">
              <w:rPr>
                <w:rStyle w:val="Hiperligao"/>
                <w:noProof/>
              </w:rPr>
              <w:t>Evento</w:t>
            </w:r>
            <w:r w:rsidR="003D3B56">
              <w:rPr>
                <w:noProof/>
                <w:webHidden/>
              </w:rPr>
              <w:tab/>
            </w:r>
            <w:r w:rsidR="003D3B56">
              <w:rPr>
                <w:noProof/>
                <w:webHidden/>
              </w:rPr>
              <w:fldChar w:fldCharType="begin"/>
            </w:r>
            <w:r w:rsidR="003D3B56">
              <w:rPr>
                <w:noProof/>
                <w:webHidden/>
              </w:rPr>
              <w:instrText xml:space="preserve"> PAGEREF _Toc523844244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5" w:history="1">
            <w:r w:rsidR="003D3B56" w:rsidRPr="00291538">
              <w:rPr>
                <w:rStyle w:val="Hiperligao"/>
                <w:noProof/>
              </w:rPr>
              <w:t>3.2.4.</w:t>
            </w:r>
            <w:r w:rsidR="003D3B56">
              <w:rPr>
                <w:rFonts w:asciiTheme="minorHAnsi" w:hAnsiTheme="minorHAnsi" w:cstheme="minorBidi"/>
                <w:i w:val="0"/>
                <w:iCs w:val="0"/>
                <w:noProof/>
                <w:szCs w:val="24"/>
                <w:lang w:eastAsia="pt-PT" w:bidi="ar-SA"/>
              </w:rPr>
              <w:tab/>
            </w:r>
            <w:r w:rsidR="003D3B56" w:rsidRPr="00291538">
              <w:rPr>
                <w:rStyle w:val="Hiperligao"/>
                <w:noProof/>
              </w:rPr>
              <w:t>Veículos Delegados</w:t>
            </w:r>
            <w:r w:rsidR="003D3B56">
              <w:rPr>
                <w:noProof/>
                <w:webHidden/>
              </w:rPr>
              <w:tab/>
            </w:r>
            <w:r w:rsidR="003D3B56">
              <w:rPr>
                <w:noProof/>
                <w:webHidden/>
              </w:rPr>
              <w:fldChar w:fldCharType="begin"/>
            </w:r>
            <w:r w:rsidR="003D3B56">
              <w:rPr>
                <w:noProof/>
                <w:webHidden/>
              </w:rPr>
              <w:instrText xml:space="preserve"> PAGEREF _Toc523844245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6" w:history="1">
            <w:r w:rsidR="003D3B56" w:rsidRPr="00291538">
              <w:rPr>
                <w:rStyle w:val="Hiperligao"/>
                <w:noProof/>
              </w:rPr>
              <w:t>3.2.5.</w:t>
            </w:r>
            <w:r w:rsidR="003D3B56">
              <w:rPr>
                <w:rFonts w:asciiTheme="minorHAnsi" w:hAnsiTheme="minorHAnsi" w:cstheme="minorBidi"/>
                <w:i w:val="0"/>
                <w:iCs w:val="0"/>
                <w:noProof/>
                <w:szCs w:val="24"/>
                <w:lang w:eastAsia="pt-PT" w:bidi="ar-SA"/>
              </w:rPr>
              <w:tab/>
            </w:r>
            <w:r w:rsidR="003D3B56" w:rsidRPr="00291538">
              <w:rPr>
                <w:rStyle w:val="Hiperligao"/>
                <w:noProof/>
              </w:rPr>
              <w:t>Pedidos de Delegação</w:t>
            </w:r>
            <w:r w:rsidR="003D3B56">
              <w:rPr>
                <w:noProof/>
                <w:webHidden/>
              </w:rPr>
              <w:tab/>
            </w:r>
            <w:r w:rsidR="003D3B56">
              <w:rPr>
                <w:noProof/>
                <w:webHidden/>
              </w:rPr>
              <w:fldChar w:fldCharType="begin"/>
            </w:r>
            <w:r w:rsidR="003D3B56">
              <w:rPr>
                <w:noProof/>
                <w:webHidden/>
              </w:rPr>
              <w:instrText xml:space="preserve"> PAGEREF _Toc523844246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25455C">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7" w:history="1">
            <w:r w:rsidR="003D3B56" w:rsidRPr="00291538">
              <w:rPr>
                <w:rStyle w:val="Hiperligao"/>
                <w:noProof/>
              </w:rPr>
              <w:t>3.2.6.</w:t>
            </w:r>
            <w:r w:rsidR="003D3B56">
              <w:rPr>
                <w:rFonts w:asciiTheme="minorHAnsi" w:hAnsiTheme="minorHAnsi" w:cstheme="minorBidi"/>
                <w:i w:val="0"/>
                <w:iCs w:val="0"/>
                <w:noProof/>
                <w:szCs w:val="24"/>
                <w:lang w:eastAsia="pt-PT" w:bidi="ar-SA"/>
              </w:rPr>
              <w:tab/>
            </w:r>
            <w:r w:rsidR="003D3B56" w:rsidRPr="00291538">
              <w:rPr>
                <w:rStyle w:val="Hiperligao"/>
                <w:noProof/>
              </w:rPr>
              <w:t>Histórico</w:t>
            </w:r>
            <w:r w:rsidR="003D3B56">
              <w:rPr>
                <w:noProof/>
                <w:webHidden/>
              </w:rPr>
              <w:tab/>
            </w:r>
            <w:r w:rsidR="003D3B56">
              <w:rPr>
                <w:noProof/>
                <w:webHidden/>
              </w:rPr>
              <w:fldChar w:fldCharType="begin"/>
            </w:r>
            <w:r w:rsidR="003D3B56">
              <w:rPr>
                <w:noProof/>
                <w:webHidden/>
              </w:rPr>
              <w:instrText xml:space="preserve"> PAGEREF _Toc523844247 \h </w:instrText>
            </w:r>
            <w:r w:rsidR="003D3B56">
              <w:rPr>
                <w:noProof/>
                <w:webHidden/>
              </w:rPr>
            </w:r>
            <w:r w:rsidR="003D3B56">
              <w:rPr>
                <w:noProof/>
                <w:webHidden/>
              </w:rPr>
              <w:fldChar w:fldCharType="separate"/>
            </w:r>
            <w:r w:rsidR="003D3B56">
              <w:rPr>
                <w:noProof/>
                <w:webHidden/>
              </w:rPr>
              <w:t>42</w:t>
            </w:r>
            <w:r w:rsidR="003D3B56">
              <w:rPr>
                <w:noProof/>
                <w:webHidden/>
              </w:rPr>
              <w:fldChar w:fldCharType="end"/>
            </w:r>
          </w:hyperlink>
        </w:p>
        <w:p w:rsidR="003D3B56" w:rsidRDefault="0025455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48" w:history="1">
            <w:r w:rsidR="003D3B56" w:rsidRPr="00291538">
              <w:rPr>
                <w:rStyle w:val="Hiperligao"/>
                <w:noProof/>
              </w:rPr>
              <w:t>4.</w:t>
            </w:r>
            <w:r w:rsidR="003D3B56">
              <w:rPr>
                <w:rFonts w:asciiTheme="minorHAnsi" w:hAnsiTheme="minorHAnsi" w:cstheme="minorBidi"/>
                <w:b w:val="0"/>
                <w:bCs w:val="0"/>
                <w:caps w:val="0"/>
                <w:noProof/>
                <w:szCs w:val="24"/>
                <w:lang w:eastAsia="pt-PT" w:bidi="ar-SA"/>
              </w:rPr>
              <w:tab/>
            </w:r>
            <w:r w:rsidR="003D3B56" w:rsidRPr="00291538">
              <w:rPr>
                <w:rStyle w:val="Hiperligao"/>
                <w:noProof/>
              </w:rPr>
              <w:t>Conclusões</w:t>
            </w:r>
            <w:r w:rsidR="003D3B56">
              <w:rPr>
                <w:noProof/>
                <w:webHidden/>
              </w:rPr>
              <w:tab/>
            </w:r>
            <w:r w:rsidR="003D3B56">
              <w:rPr>
                <w:noProof/>
                <w:webHidden/>
              </w:rPr>
              <w:fldChar w:fldCharType="begin"/>
            </w:r>
            <w:r w:rsidR="003D3B56">
              <w:rPr>
                <w:noProof/>
                <w:webHidden/>
              </w:rPr>
              <w:instrText xml:space="preserve"> PAGEREF _Toc523844248 \h </w:instrText>
            </w:r>
            <w:r w:rsidR="003D3B56">
              <w:rPr>
                <w:noProof/>
                <w:webHidden/>
              </w:rPr>
            </w:r>
            <w:r w:rsidR="003D3B56">
              <w:rPr>
                <w:noProof/>
                <w:webHidden/>
              </w:rPr>
              <w:fldChar w:fldCharType="separate"/>
            </w:r>
            <w:r w:rsidR="003D3B56">
              <w:rPr>
                <w:noProof/>
                <w:webHidden/>
              </w:rPr>
              <w:t>43</w:t>
            </w:r>
            <w:r w:rsidR="003D3B56">
              <w:rPr>
                <w:noProof/>
                <w:webHidden/>
              </w:rPr>
              <w:fldChar w:fldCharType="end"/>
            </w:r>
          </w:hyperlink>
        </w:p>
        <w:p w:rsidR="003D3B56" w:rsidRDefault="0025455C">
          <w:pPr>
            <w:pStyle w:val="ndice2"/>
            <w:tabs>
              <w:tab w:val="left" w:pos="960"/>
              <w:tab w:val="right" w:leader="dot" w:pos="9062"/>
            </w:tabs>
            <w:rPr>
              <w:rFonts w:asciiTheme="minorHAnsi" w:hAnsiTheme="minorHAnsi" w:cstheme="minorBidi"/>
              <w:smallCaps w:val="0"/>
              <w:noProof/>
              <w:szCs w:val="24"/>
              <w:lang w:eastAsia="pt-PT" w:bidi="ar-SA"/>
            </w:rPr>
          </w:pPr>
          <w:hyperlink w:anchor="_Toc523844249" w:history="1">
            <w:r w:rsidR="003D3B56" w:rsidRPr="00291538">
              <w:rPr>
                <w:rStyle w:val="Hiperligao"/>
                <w:noProof/>
                <w14:scene3d>
                  <w14:camera w14:prst="orthographicFront"/>
                  <w14:lightRig w14:rig="threePt" w14:dir="t">
                    <w14:rot w14:lat="0" w14:lon="0" w14:rev="0"/>
                  </w14:lightRig>
                </w14:scene3d>
              </w:rPr>
              <w:t>4.1.</w:t>
            </w:r>
            <w:r w:rsidR="003D3B56">
              <w:rPr>
                <w:rFonts w:asciiTheme="minorHAnsi" w:hAnsiTheme="minorHAnsi" w:cstheme="minorBidi"/>
                <w:smallCaps w:val="0"/>
                <w:noProof/>
                <w:szCs w:val="24"/>
                <w:lang w:eastAsia="pt-PT" w:bidi="ar-SA"/>
              </w:rPr>
              <w:tab/>
            </w:r>
            <w:r w:rsidR="003D3B56" w:rsidRPr="00291538">
              <w:rPr>
                <w:rStyle w:val="Hiperligao"/>
                <w:noProof/>
              </w:rPr>
              <w:t>Desenvolvimentos Futuros</w:t>
            </w:r>
            <w:r w:rsidR="003D3B56">
              <w:rPr>
                <w:noProof/>
                <w:webHidden/>
              </w:rPr>
              <w:tab/>
            </w:r>
            <w:r w:rsidR="003D3B56">
              <w:rPr>
                <w:noProof/>
                <w:webHidden/>
              </w:rPr>
              <w:fldChar w:fldCharType="begin"/>
            </w:r>
            <w:r w:rsidR="003D3B56">
              <w:rPr>
                <w:noProof/>
                <w:webHidden/>
              </w:rPr>
              <w:instrText xml:space="preserve"> PAGEREF _Toc523844249 \h </w:instrText>
            </w:r>
            <w:r w:rsidR="003D3B56">
              <w:rPr>
                <w:noProof/>
                <w:webHidden/>
              </w:rPr>
            </w:r>
            <w:r w:rsidR="003D3B56">
              <w:rPr>
                <w:noProof/>
                <w:webHidden/>
              </w:rPr>
              <w:fldChar w:fldCharType="separate"/>
            </w:r>
            <w:r w:rsidR="003D3B56">
              <w:rPr>
                <w:noProof/>
                <w:webHidden/>
              </w:rPr>
              <w:t>43</w:t>
            </w:r>
            <w:r w:rsidR="003D3B56">
              <w:rPr>
                <w:noProof/>
                <w:webHidden/>
              </w:rPr>
              <w:fldChar w:fldCharType="end"/>
            </w:r>
          </w:hyperlink>
        </w:p>
        <w:p w:rsidR="003D3B56" w:rsidRDefault="0025455C">
          <w:pPr>
            <w:pStyle w:val="ndice1"/>
            <w:tabs>
              <w:tab w:val="right" w:leader="dot" w:pos="9062"/>
            </w:tabs>
            <w:rPr>
              <w:rFonts w:asciiTheme="minorHAnsi" w:hAnsiTheme="minorHAnsi" w:cstheme="minorBidi"/>
              <w:b w:val="0"/>
              <w:bCs w:val="0"/>
              <w:caps w:val="0"/>
              <w:noProof/>
              <w:szCs w:val="24"/>
              <w:lang w:eastAsia="pt-PT" w:bidi="ar-SA"/>
            </w:rPr>
          </w:pPr>
          <w:hyperlink w:anchor="_Toc523844250" w:history="1">
            <w:r w:rsidR="003D3B56" w:rsidRPr="00291538">
              <w:rPr>
                <w:rStyle w:val="Hiperligao"/>
                <w:noProof/>
              </w:rPr>
              <w:t>Bibliografia</w:t>
            </w:r>
            <w:r w:rsidR="003D3B56">
              <w:rPr>
                <w:noProof/>
                <w:webHidden/>
              </w:rPr>
              <w:tab/>
            </w:r>
            <w:r w:rsidR="003D3B56">
              <w:rPr>
                <w:noProof/>
                <w:webHidden/>
              </w:rPr>
              <w:fldChar w:fldCharType="begin"/>
            </w:r>
            <w:r w:rsidR="003D3B56">
              <w:rPr>
                <w:noProof/>
                <w:webHidden/>
              </w:rPr>
              <w:instrText xml:space="preserve"> PAGEREF _Toc523844250 \h </w:instrText>
            </w:r>
            <w:r w:rsidR="003D3B56">
              <w:rPr>
                <w:noProof/>
                <w:webHidden/>
              </w:rPr>
            </w:r>
            <w:r w:rsidR="003D3B56">
              <w:rPr>
                <w:noProof/>
                <w:webHidden/>
              </w:rPr>
              <w:fldChar w:fldCharType="separate"/>
            </w:r>
            <w:r w:rsidR="003D3B56">
              <w:rPr>
                <w:noProof/>
                <w:webHidden/>
              </w:rPr>
              <w:t>44</w:t>
            </w:r>
            <w:r w:rsidR="003D3B56">
              <w:rPr>
                <w:noProof/>
                <w:webHidden/>
              </w:rPr>
              <w:fldChar w:fldCharType="end"/>
            </w:r>
          </w:hyperlink>
        </w:p>
        <w:p w:rsidR="00625534" w:rsidRPr="00A54666" w:rsidRDefault="00625534" w:rsidP="00A0699B">
          <w:r w:rsidRPr="00A54666">
            <w:rPr>
              <w:b/>
              <w:bCs/>
            </w:rPr>
            <w:fldChar w:fldCharType="end"/>
          </w:r>
        </w:p>
      </w:sdtContent>
    </w:sdt>
    <w:p w:rsidR="00495705" w:rsidRPr="00A54666" w:rsidRDefault="00495705"/>
    <w:p w:rsidR="00454B6E" w:rsidRPr="00A54666" w:rsidRDefault="00495705" w:rsidP="0018290C">
      <w:r w:rsidRPr="00A54666">
        <w:br w:type="page"/>
      </w:r>
    </w:p>
    <w:p w:rsidR="00A8062B" w:rsidRDefault="00A8062B" w:rsidP="0018290C">
      <w:pPr>
        <w:rPr>
          <w:sz w:val="32"/>
        </w:rPr>
      </w:pPr>
      <w:r>
        <w:rPr>
          <w:sz w:val="32"/>
        </w:rPr>
        <w:lastRenderedPageBreak/>
        <w:t>ÍNDICE DE FIGURAS</w:t>
      </w:r>
    </w:p>
    <w:p w:rsidR="00DB77CE" w:rsidRDefault="00D15D83">
      <w:pPr>
        <w:pStyle w:val="ndicedeilustraes"/>
        <w:tabs>
          <w:tab w:val="right" w:leader="dot" w:pos="9062"/>
        </w:tabs>
        <w:rPr>
          <w:rFonts w:asciiTheme="minorHAnsi" w:hAnsiTheme="minorHAnsi"/>
          <w:noProof/>
          <w:szCs w:val="24"/>
          <w:lang w:eastAsia="pt-PT" w:bidi="ar-SA"/>
        </w:rPr>
      </w:pPr>
      <w:r w:rsidRPr="00A54666">
        <w:rPr>
          <w:rStyle w:val="Hiperligao"/>
          <w:noProof/>
        </w:rPr>
        <w:fldChar w:fldCharType="begin"/>
      </w:r>
      <w:r w:rsidRPr="00A54666">
        <w:rPr>
          <w:rStyle w:val="Hiperligao"/>
          <w:noProof/>
        </w:rPr>
        <w:instrText xml:space="preserve"> TOC \h \z \c "Figura" </w:instrText>
      </w:r>
      <w:r w:rsidRPr="00A54666">
        <w:rPr>
          <w:rStyle w:val="Hiperligao"/>
          <w:noProof/>
        </w:rPr>
        <w:fldChar w:fldCharType="separate"/>
      </w:r>
      <w:hyperlink r:id="rId11" w:anchor="_Toc523793320" w:history="1">
        <w:r w:rsidR="00DB77CE" w:rsidRPr="00D144F0">
          <w:rPr>
            <w:rStyle w:val="Hiperligao"/>
            <w:noProof/>
          </w:rPr>
          <w:t>Figura 1 ARQUITETURA ANSR</w:t>
        </w:r>
        <w:r w:rsidR="00DB77CE">
          <w:rPr>
            <w:noProof/>
            <w:webHidden/>
          </w:rPr>
          <w:tab/>
        </w:r>
        <w:r w:rsidR="00DB77CE">
          <w:rPr>
            <w:noProof/>
            <w:webHidden/>
          </w:rPr>
          <w:fldChar w:fldCharType="begin"/>
        </w:r>
        <w:r w:rsidR="00DB77CE">
          <w:rPr>
            <w:noProof/>
            <w:webHidden/>
          </w:rPr>
          <w:instrText xml:space="preserve"> PAGEREF _Toc523793320 \h </w:instrText>
        </w:r>
        <w:r w:rsidR="00DB77CE">
          <w:rPr>
            <w:noProof/>
            <w:webHidden/>
          </w:rPr>
        </w:r>
        <w:r w:rsidR="00DB77CE">
          <w:rPr>
            <w:noProof/>
            <w:webHidden/>
          </w:rPr>
          <w:fldChar w:fldCharType="separate"/>
        </w:r>
        <w:r w:rsidR="00DB77CE">
          <w:rPr>
            <w:noProof/>
            <w:webHidden/>
          </w:rPr>
          <w:t>11</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2" w:anchor="_Toc523793321" w:history="1">
        <w:r w:rsidR="00DB77CE" w:rsidRPr="00D144F0">
          <w:rPr>
            <w:rStyle w:val="Hiperligao"/>
            <w:noProof/>
          </w:rPr>
          <w:t>Figura 2 ARQUITETURA SINCRO</w:t>
        </w:r>
        <w:r w:rsidR="00DB77CE">
          <w:rPr>
            <w:noProof/>
            <w:webHidden/>
          </w:rPr>
          <w:tab/>
        </w:r>
        <w:r w:rsidR="00DB77CE">
          <w:rPr>
            <w:noProof/>
            <w:webHidden/>
          </w:rPr>
          <w:fldChar w:fldCharType="begin"/>
        </w:r>
        <w:r w:rsidR="00DB77CE">
          <w:rPr>
            <w:noProof/>
            <w:webHidden/>
          </w:rPr>
          <w:instrText xml:space="preserve"> PAGEREF _Toc523793321 \h </w:instrText>
        </w:r>
        <w:r w:rsidR="00DB77CE">
          <w:rPr>
            <w:noProof/>
            <w:webHidden/>
          </w:rPr>
        </w:r>
        <w:r w:rsidR="00DB77CE">
          <w:rPr>
            <w:noProof/>
            <w:webHidden/>
          </w:rPr>
          <w:fldChar w:fldCharType="separate"/>
        </w:r>
        <w:r w:rsidR="00DB77CE">
          <w:rPr>
            <w:noProof/>
            <w:webHidden/>
          </w:rPr>
          <w:t>12</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3" w:anchor="_Toc523793322" w:history="1">
        <w:r w:rsidR="00DB77CE" w:rsidRPr="00D144F0">
          <w:rPr>
            <w:rStyle w:val="Hiperligao"/>
            <w:noProof/>
          </w:rPr>
          <w:t>Figura 3 LOCAL DE CONTROLO DE VELOCIDADE</w:t>
        </w:r>
        <w:r w:rsidR="00DB77CE">
          <w:rPr>
            <w:noProof/>
            <w:webHidden/>
          </w:rPr>
          <w:tab/>
        </w:r>
        <w:r w:rsidR="00DB77CE">
          <w:rPr>
            <w:noProof/>
            <w:webHidden/>
          </w:rPr>
          <w:fldChar w:fldCharType="begin"/>
        </w:r>
        <w:r w:rsidR="00DB77CE">
          <w:rPr>
            <w:noProof/>
            <w:webHidden/>
          </w:rPr>
          <w:instrText xml:space="preserve"> PAGEREF _Toc523793322 \h </w:instrText>
        </w:r>
        <w:r w:rsidR="00DB77CE">
          <w:rPr>
            <w:noProof/>
            <w:webHidden/>
          </w:rPr>
        </w:r>
        <w:r w:rsidR="00DB77CE">
          <w:rPr>
            <w:noProof/>
            <w:webHidden/>
          </w:rPr>
          <w:fldChar w:fldCharType="separate"/>
        </w:r>
        <w:r w:rsidR="00DB77CE">
          <w:rPr>
            <w:noProof/>
            <w:webHidden/>
          </w:rPr>
          <w:t>13</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4" w:anchor="_Toc523793323" w:history="1">
        <w:r w:rsidR="00DB77CE" w:rsidRPr="00D144F0">
          <w:rPr>
            <w:rStyle w:val="Hiperligao"/>
            <w:noProof/>
          </w:rPr>
          <w:t>Figura 4 INTERIOR DO CINEMÓMETRO</w:t>
        </w:r>
        <w:r w:rsidR="00DB77CE">
          <w:rPr>
            <w:noProof/>
            <w:webHidden/>
          </w:rPr>
          <w:tab/>
        </w:r>
        <w:r w:rsidR="00DB77CE">
          <w:rPr>
            <w:noProof/>
            <w:webHidden/>
          </w:rPr>
          <w:fldChar w:fldCharType="begin"/>
        </w:r>
        <w:r w:rsidR="00DB77CE">
          <w:rPr>
            <w:noProof/>
            <w:webHidden/>
          </w:rPr>
          <w:instrText xml:space="preserve"> PAGEREF _Toc523793323 \h </w:instrText>
        </w:r>
        <w:r w:rsidR="00DB77CE">
          <w:rPr>
            <w:noProof/>
            <w:webHidden/>
          </w:rPr>
        </w:r>
        <w:r w:rsidR="00DB77CE">
          <w:rPr>
            <w:noProof/>
            <w:webHidden/>
          </w:rPr>
          <w:fldChar w:fldCharType="separate"/>
        </w:r>
        <w:r w:rsidR="00DB77CE">
          <w:rPr>
            <w:noProof/>
            <w:webHidden/>
          </w:rPr>
          <w:t>13</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5" w:anchor="_Toc523793324" w:history="1">
        <w:r w:rsidR="00DB77CE" w:rsidRPr="00D144F0">
          <w:rPr>
            <w:rStyle w:val="Hiperligao"/>
            <w:noProof/>
          </w:rPr>
          <w:t>Figura 5 ARQUITETURA SINCRO NO SISTEMA ANSR</w:t>
        </w:r>
        <w:r w:rsidR="00DB77CE">
          <w:rPr>
            <w:noProof/>
            <w:webHidden/>
          </w:rPr>
          <w:tab/>
        </w:r>
        <w:r w:rsidR="00DB77CE">
          <w:rPr>
            <w:noProof/>
            <w:webHidden/>
          </w:rPr>
          <w:fldChar w:fldCharType="begin"/>
        </w:r>
        <w:r w:rsidR="00DB77CE">
          <w:rPr>
            <w:noProof/>
            <w:webHidden/>
          </w:rPr>
          <w:instrText xml:space="preserve"> PAGEREF _Toc523793324 \h </w:instrText>
        </w:r>
        <w:r w:rsidR="00DB77CE">
          <w:rPr>
            <w:noProof/>
            <w:webHidden/>
          </w:rPr>
        </w:r>
        <w:r w:rsidR="00DB77CE">
          <w:rPr>
            <w:noProof/>
            <w:webHidden/>
          </w:rPr>
          <w:fldChar w:fldCharType="separate"/>
        </w:r>
        <w:r w:rsidR="00DB77CE">
          <w:rPr>
            <w:noProof/>
            <w:webHidden/>
          </w:rPr>
          <w:t>14</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6" w:anchor="_Toc523793325" w:history="1">
        <w:r w:rsidR="00DB77CE" w:rsidRPr="00D144F0">
          <w:rPr>
            <w:rStyle w:val="Hiperligao"/>
            <w:noProof/>
          </w:rPr>
          <w:t>Figura 6 SISTEMA SCOT</w:t>
        </w:r>
        <w:r w:rsidR="00DB77CE">
          <w:rPr>
            <w:noProof/>
            <w:webHidden/>
          </w:rPr>
          <w:tab/>
        </w:r>
        <w:r w:rsidR="00DB77CE">
          <w:rPr>
            <w:noProof/>
            <w:webHidden/>
          </w:rPr>
          <w:fldChar w:fldCharType="begin"/>
        </w:r>
        <w:r w:rsidR="00DB77CE">
          <w:rPr>
            <w:noProof/>
            <w:webHidden/>
          </w:rPr>
          <w:instrText xml:space="preserve"> PAGEREF _Toc523793325 \h </w:instrText>
        </w:r>
        <w:r w:rsidR="00DB77CE">
          <w:rPr>
            <w:noProof/>
            <w:webHidden/>
          </w:rPr>
        </w:r>
        <w:r w:rsidR="00DB77CE">
          <w:rPr>
            <w:noProof/>
            <w:webHidden/>
          </w:rPr>
          <w:fldChar w:fldCharType="separate"/>
        </w:r>
        <w:r w:rsidR="00DB77CE">
          <w:rPr>
            <w:noProof/>
            <w:webHidden/>
          </w:rPr>
          <w:t>15</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7" w:anchor="_Toc523793326" w:history="1">
        <w:r w:rsidR="00DB77CE" w:rsidRPr="00D144F0">
          <w:rPr>
            <w:rStyle w:val="Hiperligao"/>
            <w:noProof/>
          </w:rPr>
          <w:t>Figura 7 ARQUITETURA SINCRO MOBILE</w:t>
        </w:r>
        <w:r w:rsidR="00DB77CE">
          <w:rPr>
            <w:noProof/>
            <w:webHidden/>
          </w:rPr>
          <w:tab/>
        </w:r>
        <w:r w:rsidR="00DB77CE">
          <w:rPr>
            <w:noProof/>
            <w:webHidden/>
          </w:rPr>
          <w:fldChar w:fldCharType="begin"/>
        </w:r>
        <w:r w:rsidR="00DB77CE">
          <w:rPr>
            <w:noProof/>
            <w:webHidden/>
          </w:rPr>
          <w:instrText xml:space="preserve"> PAGEREF _Toc523793326 \h </w:instrText>
        </w:r>
        <w:r w:rsidR="00DB77CE">
          <w:rPr>
            <w:noProof/>
            <w:webHidden/>
          </w:rPr>
        </w:r>
        <w:r w:rsidR="00DB77CE">
          <w:rPr>
            <w:noProof/>
            <w:webHidden/>
          </w:rPr>
          <w:fldChar w:fldCharType="separate"/>
        </w:r>
        <w:r w:rsidR="00DB77CE">
          <w:rPr>
            <w:noProof/>
            <w:webHidden/>
          </w:rPr>
          <w:t>18</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8" w:anchor="_Toc523793327" w:history="1">
        <w:r w:rsidR="00DB77CE" w:rsidRPr="00D144F0">
          <w:rPr>
            <w:rStyle w:val="Hiperligao"/>
            <w:noProof/>
          </w:rPr>
          <w:t>Figura 8 DIAGRAMA CASOS DE USO DOS REQUISITOS FUNCIONAIS</w:t>
        </w:r>
        <w:r w:rsidR="00DB77CE">
          <w:rPr>
            <w:noProof/>
            <w:webHidden/>
          </w:rPr>
          <w:tab/>
        </w:r>
        <w:r w:rsidR="00DB77CE">
          <w:rPr>
            <w:noProof/>
            <w:webHidden/>
          </w:rPr>
          <w:fldChar w:fldCharType="begin"/>
        </w:r>
        <w:r w:rsidR="00DB77CE">
          <w:rPr>
            <w:noProof/>
            <w:webHidden/>
          </w:rPr>
          <w:instrText xml:space="preserve"> PAGEREF _Toc523793327 \h </w:instrText>
        </w:r>
        <w:r w:rsidR="00DB77CE">
          <w:rPr>
            <w:noProof/>
            <w:webHidden/>
          </w:rPr>
        </w:r>
        <w:r w:rsidR="00DB77CE">
          <w:rPr>
            <w:noProof/>
            <w:webHidden/>
          </w:rPr>
          <w:fldChar w:fldCharType="separate"/>
        </w:r>
        <w:r w:rsidR="00DB77CE">
          <w:rPr>
            <w:noProof/>
            <w:webHidden/>
          </w:rPr>
          <w:t>20</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19" w:anchor="_Toc523793328" w:history="1">
        <w:r w:rsidR="00DB77CE" w:rsidRPr="00D144F0">
          <w:rPr>
            <w:rStyle w:val="Hiperligao"/>
            <w:noProof/>
          </w:rPr>
          <w:t>Figura 9 DIAGRAMA DE SEQUÊNCIA RF01</w:t>
        </w:r>
        <w:r w:rsidR="00DB77CE">
          <w:rPr>
            <w:noProof/>
            <w:webHidden/>
          </w:rPr>
          <w:tab/>
        </w:r>
        <w:r w:rsidR="00DB77CE">
          <w:rPr>
            <w:noProof/>
            <w:webHidden/>
          </w:rPr>
          <w:fldChar w:fldCharType="begin"/>
        </w:r>
        <w:r w:rsidR="00DB77CE">
          <w:rPr>
            <w:noProof/>
            <w:webHidden/>
          </w:rPr>
          <w:instrText xml:space="preserve"> PAGEREF _Toc523793328 \h </w:instrText>
        </w:r>
        <w:r w:rsidR="00DB77CE">
          <w:rPr>
            <w:noProof/>
            <w:webHidden/>
          </w:rPr>
        </w:r>
        <w:r w:rsidR="00DB77CE">
          <w:rPr>
            <w:noProof/>
            <w:webHidden/>
          </w:rPr>
          <w:fldChar w:fldCharType="separate"/>
        </w:r>
        <w:r w:rsidR="00DB77CE">
          <w:rPr>
            <w:noProof/>
            <w:webHidden/>
          </w:rPr>
          <w:t>21</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0" w:anchor="_Toc523793329" w:history="1">
        <w:r w:rsidR="00DB77CE" w:rsidRPr="00D144F0">
          <w:rPr>
            <w:rStyle w:val="Hiperligao"/>
            <w:noProof/>
          </w:rPr>
          <w:t>Figura 10 DIAGRAMA DE SEQUÊNCIA RF02</w:t>
        </w:r>
        <w:r w:rsidR="00DB77CE">
          <w:rPr>
            <w:noProof/>
            <w:webHidden/>
          </w:rPr>
          <w:tab/>
        </w:r>
        <w:r w:rsidR="00DB77CE">
          <w:rPr>
            <w:noProof/>
            <w:webHidden/>
          </w:rPr>
          <w:fldChar w:fldCharType="begin"/>
        </w:r>
        <w:r w:rsidR="00DB77CE">
          <w:rPr>
            <w:noProof/>
            <w:webHidden/>
          </w:rPr>
          <w:instrText xml:space="preserve"> PAGEREF _Toc523793329 \h </w:instrText>
        </w:r>
        <w:r w:rsidR="00DB77CE">
          <w:rPr>
            <w:noProof/>
            <w:webHidden/>
          </w:rPr>
        </w:r>
        <w:r w:rsidR="00DB77CE">
          <w:rPr>
            <w:noProof/>
            <w:webHidden/>
          </w:rPr>
          <w:fldChar w:fldCharType="separate"/>
        </w:r>
        <w:r w:rsidR="00DB77CE">
          <w:rPr>
            <w:noProof/>
            <w:webHidden/>
          </w:rPr>
          <w:t>22</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1" w:anchor="_Toc523793330" w:history="1">
        <w:r w:rsidR="00DB77CE" w:rsidRPr="00D144F0">
          <w:rPr>
            <w:rStyle w:val="Hiperligao"/>
            <w:noProof/>
          </w:rPr>
          <w:t>Figura 11 DIAGRAMA DE SEQUÊNCIA RF03</w:t>
        </w:r>
        <w:r w:rsidR="00DB77CE">
          <w:rPr>
            <w:noProof/>
            <w:webHidden/>
          </w:rPr>
          <w:tab/>
        </w:r>
        <w:r w:rsidR="00DB77CE">
          <w:rPr>
            <w:noProof/>
            <w:webHidden/>
          </w:rPr>
          <w:fldChar w:fldCharType="begin"/>
        </w:r>
        <w:r w:rsidR="00DB77CE">
          <w:rPr>
            <w:noProof/>
            <w:webHidden/>
          </w:rPr>
          <w:instrText xml:space="preserve"> PAGEREF _Toc523793330 \h </w:instrText>
        </w:r>
        <w:r w:rsidR="00DB77CE">
          <w:rPr>
            <w:noProof/>
            <w:webHidden/>
          </w:rPr>
        </w:r>
        <w:r w:rsidR="00DB77CE">
          <w:rPr>
            <w:noProof/>
            <w:webHidden/>
          </w:rPr>
          <w:fldChar w:fldCharType="separate"/>
        </w:r>
        <w:r w:rsidR="00DB77CE">
          <w:rPr>
            <w:noProof/>
            <w:webHidden/>
          </w:rPr>
          <w:t>23</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2" w:anchor="_Toc523793331" w:history="1">
        <w:r w:rsidR="00DB77CE" w:rsidRPr="00D144F0">
          <w:rPr>
            <w:rStyle w:val="Hiperligao"/>
            <w:noProof/>
          </w:rPr>
          <w:t>Figura 12 DIAGRAMA DE SEQUÊNCIA RF04</w:t>
        </w:r>
        <w:r w:rsidR="00DB77CE">
          <w:rPr>
            <w:noProof/>
            <w:webHidden/>
          </w:rPr>
          <w:tab/>
        </w:r>
        <w:r w:rsidR="00DB77CE">
          <w:rPr>
            <w:noProof/>
            <w:webHidden/>
          </w:rPr>
          <w:fldChar w:fldCharType="begin"/>
        </w:r>
        <w:r w:rsidR="00DB77CE">
          <w:rPr>
            <w:noProof/>
            <w:webHidden/>
          </w:rPr>
          <w:instrText xml:space="preserve"> PAGEREF _Toc523793331 \h </w:instrText>
        </w:r>
        <w:r w:rsidR="00DB77CE">
          <w:rPr>
            <w:noProof/>
            <w:webHidden/>
          </w:rPr>
        </w:r>
        <w:r w:rsidR="00DB77CE">
          <w:rPr>
            <w:noProof/>
            <w:webHidden/>
          </w:rPr>
          <w:fldChar w:fldCharType="separate"/>
        </w:r>
        <w:r w:rsidR="00DB77CE">
          <w:rPr>
            <w:noProof/>
            <w:webHidden/>
          </w:rPr>
          <w:t>24</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3" w:anchor="_Toc523793332" w:history="1">
        <w:r w:rsidR="00DB77CE" w:rsidRPr="00D144F0">
          <w:rPr>
            <w:rStyle w:val="Hiperligao"/>
            <w:noProof/>
          </w:rPr>
          <w:t>Figura 13 - DIAGRAMA DE SEQUÊNCIA RF05</w:t>
        </w:r>
        <w:r w:rsidR="00DB77CE">
          <w:rPr>
            <w:noProof/>
            <w:webHidden/>
          </w:rPr>
          <w:tab/>
        </w:r>
        <w:r w:rsidR="00DB77CE">
          <w:rPr>
            <w:noProof/>
            <w:webHidden/>
          </w:rPr>
          <w:fldChar w:fldCharType="begin"/>
        </w:r>
        <w:r w:rsidR="00DB77CE">
          <w:rPr>
            <w:noProof/>
            <w:webHidden/>
          </w:rPr>
          <w:instrText xml:space="preserve"> PAGEREF _Toc523793332 \h </w:instrText>
        </w:r>
        <w:r w:rsidR="00DB77CE">
          <w:rPr>
            <w:noProof/>
            <w:webHidden/>
          </w:rPr>
        </w:r>
        <w:r w:rsidR="00DB77CE">
          <w:rPr>
            <w:noProof/>
            <w:webHidden/>
          </w:rPr>
          <w:fldChar w:fldCharType="separate"/>
        </w:r>
        <w:r w:rsidR="00DB77CE">
          <w:rPr>
            <w:noProof/>
            <w:webHidden/>
          </w:rPr>
          <w:t>25</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4" w:anchor="_Toc523793333" w:history="1">
        <w:r w:rsidR="00DB77CE" w:rsidRPr="00D144F0">
          <w:rPr>
            <w:rStyle w:val="Hiperligao"/>
            <w:noProof/>
          </w:rPr>
          <w:t>Figura 14 DIAGRAMA DE SEQUÊNCIA RF06</w:t>
        </w:r>
        <w:r w:rsidR="00DB77CE">
          <w:rPr>
            <w:noProof/>
            <w:webHidden/>
          </w:rPr>
          <w:tab/>
        </w:r>
        <w:r w:rsidR="00DB77CE">
          <w:rPr>
            <w:noProof/>
            <w:webHidden/>
          </w:rPr>
          <w:fldChar w:fldCharType="begin"/>
        </w:r>
        <w:r w:rsidR="00DB77CE">
          <w:rPr>
            <w:noProof/>
            <w:webHidden/>
          </w:rPr>
          <w:instrText xml:space="preserve"> PAGEREF _Toc523793333 \h </w:instrText>
        </w:r>
        <w:r w:rsidR="00DB77CE">
          <w:rPr>
            <w:noProof/>
            <w:webHidden/>
          </w:rPr>
        </w:r>
        <w:r w:rsidR="00DB77CE">
          <w:rPr>
            <w:noProof/>
            <w:webHidden/>
          </w:rPr>
          <w:fldChar w:fldCharType="separate"/>
        </w:r>
        <w:r w:rsidR="00DB77CE">
          <w:rPr>
            <w:noProof/>
            <w:webHidden/>
          </w:rPr>
          <w:t>26</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5" w:anchor="_Toc523793334" w:history="1">
        <w:r w:rsidR="00DB77CE" w:rsidRPr="00D144F0">
          <w:rPr>
            <w:rStyle w:val="Hiperligao"/>
            <w:noProof/>
          </w:rPr>
          <w:t>Figura 15 FLUXO DE AUTENTICAÇÃO AUTH0</w:t>
        </w:r>
        <w:r w:rsidR="00DB77CE">
          <w:rPr>
            <w:noProof/>
            <w:webHidden/>
          </w:rPr>
          <w:tab/>
        </w:r>
        <w:r w:rsidR="00DB77CE">
          <w:rPr>
            <w:noProof/>
            <w:webHidden/>
          </w:rPr>
          <w:fldChar w:fldCharType="begin"/>
        </w:r>
        <w:r w:rsidR="00DB77CE">
          <w:rPr>
            <w:noProof/>
            <w:webHidden/>
          </w:rPr>
          <w:instrText xml:space="preserve"> PAGEREF _Toc523793334 \h </w:instrText>
        </w:r>
        <w:r w:rsidR="00DB77CE">
          <w:rPr>
            <w:noProof/>
            <w:webHidden/>
          </w:rPr>
        </w:r>
        <w:r w:rsidR="00DB77CE">
          <w:rPr>
            <w:noProof/>
            <w:webHidden/>
          </w:rPr>
          <w:fldChar w:fldCharType="separate"/>
        </w:r>
        <w:r w:rsidR="00DB77CE">
          <w:rPr>
            <w:noProof/>
            <w:webHidden/>
          </w:rPr>
          <w:t>28</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6" w:anchor="_Toc523793335" w:history="1">
        <w:r w:rsidR="00DB77CE" w:rsidRPr="00D144F0">
          <w:rPr>
            <w:rStyle w:val="Hiperligao"/>
            <w:noProof/>
          </w:rPr>
          <w:t>Figura 16 DIAGRAMA CASOS DE USO DA AUTENTICAÇÃO/AUTORIZAÇÃO</w:t>
        </w:r>
        <w:r w:rsidR="00DB77CE">
          <w:rPr>
            <w:noProof/>
            <w:webHidden/>
          </w:rPr>
          <w:tab/>
        </w:r>
        <w:r w:rsidR="00DB77CE">
          <w:rPr>
            <w:noProof/>
            <w:webHidden/>
          </w:rPr>
          <w:fldChar w:fldCharType="begin"/>
        </w:r>
        <w:r w:rsidR="00DB77CE">
          <w:rPr>
            <w:noProof/>
            <w:webHidden/>
          </w:rPr>
          <w:instrText xml:space="preserve"> PAGEREF _Toc523793335 \h </w:instrText>
        </w:r>
        <w:r w:rsidR="00DB77CE">
          <w:rPr>
            <w:noProof/>
            <w:webHidden/>
          </w:rPr>
        </w:r>
        <w:r w:rsidR="00DB77CE">
          <w:rPr>
            <w:noProof/>
            <w:webHidden/>
          </w:rPr>
          <w:fldChar w:fldCharType="separate"/>
        </w:r>
        <w:r w:rsidR="00DB77CE">
          <w:rPr>
            <w:noProof/>
            <w:webHidden/>
          </w:rPr>
          <w:t>29</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7" w:anchor="_Toc523793336" w:history="1">
        <w:r w:rsidR="00DB77CE" w:rsidRPr="00D144F0">
          <w:rPr>
            <w:rStyle w:val="Hiperligao"/>
            <w:noProof/>
          </w:rPr>
          <w:t>Figura 17 FLUXO DE AUTENTICAÇÃO PASSWORD GRANT</w:t>
        </w:r>
        <w:r w:rsidR="00DB77CE">
          <w:rPr>
            <w:noProof/>
            <w:webHidden/>
          </w:rPr>
          <w:tab/>
        </w:r>
        <w:r w:rsidR="00DB77CE">
          <w:rPr>
            <w:noProof/>
            <w:webHidden/>
          </w:rPr>
          <w:fldChar w:fldCharType="begin"/>
        </w:r>
        <w:r w:rsidR="00DB77CE">
          <w:rPr>
            <w:noProof/>
            <w:webHidden/>
          </w:rPr>
          <w:instrText xml:space="preserve"> PAGEREF _Toc523793336 \h </w:instrText>
        </w:r>
        <w:r w:rsidR="00DB77CE">
          <w:rPr>
            <w:noProof/>
            <w:webHidden/>
          </w:rPr>
        </w:r>
        <w:r w:rsidR="00DB77CE">
          <w:rPr>
            <w:noProof/>
            <w:webHidden/>
          </w:rPr>
          <w:fldChar w:fldCharType="separate"/>
        </w:r>
        <w:r w:rsidR="00DB77CE">
          <w:rPr>
            <w:noProof/>
            <w:webHidden/>
          </w:rPr>
          <w:t>29</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8" w:anchor="_Toc523793337" w:history="1">
        <w:r w:rsidR="00DB77CE" w:rsidRPr="00D144F0">
          <w:rPr>
            <w:rStyle w:val="Hiperligao"/>
            <w:noProof/>
          </w:rPr>
          <w:t>Figura 18 FLUXO DE PAGAMENTO MULTIBANCO</w:t>
        </w:r>
        <w:r w:rsidR="00DB77CE">
          <w:rPr>
            <w:noProof/>
            <w:webHidden/>
          </w:rPr>
          <w:tab/>
        </w:r>
        <w:r w:rsidR="00DB77CE">
          <w:rPr>
            <w:noProof/>
            <w:webHidden/>
          </w:rPr>
          <w:fldChar w:fldCharType="begin"/>
        </w:r>
        <w:r w:rsidR="00DB77CE">
          <w:rPr>
            <w:noProof/>
            <w:webHidden/>
          </w:rPr>
          <w:instrText xml:space="preserve"> PAGEREF _Toc523793337 \h </w:instrText>
        </w:r>
        <w:r w:rsidR="00DB77CE">
          <w:rPr>
            <w:noProof/>
            <w:webHidden/>
          </w:rPr>
        </w:r>
        <w:r w:rsidR="00DB77CE">
          <w:rPr>
            <w:noProof/>
            <w:webHidden/>
          </w:rPr>
          <w:fldChar w:fldCharType="separate"/>
        </w:r>
        <w:r w:rsidR="00DB77CE">
          <w:rPr>
            <w:noProof/>
            <w:webHidden/>
          </w:rPr>
          <w:t>31</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29" w:anchor="_Toc523793338" w:history="1">
        <w:r w:rsidR="00DB77CE" w:rsidRPr="00D144F0">
          <w:rPr>
            <w:rStyle w:val="Hiperligao"/>
            <w:noProof/>
          </w:rPr>
          <w:t>Figura 19 FLUXO DE PAGAMENTO CREDIT CARD</w:t>
        </w:r>
        <w:r w:rsidR="00DB77CE">
          <w:rPr>
            <w:noProof/>
            <w:webHidden/>
          </w:rPr>
          <w:tab/>
        </w:r>
        <w:r w:rsidR="00DB77CE">
          <w:rPr>
            <w:noProof/>
            <w:webHidden/>
          </w:rPr>
          <w:fldChar w:fldCharType="begin"/>
        </w:r>
        <w:r w:rsidR="00DB77CE">
          <w:rPr>
            <w:noProof/>
            <w:webHidden/>
          </w:rPr>
          <w:instrText xml:space="preserve"> PAGEREF _Toc523793338 \h </w:instrText>
        </w:r>
        <w:r w:rsidR="00DB77CE">
          <w:rPr>
            <w:noProof/>
            <w:webHidden/>
          </w:rPr>
        </w:r>
        <w:r w:rsidR="00DB77CE">
          <w:rPr>
            <w:noProof/>
            <w:webHidden/>
          </w:rPr>
          <w:fldChar w:fldCharType="separate"/>
        </w:r>
        <w:r w:rsidR="00DB77CE">
          <w:rPr>
            <w:noProof/>
            <w:webHidden/>
          </w:rPr>
          <w:t>32</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0" w:anchor="_Toc523793339" w:history="1">
        <w:r w:rsidR="00DB77CE" w:rsidRPr="00D144F0">
          <w:rPr>
            <w:rStyle w:val="Hiperligao"/>
            <w:noProof/>
          </w:rPr>
          <w:t>Figura 20 FLUXO DE PAGAMENTO PAYPAL</w:t>
        </w:r>
        <w:r w:rsidR="00DB77CE">
          <w:rPr>
            <w:noProof/>
            <w:webHidden/>
          </w:rPr>
          <w:tab/>
        </w:r>
        <w:r w:rsidR="00DB77CE">
          <w:rPr>
            <w:noProof/>
            <w:webHidden/>
          </w:rPr>
          <w:fldChar w:fldCharType="begin"/>
        </w:r>
        <w:r w:rsidR="00DB77CE">
          <w:rPr>
            <w:noProof/>
            <w:webHidden/>
          </w:rPr>
          <w:instrText xml:space="preserve"> PAGEREF _Toc523793339 \h </w:instrText>
        </w:r>
        <w:r w:rsidR="00DB77CE">
          <w:rPr>
            <w:noProof/>
            <w:webHidden/>
          </w:rPr>
        </w:r>
        <w:r w:rsidR="00DB77CE">
          <w:rPr>
            <w:noProof/>
            <w:webHidden/>
          </w:rPr>
          <w:fldChar w:fldCharType="separate"/>
        </w:r>
        <w:r w:rsidR="00DB77CE">
          <w:rPr>
            <w:noProof/>
            <w:webHidden/>
          </w:rPr>
          <w:t>33</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1" w:anchor="_Toc523793340" w:history="1">
        <w:r w:rsidR="00DB77CE" w:rsidRPr="00D144F0">
          <w:rPr>
            <w:rStyle w:val="Hiperligao"/>
            <w:noProof/>
          </w:rPr>
          <w:t>Figura 21 ESQUEMA DE ACESSO À INFORMAÇÃO DE MATRÍCULAS</w:t>
        </w:r>
        <w:r w:rsidR="00DB77CE">
          <w:rPr>
            <w:noProof/>
            <w:webHidden/>
          </w:rPr>
          <w:tab/>
        </w:r>
        <w:r w:rsidR="00DB77CE">
          <w:rPr>
            <w:noProof/>
            <w:webHidden/>
          </w:rPr>
          <w:fldChar w:fldCharType="begin"/>
        </w:r>
        <w:r w:rsidR="00DB77CE">
          <w:rPr>
            <w:noProof/>
            <w:webHidden/>
          </w:rPr>
          <w:instrText xml:space="preserve"> PAGEREF _Toc523793340 \h </w:instrText>
        </w:r>
        <w:r w:rsidR="00DB77CE">
          <w:rPr>
            <w:noProof/>
            <w:webHidden/>
          </w:rPr>
        </w:r>
        <w:r w:rsidR="00DB77CE">
          <w:rPr>
            <w:noProof/>
            <w:webHidden/>
          </w:rPr>
          <w:fldChar w:fldCharType="separate"/>
        </w:r>
        <w:r w:rsidR="00DB77CE">
          <w:rPr>
            <w:noProof/>
            <w:webHidden/>
          </w:rPr>
          <w:t>33</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2" w:anchor="_Toc523793341" w:history="1">
        <w:r w:rsidR="00DB77CE" w:rsidRPr="00D144F0">
          <w:rPr>
            <w:rStyle w:val="Hiperligao"/>
            <w:noProof/>
          </w:rPr>
          <w:t>Figura 22 FLUXO OAUTH 2.0</w:t>
        </w:r>
        <w:r w:rsidR="00DB77CE">
          <w:rPr>
            <w:noProof/>
            <w:webHidden/>
          </w:rPr>
          <w:tab/>
        </w:r>
        <w:r w:rsidR="00DB77CE">
          <w:rPr>
            <w:noProof/>
            <w:webHidden/>
          </w:rPr>
          <w:fldChar w:fldCharType="begin"/>
        </w:r>
        <w:r w:rsidR="00DB77CE">
          <w:rPr>
            <w:noProof/>
            <w:webHidden/>
          </w:rPr>
          <w:instrText xml:space="preserve"> PAGEREF _Toc523793341 \h </w:instrText>
        </w:r>
        <w:r w:rsidR="00DB77CE">
          <w:rPr>
            <w:noProof/>
            <w:webHidden/>
          </w:rPr>
        </w:r>
        <w:r w:rsidR="00DB77CE">
          <w:rPr>
            <w:noProof/>
            <w:webHidden/>
          </w:rPr>
          <w:fldChar w:fldCharType="separate"/>
        </w:r>
        <w:r w:rsidR="00DB77CE">
          <w:rPr>
            <w:noProof/>
            <w:webHidden/>
          </w:rPr>
          <w:t>35</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3" w:anchor="_Toc523793342" w:history="1">
        <w:r w:rsidR="00DB77CE" w:rsidRPr="00D144F0">
          <w:rPr>
            <w:rStyle w:val="Hiperligao"/>
            <w:noProof/>
          </w:rPr>
          <w:t>Figura 23 FLUXO OAUTH 2.0 APLICADO AO SINCRO MOBILE</w:t>
        </w:r>
        <w:r w:rsidR="00DB77CE">
          <w:rPr>
            <w:noProof/>
            <w:webHidden/>
          </w:rPr>
          <w:tab/>
        </w:r>
        <w:r w:rsidR="00DB77CE">
          <w:rPr>
            <w:noProof/>
            <w:webHidden/>
          </w:rPr>
          <w:fldChar w:fldCharType="begin"/>
        </w:r>
        <w:r w:rsidR="00DB77CE">
          <w:rPr>
            <w:noProof/>
            <w:webHidden/>
          </w:rPr>
          <w:instrText xml:space="preserve"> PAGEREF _Toc523793342 \h </w:instrText>
        </w:r>
        <w:r w:rsidR="00DB77CE">
          <w:rPr>
            <w:noProof/>
            <w:webHidden/>
          </w:rPr>
        </w:r>
        <w:r w:rsidR="00DB77CE">
          <w:rPr>
            <w:noProof/>
            <w:webHidden/>
          </w:rPr>
          <w:fldChar w:fldCharType="separate"/>
        </w:r>
        <w:r w:rsidR="00DB77CE">
          <w:rPr>
            <w:noProof/>
            <w:webHidden/>
          </w:rPr>
          <w:t>36</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4" w:anchor="_Toc523793343" w:history="1">
        <w:r w:rsidR="00DB77CE" w:rsidRPr="00D144F0">
          <w:rPr>
            <w:rStyle w:val="Hiperligao"/>
            <w:noProof/>
          </w:rPr>
          <w:t>Figura 24 ESQUEMA DE SINCRONIZAÇÃO DA BASE DE DADOS</w:t>
        </w:r>
        <w:r w:rsidR="00DB77CE">
          <w:rPr>
            <w:noProof/>
            <w:webHidden/>
          </w:rPr>
          <w:tab/>
        </w:r>
        <w:r w:rsidR="00DB77CE">
          <w:rPr>
            <w:noProof/>
            <w:webHidden/>
          </w:rPr>
          <w:fldChar w:fldCharType="begin"/>
        </w:r>
        <w:r w:rsidR="00DB77CE">
          <w:rPr>
            <w:noProof/>
            <w:webHidden/>
          </w:rPr>
          <w:instrText xml:space="preserve"> PAGEREF _Toc523793343 \h </w:instrText>
        </w:r>
        <w:r w:rsidR="00DB77CE">
          <w:rPr>
            <w:noProof/>
            <w:webHidden/>
          </w:rPr>
        </w:r>
        <w:r w:rsidR="00DB77CE">
          <w:rPr>
            <w:noProof/>
            <w:webHidden/>
          </w:rPr>
          <w:fldChar w:fldCharType="separate"/>
        </w:r>
        <w:r w:rsidR="00DB77CE">
          <w:rPr>
            <w:noProof/>
            <w:webHidden/>
          </w:rPr>
          <w:t>37</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5" w:anchor="_Toc523793344" w:history="1">
        <w:r w:rsidR="00DB77CE" w:rsidRPr="00D144F0">
          <w:rPr>
            <w:rStyle w:val="Hiperligao"/>
            <w:noProof/>
          </w:rPr>
          <w:t>Figura 25 ESQUEMA DE SINCRONIZAÇÃO DE DADOS 1</w:t>
        </w:r>
        <w:r w:rsidR="00DB77CE">
          <w:rPr>
            <w:noProof/>
            <w:webHidden/>
          </w:rPr>
          <w:tab/>
        </w:r>
        <w:r w:rsidR="00DB77CE">
          <w:rPr>
            <w:noProof/>
            <w:webHidden/>
          </w:rPr>
          <w:fldChar w:fldCharType="begin"/>
        </w:r>
        <w:r w:rsidR="00DB77CE">
          <w:rPr>
            <w:noProof/>
            <w:webHidden/>
          </w:rPr>
          <w:instrText xml:space="preserve"> PAGEREF _Toc523793344 \h </w:instrText>
        </w:r>
        <w:r w:rsidR="00DB77CE">
          <w:rPr>
            <w:noProof/>
            <w:webHidden/>
          </w:rPr>
        </w:r>
        <w:r w:rsidR="00DB77CE">
          <w:rPr>
            <w:noProof/>
            <w:webHidden/>
          </w:rPr>
          <w:fldChar w:fldCharType="separate"/>
        </w:r>
        <w:r w:rsidR="00DB77CE">
          <w:rPr>
            <w:noProof/>
            <w:webHidden/>
          </w:rPr>
          <w:t>38</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6" w:anchor="_Toc523793345" w:history="1">
        <w:r w:rsidR="00DB77CE" w:rsidRPr="00D144F0">
          <w:rPr>
            <w:rStyle w:val="Hiperligao"/>
            <w:noProof/>
          </w:rPr>
          <w:t>Figura 26 ESQUEMA DE SINCRONIZAÇÃO DE DADOS 2</w:t>
        </w:r>
        <w:r w:rsidR="00DB77CE">
          <w:rPr>
            <w:noProof/>
            <w:webHidden/>
          </w:rPr>
          <w:tab/>
        </w:r>
        <w:r w:rsidR="00DB77CE">
          <w:rPr>
            <w:noProof/>
            <w:webHidden/>
          </w:rPr>
          <w:fldChar w:fldCharType="begin"/>
        </w:r>
        <w:r w:rsidR="00DB77CE">
          <w:rPr>
            <w:noProof/>
            <w:webHidden/>
          </w:rPr>
          <w:instrText xml:space="preserve"> PAGEREF _Toc523793345 \h </w:instrText>
        </w:r>
        <w:r w:rsidR="00DB77CE">
          <w:rPr>
            <w:noProof/>
            <w:webHidden/>
          </w:rPr>
        </w:r>
        <w:r w:rsidR="00DB77CE">
          <w:rPr>
            <w:noProof/>
            <w:webHidden/>
          </w:rPr>
          <w:fldChar w:fldCharType="separate"/>
        </w:r>
        <w:r w:rsidR="00DB77CE">
          <w:rPr>
            <w:noProof/>
            <w:webHidden/>
          </w:rPr>
          <w:t>39</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7" w:anchor="_Toc523793346" w:history="1">
        <w:r w:rsidR="00DB77CE" w:rsidRPr="00D144F0">
          <w:rPr>
            <w:rStyle w:val="Hiperligao"/>
            <w:noProof/>
          </w:rPr>
          <w:t>Figura 27 ESQUEMA DE SINCRONIZAÇÃO DE DADOS 3</w:t>
        </w:r>
        <w:r w:rsidR="00DB77CE">
          <w:rPr>
            <w:noProof/>
            <w:webHidden/>
          </w:rPr>
          <w:tab/>
        </w:r>
        <w:r w:rsidR="00DB77CE">
          <w:rPr>
            <w:noProof/>
            <w:webHidden/>
          </w:rPr>
          <w:fldChar w:fldCharType="begin"/>
        </w:r>
        <w:r w:rsidR="00DB77CE">
          <w:rPr>
            <w:noProof/>
            <w:webHidden/>
          </w:rPr>
          <w:instrText xml:space="preserve"> PAGEREF _Toc523793346 \h </w:instrText>
        </w:r>
        <w:r w:rsidR="00DB77CE">
          <w:rPr>
            <w:noProof/>
            <w:webHidden/>
          </w:rPr>
        </w:r>
        <w:r w:rsidR="00DB77CE">
          <w:rPr>
            <w:noProof/>
            <w:webHidden/>
          </w:rPr>
          <w:fldChar w:fldCharType="separate"/>
        </w:r>
        <w:r w:rsidR="00DB77CE">
          <w:rPr>
            <w:noProof/>
            <w:webHidden/>
          </w:rPr>
          <w:t>40</w:t>
        </w:r>
        <w:r w:rsidR="00DB77CE">
          <w:rPr>
            <w:noProof/>
            <w:webHidden/>
          </w:rPr>
          <w:fldChar w:fldCharType="end"/>
        </w:r>
      </w:hyperlink>
    </w:p>
    <w:p w:rsidR="00DB77CE" w:rsidRDefault="0025455C">
      <w:pPr>
        <w:pStyle w:val="ndicedeilustraes"/>
        <w:tabs>
          <w:tab w:val="right" w:leader="dot" w:pos="9062"/>
        </w:tabs>
        <w:rPr>
          <w:rFonts w:asciiTheme="minorHAnsi" w:hAnsiTheme="minorHAnsi"/>
          <w:noProof/>
          <w:szCs w:val="24"/>
          <w:lang w:eastAsia="pt-PT" w:bidi="ar-SA"/>
        </w:rPr>
      </w:pPr>
      <w:hyperlink r:id="rId38" w:anchor="_Toc523793347" w:history="1">
        <w:r w:rsidR="00DB77CE" w:rsidRPr="00D144F0">
          <w:rPr>
            <w:rStyle w:val="Hiperligao"/>
            <w:noProof/>
          </w:rPr>
          <w:t>Figura 28 ESQUEMA DA BASE DE DADOS SINCRO MOBILE</w:t>
        </w:r>
        <w:r w:rsidR="00DB77CE">
          <w:rPr>
            <w:noProof/>
            <w:webHidden/>
          </w:rPr>
          <w:tab/>
        </w:r>
        <w:r w:rsidR="00DB77CE">
          <w:rPr>
            <w:noProof/>
            <w:webHidden/>
          </w:rPr>
          <w:fldChar w:fldCharType="begin"/>
        </w:r>
        <w:r w:rsidR="00DB77CE">
          <w:rPr>
            <w:noProof/>
            <w:webHidden/>
          </w:rPr>
          <w:instrText xml:space="preserve"> PAGEREF _Toc523793347 \h </w:instrText>
        </w:r>
        <w:r w:rsidR="00DB77CE">
          <w:rPr>
            <w:noProof/>
            <w:webHidden/>
          </w:rPr>
        </w:r>
        <w:r w:rsidR="00DB77CE">
          <w:rPr>
            <w:noProof/>
            <w:webHidden/>
          </w:rPr>
          <w:fldChar w:fldCharType="separate"/>
        </w:r>
        <w:r w:rsidR="00DB77CE">
          <w:rPr>
            <w:noProof/>
            <w:webHidden/>
          </w:rPr>
          <w:t>40</w:t>
        </w:r>
        <w:r w:rsidR="00DB77CE">
          <w:rPr>
            <w:noProof/>
            <w:webHidden/>
          </w:rPr>
          <w:fldChar w:fldCharType="end"/>
        </w:r>
      </w:hyperlink>
    </w:p>
    <w:p w:rsidR="00D15D83" w:rsidRPr="00A54666" w:rsidRDefault="00D15D83" w:rsidP="0018290C">
      <w:r w:rsidRPr="00A54666">
        <w:fldChar w:fldCharType="end"/>
      </w:r>
    </w:p>
    <w:p w:rsidR="00625534" w:rsidRPr="00A54666" w:rsidRDefault="004635A0" w:rsidP="0018290C">
      <w:r w:rsidRPr="00A54666">
        <w:br w:type="page"/>
      </w:r>
    </w:p>
    <w:p w:rsidR="007C2B03" w:rsidRPr="00A54666" w:rsidRDefault="008D0FC3" w:rsidP="00A00D67">
      <w:pPr>
        <w:pStyle w:val="Ttulo1"/>
        <w:numPr>
          <w:ilvl w:val="0"/>
          <w:numId w:val="0"/>
        </w:numPr>
        <w:ind w:left="360"/>
      </w:pPr>
      <w:bookmarkStart w:id="5" w:name="_Toc523844217"/>
      <w:r w:rsidRPr="00A54666">
        <w:lastRenderedPageBreak/>
        <w:t>Introdução</w:t>
      </w:r>
      <w:bookmarkEnd w:id="5"/>
    </w:p>
    <w:p w:rsidR="007C2B03" w:rsidRPr="00A54666" w:rsidRDefault="007C2B03" w:rsidP="007C2B03"/>
    <w:p w:rsidR="0018290C" w:rsidRPr="00A54666" w:rsidRDefault="0018290C" w:rsidP="0018290C">
      <w:r w:rsidRPr="00A54666">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A54666" w:rsidRDefault="0018290C" w:rsidP="0018290C">
      <w:r w:rsidRPr="00A54666">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Default="0018290C" w:rsidP="0018290C">
      <w:r w:rsidRPr="00A54666">
        <w:t>Cientes da importância do papel dos sistemas informáticos no Mundo atual, nomeadamente no campo da segurança rodoviária, e considerando que existe uma lacuna</w:t>
      </w:r>
      <w:r w:rsidR="00155417">
        <w:t xml:space="preserve">, relativamente </w:t>
      </w:r>
      <w:r w:rsidR="00913A48">
        <w:t xml:space="preserve">ao sistema </w:t>
      </w:r>
      <w:r w:rsidR="008B0CBE">
        <w:t>de gestão de eventos de contraordenação por meio eletrónico em situação de excesso de velocidade</w:t>
      </w:r>
      <w:r w:rsidRPr="00A54666">
        <w:t>, parece-nos, pois, pertinente des</w:t>
      </w:r>
      <w:r w:rsidR="0081376C">
        <w:t>envolver um sistema informático capaz de</w:t>
      </w:r>
      <w:r w:rsidR="00E348AB">
        <w:t xml:space="preserve"> promover uma melhoria na segurança rodoviária.</w:t>
      </w:r>
    </w:p>
    <w:p w:rsidR="00B31761" w:rsidRPr="00A54666" w:rsidRDefault="00874D43" w:rsidP="0018290C">
      <w:r>
        <w:t>Assim, o</w:t>
      </w:r>
      <w:r w:rsidR="00B31761" w:rsidRPr="00A54666">
        <w:t xml:space="preserve"> projeto </w:t>
      </w:r>
      <w:r w:rsidR="004755E0">
        <w:t xml:space="preserve">designado de </w:t>
      </w:r>
      <w:r w:rsidR="00B31761" w:rsidRPr="00A54666">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w:t>
      </w:r>
      <w:r w:rsidR="00B31761">
        <w:t xml:space="preserve">contraordenacional rodoviário. </w:t>
      </w:r>
    </w:p>
    <w:p w:rsidR="0018290C" w:rsidRPr="00A54666" w:rsidRDefault="0018290C" w:rsidP="0018290C">
      <w:r w:rsidRPr="00A54666">
        <w:t xml:space="preserve">Neste sentido, o presente projeto pretende </w:t>
      </w:r>
      <w:r w:rsidR="00613BD0">
        <w:t>contribuir para</w:t>
      </w:r>
      <w:r w:rsidRPr="00A54666">
        <w:t xml:space="preserve"> uma melhoria na taxa de sinistra</w:t>
      </w:r>
      <w:r w:rsidR="004755E0">
        <w:t>lidade em Portugal, promovendo</w:t>
      </w:r>
      <w:r w:rsidRPr="00A54666">
        <w:t xml:space="preserve"> um novo processo de entrega dos eventos de contraordenação, de forma a “traçar o rumo para uma segurança rodoviária sustentável” </w:t>
      </w:r>
      <w:sdt>
        <w:sdtPr>
          <w:id w:val="597451846"/>
          <w:citation/>
        </w:sdtPr>
        <w:sdtEndPr/>
        <w:sdtContent>
          <w:r w:rsidR="0041016A" w:rsidRPr="00A54666">
            <w:fldChar w:fldCharType="begin"/>
          </w:r>
          <w:r w:rsidR="00E21245" w:rsidRPr="00A54666">
            <w:instrText xml:space="preserve">CITATION ANS181 \l 1033 </w:instrText>
          </w:r>
          <w:r w:rsidR="0041016A" w:rsidRPr="00A54666">
            <w:fldChar w:fldCharType="separate"/>
          </w:r>
          <w:r w:rsidR="006206FE" w:rsidRPr="00A54666">
            <w:rPr>
              <w:noProof/>
            </w:rPr>
            <w:t>(ANSR, 2018)</w:t>
          </w:r>
          <w:r w:rsidR="0041016A" w:rsidRPr="00A54666">
            <w:fldChar w:fldCharType="end"/>
          </w:r>
        </w:sdtContent>
      </w:sdt>
      <w:r w:rsidR="0041016A" w:rsidRPr="00A54666">
        <w:t>.</w:t>
      </w:r>
    </w:p>
    <w:p w:rsidR="0018290C" w:rsidRPr="00A54666" w:rsidRDefault="0018290C" w:rsidP="0018290C">
      <w:r w:rsidRPr="00A54666">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A54666" w:rsidRDefault="0018290C" w:rsidP="0018290C">
      <w:r w:rsidRPr="00A54666">
        <w:t xml:space="preserve">O primeiro capítulo, o Enquadramento Teórico, é constituído por dois subcapítulos. O primeiro subcapítulo reflete a arquitetura do sistema informático presente na Autoridade Nacional de </w:t>
      </w:r>
      <w:r w:rsidRPr="00A54666">
        <w:lastRenderedPageBreak/>
        <w:t>Segurança Rodoviária. No segundo subcapítulo serão abordados os aspetos tecnológicos do SINCRO Mobile.</w:t>
      </w:r>
    </w:p>
    <w:p w:rsidR="0018290C" w:rsidRPr="00A54666" w:rsidRDefault="0018290C" w:rsidP="0018290C">
      <w:r w:rsidRPr="00A54666">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A54666" w:rsidRDefault="0018290C" w:rsidP="0018290C">
      <w:r w:rsidRPr="00A54666">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A54666" w:rsidRDefault="0018290C" w:rsidP="0018290C">
      <w:r w:rsidRPr="00A54666">
        <w:t xml:space="preserve">Na parte final do projeto, apresentar-se-á as conclusões do projeto, as limitações encontradas e as contribuições do mesmo para futuros desenvolvimentos informático. </w:t>
      </w:r>
    </w:p>
    <w:p w:rsidR="00ED23EE" w:rsidRPr="00A54666" w:rsidRDefault="00ED23EE" w:rsidP="0018290C"/>
    <w:p w:rsidR="009D6598" w:rsidRDefault="009D6598"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Pr="00A54666" w:rsidRDefault="004755E0" w:rsidP="00BE2403"/>
    <w:p w:rsidR="009D6598" w:rsidRPr="00A54666" w:rsidRDefault="009D6598" w:rsidP="00BE2403"/>
    <w:p w:rsidR="009D6598" w:rsidRPr="00A54666" w:rsidRDefault="009D6598"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301D2F" w:rsidRPr="00A54666" w:rsidRDefault="0018290C" w:rsidP="00A00D67">
      <w:pPr>
        <w:pStyle w:val="Ttulo1"/>
        <w:numPr>
          <w:ilvl w:val="0"/>
          <w:numId w:val="22"/>
        </w:numPr>
      </w:pPr>
      <w:bookmarkStart w:id="6" w:name="_Toc523844218"/>
      <w:r w:rsidRPr="00A54666">
        <w:lastRenderedPageBreak/>
        <w:t>Enquadramento Teórico</w:t>
      </w:r>
      <w:bookmarkEnd w:id="6"/>
    </w:p>
    <w:p w:rsidR="000B2C32" w:rsidRPr="00A54666" w:rsidRDefault="000B2C32" w:rsidP="000B2C32"/>
    <w:p w:rsidR="0018290C" w:rsidRPr="00A54666" w:rsidRDefault="0018290C" w:rsidP="0018290C">
      <w:r w:rsidRPr="00A54666">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Default="0018290C" w:rsidP="0018290C">
      <w:r w:rsidRPr="00A54666">
        <w:t>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w:t>
      </w:r>
      <w:r w:rsidR="002E01B5">
        <w:t>etamente à informação desejada.</w:t>
      </w:r>
    </w:p>
    <w:p w:rsidR="0018290C" w:rsidRPr="00A54666" w:rsidRDefault="00CA22B5" w:rsidP="0018290C">
      <w:r>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A54666">
        <w:t xml:space="preserve"> </w:t>
      </w:r>
      <w:r w:rsidR="001165DF">
        <w:t xml:space="preserve">Em Portugal, a Autoridade Nacional de Segurança Rodoviária (ANSR) é um serviço central da administração direta do Estado, com responsabilidade na área da aplicação </w:t>
      </w:r>
      <w:r w:rsidR="00E63BAF">
        <w:t>do Direito de Contraordenação rodoviária, e consequentemente no</w:t>
      </w:r>
      <w:r w:rsidR="0018290C" w:rsidRPr="00A54666">
        <w:t xml:space="preserve"> processo de entrega de evento</w:t>
      </w:r>
      <w:r w:rsidR="00E63BAF">
        <w:t>s</w:t>
      </w:r>
      <w:r w:rsidR="00E757EF">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A54666" w:rsidRDefault="0018290C" w:rsidP="0018290C">
      <w:r w:rsidRPr="00A54666">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A54666">
        <w:t xml:space="preserve">m as informações da infração, </w:t>
      </w:r>
      <w:r w:rsidRPr="00A54666">
        <w:t>os dados do veículo e do</w:t>
      </w:r>
      <w:r w:rsidR="00C844BE" w:rsidRPr="00A54666">
        <w:t xml:space="preserve"> seu</w:t>
      </w:r>
      <w:r w:rsidRPr="00A54666">
        <w:t xml:space="preserve"> proprietário. Para além do processo manual de entrega dos eventos de contraordenação praticados na via públi</w:t>
      </w:r>
      <w:r w:rsidR="00E757EF">
        <w:t>ca, não existe em Portugal um</w:t>
      </w:r>
      <w:r w:rsidRPr="00A54666">
        <w:t xml:space="preserve"> sistema informático capaz de notificar o Cidadão através de um dispositivo informático.</w:t>
      </w:r>
    </w:p>
    <w:p w:rsidR="0018290C" w:rsidRPr="00A54666" w:rsidRDefault="0018290C" w:rsidP="0018290C">
      <w:r w:rsidRPr="00A54666">
        <w:t xml:space="preserve">Perante este quadro, torna-se essencial um sistema informático capaz </w:t>
      </w:r>
      <w:r w:rsidR="00E757EF">
        <w:t>de proporcionar</w:t>
      </w:r>
      <w:r w:rsidRPr="00A54666">
        <w:t xml:space="preserve"> a entrega ao cidadão da informação de eventos de contraordenação através de um dispositivo informático, mais conc</w:t>
      </w:r>
      <w:r w:rsidR="00E757EF">
        <w:t>retamente, um dispositivo móvel, isto é, através de um telemóvel.</w:t>
      </w:r>
      <w:r w:rsidRPr="00A54666">
        <w:t xml:space="preserve"> Nesta linha de ação, foi concebido o sistema informático denominado SINCRO Mobile de modo a melhorar a transmissão de informação, relativamente ao processo de contraordenação por parte da entidade ANSR.</w:t>
      </w:r>
    </w:p>
    <w:p w:rsidR="0018290C" w:rsidRPr="007655E6" w:rsidRDefault="0018290C" w:rsidP="007655E6">
      <w:pPr>
        <w:pStyle w:val="Ttulo2"/>
      </w:pPr>
      <w:bookmarkStart w:id="7" w:name="_Toc523844219"/>
      <w:r w:rsidRPr="007655E6">
        <w:lastRenderedPageBreak/>
        <w:t>Arquitetura da A</w:t>
      </w:r>
      <w:r w:rsidR="00EE7DBB" w:rsidRPr="007655E6">
        <w:t xml:space="preserve">utoridade Nacional de Segurança </w:t>
      </w:r>
      <w:r w:rsidRPr="007655E6">
        <w:t>Rodoviária</w:t>
      </w:r>
      <w:bookmarkEnd w:id="7"/>
    </w:p>
    <w:p w:rsidR="00634BEC" w:rsidRPr="00A54666" w:rsidRDefault="00634BEC" w:rsidP="00634BEC"/>
    <w:p w:rsidR="002779E3" w:rsidRDefault="0018290C" w:rsidP="0018290C">
      <w:r w:rsidRPr="00A54666">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t xml:space="preserve"> o</w:t>
      </w:r>
      <w:r w:rsidRPr="00A54666">
        <w:t xml:space="preserve"> Sistema Nacional de Con</w:t>
      </w:r>
      <w:r w:rsidR="00512369">
        <w:t>trolo de Velocidade (SINCRO) e</w:t>
      </w:r>
      <w:r w:rsidRPr="00A54666">
        <w:t xml:space="preserve"> </w:t>
      </w:r>
      <w:r w:rsidR="002779E3">
        <w:t xml:space="preserve">o </w:t>
      </w:r>
      <w:r w:rsidRPr="00A54666">
        <w:t>Sistema de C</w:t>
      </w:r>
      <w:r w:rsidR="006C0722">
        <w:t>ontraordenações de Trânsito (SCo</w:t>
      </w:r>
      <w:r w:rsidR="002779E3">
        <w:t>T).</w:t>
      </w:r>
    </w:p>
    <w:p w:rsidR="00EA4385" w:rsidRDefault="005D73D2" w:rsidP="0018290C">
      <w:r>
        <w:t xml:space="preserve">A </w:t>
      </w:r>
      <w:r w:rsidR="00BF0EF5">
        <w:fldChar w:fldCharType="begin"/>
      </w:r>
      <w:r w:rsidR="00BF0EF5">
        <w:instrText xml:space="preserve"> REF _Ref523774654 \h </w:instrText>
      </w:r>
      <w:r w:rsidR="00BF0EF5">
        <w:fldChar w:fldCharType="separate"/>
      </w:r>
      <w:r w:rsidR="00BF0EF5">
        <w:t xml:space="preserve">Figura </w:t>
      </w:r>
      <w:r w:rsidR="00BF0EF5">
        <w:rPr>
          <w:noProof/>
        </w:rPr>
        <w:t>1</w:t>
      </w:r>
      <w:r w:rsidR="00BF0EF5">
        <w:fldChar w:fldCharType="end"/>
      </w:r>
      <w:r w:rsidR="00BF0EF5">
        <w:t xml:space="preserve"> </w:t>
      </w:r>
      <w:r w:rsidR="00EA4385">
        <w:t>representa um esquema da arquitetura da Autoridade Nacional de Segurança Rodoviária, em que podemos observar a relação entre os dois subsistemas informáticos.</w:t>
      </w:r>
    </w:p>
    <w:p w:rsidR="00EA4385" w:rsidRDefault="00EA4385" w:rsidP="0018290C"/>
    <w:p w:rsidR="00EA4385" w:rsidRDefault="008F5FB3" w:rsidP="0018290C">
      <w:r w:rsidRPr="00A54666">
        <w:rPr>
          <w:noProof/>
        </w:rPr>
        <w:drawing>
          <wp:anchor distT="0" distB="0" distL="114300" distR="114300" simplePos="0" relativeHeight="251632128" behindDoc="0" locked="0" layoutInCell="1" allowOverlap="1" wp14:anchorId="29FB8F16">
            <wp:simplePos x="0" y="0"/>
            <wp:positionH relativeFrom="margin">
              <wp:posOffset>540385</wp:posOffset>
            </wp:positionH>
            <wp:positionV relativeFrom="margin">
              <wp:posOffset>4580255</wp:posOffset>
            </wp:positionV>
            <wp:extent cx="4680000" cy="2309137"/>
            <wp:effectExtent l="0" t="0" r="0" b="2540"/>
            <wp:wrapThrough wrapText="bothSides">
              <wp:wrapPolygon edited="0">
                <wp:start x="0" y="0"/>
                <wp:lineTo x="0" y="21505"/>
                <wp:lineTo x="21512" y="21505"/>
                <wp:lineTo x="21512"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39">
                      <a:extLst>
                        <a:ext uri="{28A0092B-C50C-407E-A947-70E740481C1C}">
                          <a14:useLocalDpi xmlns:a14="http://schemas.microsoft.com/office/drawing/2010/main" val="0"/>
                        </a:ext>
                      </a:extLst>
                    </a:blip>
                    <a:stretch>
                      <a:fillRect/>
                    </a:stretch>
                  </pic:blipFill>
                  <pic:spPr>
                    <a:xfrm>
                      <a:off x="0" y="0"/>
                      <a:ext cx="4680000" cy="2309137"/>
                    </a:xfrm>
                    <a:prstGeom prst="rect">
                      <a:avLst/>
                    </a:prstGeom>
                  </pic:spPr>
                </pic:pic>
              </a:graphicData>
            </a:graphic>
            <wp14:sizeRelH relativeFrom="page">
              <wp14:pctWidth>0</wp14:pctWidth>
            </wp14:sizeRelH>
            <wp14:sizeRelV relativeFrom="page">
              <wp14:pctHeight>0</wp14:pctHeight>
            </wp14:sizeRelV>
          </wp:anchor>
        </w:drawing>
      </w:r>
    </w:p>
    <w:p w:rsidR="00EA4385" w:rsidRDefault="00EA4385" w:rsidP="0018290C"/>
    <w:p w:rsidR="005D73D2" w:rsidRPr="00A54666" w:rsidRDefault="00EA4385" w:rsidP="0018290C">
      <w:r>
        <w:t xml:space="preserve"> </w:t>
      </w:r>
    </w:p>
    <w:p w:rsidR="00B279F4" w:rsidRPr="00A54666" w:rsidRDefault="00B279F4" w:rsidP="0018290C"/>
    <w:p w:rsidR="00B279F4" w:rsidRPr="00A54666" w:rsidRDefault="00B279F4" w:rsidP="0018290C"/>
    <w:p w:rsidR="0018290C" w:rsidRPr="00A54666" w:rsidRDefault="0018290C" w:rsidP="0018290C"/>
    <w:p w:rsidR="00EB6E3A" w:rsidRPr="00A54666" w:rsidRDefault="00EB6E3A" w:rsidP="0018290C"/>
    <w:p w:rsidR="00EB6E3A" w:rsidRPr="00A54666" w:rsidRDefault="00EB6E3A" w:rsidP="0018290C"/>
    <w:p w:rsidR="00EB6E3A" w:rsidRPr="00A54666" w:rsidRDefault="00EB6E3A" w:rsidP="0018290C"/>
    <w:p w:rsidR="00EB6E3A" w:rsidRPr="00A54666" w:rsidRDefault="00EB6E3A" w:rsidP="0018290C"/>
    <w:p w:rsidR="00EA4385" w:rsidRDefault="00EA4385" w:rsidP="0018290C">
      <w:r>
        <w:rPr>
          <w:noProof/>
        </w:rPr>
        <mc:AlternateContent>
          <mc:Choice Requires="wps">
            <w:drawing>
              <wp:anchor distT="0" distB="0" distL="114300" distR="114300" simplePos="0" relativeHeight="251685376" behindDoc="0" locked="0" layoutInCell="1" allowOverlap="1" wp14:anchorId="4B89A11E" wp14:editId="79F6DD74">
                <wp:simplePos x="0" y="0"/>
                <wp:positionH relativeFrom="margin">
                  <wp:align>center</wp:align>
                </wp:positionH>
                <wp:positionV relativeFrom="paragraph">
                  <wp:posOffset>297815</wp:posOffset>
                </wp:positionV>
                <wp:extent cx="6463665" cy="635"/>
                <wp:effectExtent l="0" t="0" r="635" b="2540"/>
                <wp:wrapThrough wrapText="bothSides">
                  <wp:wrapPolygon edited="0">
                    <wp:start x="0" y="0"/>
                    <wp:lineTo x="0" y="20348"/>
                    <wp:lineTo x="21560" y="20348"/>
                    <wp:lineTo x="21560" y="0"/>
                    <wp:lineTo x="0" y="0"/>
                  </wp:wrapPolygon>
                </wp:wrapThrough>
                <wp:docPr id="71" name="Caixa de Texto 7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E965DF" w:rsidRDefault="00EB3719" w:rsidP="005D73D2">
                            <w:pPr>
                              <w:pStyle w:val="Legenda"/>
                              <w:jc w:val="center"/>
                              <w:rPr>
                                <w:noProof/>
                                <w:szCs w:val="20"/>
                              </w:rPr>
                            </w:pPr>
                            <w:bookmarkStart w:id="8" w:name="_Ref523774654"/>
                            <w:bookmarkStart w:id="9" w:name="_Toc523793320"/>
                            <w:r>
                              <w:t xml:space="preserve">Figura </w:t>
                            </w:r>
                            <w:fldSimple w:instr=" SEQ Figura \* ARABIC ">
                              <w:r>
                                <w:rPr>
                                  <w:noProof/>
                                </w:rPr>
                                <w:t>1</w:t>
                              </w:r>
                            </w:fldSimple>
                            <w:bookmarkEnd w:id="8"/>
                            <w:r>
                              <w:t xml:space="preserve"> ARQUITETURA ANSR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A11E" id="_x0000_t202" coordsize="21600,21600" o:spt="202" path="m,l,21600r21600,l21600,xe">
                <v:stroke joinstyle="miter"/>
                <v:path gradientshapeok="t" o:connecttype="rect"/>
              </v:shapetype>
              <v:shape id="Caixa de Texto 71" o:spid="_x0000_s1026" type="#_x0000_t202" style="position:absolute;left:0;text-align:left;margin-left:0;margin-top:23.45pt;width:508.95pt;height:.05pt;z-index:251685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" stroked="f">
                <v:textbox style="mso-fit-shape-to-text:t" inset="0,0,0,0">
                  <w:txbxContent>
                    <w:p w:rsidR="00EB3719" w:rsidRPr="00E965DF" w:rsidRDefault="00EB3719" w:rsidP="005D73D2">
                      <w:pPr>
                        <w:pStyle w:val="Legenda"/>
                        <w:jc w:val="center"/>
                        <w:rPr>
                          <w:noProof/>
                          <w:szCs w:val="20"/>
                        </w:rPr>
                      </w:pPr>
                      <w:bookmarkStart w:id="9" w:name="_Ref523774654"/>
                      <w:bookmarkStart w:id="10" w:name="_Toc523793320"/>
                      <w:r>
                        <w:t xml:space="preserve">Figura </w:t>
                      </w:r>
                      <w:r>
                        <w:fldChar w:fldCharType="begin"/>
                      </w:r>
                      <w:r>
                        <w:instrText xml:space="preserve"> SEQ Figura \* ARABIC </w:instrText>
                      </w:r>
                      <w:r>
                        <w:fldChar w:fldCharType="separate"/>
                      </w:r>
                      <w:r>
                        <w:rPr>
                          <w:noProof/>
                        </w:rPr>
                        <w:t>1</w:t>
                      </w:r>
                      <w:r>
                        <w:fldChar w:fldCharType="end"/>
                      </w:r>
                      <w:bookmarkEnd w:id="9"/>
                      <w:r>
                        <w:t xml:space="preserve"> ARQUITETURA ANSR</w:t>
                      </w:r>
                      <w:bookmarkEnd w:id="10"/>
                    </w:p>
                  </w:txbxContent>
                </v:textbox>
                <w10:wrap type="through" anchorx="margin"/>
              </v:shape>
            </w:pict>
          </mc:Fallback>
        </mc:AlternateContent>
      </w:r>
    </w:p>
    <w:p w:rsidR="00EA4385" w:rsidRDefault="00EA4385" w:rsidP="0018290C"/>
    <w:p w:rsidR="00EA4385" w:rsidRDefault="00EA4385" w:rsidP="0018290C"/>
    <w:p w:rsidR="00EA4385" w:rsidRDefault="00EA4385" w:rsidP="0018290C"/>
    <w:p w:rsidR="00EA4385" w:rsidRDefault="00EA4385" w:rsidP="0018290C"/>
    <w:p w:rsidR="001B097A" w:rsidRDefault="0018290C" w:rsidP="001B097A">
      <w:r w:rsidRPr="00A54666">
        <w:lastRenderedPageBreak/>
        <w:t xml:space="preserve">O projeto SINCRO, Sistema Nacional de Controlo de Velocidade, surge numa parceria entre a ANSR e o Instituto Superior de Engenharia de Lisboa (ISEL) em </w:t>
      </w:r>
      <w:r w:rsidR="00A13746">
        <w:t>2010</w:t>
      </w:r>
      <w:r w:rsidRPr="00A54666">
        <w:t xml:space="preserve"> visando estabelecer um quadro de responsabilidades computacionais que pudessem ser fornecidos pelo mercado como componentes independentes, possibilitando </w:t>
      </w:r>
      <w:r w:rsidR="002664E3">
        <w:t>a escolha da</w:t>
      </w:r>
      <w:r w:rsidR="000152B3">
        <w:t xml:space="preserve"> </w:t>
      </w:r>
      <w:r w:rsidR="002664E3">
        <w:t>proposta mais vantajosa</w:t>
      </w:r>
      <w:r w:rsidR="00971194">
        <w:t xml:space="preserve">, </w:t>
      </w:r>
      <w:r w:rsidRPr="00A54666">
        <w:t xml:space="preserve">de </w:t>
      </w:r>
      <w:r w:rsidR="00971194">
        <w:t>entre os concorrentes do concurso internacional</w:t>
      </w:r>
      <w:r w:rsidRPr="00A54666">
        <w:t>.</w:t>
      </w:r>
      <w:r w:rsidR="001B097A" w:rsidRPr="001B097A">
        <w:t xml:space="preserve"> </w:t>
      </w:r>
      <w:r w:rsidR="001B097A">
        <w:t>O Estado adquire sistemas ou</w:t>
      </w:r>
      <w:r w:rsidR="002144C0">
        <w:t xml:space="preserve"> serviços por concurso público, e p</w:t>
      </w:r>
      <w:r w:rsidR="001B097A">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t>tos</w:t>
      </w:r>
      <w:r w:rsidR="008702E4">
        <w:t>,</w:t>
      </w:r>
      <w:r w:rsidR="00033E82">
        <w:t xml:space="preserve"> cabine e cinemómetros</w:t>
      </w:r>
      <w:r w:rsidR="008702E4">
        <w:t>,</w:t>
      </w:r>
      <w:r w:rsidR="00033E82">
        <w:t xml:space="preserve"> tivera</w:t>
      </w:r>
      <w:r w:rsidR="00A61E3F">
        <w:t xml:space="preserve">m que implementar em </w:t>
      </w:r>
      <w:r w:rsidR="001B097A">
        <w:t xml:space="preserve">conformidade com as especificações publicadas </w:t>
      </w:r>
      <w:r w:rsidR="000A26C8">
        <w:t>n</w:t>
      </w:r>
      <w:r w:rsidR="001B097A">
        <w:t>o caderno de encargos.</w:t>
      </w:r>
    </w:p>
    <w:p w:rsidR="0018290C" w:rsidRDefault="0018290C" w:rsidP="001B097A">
      <w:r w:rsidRPr="00A54666">
        <w:t xml:space="preserve"> Desta forma, a ANSR consegue acompanhar a política europeia dos transportes, que visa o desenvolvimento de um sistema moderno e sustentável</w:t>
      </w:r>
      <w:r w:rsidR="00315F9B">
        <w:t xml:space="preserve"> </w:t>
      </w:r>
      <w:r w:rsidR="00F607B9">
        <w:t>economicamente</w:t>
      </w:r>
      <w:r w:rsidRPr="00A54666">
        <w:t>, conciliando o desenvolvimento económico com as exigências de segurança e qualidade.</w:t>
      </w:r>
    </w:p>
    <w:p w:rsidR="00EA4385" w:rsidRPr="00A54666" w:rsidRDefault="00EA4385" w:rsidP="001B097A">
      <w:r>
        <w:t xml:space="preserve">Na </w:t>
      </w:r>
      <w:r>
        <w:fldChar w:fldCharType="begin"/>
      </w:r>
      <w:r>
        <w:instrText xml:space="preserve"> REF _Ref523775284 \h </w:instrText>
      </w:r>
      <w:r w:rsidR="001B097A">
        <w:instrText xml:space="preserve"> \* MERGEFORMAT </w:instrText>
      </w:r>
      <w:r>
        <w:fldChar w:fldCharType="separate"/>
      </w:r>
      <w:r>
        <w:t xml:space="preserve">Figura </w:t>
      </w:r>
      <w:r>
        <w:rPr>
          <w:noProof/>
        </w:rPr>
        <w:t>2</w:t>
      </w:r>
      <w:r>
        <w:fldChar w:fldCharType="end"/>
      </w:r>
      <w:r>
        <w:t xml:space="preserve"> </w:t>
      </w:r>
      <w:r w:rsidR="00A13746">
        <w:t xml:space="preserve">podemos visualizar </w:t>
      </w:r>
      <w:r w:rsidR="00F452C2">
        <w:t xml:space="preserve">o </w:t>
      </w:r>
      <w:r w:rsidR="000C33B4">
        <w:t>sistema informático SINCRO, mais propriamente, a sua arquitetura interna</w:t>
      </w:r>
      <w:r w:rsidR="00337BD6">
        <w:t xml:space="preserve">, </w:t>
      </w:r>
      <w:r w:rsidR="00DC22CC">
        <w:t>constituída por uma panóplia de Locais de Controlo de Velocidade (LCV) e   um Sistema de Gestão de Eventos de Transito (SIGET).</w:t>
      </w:r>
    </w:p>
    <w:p w:rsidR="0018290C" w:rsidRPr="00A54666" w:rsidRDefault="00DC22CC" w:rsidP="0018290C">
      <w:r w:rsidRPr="00A54666">
        <w:rPr>
          <w:noProof/>
        </w:rPr>
        <w:drawing>
          <wp:anchor distT="0" distB="0" distL="114300" distR="114300" simplePos="0" relativeHeight="251630080" behindDoc="0" locked="0" layoutInCell="1" allowOverlap="1">
            <wp:simplePos x="0" y="0"/>
            <wp:positionH relativeFrom="margin">
              <wp:align>center</wp:align>
            </wp:positionH>
            <wp:positionV relativeFrom="paragraph">
              <wp:posOffset>256540</wp:posOffset>
            </wp:positionV>
            <wp:extent cx="4680000" cy="3123105"/>
            <wp:effectExtent l="0" t="0" r="0" b="1270"/>
            <wp:wrapThrough wrapText="bothSides">
              <wp:wrapPolygon edited="0">
                <wp:start x="0" y="0"/>
                <wp:lineTo x="0" y="21521"/>
                <wp:lineTo x="21512" y="21521"/>
                <wp:lineTo x="21512"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0">
                      <a:extLst>
                        <a:ext uri="{28A0092B-C50C-407E-A947-70E740481C1C}">
                          <a14:useLocalDpi xmlns:a14="http://schemas.microsoft.com/office/drawing/2010/main" val="0"/>
                        </a:ext>
                      </a:extLst>
                    </a:blip>
                    <a:stretch>
                      <a:fillRect/>
                    </a:stretch>
                  </pic:blipFill>
                  <pic:spPr>
                    <a:xfrm>
                      <a:off x="0" y="0"/>
                      <a:ext cx="4680000" cy="3123105"/>
                    </a:xfrm>
                    <a:prstGeom prst="rect">
                      <a:avLst/>
                    </a:prstGeom>
                  </pic:spPr>
                </pic:pic>
              </a:graphicData>
            </a:graphic>
            <wp14:sizeRelH relativeFrom="page">
              <wp14:pctWidth>0</wp14:pctWidth>
            </wp14:sizeRelH>
            <wp14:sizeRelV relativeFrom="page">
              <wp14:pctHeight>0</wp14:pctHeight>
            </wp14:sizeRelV>
          </wp:anchor>
        </w:drawing>
      </w:r>
    </w:p>
    <w:p w:rsidR="0012671E" w:rsidRDefault="0012671E"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r w:rsidRPr="00A54666">
        <w:rPr>
          <w:noProof/>
        </w:rPr>
        <mc:AlternateContent>
          <mc:Choice Requires="wps">
            <w:drawing>
              <wp:anchor distT="0" distB="0" distL="114300" distR="114300" simplePos="0" relativeHeight="251652608" behindDoc="0" locked="0" layoutInCell="1" allowOverlap="1" wp14:anchorId="0AD60762" wp14:editId="4FE5FB44">
                <wp:simplePos x="0" y="0"/>
                <wp:positionH relativeFrom="margin">
                  <wp:align>center</wp:align>
                </wp:positionH>
                <wp:positionV relativeFrom="paragraph">
                  <wp:posOffset>393489</wp:posOffset>
                </wp:positionV>
                <wp:extent cx="6463665" cy="635"/>
                <wp:effectExtent l="0" t="0" r="635" b="2540"/>
                <wp:wrapThrough wrapText="bothSides">
                  <wp:wrapPolygon edited="0">
                    <wp:start x="0" y="0"/>
                    <wp:lineTo x="0" y="20348"/>
                    <wp:lineTo x="21560" y="20348"/>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D06FE5" w:rsidRDefault="00EB3719" w:rsidP="00E83D2A">
                            <w:pPr>
                              <w:pStyle w:val="Legenda"/>
                              <w:jc w:val="center"/>
                              <w:rPr>
                                <w:noProof/>
                                <w:szCs w:val="20"/>
                              </w:rPr>
                            </w:pPr>
                            <w:bookmarkStart w:id="10" w:name="_Toc523490945"/>
                            <w:bookmarkStart w:id="11" w:name="_Ref523775284"/>
                            <w:bookmarkStart w:id="12" w:name="_Toc523793321"/>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10"/>
                            <w:bookmarkEnd w:id="11"/>
                            <w:r>
                              <w:t xml:space="preserve"> ARQUITETURA SINCRO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7" type="#_x0000_t202" style="position:absolute;left:0;text-align:left;margin-left:0;margin-top:31pt;width:508.95pt;height:.05pt;z-index:251652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" stroked="f">
                <v:textbox style="mso-fit-shape-to-text:t" inset="0,0,0,0">
                  <w:txbxContent>
                    <w:p w:rsidR="00EB3719" w:rsidRPr="00D06FE5" w:rsidRDefault="00EB3719" w:rsidP="00E83D2A">
                      <w:pPr>
                        <w:pStyle w:val="Legenda"/>
                        <w:jc w:val="center"/>
                        <w:rPr>
                          <w:noProof/>
                          <w:szCs w:val="20"/>
                        </w:rPr>
                      </w:pPr>
                      <w:bookmarkStart w:id="14" w:name="_Toc523490945"/>
                      <w:bookmarkStart w:id="15" w:name="_Ref523775284"/>
                      <w:bookmarkStart w:id="16" w:name="_Toc523793321"/>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14"/>
                      <w:bookmarkEnd w:id="15"/>
                      <w:r>
                        <w:t xml:space="preserve"> ARQUITETURA SINCRO</w:t>
                      </w:r>
                      <w:bookmarkEnd w:id="16"/>
                    </w:p>
                  </w:txbxContent>
                </v:textbox>
                <w10:wrap type="through" anchorx="margin"/>
              </v:shape>
            </w:pict>
          </mc:Fallback>
        </mc:AlternateContent>
      </w:r>
    </w:p>
    <w:p w:rsidR="00DC44BA" w:rsidRDefault="00DC44BA" w:rsidP="0018290C"/>
    <w:p w:rsidR="00B30F16" w:rsidRDefault="0018290C" w:rsidP="0018290C">
      <w:r w:rsidRPr="00A54666">
        <w:lastRenderedPageBreak/>
        <w:t xml:space="preserve">Neste contexto, o </w:t>
      </w:r>
      <w:r w:rsidR="0009442D" w:rsidRPr="00A54666">
        <w:t>Sistema Nacional de Controlo de Velocidade</w:t>
      </w:r>
      <w:r w:rsidR="0009442D">
        <w:t xml:space="preserve">, </w:t>
      </w:r>
      <w:r w:rsidRPr="00A54666">
        <w:t>SINCRO</w:t>
      </w:r>
      <w:r w:rsidR="0009442D">
        <w:t>,</w:t>
      </w:r>
      <w:r w:rsidRPr="00A54666">
        <w:t xml:space="preserve">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t>omo constituído por uma cabine.</w:t>
      </w:r>
    </w:p>
    <w:p w:rsidR="000B40D4" w:rsidRPr="00A54666" w:rsidRDefault="000D7ED7" w:rsidP="0018290C">
      <w:r>
        <w:t>Na</w:t>
      </w:r>
      <w:r w:rsidR="004A33B5">
        <w:t xml:space="preserve"> </w:t>
      </w:r>
      <w:r>
        <w:fldChar w:fldCharType="begin"/>
      </w:r>
      <w:r>
        <w:instrText xml:space="preserve"> REF _Ref523791057 \h </w:instrText>
      </w:r>
      <w:r>
        <w:fldChar w:fldCharType="separate"/>
      </w:r>
      <w:r>
        <w:t xml:space="preserve">Figura </w:t>
      </w:r>
      <w:r>
        <w:rPr>
          <w:noProof/>
        </w:rPr>
        <w:t>3</w:t>
      </w:r>
      <w:r>
        <w:fldChar w:fldCharType="end"/>
      </w:r>
      <w:r>
        <w:t xml:space="preserve"> </w:t>
      </w:r>
      <w:r w:rsidR="004A33B5">
        <w:t xml:space="preserve">visualizamos um Local de Controlo de Velocidade onde se encontra a cabine. </w:t>
      </w:r>
    </w:p>
    <w:p w:rsidR="00DE44BE" w:rsidRPr="00A54666" w:rsidRDefault="000D7ED7" w:rsidP="0018290C">
      <w:r w:rsidRPr="00A54666">
        <w:rPr>
          <w:noProof/>
        </w:rPr>
        <w:drawing>
          <wp:anchor distT="0" distB="0" distL="114300" distR="114300" simplePos="0" relativeHeight="251631104" behindDoc="0" locked="0" layoutInCell="1" allowOverlap="1">
            <wp:simplePos x="0" y="0"/>
            <wp:positionH relativeFrom="margin">
              <wp:align>center</wp:align>
            </wp:positionH>
            <wp:positionV relativeFrom="paragraph">
              <wp:posOffset>197395</wp:posOffset>
            </wp:positionV>
            <wp:extent cx="3600000" cy="2306910"/>
            <wp:effectExtent l="0" t="0" r="0" b="5080"/>
            <wp:wrapThrough wrapText="bothSides">
              <wp:wrapPolygon edited="0">
                <wp:start x="0" y="0"/>
                <wp:lineTo x="0" y="21529"/>
                <wp:lineTo x="21490" y="21529"/>
                <wp:lineTo x="21490"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1">
                      <a:extLst>
                        <a:ext uri="{28A0092B-C50C-407E-A947-70E740481C1C}">
                          <a14:useLocalDpi xmlns:a14="http://schemas.microsoft.com/office/drawing/2010/main" val="0"/>
                        </a:ext>
                      </a:extLst>
                    </a:blip>
                    <a:stretch>
                      <a:fillRect/>
                    </a:stretch>
                  </pic:blipFill>
                  <pic:spPr>
                    <a:xfrm>
                      <a:off x="0" y="0"/>
                      <a:ext cx="3600000" cy="2306910"/>
                    </a:xfrm>
                    <a:prstGeom prst="rect">
                      <a:avLst/>
                    </a:prstGeom>
                  </pic:spPr>
                </pic:pic>
              </a:graphicData>
            </a:graphic>
            <wp14:sizeRelH relativeFrom="page">
              <wp14:pctWidth>0</wp14:pctWidth>
            </wp14:sizeRelH>
            <wp14:sizeRelV relativeFrom="page">
              <wp14:pctHeight>0</wp14:pctHeight>
            </wp14:sizeRelV>
          </wp:anchor>
        </w:drawing>
      </w:r>
    </w:p>
    <w:p w:rsidR="0018290C" w:rsidRPr="00A54666" w:rsidRDefault="0018290C" w:rsidP="0018290C"/>
    <w:p w:rsidR="00BD3CF8" w:rsidRPr="00A54666" w:rsidRDefault="00BD3CF8" w:rsidP="00BD3CF8">
      <w:pPr>
        <w:spacing w:line="240" w:lineRule="auto"/>
        <w:jc w:val="left"/>
        <w:rPr>
          <w:rFonts w:eastAsia="Times New Roman" w:cs="Times New Roman"/>
          <w:szCs w:val="24"/>
          <w:lang w:eastAsia="pt-PT" w:bidi="ar-SA"/>
        </w:rPr>
      </w:pPr>
    </w:p>
    <w:p w:rsidR="0018290C" w:rsidRPr="00A54666" w:rsidRDefault="0018290C" w:rsidP="0018290C"/>
    <w:p w:rsidR="0018290C" w:rsidRPr="00A54666" w:rsidRDefault="0018290C" w:rsidP="0018290C"/>
    <w:p w:rsidR="0018290C" w:rsidRPr="00A54666" w:rsidRDefault="0018290C" w:rsidP="0018290C"/>
    <w:p w:rsidR="00A8798C" w:rsidRPr="00A54666" w:rsidRDefault="00A8798C" w:rsidP="0018290C"/>
    <w:p w:rsidR="00A8798C" w:rsidRPr="00A54666" w:rsidRDefault="00A8798C" w:rsidP="0018290C"/>
    <w:p w:rsidR="00A8798C" w:rsidRPr="00A54666" w:rsidRDefault="00A8798C" w:rsidP="0018290C"/>
    <w:p w:rsidR="00A8798C" w:rsidRPr="00A54666" w:rsidRDefault="00A8798C" w:rsidP="0018290C"/>
    <w:p w:rsidR="00A8798C" w:rsidRPr="00A54666" w:rsidRDefault="000D7ED7" w:rsidP="0018290C">
      <w:r w:rsidRPr="00A54666">
        <w:rPr>
          <w:noProof/>
        </w:rPr>
        <mc:AlternateContent>
          <mc:Choice Requires="wps">
            <w:drawing>
              <wp:anchor distT="0" distB="0" distL="114300" distR="114300" simplePos="0" relativeHeight="251653632" behindDoc="0" locked="0" layoutInCell="1" allowOverlap="1" wp14:anchorId="4F285413" wp14:editId="592E2A14">
                <wp:simplePos x="0" y="0"/>
                <wp:positionH relativeFrom="margin">
                  <wp:align>center</wp:align>
                </wp:positionH>
                <wp:positionV relativeFrom="paragraph">
                  <wp:posOffset>98606</wp:posOffset>
                </wp:positionV>
                <wp:extent cx="4493895" cy="635"/>
                <wp:effectExtent l="0" t="0" r="1905" b="2540"/>
                <wp:wrapThrough wrapText="bothSides">
                  <wp:wrapPolygon edited="0">
                    <wp:start x="0" y="0"/>
                    <wp:lineTo x="0" y="20348"/>
                    <wp:lineTo x="21548" y="20348"/>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EB3719" w:rsidRPr="00D07BCD" w:rsidRDefault="00EB3719" w:rsidP="00E83D2A">
                            <w:pPr>
                              <w:pStyle w:val="Legenda"/>
                              <w:jc w:val="center"/>
                              <w:rPr>
                                <w:noProof/>
                                <w:szCs w:val="20"/>
                              </w:rPr>
                            </w:pPr>
                            <w:bookmarkStart w:id="13" w:name="_Toc523490946"/>
                            <w:bookmarkStart w:id="14" w:name="_Ref523791057"/>
                            <w:bookmarkStart w:id="15" w:name="_Toc523793322"/>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13"/>
                            <w:bookmarkEnd w:id="14"/>
                            <w:r>
                              <w:t xml:space="preserve"> LOCAL DE CONTROLO DE VELOCIDADE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8" type="#_x0000_t202" style="position:absolute;left:0;text-align:left;margin-left:0;margin-top:7.75pt;width:353.85pt;height:.05pt;z-index:251653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" stroked="f">
                <v:textbox style="mso-fit-shape-to-text:t" inset="0,0,0,0">
                  <w:txbxContent>
                    <w:p w:rsidR="00EB3719" w:rsidRPr="00D07BCD" w:rsidRDefault="00EB3719" w:rsidP="00E83D2A">
                      <w:pPr>
                        <w:pStyle w:val="Legenda"/>
                        <w:jc w:val="center"/>
                        <w:rPr>
                          <w:noProof/>
                          <w:szCs w:val="20"/>
                        </w:rPr>
                      </w:pPr>
                      <w:bookmarkStart w:id="20" w:name="_Toc523490946"/>
                      <w:bookmarkStart w:id="21" w:name="_Ref523791057"/>
                      <w:bookmarkStart w:id="22" w:name="_Toc523793322"/>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20"/>
                      <w:bookmarkEnd w:id="21"/>
                      <w:r>
                        <w:t xml:space="preserve"> LOCAL DE CONTROLO DE VELOCIDADE</w:t>
                      </w:r>
                      <w:bookmarkEnd w:id="22"/>
                    </w:p>
                  </w:txbxContent>
                </v:textbox>
                <w10:wrap type="through" anchorx="margin"/>
              </v:shape>
            </w:pict>
          </mc:Fallback>
        </mc:AlternateContent>
      </w:r>
    </w:p>
    <w:p w:rsidR="004A33B5" w:rsidRDefault="004A33B5" w:rsidP="0018290C"/>
    <w:p w:rsidR="004A33B5" w:rsidRDefault="004A33B5" w:rsidP="0018290C"/>
    <w:p w:rsidR="00B30F16" w:rsidRDefault="00B30F16" w:rsidP="00B30F16">
      <w:r>
        <w:t>A cabine é constituída no seu interior por</w:t>
      </w:r>
      <w:r w:rsidRPr="00A54666">
        <w:t xml:space="preserve"> um cinemómetro, vulgarmente designado por sistema radar, uma câmara fotográfica ou de vídeo e controlador de geração de e</w:t>
      </w:r>
      <w:r w:rsidR="009F49B7">
        <w:t>ventos de excesso de velocidade, que podemos visualizar na figura que se segue.</w:t>
      </w:r>
    </w:p>
    <w:p w:rsidR="004A33B5" w:rsidRDefault="0025455C" w:rsidP="0018290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16.7pt;width:283.3pt;height:158.1pt;z-index:-251630080;visibility:visible;mso-wrap-style:square;mso-wrap-edited:f;mso-width-percent:0;mso-height-percent:0;mso-position-horizontal-relative:text;mso-position-vertical-relative:text;mso-width-percent:0;mso-height-percent:0">
            <v:imagedata r:id="rId42" o:title="page8image3822816"/>
            <w10:wrap type="through"/>
          </v:shape>
        </w:pict>
      </w:r>
    </w:p>
    <w:p w:rsidR="004A33B5" w:rsidRDefault="004A33B5" w:rsidP="0018290C"/>
    <w:p w:rsidR="004A33B5" w:rsidRDefault="004A33B5" w:rsidP="0018290C"/>
    <w:p w:rsidR="00A8798C" w:rsidRPr="00A54666" w:rsidRDefault="00A8798C" w:rsidP="0018290C"/>
    <w:p w:rsidR="00C604FB" w:rsidRPr="00A54666" w:rsidRDefault="00C604FB" w:rsidP="0018290C"/>
    <w:p w:rsidR="00C604FB" w:rsidRPr="00A54666" w:rsidRDefault="00C604FB" w:rsidP="0018290C"/>
    <w:p w:rsidR="00C604FB" w:rsidRPr="00A54666" w:rsidRDefault="00C604FB" w:rsidP="0018290C"/>
    <w:p w:rsidR="00C604FB" w:rsidRPr="00A54666" w:rsidRDefault="00C604FB" w:rsidP="0018290C"/>
    <w:p w:rsidR="00C604FB" w:rsidRPr="00A54666" w:rsidRDefault="00306014" w:rsidP="0018290C">
      <w:r w:rsidRPr="00A54666">
        <w:rPr>
          <w:noProof/>
        </w:rPr>
        <mc:AlternateContent>
          <mc:Choice Requires="wps">
            <w:drawing>
              <wp:anchor distT="0" distB="0" distL="114300" distR="114300" simplePos="0" relativeHeight="251654656" behindDoc="0" locked="0" layoutInCell="1" allowOverlap="1" wp14:anchorId="229D1D71" wp14:editId="007F3FFC">
                <wp:simplePos x="0" y="0"/>
                <wp:positionH relativeFrom="margin">
                  <wp:align>center</wp:align>
                </wp:positionH>
                <wp:positionV relativeFrom="paragraph">
                  <wp:posOffset>255905</wp:posOffset>
                </wp:positionV>
                <wp:extent cx="4499610" cy="635"/>
                <wp:effectExtent l="0" t="0" r="0" b="2540"/>
                <wp:wrapThrough wrapText="bothSides">
                  <wp:wrapPolygon edited="0">
                    <wp:start x="0" y="0"/>
                    <wp:lineTo x="0" y="20348"/>
                    <wp:lineTo x="21521" y="20348"/>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EB3719" w:rsidRPr="00A61521" w:rsidRDefault="00EB3719" w:rsidP="00E83D2A">
                            <w:pPr>
                              <w:pStyle w:val="Legenda"/>
                              <w:jc w:val="center"/>
                              <w:rPr>
                                <w:noProof/>
                                <w:szCs w:val="20"/>
                              </w:rPr>
                            </w:pPr>
                            <w:bookmarkStart w:id="16" w:name="_Ref523791059"/>
                            <w:bookmarkStart w:id="17" w:name="_Toc523490947"/>
                            <w:bookmarkStart w:id="18" w:name="_Toc523793323"/>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bookmarkEnd w:id="16"/>
                            <w:r>
                              <w:t xml:space="preserve"> </w:t>
                            </w:r>
                            <w:bookmarkEnd w:id="17"/>
                            <w:r>
                              <w:t>INTERIOR DO CINEMÓMETRO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29" type="#_x0000_t202" style="position:absolute;left:0;text-align:left;margin-left:0;margin-top:20.15pt;width:354.3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" stroked="f">
                <v:textbox style="mso-fit-shape-to-text:t" inset="0,0,0,0">
                  <w:txbxContent>
                    <w:p w:rsidR="00EB3719" w:rsidRPr="00A61521" w:rsidRDefault="00EB3719" w:rsidP="00E83D2A">
                      <w:pPr>
                        <w:pStyle w:val="Legenda"/>
                        <w:jc w:val="center"/>
                        <w:rPr>
                          <w:noProof/>
                          <w:szCs w:val="20"/>
                        </w:rPr>
                      </w:pPr>
                      <w:bookmarkStart w:id="26" w:name="_Ref523791059"/>
                      <w:bookmarkStart w:id="27" w:name="_Toc523490947"/>
                      <w:bookmarkStart w:id="28" w:name="_Toc523793323"/>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bookmarkEnd w:id="26"/>
                      <w:r>
                        <w:t xml:space="preserve"> </w:t>
                      </w:r>
                      <w:bookmarkEnd w:id="27"/>
                      <w:r>
                        <w:t>INTERIOR DO CINEMÓMETRO</w:t>
                      </w:r>
                      <w:bookmarkEnd w:id="28"/>
                    </w:p>
                  </w:txbxContent>
                </v:textbox>
                <w10:wrap type="through" anchorx="margin"/>
              </v:shape>
            </w:pict>
          </mc:Fallback>
        </mc:AlternateContent>
      </w:r>
    </w:p>
    <w:p w:rsidR="00C604FB" w:rsidRPr="00A54666" w:rsidRDefault="00C604FB" w:rsidP="0018290C"/>
    <w:p w:rsidR="00B115EF" w:rsidRPr="00A54666" w:rsidRDefault="00B115EF" w:rsidP="0018290C"/>
    <w:p w:rsidR="00627176" w:rsidRDefault="0018290C" w:rsidP="0018290C">
      <w:r w:rsidRPr="00A54666">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B72085" w:rsidRPr="00A54666" w:rsidRDefault="00B72085" w:rsidP="0018290C">
      <w:r>
        <w:t xml:space="preserve">A </w:t>
      </w:r>
      <w:r>
        <w:fldChar w:fldCharType="begin"/>
      </w:r>
      <w:r>
        <w:instrText xml:space="preserve"> REF _Ref523792190 \h </w:instrText>
      </w:r>
      <w:r>
        <w:fldChar w:fldCharType="separate"/>
      </w:r>
      <w:r>
        <w:t xml:space="preserve">Figura </w:t>
      </w:r>
      <w:r>
        <w:rPr>
          <w:noProof/>
        </w:rPr>
        <w:t>5</w:t>
      </w:r>
      <w:r>
        <w:fldChar w:fldCharType="end"/>
      </w:r>
      <w:r>
        <w:t xml:space="preserve"> apresenta a arquitetura geral </w:t>
      </w:r>
      <w:r w:rsidR="001B2280">
        <w:t>do Sistema Nacional de Controlo de Velocidade</w:t>
      </w:r>
      <w:r w:rsidR="009E4F7C">
        <w:t xml:space="preserve"> (SINCRO)</w:t>
      </w:r>
      <w:r>
        <w:t>. Na mesma</w:t>
      </w:r>
      <w:r w:rsidR="000A444E">
        <w:t xml:space="preserve"> figura</w:t>
      </w:r>
      <w:r>
        <w:t xml:space="preserve">, é possível verificar a interligação entre os sistemas </w:t>
      </w:r>
      <w:r w:rsidR="008F5FB3">
        <w:t>SINCRO e SCo</w:t>
      </w:r>
      <w:r w:rsidR="00027B18">
        <w:t xml:space="preserve">T, </w:t>
      </w:r>
      <w:r w:rsidR="003F60B4">
        <w:t xml:space="preserve">que é efetuada </w:t>
      </w:r>
      <w:r w:rsidR="00027B18">
        <w:t>através da comunicação</w:t>
      </w:r>
      <w:r w:rsidR="008B631F">
        <w:t xml:space="preserve"> direta </w:t>
      </w:r>
      <w:r w:rsidR="00027B18">
        <w:t xml:space="preserve">do </w:t>
      </w:r>
      <w:r w:rsidR="00302493">
        <w:t>sub</w:t>
      </w:r>
      <w:r w:rsidR="00B5509B">
        <w:t xml:space="preserve">sistema </w:t>
      </w:r>
      <w:r w:rsidR="00027B18">
        <w:t>SIGET</w:t>
      </w:r>
      <w:r w:rsidR="009F67A4">
        <w:t>, presente no SINCRO,</w:t>
      </w:r>
      <w:r w:rsidR="00027B18">
        <w:t xml:space="preserve"> com o </w:t>
      </w:r>
      <w:r w:rsidR="008E6B8C">
        <w:t>sistema SCoT</w:t>
      </w:r>
      <w:r w:rsidR="00027B18">
        <w:t>.</w:t>
      </w:r>
    </w:p>
    <w:p w:rsidR="00A8798C" w:rsidRPr="00A54666" w:rsidRDefault="00A8798C" w:rsidP="0018290C"/>
    <w:p w:rsidR="00C604FB" w:rsidRDefault="00DA74EA" w:rsidP="0018290C">
      <w:r w:rsidRPr="00A54666">
        <w:rPr>
          <w:noProof/>
        </w:rPr>
        <w:drawing>
          <wp:anchor distT="0" distB="0" distL="114300" distR="114300" simplePos="0" relativeHeight="251633152" behindDoc="0" locked="0" layoutInCell="1" allowOverlap="1" wp14:anchorId="3A362379">
            <wp:simplePos x="0" y="0"/>
            <wp:positionH relativeFrom="margin">
              <wp:posOffset>357505</wp:posOffset>
            </wp:positionH>
            <wp:positionV relativeFrom="paragraph">
              <wp:posOffset>33020</wp:posOffset>
            </wp:positionV>
            <wp:extent cx="5039360" cy="3280410"/>
            <wp:effectExtent l="0" t="0" r="2540" b="0"/>
            <wp:wrapThrough wrapText="bothSides">
              <wp:wrapPolygon edited="0">
                <wp:start x="0" y="0"/>
                <wp:lineTo x="0" y="21240"/>
                <wp:lineTo x="21556" y="21240"/>
                <wp:lineTo x="21556"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39360" cy="3280410"/>
                    </a:xfrm>
                    <a:prstGeom prst="rect">
                      <a:avLst/>
                    </a:prstGeom>
                  </pic:spPr>
                </pic:pic>
              </a:graphicData>
            </a:graphic>
            <wp14:sizeRelH relativeFrom="page">
              <wp14:pctWidth>0</wp14:pctWidth>
            </wp14:sizeRelH>
            <wp14:sizeRelV relativeFrom="page">
              <wp14:pctHeight>0</wp14:pctHeight>
            </wp14:sizeRelV>
          </wp:anchor>
        </w:drawing>
      </w:r>
    </w:p>
    <w:p w:rsidR="001B2280" w:rsidRDefault="001B2280"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r w:rsidRPr="00A54666">
        <w:rPr>
          <w:noProof/>
        </w:rPr>
        <mc:AlternateContent>
          <mc:Choice Requires="wps">
            <w:drawing>
              <wp:anchor distT="0" distB="0" distL="114300" distR="114300" simplePos="0" relativeHeight="251655680" behindDoc="0" locked="0" layoutInCell="1" allowOverlap="1" wp14:anchorId="15945A4F" wp14:editId="77595306">
                <wp:simplePos x="0" y="0"/>
                <wp:positionH relativeFrom="margin">
                  <wp:posOffset>-351790</wp:posOffset>
                </wp:positionH>
                <wp:positionV relativeFrom="paragraph">
                  <wp:posOffset>174723</wp:posOffset>
                </wp:positionV>
                <wp:extent cx="6463665" cy="635"/>
                <wp:effectExtent l="0" t="0" r="635" b="2540"/>
                <wp:wrapThrough wrapText="bothSides">
                  <wp:wrapPolygon edited="0">
                    <wp:start x="0" y="0"/>
                    <wp:lineTo x="0" y="20348"/>
                    <wp:lineTo x="21560" y="20348"/>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3637DB" w:rsidRDefault="00EB3719" w:rsidP="003637DB">
                            <w:pPr>
                              <w:pStyle w:val="Legenda"/>
                              <w:jc w:val="center"/>
                            </w:pPr>
                            <w:bookmarkStart w:id="19" w:name="_Toc523490948"/>
                            <w:bookmarkStart w:id="20" w:name="_Ref523792190"/>
                            <w:bookmarkStart w:id="21" w:name="_Toc523793324"/>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bookmarkEnd w:id="19"/>
                            <w:bookmarkEnd w:id="20"/>
                            <w:r>
                              <w:t xml:space="preserve"> ARQUITETURA SINCRO NO SISTEMA ANSR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0" type="#_x0000_t202" style="position:absolute;left:0;text-align:left;margin-left:-27.7pt;margin-top:13.75pt;width:508.95pt;height:.0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" stroked="f">
                <v:textbox style="mso-fit-shape-to-text:t" inset="0,0,0,0">
                  <w:txbxContent>
                    <w:p w:rsidR="00EB3719" w:rsidRPr="003637DB" w:rsidRDefault="00EB3719" w:rsidP="003637DB">
                      <w:pPr>
                        <w:pStyle w:val="Legenda"/>
                        <w:jc w:val="center"/>
                      </w:pPr>
                      <w:bookmarkStart w:id="32" w:name="_Toc523490948"/>
                      <w:bookmarkStart w:id="33" w:name="_Ref523792190"/>
                      <w:bookmarkStart w:id="34" w:name="_Toc523793324"/>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bookmarkEnd w:id="32"/>
                      <w:bookmarkEnd w:id="33"/>
                      <w:r>
                        <w:t xml:space="preserve"> ARQUITETURA SINCRO NO SISTEMA ANSR</w:t>
                      </w:r>
                      <w:bookmarkEnd w:id="34"/>
                    </w:p>
                  </w:txbxContent>
                </v:textbox>
                <w10:wrap type="through" anchorx="margin"/>
              </v:shape>
            </w:pict>
          </mc:Fallback>
        </mc:AlternateContent>
      </w:r>
    </w:p>
    <w:p w:rsidR="007C4A9A" w:rsidRPr="00A54666" w:rsidRDefault="007C4A9A" w:rsidP="0018290C"/>
    <w:p w:rsidR="0018290C" w:rsidRDefault="0018290C" w:rsidP="0018290C">
      <w:r w:rsidRPr="00A54666">
        <w:t>Relativamente ao Sistema de C</w:t>
      </w:r>
      <w:r w:rsidR="00A26540">
        <w:t>ontraordenações de Trânsito, SCo</w:t>
      </w:r>
      <w:r w:rsidRPr="00A54666">
        <w:t>T, um sistema de mobilidade, criado no âmbito do projeto “Polícia em Movimento”, uma ferramenta de mobilidade para o uso dos militares</w:t>
      </w:r>
      <w:r w:rsidR="00B55317">
        <w:t xml:space="preserve"> (GNR)</w:t>
      </w:r>
      <w:r w:rsidRPr="00A54666">
        <w:t xml:space="preserve"> e agentes de força de segurança</w:t>
      </w:r>
      <w:r w:rsidR="00B55317">
        <w:t xml:space="preserve"> (PSP)</w:t>
      </w:r>
      <w:r w:rsidRPr="00A54666">
        <w:t xml:space="preserve"> que visa permitir desmaterializar o processo de contraordenações. Cabe ao Sistema de C</w:t>
      </w:r>
      <w:r w:rsidR="00A26540">
        <w:t>ontraordenações de Trânsito (SCo</w:t>
      </w:r>
      <w:r w:rsidRPr="00A54666">
        <w:t xml:space="preserve">T) a obtenção e registo de eventos de contraordenação, geração do auto de contraordenação e envio </w:t>
      </w:r>
      <w:r w:rsidRPr="00A54666">
        <w:lastRenderedPageBreak/>
        <w:t xml:space="preserve">da notificação. Neste sentido, </w:t>
      </w:r>
      <w:r w:rsidR="001153A5">
        <w:t xml:space="preserve">é </w:t>
      </w:r>
      <w:r w:rsidR="00BA03B6">
        <w:t xml:space="preserve">da </w:t>
      </w:r>
      <w:r w:rsidR="00A5516A">
        <w:t xml:space="preserve">responsabilidade </w:t>
      </w:r>
      <w:r w:rsidR="0040449A">
        <w:t xml:space="preserve">da </w:t>
      </w:r>
      <w:r w:rsidR="00A5516A" w:rsidRPr="00A54666">
        <w:t>ANSR</w:t>
      </w:r>
      <w:r w:rsidR="000A25FB">
        <w:t>,</w:t>
      </w:r>
      <w:r w:rsidRPr="00A54666">
        <w:t xml:space="preserve"> a titularidade, o desenvolvimento, </w:t>
      </w:r>
      <w:r w:rsidR="006A678F">
        <w:t xml:space="preserve">a </w:t>
      </w:r>
      <w:r w:rsidRPr="00A54666">
        <w:t>coordenaçã</w:t>
      </w:r>
      <w:r w:rsidR="005C6142">
        <w:t xml:space="preserve">o, </w:t>
      </w:r>
      <w:r w:rsidR="006A678F">
        <w:t xml:space="preserve">a </w:t>
      </w:r>
      <w:r w:rsidR="005C6142">
        <w:t xml:space="preserve">gestão e </w:t>
      </w:r>
      <w:r w:rsidR="006A678F">
        <w:t xml:space="preserve">o </w:t>
      </w:r>
      <w:r w:rsidR="005C6142">
        <w:t>financiamento do SCo</w:t>
      </w:r>
      <w:r w:rsidRPr="00A54666">
        <w:t>T.</w:t>
      </w:r>
    </w:p>
    <w:p w:rsidR="00603B65" w:rsidRPr="00A54666" w:rsidRDefault="00C422F2" w:rsidP="0018290C">
      <w:r>
        <w:t>Na figura seguinte</w:t>
      </w:r>
      <w:r w:rsidR="00603B65">
        <w:t>,</w:t>
      </w:r>
      <w:r>
        <w:t xml:space="preserve"> </w:t>
      </w:r>
      <w:r w:rsidR="00603B65">
        <w:fldChar w:fldCharType="begin"/>
      </w:r>
      <w:r w:rsidR="00603B65">
        <w:instrText xml:space="preserve"> REF _Ref523792509 \h </w:instrText>
      </w:r>
      <w:r w:rsidR="00603B65">
        <w:fldChar w:fldCharType="separate"/>
      </w:r>
      <w:r w:rsidR="00563C47">
        <w:t xml:space="preserve">Figura </w:t>
      </w:r>
      <w:r w:rsidR="00563C47">
        <w:rPr>
          <w:noProof/>
        </w:rPr>
        <w:t>6</w:t>
      </w:r>
      <w:r w:rsidR="00603B65">
        <w:fldChar w:fldCharType="end"/>
      </w:r>
      <w:r w:rsidR="00603B65">
        <w:t>,</w:t>
      </w:r>
      <w:r w:rsidR="003F4816">
        <w:t xml:space="preserve"> é apresentado</w:t>
      </w:r>
      <w:r w:rsidR="00754A3D">
        <w:t xml:space="preserve"> o esquema das</w:t>
      </w:r>
      <w:r w:rsidR="00603B65">
        <w:t xml:space="preserve"> funções desempenhadas pelo sistema informático SCoT.</w:t>
      </w:r>
    </w:p>
    <w:p w:rsidR="0018290C" w:rsidRPr="00A54666" w:rsidRDefault="008F3151" w:rsidP="0018290C">
      <w:r w:rsidRPr="00A54666">
        <w:rPr>
          <w:noProof/>
        </w:rPr>
        <w:drawing>
          <wp:anchor distT="0" distB="0" distL="114300" distR="114300" simplePos="0" relativeHeight="251683328" behindDoc="0" locked="0" layoutInCell="1" allowOverlap="1" wp14:anchorId="7B855E15">
            <wp:simplePos x="0" y="0"/>
            <wp:positionH relativeFrom="margin">
              <wp:align>center</wp:align>
            </wp:positionH>
            <wp:positionV relativeFrom="paragraph">
              <wp:posOffset>144625</wp:posOffset>
            </wp:positionV>
            <wp:extent cx="5040000" cy="1857259"/>
            <wp:effectExtent l="0" t="0" r="1905" b="0"/>
            <wp:wrapThrough wrapText="bothSides">
              <wp:wrapPolygon edited="0">
                <wp:start x="0" y="443"/>
                <wp:lineTo x="0" y="9603"/>
                <wp:lineTo x="2068" y="10194"/>
                <wp:lineTo x="1796" y="12115"/>
                <wp:lineTo x="0" y="13740"/>
                <wp:lineTo x="0" y="20979"/>
                <wp:lineTo x="163" y="21423"/>
                <wp:lineTo x="21390" y="21423"/>
                <wp:lineTo x="21554" y="20979"/>
                <wp:lineTo x="21554" y="13740"/>
                <wp:lineTo x="19758" y="12558"/>
                <wp:lineTo x="19649" y="11524"/>
                <wp:lineTo x="19377" y="10194"/>
                <wp:lineTo x="21554" y="9603"/>
                <wp:lineTo x="21554" y="443"/>
                <wp:lineTo x="0" y="443"/>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40000" cy="1857259"/>
                    </a:xfrm>
                    <a:prstGeom prst="rect">
                      <a:avLst/>
                    </a:prstGeom>
                  </pic:spPr>
                </pic:pic>
              </a:graphicData>
            </a:graphic>
            <wp14:sizeRelH relativeFrom="page">
              <wp14:pctWidth>0</wp14:pctWidth>
            </wp14:sizeRelH>
            <wp14:sizeRelV relativeFrom="page">
              <wp14:pctHeight>0</wp14:pctHeight>
            </wp14:sizeRelV>
          </wp:anchor>
        </w:drawing>
      </w:r>
    </w:p>
    <w:p w:rsidR="00EE7DBB" w:rsidRDefault="00EE7DBB" w:rsidP="0012671E">
      <w:pPr>
        <w:keepNext/>
      </w:pPr>
    </w:p>
    <w:p w:rsidR="0012671E" w:rsidRDefault="0012671E" w:rsidP="0012671E">
      <w:pPr>
        <w:keepNext/>
      </w:pPr>
    </w:p>
    <w:p w:rsidR="00DB77CE" w:rsidRDefault="00DB77CE" w:rsidP="0012671E">
      <w:pPr>
        <w:keepNext/>
      </w:pPr>
    </w:p>
    <w:p w:rsidR="008F3151" w:rsidRDefault="008F3151" w:rsidP="0012671E">
      <w:pPr>
        <w:keepNext/>
      </w:pPr>
    </w:p>
    <w:p w:rsidR="008F3151" w:rsidRDefault="008F3151" w:rsidP="0012671E">
      <w:pPr>
        <w:keepNext/>
      </w:pPr>
    </w:p>
    <w:p w:rsidR="008F3151" w:rsidRDefault="008F3151" w:rsidP="0012671E">
      <w:pPr>
        <w:keepNext/>
      </w:pPr>
    </w:p>
    <w:p w:rsidR="008F3151" w:rsidRDefault="008F3151" w:rsidP="0012671E">
      <w:pPr>
        <w:keepNext/>
      </w:pPr>
      <w:r w:rsidRPr="00A54666">
        <w:rPr>
          <w:noProof/>
        </w:rPr>
        <mc:AlternateContent>
          <mc:Choice Requires="wps">
            <w:drawing>
              <wp:anchor distT="0" distB="0" distL="114300" distR="114300" simplePos="0" relativeHeight="251684352" behindDoc="0" locked="0" layoutInCell="1" allowOverlap="1" wp14:anchorId="44BCD905" wp14:editId="1BDE679D">
                <wp:simplePos x="0" y="0"/>
                <wp:positionH relativeFrom="margin">
                  <wp:posOffset>-330258</wp:posOffset>
                </wp:positionH>
                <wp:positionV relativeFrom="paragraph">
                  <wp:posOffset>396240</wp:posOffset>
                </wp:positionV>
                <wp:extent cx="6463665" cy="635"/>
                <wp:effectExtent l="0" t="0" r="635" b="2540"/>
                <wp:wrapThrough wrapText="bothSides">
                  <wp:wrapPolygon edited="0">
                    <wp:start x="0" y="0"/>
                    <wp:lineTo x="0" y="20348"/>
                    <wp:lineTo x="21560" y="20348"/>
                    <wp:lineTo x="21560" y="0"/>
                    <wp:lineTo x="0" y="0"/>
                  </wp:wrapPolygon>
                </wp:wrapThrough>
                <wp:docPr id="68" name="Caixa de Texto 68"/>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334814" w:rsidRDefault="00EB3719" w:rsidP="00B115EF">
                            <w:pPr>
                              <w:pStyle w:val="Legenda"/>
                              <w:jc w:val="center"/>
                              <w:rPr>
                                <w:noProof/>
                                <w:szCs w:val="20"/>
                              </w:rPr>
                            </w:pPr>
                            <w:bookmarkStart w:id="22" w:name="_Ref523792509"/>
                            <w:bookmarkStart w:id="23" w:name="_Toc523793325"/>
                            <w:r>
                              <w:t xml:space="preserve">Figura </w:t>
                            </w:r>
                            <w:fldSimple w:instr=" SEQ Figura \* ARABIC ">
                              <w:r>
                                <w:rPr>
                                  <w:noProof/>
                                </w:rPr>
                                <w:t>6</w:t>
                              </w:r>
                            </w:fldSimple>
                            <w:bookmarkEnd w:id="22"/>
                            <w:r>
                              <w:t xml:space="preserve"> FUNÇÕes do SISTEMA SCOT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CD905" id="Caixa de Texto 68" o:spid="_x0000_s1031" type="#_x0000_t202" style="position:absolute;left:0;text-align:left;margin-left:-26pt;margin-top:31.2pt;width:508.95pt;height:.05pt;z-index:251684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" stroked="f">
                <v:textbox style="mso-fit-shape-to-text:t" inset="0,0,0,0">
                  <w:txbxContent>
                    <w:p w:rsidR="00EB3719" w:rsidRPr="00334814" w:rsidRDefault="00EB3719" w:rsidP="00B115EF">
                      <w:pPr>
                        <w:pStyle w:val="Legenda"/>
                        <w:jc w:val="center"/>
                        <w:rPr>
                          <w:noProof/>
                          <w:szCs w:val="20"/>
                        </w:rPr>
                      </w:pPr>
                      <w:bookmarkStart w:id="37" w:name="_Ref523792509"/>
                      <w:bookmarkStart w:id="38" w:name="_Toc523793325"/>
                      <w:r>
                        <w:t xml:space="preserve">Figura </w:t>
                      </w:r>
                      <w:r>
                        <w:fldChar w:fldCharType="begin"/>
                      </w:r>
                      <w:r>
                        <w:instrText xml:space="preserve"> SEQ Figura \* ARABIC </w:instrText>
                      </w:r>
                      <w:r>
                        <w:fldChar w:fldCharType="separate"/>
                      </w:r>
                      <w:r>
                        <w:rPr>
                          <w:noProof/>
                        </w:rPr>
                        <w:t>6</w:t>
                      </w:r>
                      <w:r>
                        <w:fldChar w:fldCharType="end"/>
                      </w:r>
                      <w:bookmarkEnd w:id="37"/>
                      <w:r>
                        <w:t xml:space="preserve"> FUNÇÕes do SISTEMA SCOT</w:t>
                      </w:r>
                      <w:bookmarkEnd w:id="38"/>
                    </w:p>
                  </w:txbxContent>
                </v:textbox>
                <w10:wrap type="through" anchorx="margin"/>
              </v:shape>
            </w:pict>
          </mc:Fallback>
        </mc:AlternateContent>
      </w:r>
    </w:p>
    <w:p w:rsidR="008F3151" w:rsidRDefault="008F3151" w:rsidP="0012671E">
      <w:pPr>
        <w:keepNext/>
      </w:pPr>
    </w:p>
    <w:p w:rsidR="008F3151" w:rsidRPr="00A54666" w:rsidRDefault="008F3151" w:rsidP="0012671E">
      <w:pPr>
        <w:keepNext/>
      </w:pPr>
    </w:p>
    <w:p w:rsidR="004B2C9D" w:rsidRPr="001F6CB4" w:rsidRDefault="0018290C" w:rsidP="001F6CB4">
      <w:pPr>
        <w:pStyle w:val="Ttulo2"/>
      </w:pPr>
      <w:bookmarkStart w:id="24" w:name="_Toc523844220"/>
      <w:r w:rsidRPr="001F6CB4">
        <w:t>Abordagem Tecnológica e Aspetos</w:t>
      </w:r>
      <w:bookmarkEnd w:id="24"/>
    </w:p>
    <w:p w:rsidR="00061811" w:rsidRPr="00A54666" w:rsidRDefault="00061811" w:rsidP="00061811"/>
    <w:p w:rsidR="00DB0D20" w:rsidRPr="00A54666" w:rsidRDefault="00B52589" w:rsidP="00DB0D20">
      <w:r>
        <w:t xml:space="preserve">Tendo como objetivo </w:t>
      </w:r>
      <w:r w:rsidR="0018290C" w:rsidRPr="00A54666">
        <w:t>desenvolver um sistema informático de acordo com as tecnologias mais adequadas ao</w:t>
      </w:r>
      <w:r w:rsidR="00422961" w:rsidRPr="00A54666">
        <w:t xml:space="preserve"> conhecimento informático atual</w:t>
      </w:r>
      <w:r w:rsidR="009D19B2">
        <w:t>,</w:t>
      </w:r>
      <w:r w:rsidR="0018290C" w:rsidRPr="00A54666">
        <w:t xml:space="preserve"> </w:t>
      </w:r>
      <w:r w:rsidR="009D19B2">
        <w:t>n</w:t>
      </w:r>
      <w:r w:rsidR="00DB0D20" w:rsidRPr="00A54666">
        <w:t xml:space="preserve">esta secção são descritas as tecnologias utilizadas no desenvolvimento do SINCRO Mobile bem como a razão da sua adoção, discriminando as ditas tecnologias por camada aplicacional: dados, negócio e cliente. </w:t>
      </w:r>
      <w:r w:rsidR="00934D6C">
        <w:t>Assim, a</w:t>
      </w:r>
      <w:r w:rsidR="00DB0D20" w:rsidRPr="00A54666">
        <w:t xml:space="preserve"> camada de negócio é referente ao Sistema Central, a camada de dados à</w:t>
      </w:r>
      <w:r w:rsidR="00D52572">
        <w:t xml:space="preserve"> Persistência de D</w:t>
      </w:r>
      <w:r w:rsidR="00DB0D20" w:rsidRPr="00A54666">
        <w:t>ados, e o cliente à Interface Humana.</w:t>
      </w:r>
      <w:r w:rsidR="00DB0D20" w:rsidRPr="00A54666">
        <w:rPr>
          <w:sz w:val="29"/>
        </w:rPr>
        <w:t xml:space="preserve"> </w:t>
      </w:r>
      <w:bookmarkStart w:id="25" w:name="6.1._Módulo_Principal"/>
      <w:bookmarkEnd w:id="25"/>
    </w:p>
    <w:p w:rsidR="00F545BB" w:rsidRPr="00A54666" w:rsidRDefault="00F545BB" w:rsidP="0018290C"/>
    <w:p w:rsidR="0053022B" w:rsidRPr="001F6CB4" w:rsidRDefault="0053022B" w:rsidP="001F6CB4">
      <w:pPr>
        <w:pStyle w:val="Ttulo3"/>
      </w:pPr>
      <w:bookmarkStart w:id="26" w:name="_Toc523844221"/>
      <w:r w:rsidRPr="001F6CB4">
        <w:t>Módulo</w:t>
      </w:r>
      <w:r w:rsidR="0018290C" w:rsidRPr="001F6CB4">
        <w:t xml:space="preserve"> Principal</w:t>
      </w:r>
      <w:bookmarkEnd w:id="26"/>
    </w:p>
    <w:p w:rsidR="00463595" w:rsidRPr="00A54666" w:rsidRDefault="00463595" w:rsidP="00463595"/>
    <w:p w:rsidR="0081586A" w:rsidRPr="00A54666" w:rsidRDefault="0053022B" w:rsidP="0053022B">
      <w:r w:rsidRPr="00A54666">
        <w:t>N</w:t>
      </w:r>
      <w:r w:rsidR="00F61027" w:rsidRPr="00A54666">
        <w:t>o âmbito do Módulo P</w:t>
      </w:r>
      <w:r w:rsidRPr="00A54666">
        <w:t>rincipal</w:t>
      </w:r>
      <w:r w:rsidR="00F61027" w:rsidRPr="00A54666">
        <w:t>, a tecnologia utilizada foi</w:t>
      </w:r>
      <w:r w:rsidR="00045CCC" w:rsidRPr="00A54666">
        <w:t xml:space="preserve"> </w:t>
      </w:r>
      <w:r w:rsidR="00045CCC" w:rsidRPr="00A54666">
        <w:rPr>
          <w:i/>
        </w:rPr>
        <w:t>Java</w:t>
      </w:r>
      <w:r w:rsidR="00045CCC" w:rsidRPr="00A54666">
        <w:t xml:space="preserve"> </w:t>
      </w:r>
      <w:sdt>
        <w:sdtPr>
          <w:id w:val="-1362738050"/>
          <w:citation/>
        </w:sdtPr>
        <w:sdtEndPr/>
        <w:sdtContent>
          <w:r w:rsidR="00045CCC" w:rsidRPr="00A54666">
            <w:fldChar w:fldCharType="begin"/>
          </w:r>
          <w:r w:rsidR="00045CCC" w:rsidRPr="00A54666">
            <w:instrText xml:space="preserve"> CITATION Ora1 \l 1033 </w:instrText>
          </w:r>
          <w:r w:rsidR="00045CCC" w:rsidRPr="00A54666">
            <w:fldChar w:fldCharType="separate"/>
          </w:r>
          <w:r w:rsidR="00045CCC" w:rsidRPr="00A54666">
            <w:rPr>
              <w:noProof/>
            </w:rPr>
            <w:t>(Oracle Corporation, n.d.)</w:t>
          </w:r>
          <w:r w:rsidR="00045CCC" w:rsidRPr="00A54666">
            <w:fldChar w:fldCharType="end"/>
          </w:r>
        </w:sdtContent>
      </w:sdt>
      <w:r w:rsidRPr="00A54666">
        <w:t xml:space="preserve">, uma tecnologia amplamente utilizada. O seu código é compilado para </w:t>
      </w:r>
      <w:r w:rsidRPr="00A54666">
        <w:rPr>
          <w:i/>
        </w:rPr>
        <w:t xml:space="preserve">bytecode </w:t>
      </w:r>
      <w:r w:rsidRPr="00A54666">
        <w:t xml:space="preserve">e executado </w:t>
      </w:r>
      <w:r w:rsidR="00BE569D" w:rsidRPr="00A54666">
        <w:t>na</w:t>
      </w:r>
      <w:r w:rsidRPr="00A54666">
        <w:t xml:space="preserve"> máquina virtual</w:t>
      </w:r>
      <w:r w:rsidR="009E688D" w:rsidRPr="00A54666">
        <w:t xml:space="preserve"> </w:t>
      </w:r>
      <w:r w:rsidR="00BE569D" w:rsidRPr="00A54666">
        <w:t xml:space="preserve">JVM </w:t>
      </w:r>
      <w:r w:rsidR="009E688D" w:rsidRPr="00A54666">
        <w:t>(</w:t>
      </w:r>
      <w:r w:rsidR="009E688D" w:rsidRPr="00A54666">
        <w:rPr>
          <w:i/>
        </w:rPr>
        <w:t>Java Virtual Machine</w:t>
      </w:r>
      <w:r w:rsidR="009E688D" w:rsidRPr="00A54666">
        <w:t>)</w:t>
      </w:r>
      <w:r w:rsidRPr="00A54666">
        <w:t xml:space="preserve">, </w:t>
      </w:r>
      <w:r w:rsidR="003C6773" w:rsidRPr="00A54666">
        <w:t xml:space="preserve">de forma a </w:t>
      </w:r>
      <w:r w:rsidR="00B91AE6" w:rsidRPr="00A54666">
        <w:t>produzir</w:t>
      </w:r>
      <w:r w:rsidRPr="00A54666">
        <w:t xml:space="preserve"> uma camada de abstração independente da plataforma onde corre.</w:t>
      </w:r>
    </w:p>
    <w:p w:rsidR="0053022B" w:rsidRPr="00A54666" w:rsidRDefault="0053022B" w:rsidP="0053022B">
      <w:r w:rsidRPr="00A54666">
        <w:t xml:space="preserve">A linguagem de programação usada no desenvolvimento deste componente foi </w:t>
      </w:r>
      <w:r w:rsidRPr="00A54666">
        <w:rPr>
          <w:i/>
        </w:rPr>
        <w:t>Kotlin</w:t>
      </w:r>
      <w:r w:rsidR="00157C11" w:rsidRPr="00A54666">
        <w:t xml:space="preserve"> </w:t>
      </w:r>
      <w:sdt>
        <w:sdtPr>
          <w:id w:val="1988348821"/>
          <w:citation/>
        </w:sdtPr>
        <w:sdtEndPr/>
        <w:sdtContent>
          <w:r w:rsidR="00157C11" w:rsidRPr="00A54666">
            <w:fldChar w:fldCharType="begin"/>
          </w:r>
          <w:r w:rsidR="00157C11" w:rsidRPr="00A54666">
            <w:instrText xml:space="preserve"> CITATION Jet \l 1033 </w:instrText>
          </w:r>
          <w:r w:rsidR="00157C11" w:rsidRPr="00A54666">
            <w:fldChar w:fldCharType="separate"/>
          </w:r>
          <w:r w:rsidR="00157C11" w:rsidRPr="00A54666">
            <w:rPr>
              <w:noProof/>
            </w:rPr>
            <w:t>(Jetbrains, n.d.)</w:t>
          </w:r>
          <w:r w:rsidR="00157C11" w:rsidRPr="00A54666">
            <w:fldChar w:fldCharType="end"/>
          </w:r>
        </w:sdtContent>
      </w:sdt>
      <w:r w:rsidRPr="00A54666">
        <w:t xml:space="preserve">, </w:t>
      </w:r>
      <w:r w:rsidR="00EA7913" w:rsidRPr="00A54666">
        <w:t xml:space="preserve">uma vez </w:t>
      </w:r>
      <w:r w:rsidR="0085085F" w:rsidRPr="00A54666">
        <w:t>que irá</w:t>
      </w:r>
      <w:r w:rsidR="00EA7913" w:rsidRPr="00A54666">
        <w:t xml:space="preserve"> </w:t>
      </w:r>
      <w:r w:rsidRPr="00A54666">
        <w:t>simplific</w:t>
      </w:r>
      <w:r w:rsidR="004A0E38" w:rsidRPr="00A54666">
        <w:t xml:space="preserve">ar a criação de classes modelo. A </w:t>
      </w:r>
      <w:r w:rsidR="00131ED3" w:rsidRPr="00A54666">
        <w:t xml:space="preserve">existência de propriedades evita </w:t>
      </w:r>
      <w:r w:rsidRPr="00A54666">
        <w:t xml:space="preserve">a necessidade de utilização de </w:t>
      </w:r>
      <w:r w:rsidRPr="00A54666">
        <w:rPr>
          <w:i/>
        </w:rPr>
        <w:t>getters/setters</w:t>
      </w:r>
      <w:r w:rsidR="00131ED3" w:rsidRPr="00A54666">
        <w:rPr>
          <w:i/>
        </w:rPr>
        <w:t xml:space="preserve">, </w:t>
      </w:r>
      <w:r w:rsidR="00131ED3" w:rsidRPr="00A54666">
        <w:t xml:space="preserve">tornando mais fácil a realização de código </w:t>
      </w:r>
      <w:r w:rsidR="00131ED3" w:rsidRPr="00A54666">
        <w:lastRenderedPageBreak/>
        <w:t>para o programador</w:t>
      </w:r>
      <w:r w:rsidRPr="00A54666">
        <w:rPr>
          <w:i/>
        </w:rPr>
        <w:t xml:space="preserve">. </w:t>
      </w:r>
      <w:r w:rsidRPr="00A54666">
        <w:t xml:space="preserve">Esta linguagem fornece interoperabilidade com o </w:t>
      </w:r>
      <w:r w:rsidRPr="00A54666">
        <w:rPr>
          <w:i/>
        </w:rPr>
        <w:t>Java</w:t>
      </w:r>
      <w:r w:rsidRPr="00A54666">
        <w:t xml:space="preserve"> </w:t>
      </w:r>
      <w:sdt>
        <w:sdtPr>
          <w:id w:val="1600054200"/>
          <w:citation/>
        </w:sdtPr>
        <w:sdtEndPr/>
        <w:sdtContent>
          <w:r w:rsidR="001A3EC5" w:rsidRPr="00A54666">
            <w:fldChar w:fldCharType="begin"/>
          </w:r>
          <w:r w:rsidR="001A3EC5" w:rsidRPr="00A54666">
            <w:instrText xml:space="preserve"> CITATION Ora1 \l 1033 </w:instrText>
          </w:r>
          <w:r w:rsidR="001A3EC5" w:rsidRPr="00A54666">
            <w:fldChar w:fldCharType="separate"/>
          </w:r>
          <w:r w:rsidR="001A3EC5" w:rsidRPr="00A54666">
            <w:rPr>
              <w:noProof/>
            </w:rPr>
            <w:t>(Oracle Corporation, n.d.)</w:t>
          </w:r>
          <w:r w:rsidR="001A3EC5" w:rsidRPr="00A54666">
            <w:fldChar w:fldCharType="end"/>
          </w:r>
        </w:sdtContent>
      </w:sdt>
      <w:r w:rsidR="001A3EC5" w:rsidRPr="00A54666">
        <w:t xml:space="preserve"> </w:t>
      </w:r>
      <w:r w:rsidRPr="00A54666">
        <w:t xml:space="preserve">e, por conseguinte, com a </w:t>
      </w:r>
      <w:r w:rsidRPr="00A54666">
        <w:rPr>
          <w:i/>
        </w:rPr>
        <w:t>JVM</w:t>
      </w:r>
      <w:r w:rsidRPr="00A54666">
        <w:t xml:space="preserve">. Outra vantagem importante é a característica de </w:t>
      </w:r>
      <w:proofErr w:type="spellStart"/>
      <w:r w:rsidRPr="00A54666">
        <w:rPr>
          <w:i/>
        </w:rPr>
        <w:t>Null</w:t>
      </w:r>
      <w:proofErr w:type="spellEnd"/>
      <w:r w:rsidRPr="00A54666">
        <w:rPr>
          <w:i/>
        </w:rPr>
        <w:t xml:space="preserve"> </w:t>
      </w:r>
      <w:proofErr w:type="spellStart"/>
      <w:r w:rsidRPr="00A54666">
        <w:rPr>
          <w:i/>
        </w:rPr>
        <w:t>Safety</w:t>
      </w:r>
      <w:proofErr w:type="spellEnd"/>
      <w:r w:rsidRPr="00A54666">
        <w:rPr>
          <w:i/>
        </w:rPr>
        <w:t xml:space="preserve">, </w:t>
      </w:r>
      <w:r w:rsidRPr="00A54666">
        <w:t>que, de um modo geral, lida com situações relacionadas com a utilização de uma referência</w:t>
      </w:r>
      <w:r w:rsidR="001B59D5" w:rsidRPr="00A54666">
        <w:rPr>
          <w:color w:val="000000" w:themeColor="text1"/>
        </w:rPr>
        <w:t xml:space="preserve"> nula</w:t>
      </w:r>
      <w:r w:rsidRPr="00A54666">
        <w:t>.</w:t>
      </w:r>
    </w:p>
    <w:p w:rsidR="0053022B" w:rsidRPr="00A54666" w:rsidRDefault="0053022B" w:rsidP="0053022B">
      <w:r w:rsidRPr="00A54666">
        <w:t>O módulo principal contém grande parte da lógica inerente ao projeto, e interage com as outras componentes do projeto.</w:t>
      </w:r>
      <w:r w:rsidR="005D40D7" w:rsidRPr="00A54666">
        <w:t xml:space="preserve"> Uma delas é </w:t>
      </w:r>
      <w:r w:rsidRPr="00A54666">
        <w:t>a aplicação móvel</w:t>
      </w:r>
      <w:r w:rsidR="00F21D92" w:rsidRPr="00A54666">
        <w:t>, onde o Módulo Principal</w:t>
      </w:r>
      <w:r w:rsidR="00830781" w:rsidRPr="00A54666">
        <w:t xml:space="preserve"> funciona</w:t>
      </w:r>
      <w:r w:rsidRPr="00A54666">
        <w:t xml:space="preserve"> como fornecedora de dados</w:t>
      </w:r>
      <w:r w:rsidR="00A027E2" w:rsidRPr="00A54666">
        <w:t>,</w:t>
      </w:r>
      <w:r w:rsidRPr="00A54666">
        <w:t xml:space="preserve"> sendo</w:t>
      </w:r>
      <w:r w:rsidR="00A027E2" w:rsidRPr="00A54666">
        <w:t xml:space="preserve"> que</w:t>
      </w:r>
      <w:r w:rsidR="00B373E7" w:rsidRPr="00A54666">
        <w:t xml:space="preserve"> é</w:t>
      </w:r>
      <w:r w:rsidRPr="00A54666">
        <w:t xml:space="preserve"> responsável por disponibilizar uma API para as várias funcionalidades do SINCRO Mobile.</w:t>
      </w:r>
    </w:p>
    <w:p w:rsidR="002200D3" w:rsidRPr="00A54666" w:rsidRDefault="002200D3" w:rsidP="0053022B">
      <w:bookmarkStart w:id="27" w:name="_Toc519522234"/>
    </w:p>
    <w:p w:rsidR="0053022B" w:rsidRPr="001F6CB4" w:rsidRDefault="0053022B" w:rsidP="001F6CB4">
      <w:pPr>
        <w:pStyle w:val="Ttulo3"/>
      </w:pPr>
      <w:bookmarkStart w:id="28" w:name="_Toc523844222"/>
      <w:r w:rsidRPr="001F6CB4">
        <w:t>Camada de negócio</w:t>
      </w:r>
      <w:bookmarkEnd w:id="27"/>
      <w:bookmarkEnd w:id="28"/>
    </w:p>
    <w:p w:rsidR="00463595" w:rsidRPr="00A54666" w:rsidRDefault="00463595" w:rsidP="00463595"/>
    <w:p w:rsidR="0053022B" w:rsidRPr="00A54666" w:rsidRDefault="0053022B" w:rsidP="0053022B">
      <w:r w:rsidRPr="00A54666">
        <w:t xml:space="preserve">A </w:t>
      </w:r>
      <w:r w:rsidR="00C67688" w:rsidRPr="00A54666">
        <w:t>Camada de N</w:t>
      </w:r>
      <w:r w:rsidRPr="00A54666">
        <w:t xml:space="preserve">egócio representa o </w:t>
      </w:r>
      <w:r w:rsidRPr="00A54666">
        <w:rPr>
          <w:i/>
        </w:rPr>
        <w:t xml:space="preserve">core </w:t>
      </w:r>
      <w:r w:rsidRPr="00A54666">
        <w:t>do sistema, ou s</w:t>
      </w:r>
      <w:r w:rsidR="00030BB0" w:rsidRPr="00A54666">
        <w:t>eja, toda a lógica inerente ao Módulo P</w:t>
      </w:r>
      <w:r w:rsidR="003C4DDC" w:rsidRPr="00A54666">
        <w:t>rincipal pertence à Camada de N</w:t>
      </w:r>
      <w:r w:rsidRPr="00A54666">
        <w:t xml:space="preserve">egócio. Nesta camada é usada a </w:t>
      </w:r>
      <w:r w:rsidRPr="00A54666">
        <w:rPr>
          <w:i/>
        </w:rPr>
        <w:t>framework</w:t>
      </w:r>
      <w:r w:rsidR="00BA6AC9" w:rsidRPr="00A54666">
        <w:rPr>
          <w:i/>
          <w:spacing w:val="-11"/>
        </w:rPr>
        <w:t xml:space="preserve"> </w:t>
      </w:r>
      <w:r w:rsidRPr="00A54666">
        <w:rPr>
          <w:i/>
        </w:rPr>
        <w:t>Sprin</w:t>
      </w:r>
      <w:r w:rsidR="00BA6AC9" w:rsidRPr="00A54666">
        <w:rPr>
          <w:i/>
        </w:rPr>
        <w:t xml:space="preserve">g </w:t>
      </w:r>
      <w:sdt>
        <w:sdtPr>
          <w:rPr>
            <w:i/>
          </w:rPr>
          <w:id w:val="-321893598"/>
          <w:citation/>
        </w:sdtPr>
        <w:sdtEndPr/>
        <w:sdtContent>
          <w:r w:rsidR="00BA6AC9" w:rsidRPr="00A54666">
            <w:rPr>
              <w:i/>
            </w:rPr>
            <w:fldChar w:fldCharType="begin"/>
          </w:r>
          <w:r w:rsidR="00BA6AC9" w:rsidRPr="00A54666">
            <w:rPr>
              <w:i/>
            </w:rPr>
            <w:instrText xml:space="preserve"> CITATION Piv \l 1033 </w:instrText>
          </w:r>
          <w:r w:rsidR="00BA6AC9" w:rsidRPr="00A54666">
            <w:rPr>
              <w:i/>
            </w:rPr>
            <w:fldChar w:fldCharType="separate"/>
          </w:r>
          <w:r w:rsidR="00BA6AC9" w:rsidRPr="00A54666">
            <w:rPr>
              <w:noProof/>
            </w:rPr>
            <w:t>(Pivotal Software, n.d.)</w:t>
          </w:r>
          <w:r w:rsidR="00BA6AC9" w:rsidRPr="00A54666">
            <w:rPr>
              <w:i/>
            </w:rPr>
            <w:fldChar w:fldCharType="end"/>
          </w:r>
        </w:sdtContent>
      </w:sdt>
      <w:r w:rsidR="006E1FAB" w:rsidRPr="00A54666">
        <w:t>,</w:t>
      </w:r>
      <w:r w:rsidRPr="00A54666">
        <w:rPr>
          <w:i/>
        </w:rPr>
        <w:t xml:space="preserve"> </w:t>
      </w:r>
      <w:r w:rsidRPr="00A54666">
        <w:t xml:space="preserve">desenvolvida para </w:t>
      </w:r>
      <w:r w:rsidR="00B34BD5" w:rsidRPr="00A54666">
        <w:rPr>
          <w:i/>
        </w:rPr>
        <w:t>Java</w:t>
      </w:r>
      <w:r w:rsidR="0036625D" w:rsidRPr="00A54666">
        <w:t xml:space="preserve"> </w:t>
      </w:r>
      <w:sdt>
        <w:sdtPr>
          <w:id w:val="-1470198668"/>
          <w:citation/>
        </w:sdtPr>
        <w:sdtEndPr/>
        <w:sdtContent>
          <w:r w:rsidR="0036625D" w:rsidRPr="00A54666">
            <w:fldChar w:fldCharType="begin"/>
          </w:r>
          <w:r w:rsidR="0036625D" w:rsidRPr="00A54666">
            <w:instrText xml:space="preserve"> CITATION Ora1 \l 1033 </w:instrText>
          </w:r>
          <w:r w:rsidR="0036625D" w:rsidRPr="00A54666">
            <w:fldChar w:fldCharType="separate"/>
          </w:r>
          <w:r w:rsidR="0036625D" w:rsidRPr="00A54666">
            <w:rPr>
              <w:noProof/>
            </w:rPr>
            <w:t>(Oracle Corporation, n.d.)</w:t>
          </w:r>
          <w:r w:rsidR="0036625D" w:rsidRPr="00A54666">
            <w:fldChar w:fldCharType="end"/>
          </w:r>
        </w:sdtContent>
      </w:sdt>
      <w:r w:rsidR="002E4366" w:rsidRPr="00A54666">
        <w:t xml:space="preserve">, </w:t>
      </w:r>
      <w:r w:rsidRPr="00A54666">
        <w:t>constituída por diversos módulos que oferecem uma gama de serviços abrangente.</w:t>
      </w:r>
    </w:p>
    <w:p w:rsidR="002200D3" w:rsidRPr="00A54666" w:rsidRDefault="005F5885" w:rsidP="002200D3">
      <w:r w:rsidRPr="00A54666">
        <w:t>A</w:t>
      </w:r>
      <w:r w:rsidR="002200D3" w:rsidRPr="00A54666">
        <w:t xml:space="preserve"> </w:t>
      </w:r>
      <w:r w:rsidR="009D3CBB">
        <w:t>procura</w:t>
      </w:r>
      <w:r w:rsidR="00ED494B">
        <w:t xml:space="preserve"> da tecnologia</w:t>
      </w:r>
      <w:r w:rsidR="002200D3" w:rsidRPr="00A54666">
        <w:t xml:space="preserve"> foi realizada com base em tecnologias que permitissem um servidor informático assente no estilo arquitetural </w:t>
      </w:r>
      <w:r w:rsidR="002200D3" w:rsidRPr="00A54666">
        <w:rPr>
          <w:i/>
        </w:rPr>
        <w:t>REST</w:t>
      </w:r>
      <w:r w:rsidR="002200D3" w:rsidRPr="00A54666">
        <w:t xml:space="preserve">. Uma vez que a Componente Principal se trata de uma </w:t>
      </w:r>
      <w:r w:rsidR="002200D3" w:rsidRPr="00A54666">
        <w:rPr>
          <w:i/>
        </w:rPr>
        <w:t>Web API</w:t>
      </w:r>
      <w:r w:rsidR="002200D3" w:rsidRPr="00A54666">
        <w:t xml:space="preserve"> que fornece dados à Componente Móvel, o protocolo </w:t>
      </w:r>
      <w:r w:rsidR="002200D3" w:rsidRPr="00A54666">
        <w:rPr>
          <w:i/>
        </w:rPr>
        <w:t>HTTP stateless</w:t>
      </w:r>
      <w:r w:rsidR="002200D3" w:rsidRPr="00A54666">
        <w:t xml:space="preserve"> proporcionado pelo </w:t>
      </w:r>
      <w:r w:rsidR="002200D3" w:rsidRPr="00A54666">
        <w:rPr>
          <w:i/>
        </w:rPr>
        <w:t>REST</w:t>
      </w:r>
      <w:r w:rsidR="002200D3" w:rsidRPr="00A54666">
        <w:t xml:space="preserve"> revelou ser ideal na realização da comunicação entre componentes.</w:t>
      </w:r>
    </w:p>
    <w:p w:rsidR="002200D3" w:rsidRPr="00A54666" w:rsidRDefault="002200D3" w:rsidP="002200D3">
      <w:r w:rsidRPr="00A54666">
        <w:t xml:space="preserve">O </w:t>
      </w:r>
      <w:r w:rsidRPr="00263EE4">
        <w:rPr>
          <w:i/>
        </w:rPr>
        <w:t>Spring</w:t>
      </w:r>
      <w:r w:rsidRPr="00A54666">
        <w:t xml:space="preserve"> proporciona a criação de uma </w:t>
      </w:r>
      <w:r w:rsidRPr="00A54666">
        <w:rPr>
          <w:i/>
        </w:rPr>
        <w:t>Web API REST</w:t>
      </w:r>
      <w:r w:rsidRPr="00A54666">
        <w:t xml:space="preserve"> de uma forma prática e simples para o programador. As facilidades proporcionadas por esta tecnologia são encontradas a nível da segurança, transações com a base de dados e organização de código.</w:t>
      </w:r>
    </w:p>
    <w:p w:rsidR="00D42654" w:rsidRDefault="00D42654" w:rsidP="00AC22D0"/>
    <w:p w:rsidR="00EE7DBB" w:rsidRPr="00A54666" w:rsidRDefault="00EE7DBB" w:rsidP="00AC22D0"/>
    <w:p w:rsidR="00D42654" w:rsidRPr="001F6CB4" w:rsidRDefault="00D42654" w:rsidP="001F6CB4">
      <w:pPr>
        <w:pStyle w:val="Ttulo3"/>
      </w:pPr>
      <w:bookmarkStart w:id="29" w:name="_Toc512888607"/>
      <w:bookmarkStart w:id="30" w:name="_Toc515111329"/>
      <w:bookmarkStart w:id="31" w:name="_Toc519522235"/>
      <w:bookmarkStart w:id="32" w:name="_Toc523844223"/>
      <w:r w:rsidRPr="001F6CB4">
        <w:t>Camada de dados</w:t>
      </w:r>
      <w:bookmarkEnd w:id="29"/>
      <w:bookmarkEnd w:id="30"/>
      <w:bookmarkEnd w:id="31"/>
      <w:bookmarkEnd w:id="32"/>
    </w:p>
    <w:p w:rsidR="00463595" w:rsidRPr="00A54666" w:rsidRDefault="00463595" w:rsidP="00463595"/>
    <w:p w:rsidR="00D42654" w:rsidRPr="00A54666" w:rsidRDefault="00840210" w:rsidP="00D42654">
      <w:r w:rsidRPr="00A54666">
        <w:t xml:space="preserve">De forma a concretizar a Camada de </w:t>
      </w:r>
      <w:r w:rsidR="004D515E" w:rsidRPr="00A54666">
        <w:t>Dados,</w:t>
      </w:r>
      <w:r w:rsidR="001E6E39" w:rsidRPr="00A54666">
        <w:t xml:space="preserve"> </w:t>
      </w:r>
      <w:r w:rsidR="00B11AB2" w:rsidRPr="00A54666">
        <w:t xml:space="preserve">foi utilizado como </w:t>
      </w:r>
      <w:r w:rsidR="009F616A" w:rsidRPr="00A54666">
        <w:t>Sistema</w:t>
      </w:r>
      <w:r w:rsidR="009F616A" w:rsidRPr="00A54666">
        <w:rPr>
          <w:spacing w:val="-18"/>
        </w:rPr>
        <w:t xml:space="preserve"> </w:t>
      </w:r>
      <w:r w:rsidR="009F616A" w:rsidRPr="00A54666">
        <w:t>de</w:t>
      </w:r>
      <w:r w:rsidR="009F616A" w:rsidRPr="00A54666">
        <w:rPr>
          <w:spacing w:val="-17"/>
        </w:rPr>
        <w:t xml:space="preserve"> </w:t>
      </w:r>
      <w:r w:rsidR="009F616A" w:rsidRPr="00A54666">
        <w:t>Gestão</w:t>
      </w:r>
      <w:r w:rsidR="009F616A" w:rsidRPr="00A54666">
        <w:rPr>
          <w:spacing w:val="-17"/>
        </w:rPr>
        <w:t xml:space="preserve"> </w:t>
      </w:r>
      <w:r w:rsidR="009F616A" w:rsidRPr="00A54666">
        <w:t>de</w:t>
      </w:r>
      <w:r w:rsidR="009F616A" w:rsidRPr="00A54666">
        <w:rPr>
          <w:spacing w:val="-17"/>
        </w:rPr>
        <w:t xml:space="preserve"> </w:t>
      </w:r>
      <w:r w:rsidR="009F616A" w:rsidRPr="00A54666">
        <w:t>Base</w:t>
      </w:r>
      <w:r w:rsidR="009F616A" w:rsidRPr="00A54666">
        <w:rPr>
          <w:spacing w:val="-17"/>
        </w:rPr>
        <w:t xml:space="preserve"> </w:t>
      </w:r>
      <w:r w:rsidR="009F616A" w:rsidRPr="00A54666">
        <w:t>de</w:t>
      </w:r>
      <w:r w:rsidR="009F616A" w:rsidRPr="00A54666">
        <w:rPr>
          <w:spacing w:val="-17"/>
        </w:rPr>
        <w:t xml:space="preserve"> </w:t>
      </w:r>
      <w:r w:rsidR="009F616A" w:rsidRPr="00A54666">
        <w:t>Dados</w:t>
      </w:r>
      <w:r w:rsidR="002E4423" w:rsidRPr="00A54666">
        <w:t xml:space="preserve"> (SGBD)</w:t>
      </w:r>
      <w:r w:rsidR="009F616A" w:rsidRPr="00A54666">
        <w:rPr>
          <w:spacing w:val="-17"/>
        </w:rPr>
        <w:t xml:space="preserve"> </w:t>
      </w:r>
      <w:r w:rsidR="00D42654" w:rsidRPr="00A54666">
        <w:t>o PostgreSQL Server</w:t>
      </w:r>
      <w:r w:rsidR="002F7526" w:rsidRPr="00A54666">
        <w:t xml:space="preserve"> </w:t>
      </w:r>
      <w:sdt>
        <w:sdtPr>
          <w:id w:val="2021423713"/>
          <w:citation/>
        </w:sdtPr>
        <w:sdtEndPr/>
        <w:sdtContent>
          <w:r w:rsidR="002F7526" w:rsidRPr="00A54666">
            <w:fldChar w:fldCharType="begin"/>
          </w:r>
          <w:r w:rsidR="002F7526" w:rsidRPr="00A54666">
            <w:instrText xml:space="preserve"> CITATION The \l 1033 </w:instrText>
          </w:r>
          <w:r w:rsidR="002F7526" w:rsidRPr="00A54666">
            <w:fldChar w:fldCharType="separate"/>
          </w:r>
          <w:r w:rsidR="002F7526" w:rsidRPr="00A54666">
            <w:rPr>
              <w:noProof/>
            </w:rPr>
            <w:t>(The PostgreSQL Global Development Group, n.d.)</w:t>
          </w:r>
          <w:r w:rsidR="002F7526" w:rsidRPr="00A54666">
            <w:fldChar w:fldCharType="end"/>
          </w:r>
        </w:sdtContent>
      </w:sdt>
      <w:r w:rsidR="00D42654" w:rsidRPr="00A54666">
        <w:t xml:space="preserve">, </w:t>
      </w:r>
      <w:r w:rsidR="00F520DF" w:rsidRPr="00A54666">
        <w:t>dado que</w:t>
      </w:r>
      <w:r w:rsidR="00D42654" w:rsidRPr="00A54666">
        <w:t xml:space="preserve"> </w:t>
      </w:r>
      <w:r w:rsidR="00F520DF" w:rsidRPr="00A54666">
        <w:t>o mesmo se encontra</w:t>
      </w:r>
      <w:r w:rsidR="00D42654" w:rsidRPr="00A54666">
        <w:t xml:space="preserve"> disponível na comunidade</w:t>
      </w:r>
      <w:r w:rsidR="00D42654" w:rsidRPr="00A54666">
        <w:rPr>
          <w:spacing w:val="-4"/>
        </w:rPr>
        <w:t xml:space="preserve"> </w:t>
      </w:r>
      <w:r w:rsidR="00D42654" w:rsidRPr="00A54666">
        <w:rPr>
          <w:i/>
        </w:rPr>
        <w:t>OpenSource</w:t>
      </w:r>
      <w:r w:rsidR="00F80E84" w:rsidRPr="00A54666">
        <w:t>.</w:t>
      </w:r>
      <w:r w:rsidR="0080278E" w:rsidRPr="00A54666">
        <w:t xml:space="preserve"> A comunidade</w:t>
      </w:r>
      <w:r w:rsidR="00B14F91" w:rsidRPr="00A54666">
        <w:t xml:space="preserve"> </w:t>
      </w:r>
      <w:r w:rsidR="00D42654" w:rsidRPr="00A54666">
        <w:t xml:space="preserve">fornece um desenvolvimento constante para esta tecnologia, </w:t>
      </w:r>
      <w:r w:rsidR="00E43E36" w:rsidRPr="00A54666">
        <w:t xml:space="preserve">e, </w:t>
      </w:r>
      <w:r w:rsidR="0050484A" w:rsidRPr="00A54666">
        <w:t>desta forma,</w:t>
      </w:r>
      <w:r w:rsidR="00D42654" w:rsidRPr="00A54666">
        <w:t xml:space="preserve"> não está vinculada a nenhuma empresa em particular. </w:t>
      </w:r>
      <w:r w:rsidR="00E72587" w:rsidRPr="00A54666">
        <w:t>Para além desta vantagem, o SGBD escolhido está</w:t>
      </w:r>
      <w:r w:rsidR="00C26ED5" w:rsidRPr="00A54666">
        <w:t xml:space="preserve"> disponível para diversos Sistemas O</w:t>
      </w:r>
      <w:r w:rsidR="00F62C56" w:rsidRPr="00A54666">
        <w:t xml:space="preserve">perativos, o que favorece </w:t>
      </w:r>
      <w:r w:rsidR="00882D46" w:rsidRPr="00A54666">
        <w:t>em termos de</w:t>
      </w:r>
      <w:r w:rsidR="00F62C56" w:rsidRPr="00A54666">
        <w:t xml:space="preserve"> portabilidade </w:t>
      </w:r>
      <w:r w:rsidR="0012723E" w:rsidRPr="00A54666">
        <w:t>esta</w:t>
      </w:r>
      <w:r w:rsidR="00F62C56" w:rsidRPr="00A54666">
        <w:t xml:space="preserve"> tecnologi</w:t>
      </w:r>
      <w:r w:rsidR="0009485E" w:rsidRPr="00A54666">
        <w:t>a.</w:t>
      </w:r>
    </w:p>
    <w:p w:rsidR="00D42654" w:rsidRPr="00A54666" w:rsidRDefault="00D42654" w:rsidP="00D42654">
      <w:r w:rsidRPr="00A54666">
        <w:lastRenderedPageBreak/>
        <w:t xml:space="preserve">Foi utilizada também a framework </w:t>
      </w:r>
      <w:r w:rsidRPr="00A54666">
        <w:rPr>
          <w:i/>
        </w:rPr>
        <w:t>Hibernate</w:t>
      </w:r>
      <w:r w:rsidR="00AF7AC4" w:rsidRPr="00A54666">
        <w:t xml:space="preserve"> </w:t>
      </w:r>
      <w:sdt>
        <w:sdtPr>
          <w:id w:val="1262497065"/>
          <w:citation/>
        </w:sdtPr>
        <w:sdtEndPr/>
        <w:sdtContent>
          <w:r w:rsidR="00AF7AC4" w:rsidRPr="00A54666">
            <w:fldChar w:fldCharType="begin"/>
          </w:r>
          <w:r w:rsidR="00AF7AC4" w:rsidRPr="00A54666">
            <w:instrText xml:space="preserve"> CITATION Red \l 1033 </w:instrText>
          </w:r>
          <w:r w:rsidR="00AF7AC4" w:rsidRPr="00A54666">
            <w:fldChar w:fldCharType="separate"/>
          </w:r>
          <w:r w:rsidR="00AF7AC4" w:rsidRPr="00A54666">
            <w:rPr>
              <w:noProof/>
            </w:rPr>
            <w:t>(Red Hat, n.d.)</w:t>
          </w:r>
          <w:r w:rsidR="00AF7AC4" w:rsidRPr="00A54666">
            <w:fldChar w:fldCharType="end"/>
          </w:r>
        </w:sdtContent>
      </w:sdt>
      <w:r w:rsidRPr="00A54666">
        <w:t xml:space="preserve">. </w:t>
      </w:r>
      <w:r w:rsidR="00BE559E" w:rsidRPr="00A54666">
        <w:t>Esta</w:t>
      </w:r>
      <w:r w:rsidRPr="00A54666">
        <w:rPr>
          <w:spacing w:val="-15"/>
        </w:rPr>
        <w:t xml:space="preserve"> </w:t>
      </w:r>
      <w:r w:rsidRPr="00A54666">
        <w:t>biblioteca</w:t>
      </w:r>
      <w:r w:rsidRPr="00A54666">
        <w:rPr>
          <w:spacing w:val="-15"/>
        </w:rPr>
        <w:t xml:space="preserve"> </w:t>
      </w:r>
      <w:r w:rsidRPr="00A54666">
        <w:t>desenvolvida</w:t>
      </w:r>
      <w:r w:rsidRPr="00A54666">
        <w:rPr>
          <w:spacing w:val="-16"/>
        </w:rPr>
        <w:t xml:space="preserve"> </w:t>
      </w:r>
      <w:r w:rsidRPr="00A54666">
        <w:t>para</w:t>
      </w:r>
      <w:r w:rsidRPr="00A54666">
        <w:rPr>
          <w:spacing w:val="-15"/>
        </w:rPr>
        <w:t xml:space="preserve"> </w:t>
      </w:r>
      <w:r w:rsidRPr="00A54666">
        <w:t>Java</w:t>
      </w:r>
      <w:r w:rsidRPr="00A54666">
        <w:rPr>
          <w:spacing w:val="-16"/>
        </w:rPr>
        <w:t xml:space="preserve"> </w:t>
      </w:r>
      <w:r w:rsidR="007328B0" w:rsidRPr="00A54666">
        <w:t>tem</w:t>
      </w:r>
      <w:r w:rsidRPr="00A54666">
        <w:rPr>
          <w:spacing w:val="-15"/>
        </w:rPr>
        <w:t xml:space="preserve"> </w:t>
      </w:r>
      <w:r w:rsidRPr="00A54666">
        <w:t>o</w:t>
      </w:r>
      <w:r w:rsidRPr="00A54666">
        <w:rPr>
          <w:spacing w:val="-16"/>
        </w:rPr>
        <w:t xml:space="preserve"> </w:t>
      </w:r>
      <w:r w:rsidRPr="00A54666">
        <w:t>intuito</w:t>
      </w:r>
      <w:r w:rsidRPr="00A54666">
        <w:rPr>
          <w:spacing w:val="-15"/>
        </w:rPr>
        <w:t xml:space="preserve"> </w:t>
      </w:r>
      <w:r w:rsidRPr="00A54666">
        <w:t>de</w:t>
      </w:r>
      <w:r w:rsidRPr="00A54666">
        <w:rPr>
          <w:spacing w:val="-16"/>
        </w:rPr>
        <w:t xml:space="preserve"> </w:t>
      </w:r>
      <w:r w:rsidRPr="00A54666">
        <w:t xml:space="preserve">fornecer uma </w:t>
      </w:r>
      <w:r w:rsidRPr="00A54666">
        <w:rPr>
          <w:i/>
        </w:rPr>
        <w:t xml:space="preserve">framework </w:t>
      </w:r>
      <w:r w:rsidRPr="00A54666">
        <w:t xml:space="preserve">que </w:t>
      </w:r>
      <w:r w:rsidR="009B3846" w:rsidRPr="00A54666">
        <w:t>permite</w:t>
      </w:r>
      <w:r w:rsidRPr="00A54666">
        <w:t xml:space="preserve"> mapear objetos pertencentes ao modelo de domínio</w:t>
      </w:r>
      <w:r w:rsidRPr="00A54666">
        <w:rPr>
          <w:i/>
        </w:rPr>
        <w:t xml:space="preserve"> </w:t>
      </w:r>
      <w:r w:rsidRPr="00A54666">
        <w:t>em objetos equivalentes no respetivo modelo</w:t>
      </w:r>
      <w:r w:rsidRPr="00A54666">
        <w:rPr>
          <w:spacing w:val="-13"/>
        </w:rPr>
        <w:t xml:space="preserve"> </w:t>
      </w:r>
      <w:r w:rsidRPr="00A54666">
        <w:t>relacional.</w:t>
      </w:r>
    </w:p>
    <w:p w:rsidR="00D821CC" w:rsidRPr="00A54666" w:rsidRDefault="00D821CC" w:rsidP="00AC22D0"/>
    <w:p w:rsidR="00325A50" w:rsidRPr="001F6CB4" w:rsidRDefault="00325A50" w:rsidP="001F6CB4">
      <w:pPr>
        <w:pStyle w:val="Ttulo3"/>
      </w:pPr>
      <w:bookmarkStart w:id="33" w:name="_Toc512888609"/>
      <w:bookmarkStart w:id="34" w:name="_Toc515111331"/>
      <w:bookmarkStart w:id="35" w:name="_Toc519522236"/>
      <w:bookmarkStart w:id="36" w:name="_Toc523844224"/>
      <w:r w:rsidRPr="001F6CB4">
        <w:t>Camada Cliente</w:t>
      </w:r>
      <w:bookmarkEnd w:id="33"/>
      <w:bookmarkEnd w:id="34"/>
      <w:bookmarkEnd w:id="35"/>
      <w:bookmarkEnd w:id="36"/>
    </w:p>
    <w:p w:rsidR="00463595" w:rsidRPr="00A54666" w:rsidRDefault="00463595" w:rsidP="00463595"/>
    <w:p w:rsidR="00325A50" w:rsidRPr="00A54666" w:rsidRDefault="006A761B" w:rsidP="00325A50">
      <w:r>
        <w:t>A Camada C</w:t>
      </w:r>
      <w:r w:rsidR="00325A50" w:rsidRPr="00A54666">
        <w:t xml:space="preserve">liente representa a componente aplicacional, que neste </w:t>
      </w:r>
      <w:r w:rsidR="00A271C0">
        <w:t>caso é uma aplicação móvel.</w:t>
      </w:r>
      <w:r w:rsidR="00A271C0">
        <w:br/>
        <w:t>Na Camada C</w:t>
      </w:r>
      <w:r w:rsidR="00325A50" w:rsidRPr="00A54666">
        <w:t xml:space="preserve">liente foi utilizado </w:t>
      </w:r>
      <w:r w:rsidR="00325A50" w:rsidRPr="00A54666">
        <w:rPr>
          <w:i/>
        </w:rPr>
        <w:t>React Native</w:t>
      </w:r>
      <w:r w:rsidR="009C1384" w:rsidRPr="00A54666">
        <w:rPr>
          <w:i/>
        </w:rPr>
        <w:t xml:space="preserve"> </w:t>
      </w:r>
      <w:sdt>
        <w:sdtPr>
          <w:rPr>
            <w:i/>
          </w:rPr>
          <w:id w:val="2143457047"/>
          <w:citation/>
        </w:sdtPr>
        <w:sdtEndPr/>
        <w:sdtContent>
          <w:r w:rsidR="009C1384" w:rsidRPr="00A54666">
            <w:rPr>
              <w:i/>
            </w:rPr>
            <w:fldChar w:fldCharType="begin"/>
          </w:r>
          <w:r w:rsidR="009C1384" w:rsidRPr="00A54666">
            <w:rPr>
              <w:i/>
            </w:rPr>
            <w:instrText xml:space="preserve"> CITATION Fac \l 1033 </w:instrText>
          </w:r>
          <w:r w:rsidR="009C1384" w:rsidRPr="00A54666">
            <w:rPr>
              <w:i/>
            </w:rPr>
            <w:fldChar w:fldCharType="separate"/>
          </w:r>
          <w:r w:rsidR="009C1384" w:rsidRPr="00A54666">
            <w:rPr>
              <w:noProof/>
            </w:rPr>
            <w:t>(Facebook, n.d.)</w:t>
          </w:r>
          <w:r w:rsidR="009C1384" w:rsidRPr="00A54666">
            <w:rPr>
              <w:i/>
            </w:rPr>
            <w:fldChar w:fldCharType="end"/>
          </w:r>
        </w:sdtContent>
      </w:sdt>
      <w:r w:rsidR="00325A50" w:rsidRPr="00A54666">
        <w:t xml:space="preserve">. </w:t>
      </w:r>
      <w:r w:rsidR="009C1384" w:rsidRPr="00A54666">
        <w:t>U</w:t>
      </w:r>
      <w:r w:rsidR="00325A50" w:rsidRPr="00A54666">
        <w:t xml:space="preserve">ma tecnologia de desenvolvimento de aplicações móveis nativas para multiplataforma (Android e iOS) em que </w:t>
      </w:r>
      <w:r w:rsidR="00354766" w:rsidRPr="00A54666">
        <w:t>grande parte</w:t>
      </w:r>
      <w:r w:rsidR="00896FA5" w:rsidRPr="00A54666">
        <w:t xml:space="preserve"> d</w:t>
      </w:r>
      <w:r w:rsidR="00325A50" w:rsidRPr="00A54666">
        <w:t xml:space="preserve">o código é partilhado entre as duas versões. É usado </w:t>
      </w:r>
      <w:r w:rsidR="00325A50" w:rsidRPr="00A54666">
        <w:rPr>
          <w:i/>
        </w:rPr>
        <w:t>JavaScript</w:t>
      </w:r>
      <w:r w:rsidR="007D0436" w:rsidRPr="00A54666">
        <w:t xml:space="preserve"> </w:t>
      </w:r>
      <w:sdt>
        <w:sdtPr>
          <w:id w:val="1324934357"/>
          <w:citation/>
        </w:sdtPr>
        <w:sdtEndPr/>
        <w:sdtContent>
          <w:r w:rsidR="007D0436" w:rsidRPr="00A54666">
            <w:fldChar w:fldCharType="begin"/>
          </w:r>
          <w:r w:rsidR="007D0436" w:rsidRPr="00A54666">
            <w:instrText xml:space="preserve"> CITATION Cod \l 1033 </w:instrText>
          </w:r>
          <w:r w:rsidR="007D0436" w:rsidRPr="00A54666">
            <w:fldChar w:fldCharType="separate"/>
          </w:r>
          <w:r w:rsidR="007D0436" w:rsidRPr="00A54666">
            <w:rPr>
              <w:noProof/>
            </w:rPr>
            <w:t>(Code School, n.d.)</w:t>
          </w:r>
          <w:r w:rsidR="007D0436" w:rsidRPr="00A54666">
            <w:fldChar w:fldCharType="end"/>
          </w:r>
        </w:sdtContent>
      </w:sdt>
      <w:r w:rsidR="00325A50" w:rsidRPr="00A54666">
        <w:rPr>
          <w:i/>
        </w:rPr>
        <w:t xml:space="preserve"> </w:t>
      </w:r>
      <w:r w:rsidR="00325A50" w:rsidRPr="00A54666">
        <w:t>para o desenvolvimento de aplicações nesta tecnologia</w:t>
      </w:r>
      <w:r w:rsidR="00503B0D" w:rsidRPr="00A54666">
        <w:t>,</w:t>
      </w:r>
      <w:r w:rsidR="00325A50" w:rsidRPr="00A54666">
        <w:t xml:space="preserve"> bem como um </w:t>
      </w:r>
      <w:r w:rsidR="00325A50" w:rsidRPr="00A54666">
        <w:rPr>
          <w:i/>
        </w:rPr>
        <w:t xml:space="preserve">framework </w:t>
      </w:r>
      <w:r w:rsidR="00325A50" w:rsidRPr="00A54666">
        <w:t xml:space="preserve">baseado em </w:t>
      </w:r>
      <w:r w:rsidR="00325A50" w:rsidRPr="00A54666">
        <w:rPr>
          <w:i/>
        </w:rPr>
        <w:t>React</w:t>
      </w:r>
      <w:r w:rsidR="00325A50" w:rsidRPr="00A54666">
        <w:t xml:space="preserve">. Algumas das vantagens do </w:t>
      </w:r>
      <w:r w:rsidR="00325A50" w:rsidRPr="00A54666">
        <w:rPr>
          <w:i/>
        </w:rPr>
        <w:t>React Native</w:t>
      </w:r>
      <w:r w:rsidR="00325A50" w:rsidRPr="00A54666">
        <w:t xml:space="preserve"> </w:t>
      </w:r>
      <w:sdt>
        <w:sdtPr>
          <w:id w:val="2136980512"/>
          <w:citation/>
        </w:sdtPr>
        <w:sdtEndPr/>
        <w:sdtContent>
          <w:r w:rsidR="00165CAA" w:rsidRPr="00A54666">
            <w:fldChar w:fldCharType="begin"/>
          </w:r>
          <w:r w:rsidR="00165CAA" w:rsidRPr="00A54666">
            <w:instrText xml:space="preserve"> CITATION Fac \l 1033 </w:instrText>
          </w:r>
          <w:r w:rsidR="00165CAA" w:rsidRPr="00A54666">
            <w:fldChar w:fldCharType="separate"/>
          </w:r>
          <w:r w:rsidR="00165CAA" w:rsidRPr="00A54666">
            <w:rPr>
              <w:noProof/>
            </w:rPr>
            <w:t>(Facebook, n.d.)</w:t>
          </w:r>
          <w:r w:rsidR="00165CAA" w:rsidRPr="00A54666">
            <w:fldChar w:fldCharType="end"/>
          </w:r>
        </w:sdtContent>
      </w:sdt>
      <w:r w:rsidR="00165CAA" w:rsidRPr="00A54666">
        <w:t xml:space="preserve"> </w:t>
      </w:r>
      <w:r w:rsidR="00325A50" w:rsidRPr="00A54666">
        <w:t xml:space="preserve">correspondem ao facto da tecnologia ser </w:t>
      </w:r>
      <w:r w:rsidR="00FA55EA" w:rsidRPr="00A54666">
        <w:rPr>
          <w:i/>
        </w:rPr>
        <w:t>Open</w:t>
      </w:r>
      <w:r w:rsidR="00325A50" w:rsidRPr="00A54666">
        <w:rPr>
          <w:i/>
        </w:rPr>
        <w:t>Source</w:t>
      </w:r>
      <w:r w:rsidR="00325A50" w:rsidRPr="00A54666">
        <w:t>, o que</w:t>
      </w:r>
      <w:r w:rsidR="00CD3DD6" w:rsidRPr="00A54666">
        <w:t>,</w:t>
      </w:r>
      <w:r w:rsidR="00325A50" w:rsidRPr="00A54666">
        <w:t xml:space="preserve"> por si só</w:t>
      </w:r>
      <w:r w:rsidR="00CD3DD6" w:rsidRPr="00A54666">
        <w:t>,</w:t>
      </w:r>
      <w:r w:rsidR="00325A50" w:rsidRPr="00A54666">
        <w:t xml:space="preserve"> corresponde a um suporte contínuo no seu desenvolvimento. Este framework oferece ainda uma funcionalidade de </w:t>
      </w:r>
      <w:r w:rsidR="00521CF2" w:rsidRPr="00A54666">
        <w:rPr>
          <w:i/>
        </w:rPr>
        <w:t xml:space="preserve">Live </w:t>
      </w:r>
      <w:r w:rsidR="00325A50" w:rsidRPr="00A54666">
        <w:rPr>
          <w:i/>
        </w:rPr>
        <w:t>Reloading</w:t>
      </w:r>
      <w:r w:rsidR="000C5FE0" w:rsidRPr="00A54666">
        <w:rPr>
          <w:i/>
        </w:rPr>
        <w:t>,</w:t>
      </w:r>
      <w:r w:rsidR="0011630C" w:rsidRPr="00A54666">
        <w:t xml:space="preserve"> que </w:t>
      </w:r>
      <w:r w:rsidR="00325A50" w:rsidRPr="00A54666">
        <w:t xml:space="preserve">permite ao programador </w:t>
      </w:r>
      <w:r w:rsidR="004046B0" w:rsidRPr="00A54666">
        <w:t xml:space="preserve">realizar em simultâneo </w:t>
      </w:r>
      <w:r w:rsidR="004257BD" w:rsidRPr="00A54666">
        <w:t>a edição</w:t>
      </w:r>
      <w:r w:rsidR="00877CDF" w:rsidRPr="00A54666">
        <w:t xml:space="preserve"> de</w:t>
      </w:r>
      <w:r w:rsidR="00325A50" w:rsidRPr="00A54666">
        <w:t xml:space="preserve"> código e </w:t>
      </w:r>
      <w:r w:rsidR="00AA4F77" w:rsidRPr="00A54666">
        <w:t>a visualização do</w:t>
      </w:r>
      <w:r w:rsidR="00325A50" w:rsidRPr="00A54666">
        <w:t xml:space="preserve"> seu resultado, sem necessidade de recompilar o projeto.</w:t>
      </w:r>
    </w:p>
    <w:p w:rsidR="00614971" w:rsidRDefault="00614971" w:rsidP="00614971"/>
    <w:p w:rsidR="003B4DE5" w:rsidRDefault="003B4DE5" w:rsidP="00614971"/>
    <w:p w:rsidR="003B4DE5" w:rsidRDefault="003B4DE5" w:rsidP="00614971"/>
    <w:p w:rsidR="003B4DE5" w:rsidRDefault="003B4DE5" w:rsidP="00614971"/>
    <w:p w:rsidR="003B4DE5" w:rsidRDefault="003B4DE5" w:rsidP="00614971"/>
    <w:p w:rsidR="003B4DE5" w:rsidRDefault="003B4DE5"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3B4DE5" w:rsidRDefault="003B4DE5" w:rsidP="00614971"/>
    <w:p w:rsidR="003B4DE5" w:rsidRPr="00A54666" w:rsidRDefault="003B4DE5" w:rsidP="00614971"/>
    <w:p w:rsidR="00614971" w:rsidRDefault="00614971" w:rsidP="003D3B56">
      <w:pPr>
        <w:pStyle w:val="Ttulo1"/>
      </w:pPr>
      <w:bookmarkStart w:id="37" w:name="_Toc523844225"/>
      <w:r w:rsidRPr="003D3B56">
        <w:lastRenderedPageBreak/>
        <w:t>Arquitetura</w:t>
      </w:r>
      <w:bookmarkEnd w:id="37"/>
    </w:p>
    <w:p w:rsidR="001222D4" w:rsidRPr="001222D4" w:rsidRDefault="001222D4" w:rsidP="001222D4"/>
    <w:p w:rsidR="00D5213B" w:rsidRDefault="001222D4" w:rsidP="00463595">
      <w:r>
        <w:t>Neste cap</w:t>
      </w:r>
      <w:r w:rsidR="00D5213B">
        <w:t>ítulo será delineada a arquitetura interna do sistema informático SINCRO Mobile, juntamente com a discrição sucinta de cada componente interno ao sistema, nomeadamente, o Módulo Principal, a Persistência de Dados e a Interface do Utilizador.</w:t>
      </w:r>
    </w:p>
    <w:p w:rsidR="001222D4" w:rsidRDefault="00D5213B" w:rsidP="00463595">
      <w:r>
        <w:t>Será ainda debatido neste capítulo os Requisitos, Funcionais e Não Funcionais, do sistema informático SINCRO Mobile.</w:t>
      </w:r>
    </w:p>
    <w:p w:rsidR="007D2271" w:rsidRPr="00A54666" w:rsidRDefault="007D2271" w:rsidP="00463595"/>
    <w:p w:rsidR="00614971" w:rsidRDefault="00614971" w:rsidP="00614971">
      <w:pPr>
        <w:pStyle w:val="Ttulo2"/>
        <w:numPr>
          <w:ilvl w:val="1"/>
          <w:numId w:val="23"/>
        </w:numPr>
      </w:pPr>
      <w:bookmarkStart w:id="38" w:name="_Toc523844226"/>
      <w:r w:rsidRPr="003D3B56">
        <w:t>Arquitetura SINCRO Mobile</w:t>
      </w:r>
      <w:bookmarkEnd w:id="38"/>
    </w:p>
    <w:p w:rsidR="00C818B9" w:rsidRPr="00C818B9" w:rsidRDefault="00C818B9" w:rsidP="00C818B9"/>
    <w:p w:rsidR="00614971" w:rsidRPr="00A54666" w:rsidRDefault="00614971" w:rsidP="00614971">
      <w:r w:rsidRPr="00A54666">
        <w:t>Com</w:t>
      </w:r>
      <w:r w:rsidRPr="00A54666">
        <w:rPr>
          <w:spacing w:val="-16"/>
        </w:rPr>
        <w:t xml:space="preserve"> </w:t>
      </w:r>
      <w:r w:rsidRPr="00A54666">
        <w:t>base</w:t>
      </w:r>
      <w:r w:rsidRPr="00A54666">
        <w:rPr>
          <w:spacing w:val="-16"/>
        </w:rPr>
        <w:t xml:space="preserve"> </w:t>
      </w:r>
      <w:r w:rsidRPr="00A54666">
        <w:t>no</w:t>
      </w:r>
      <w:r w:rsidRPr="00A54666">
        <w:rPr>
          <w:spacing w:val="-16"/>
        </w:rPr>
        <w:t xml:space="preserve"> </w:t>
      </w:r>
      <w:r w:rsidRPr="00A54666">
        <w:t>objetivo</w:t>
      </w:r>
      <w:r w:rsidRPr="00A54666">
        <w:rPr>
          <w:spacing w:val="-16"/>
        </w:rPr>
        <w:t xml:space="preserve"> </w:t>
      </w:r>
      <w:r w:rsidRPr="00A54666">
        <w:t>do</w:t>
      </w:r>
      <w:r w:rsidRPr="00A54666">
        <w:rPr>
          <w:spacing w:val="-16"/>
        </w:rPr>
        <w:t xml:space="preserve"> </w:t>
      </w:r>
      <w:r w:rsidRPr="00A54666">
        <w:t>sistema</w:t>
      </w:r>
      <w:r w:rsidRPr="00A54666">
        <w:rPr>
          <w:spacing w:val="-16"/>
        </w:rPr>
        <w:t xml:space="preserve"> </w:t>
      </w:r>
      <w:r w:rsidRPr="00A54666">
        <w:t>SINCRO</w:t>
      </w:r>
      <w:r w:rsidRPr="00A54666">
        <w:rPr>
          <w:spacing w:val="-16"/>
        </w:rPr>
        <w:t xml:space="preserve"> </w:t>
      </w:r>
      <w:r w:rsidRPr="00A54666">
        <w:t>Mobile</w:t>
      </w:r>
      <w:r w:rsidRPr="00A54666">
        <w:rPr>
          <w:spacing w:val="3"/>
        </w:rPr>
        <w:t xml:space="preserve"> </w:t>
      </w:r>
      <w:r w:rsidRPr="00A54666">
        <w:t>foi</w:t>
      </w:r>
      <w:r w:rsidRPr="00A54666">
        <w:rPr>
          <w:spacing w:val="-17"/>
        </w:rPr>
        <w:t xml:space="preserve"> </w:t>
      </w:r>
      <w:r w:rsidRPr="00A54666">
        <w:t>necessário</w:t>
      </w:r>
      <w:r w:rsidRPr="00A54666">
        <w:rPr>
          <w:spacing w:val="-15"/>
        </w:rPr>
        <w:t xml:space="preserve"> </w:t>
      </w:r>
      <w:r w:rsidRPr="00A54666">
        <w:t>desenhar</w:t>
      </w:r>
      <w:r w:rsidRPr="00A54666">
        <w:rPr>
          <w:spacing w:val="-16"/>
        </w:rPr>
        <w:t xml:space="preserve"> </w:t>
      </w:r>
      <w:r w:rsidRPr="00A54666">
        <w:t>uma arquitetura precisa do</w:t>
      </w:r>
      <w:r w:rsidRPr="00A54666">
        <w:rPr>
          <w:spacing w:val="-4"/>
        </w:rPr>
        <w:t xml:space="preserve"> </w:t>
      </w:r>
      <w:r w:rsidRPr="00A54666">
        <w:t xml:space="preserve">projeto. Na </w:t>
      </w:r>
      <w:r w:rsidR="009F42DD" w:rsidRPr="00A54666">
        <w:fldChar w:fldCharType="begin"/>
      </w:r>
      <w:r w:rsidR="009F42DD" w:rsidRPr="00A54666">
        <w:instrText xml:space="preserve"> REF _Ref523489220 \h </w:instrText>
      </w:r>
      <w:r w:rsidR="009F42DD" w:rsidRPr="00A54666">
        <w:fldChar w:fldCharType="separate"/>
      </w:r>
      <w:r w:rsidR="00563C47">
        <w:t xml:space="preserve">Figura </w:t>
      </w:r>
      <w:r w:rsidR="00563C47">
        <w:rPr>
          <w:noProof/>
        </w:rPr>
        <w:t>7</w:t>
      </w:r>
      <w:r w:rsidR="009F42DD" w:rsidRPr="00A54666">
        <w:fldChar w:fldCharType="end"/>
      </w:r>
      <w:r w:rsidR="009F42DD" w:rsidRPr="00A54666">
        <w:t xml:space="preserve"> </w:t>
      </w:r>
      <w:r w:rsidRPr="00A54666">
        <w:t>é possível visualizar os componentes presentes na arquitetur</w:t>
      </w:r>
      <w:r w:rsidR="00145A1C">
        <w:t>a e as interligações dos mesmo</w:t>
      </w:r>
      <w:r w:rsidR="00B115EF" w:rsidRPr="00A54666">
        <w:t>s.</w:t>
      </w:r>
    </w:p>
    <w:p w:rsidR="00635643" w:rsidRDefault="001B11CD" w:rsidP="00614971">
      <w:r w:rsidRPr="00A54666">
        <w:rPr>
          <w:noProof/>
          <w:sz w:val="21"/>
        </w:rPr>
        <w:drawing>
          <wp:anchor distT="0" distB="0" distL="114300" distR="114300" simplePos="0" relativeHeight="251634176" behindDoc="0" locked="0" layoutInCell="1" allowOverlap="1" wp14:anchorId="6874A4EA" wp14:editId="5DE79FD0">
            <wp:simplePos x="0" y="0"/>
            <wp:positionH relativeFrom="margin">
              <wp:posOffset>540385</wp:posOffset>
            </wp:positionH>
            <wp:positionV relativeFrom="margin">
              <wp:posOffset>3769494</wp:posOffset>
            </wp:positionV>
            <wp:extent cx="4680000" cy="2801401"/>
            <wp:effectExtent l="0" t="0" r="0" b="0"/>
            <wp:wrapThrough wrapText="bothSides">
              <wp:wrapPolygon edited="0">
                <wp:start x="0" y="0"/>
                <wp:lineTo x="0" y="19783"/>
                <wp:lineTo x="21512" y="19783"/>
                <wp:lineTo x="2151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680000" cy="28014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A54666">
        <w:t xml:space="preserve"> </w:t>
      </w:r>
    </w:p>
    <w:p w:rsidR="00635643" w:rsidRPr="00635643" w:rsidRDefault="00635643" w:rsidP="00614971"/>
    <w:p w:rsidR="00635643" w:rsidRDefault="00635643"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D5213B" w:rsidP="00614971">
      <w:pPr>
        <w:rPr>
          <w:rFonts w:eastAsia="Arial"/>
          <w:lang w:bidi="en-US"/>
        </w:rPr>
      </w:pPr>
      <w:r w:rsidRPr="00A54666">
        <w:rPr>
          <w:noProof/>
        </w:rPr>
        <mc:AlternateContent>
          <mc:Choice Requires="wps">
            <w:drawing>
              <wp:anchor distT="0" distB="0" distL="114300" distR="114300" simplePos="0" relativeHeight="251656704" behindDoc="0" locked="0" layoutInCell="1" allowOverlap="1" wp14:anchorId="2ADF95AF" wp14:editId="5E7E3383">
                <wp:simplePos x="0" y="0"/>
                <wp:positionH relativeFrom="margin">
                  <wp:posOffset>104833</wp:posOffset>
                </wp:positionH>
                <wp:positionV relativeFrom="paragraph">
                  <wp:posOffset>402878</wp:posOffset>
                </wp:positionV>
                <wp:extent cx="5666740" cy="635"/>
                <wp:effectExtent l="0" t="0" r="0" b="2540"/>
                <wp:wrapThrough wrapText="bothSides">
                  <wp:wrapPolygon edited="0">
                    <wp:start x="0" y="0"/>
                    <wp:lineTo x="0" y="20348"/>
                    <wp:lineTo x="21542" y="20348"/>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EB3719" w:rsidRPr="00D54BF7" w:rsidRDefault="00EB3719" w:rsidP="00571852">
                            <w:pPr>
                              <w:pStyle w:val="Legenda"/>
                              <w:jc w:val="center"/>
                              <w:rPr>
                                <w:noProof/>
                                <w:sz w:val="21"/>
                                <w:szCs w:val="20"/>
                              </w:rPr>
                            </w:pPr>
                            <w:bookmarkStart w:id="39" w:name="_Ref523489220"/>
                            <w:bookmarkStart w:id="40" w:name="_Toc523490950"/>
                            <w:bookmarkStart w:id="41" w:name="_Toc523793326"/>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39"/>
                            <w:bookmarkEnd w:id="40"/>
                            <w:r>
                              <w:t xml:space="preserve"> ARQUITETURA SINCRO MOBILE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8.25pt;margin-top:31.7pt;width:446.2pt;height:.05pt;z-index:25165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" stroked="f">
                <v:textbox style="mso-fit-shape-to-text:t" inset="0,0,0,0">
                  <w:txbxContent>
                    <w:p w:rsidR="00EB3719" w:rsidRPr="00D54BF7" w:rsidRDefault="00EB3719" w:rsidP="00571852">
                      <w:pPr>
                        <w:pStyle w:val="Legenda"/>
                        <w:jc w:val="center"/>
                        <w:rPr>
                          <w:noProof/>
                          <w:sz w:val="21"/>
                          <w:szCs w:val="20"/>
                        </w:rPr>
                      </w:pPr>
                      <w:bookmarkStart w:id="57" w:name="_Ref523489220"/>
                      <w:bookmarkStart w:id="58" w:name="_Toc523490950"/>
                      <w:bookmarkStart w:id="59" w:name="_Toc523793326"/>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57"/>
                      <w:bookmarkEnd w:id="58"/>
                      <w:r>
                        <w:t xml:space="preserve"> ARQUITETURA SINCRO MOBILE</w:t>
                      </w:r>
                      <w:bookmarkEnd w:id="59"/>
                    </w:p>
                  </w:txbxContent>
                </v:textbox>
                <w10:wrap type="through" anchorx="margin"/>
              </v:shape>
            </w:pict>
          </mc:Fallback>
        </mc:AlternateContent>
      </w:r>
    </w:p>
    <w:p w:rsidR="001222D4" w:rsidRDefault="001222D4" w:rsidP="00614971">
      <w:pPr>
        <w:rPr>
          <w:rFonts w:eastAsia="Arial"/>
          <w:lang w:bidi="en-US"/>
        </w:rPr>
      </w:pPr>
    </w:p>
    <w:p w:rsidR="001A5B7B" w:rsidRDefault="00614971" w:rsidP="00614971">
      <w:r w:rsidRPr="00A54666">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A54666">
        <w:rPr>
          <w:rFonts w:eastAsia="Arial"/>
          <w:lang w:bidi="en-US"/>
        </w:rPr>
        <w:t xml:space="preserve">que </w:t>
      </w:r>
      <w:r w:rsidRPr="00A54666">
        <w:rPr>
          <w:rFonts w:eastAsia="Arial"/>
          <w:lang w:bidi="en-US"/>
        </w:rPr>
        <w:t>é capaz de realizar o envio de novos eventos para o sistema.</w:t>
      </w:r>
    </w:p>
    <w:p w:rsidR="001A5B7B" w:rsidRDefault="001A5B7B" w:rsidP="00614971"/>
    <w:p w:rsidR="001222D4" w:rsidRPr="00A54666" w:rsidRDefault="001222D4" w:rsidP="00614971"/>
    <w:p w:rsidR="00463595" w:rsidRPr="00A54666" w:rsidRDefault="00614971" w:rsidP="00B04D00">
      <w:pPr>
        <w:pStyle w:val="Ttulo3"/>
        <w:numPr>
          <w:ilvl w:val="2"/>
          <w:numId w:val="9"/>
        </w:numPr>
      </w:pPr>
      <w:bookmarkStart w:id="42" w:name="5.1._Módulo_Principal"/>
      <w:bookmarkStart w:id="43" w:name="_Toc512888600"/>
      <w:bookmarkStart w:id="44" w:name="_Toc519522227"/>
      <w:bookmarkStart w:id="45" w:name="_Toc523844227"/>
      <w:bookmarkEnd w:id="42"/>
      <w:r w:rsidRPr="00A54666">
        <w:lastRenderedPageBreak/>
        <w:t>Módulo</w:t>
      </w:r>
      <w:r w:rsidRPr="00A54666">
        <w:rPr>
          <w:spacing w:val="-2"/>
        </w:rPr>
        <w:t xml:space="preserve"> </w:t>
      </w:r>
      <w:r w:rsidRPr="00A54666">
        <w:t>Principal</w:t>
      </w:r>
      <w:bookmarkEnd w:id="43"/>
      <w:bookmarkEnd w:id="44"/>
      <w:bookmarkEnd w:id="45"/>
    </w:p>
    <w:p w:rsidR="00463595" w:rsidRPr="00A54666" w:rsidRDefault="00463595" w:rsidP="00463595"/>
    <w:p w:rsidR="001A5B7B" w:rsidRDefault="00614971" w:rsidP="00614971">
      <w:r w:rsidRPr="00A54666">
        <w:t>O</w:t>
      </w:r>
      <w:r w:rsidRPr="00A54666">
        <w:rPr>
          <w:spacing w:val="-15"/>
        </w:rPr>
        <w:t xml:space="preserve"> </w:t>
      </w:r>
      <w:r w:rsidRPr="00A54666">
        <w:t>Módulo</w:t>
      </w:r>
      <w:r w:rsidRPr="00A54666">
        <w:rPr>
          <w:spacing w:val="-15"/>
        </w:rPr>
        <w:t xml:space="preserve"> </w:t>
      </w:r>
      <w:r w:rsidRPr="00A54666">
        <w:t>Principal</w:t>
      </w:r>
      <w:r w:rsidRPr="00A54666">
        <w:rPr>
          <w:spacing w:val="-15"/>
        </w:rPr>
        <w:t xml:space="preserve"> </w:t>
      </w:r>
      <w:r w:rsidR="00764886">
        <w:rPr>
          <w:spacing w:val="-15"/>
        </w:rPr>
        <w:t>é</w:t>
      </w:r>
      <w:r w:rsidRPr="00A54666">
        <w:rPr>
          <w:spacing w:val="-15"/>
        </w:rPr>
        <w:t xml:space="preserve"> </w:t>
      </w:r>
      <w:r w:rsidRPr="00A54666">
        <w:t>responsável</w:t>
      </w:r>
      <w:r w:rsidRPr="00A54666">
        <w:rPr>
          <w:spacing w:val="-15"/>
        </w:rPr>
        <w:t xml:space="preserve"> </w:t>
      </w:r>
      <w:r w:rsidRPr="00A54666">
        <w:t>por</w:t>
      </w:r>
      <w:r w:rsidRPr="00A54666">
        <w:rPr>
          <w:spacing w:val="-15"/>
        </w:rPr>
        <w:t xml:space="preserve"> </w:t>
      </w:r>
      <w:r w:rsidRPr="00A54666">
        <w:t>implementar</w:t>
      </w:r>
      <w:r w:rsidRPr="00A54666">
        <w:rPr>
          <w:spacing w:val="-14"/>
        </w:rPr>
        <w:t xml:space="preserve"> </w:t>
      </w:r>
      <w:r w:rsidRPr="00A54666">
        <w:t>todas</w:t>
      </w:r>
      <w:r w:rsidRPr="00A54666">
        <w:rPr>
          <w:spacing w:val="-15"/>
        </w:rPr>
        <w:t xml:space="preserve"> </w:t>
      </w:r>
      <w:r w:rsidRPr="00A54666">
        <w:t>as</w:t>
      </w:r>
      <w:r w:rsidRPr="00A54666">
        <w:rPr>
          <w:spacing w:val="-15"/>
        </w:rPr>
        <w:t xml:space="preserve"> </w:t>
      </w:r>
      <w:r w:rsidRPr="00A54666">
        <w:t>funcionalidades disponíveis</w:t>
      </w:r>
      <w:r w:rsidRPr="00A54666">
        <w:rPr>
          <w:spacing w:val="-8"/>
        </w:rPr>
        <w:t xml:space="preserve"> </w:t>
      </w:r>
      <w:r w:rsidRPr="00A54666">
        <w:t>no</w:t>
      </w:r>
      <w:r w:rsidRPr="00A54666">
        <w:rPr>
          <w:spacing w:val="-8"/>
        </w:rPr>
        <w:t xml:space="preserve"> </w:t>
      </w:r>
      <w:r w:rsidRPr="00A54666">
        <w:t>SINCRO</w:t>
      </w:r>
      <w:r w:rsidRPr="00A54666">
        <w:rPr>
          <w:spacing w:val="-8"/>
        </w:rPr>
        <w:t xml:space="preserve"> </w:t>
      </w:r>
      <w:r w:rsidRPr="00A54666">
        <w:t>Mobile.</w:t>
      </w:r>
      <w:r w:rsidRPr="00A54666">
        <w:rPr>
          <w:spacing w:val="-7"/>
        </w:rPr>
        <w:t xml:space="preserve"> </w:t>
      </w:r>
      <w:r w:rsidRPr="00A54666">
        <w:rPr>
          <w:spacing w:val="-6"/>
        </w:rPr>
        <w:t>Todos</w:t>
      </w:r>
      <w:r w:rsidRPr="00A54666">
        <w:rPr>
          <w:spacing w:val="-8"/>
        </w:rPr>
        <w:t xml:space="preserve"> </w:t>
      </w:r>
      <w:r w:rsidRPr="00A54666">
        <w:t>os</w:t>
      </w:r>
      <w:r w:rsidRPr="00A54666">
        <w:rPr>
          <w:spacing w:val="-8"/>
        </w:rPr>
        <w:t xml:space="preserve"> </w:t>
      </w:r>
      <w:r w:rsidRPr="00A54666">
        <w:t>componentes</w:t>
      </w:r>
      <w:r w:rsidRPr="00A54666">
        <w:rPr>
          <w:spacing w:val="-7"/>
        </w:rPr>
        <w:t xml:space="preserve"> </w:t>
      </w:r>
      <w:r w:rsidRPr="00A54666">
        <w:t>envolvidos</w:t>
      </w:r>
      <w:r w:rsidRPr="00A54666">
        <w:rPr>
          <w:spacing w:val="-8"/>
        </w:rPr>
        <w:t xml:space="preserve"> </w:t>
      </w:r>
      <w:r w:rsidRPr="00A54666">
        <w:t>no</w:t>
      </w:r>
      <w:r w:rsidRPr="00A54666">
        <w:rPr>
          <w:spacing w:val="-8"/>
        </w:rPr>
        <w:t xml:space="preserve"> </w:t>
      </w:r>
      <w:r w:rsidR="009B6BD2">
        <w:t xml:space="preserve">sistema desempenham </w:t>
      </w:r>
      <w:r w:rsidRPr="00A54666">
        <w:t>funções com base nas decisões do Módulo</w:t>
      </w:r>
      <w:r w:rsidRPr="00A54666">
        <w:rPr>
          <w:spacing w:val="-26"/>
        </w:rPr>
        <w:t xml:space="preserve"> </w:t>
      </w:r>
      <w:r w:rsidRPr="00A54666">
        <w:t>Principal.</w:t>
      </w:r>
    </w:p>
    <w:p w:rsidR="00D5213B" w:rsidRPr="00A54666" w:rsidRDefault="00D5213B" w:rsidP="00614971"/>
    <w:p w:rsidR="00614971" w:rsidRPr="00A54666" w:rsidRDefault="00614971" w:rsidP="00B04D00">
      <w:pPr>
        <w:pStyle w:val="Ttulo3"/>
        <w:numPr>
          <w:ilvl w:val="2"/>
          <w:numId w:val="9"/>
        </w:numPr>
      </w:pPr>
      <w:bookmarkStart w:id="46" w:name="5.2._Persistência_de_Dados"/>
      <w:bookmarkStart w:id="47" w:name="_Toc512888601"/>
      <w:bookmarkStart w:id="48" w:name="_Toc519522228"/>
      <w:bookmarkStart w:id="49" w:name="_Toc523844228"/>
      <w:bookmarkEnd w:id="46"/>
      <w:r w:rsidRPr="00A54666">
        <w:t>Persistência de</w:t>
      </w:r>
      <w:r w:rsidRPr="00A54666">
        <w:rPr>
          <w:spacing w:val="-3"/>
        </w:rPr>
        <w:t xml:space="preserve"> </w:t>
      </w:r>
      <w:r w:rsidRPr="00A54666">
        <w:t>Dado</w:t>
      </w:r>
      <w:bookmarkEnd w:id="47"/>
      <w:bookmarkEnd w:id="48"/>
      <w:r w:rsidR="00463595" w:rsidRPr="00A54666">
        <w:t>s</w:t>
      </w:r>
      <w:bookmarkEnd w:id="49"/>
    </w:p>
    <w:p w:rsidR="00463595" w:rsidRPr="00A54666" w:rsidRDefault="00463595" w:rsidP="00463595"/>
    <w:p w:rsidR="001E337B" w:rsidRPr="00A54666" w:rsidRDefault="00614971" w:rsidP="00614971">
      <w:r w:rsidRPr="00A54666">
        <w:t>A componente de Persistência de Dados tem a responsabilidade de garantir a segurança dos dados, bem como o controlo do acesso aos mesmos. Como</w:t>
      </w:r>
      <w:r w:rsidRPr="00A54666">
        <w:rPr>
          <w:spacing w:val="-10"/>
        </w:rPr>
        <w:t xml:space="preserve"> </w:t>
      </w:r>
      <w:r w:rsidRPr="00A54666">
        <w:t>está</w:t>
      </w:r>
      <w:r w:rsidRPr="00A54666">
        <w:rPr>
          <w:spacing w:val="-9"/>
        </w:rPr>
        <w:t xml:space="preserve"> </w:t>
      </w:r>
      <w:r w:rsidRPr="00A54666">
        <w:t>presente</w:t>
      </w:r>
      <w:r w:rsidRPr="00A54666">
        <w:rPr>
          <w:spacing w:val="-9"/>
        </w:rPr>
        <w:t xml:space="preserve"> </w:t>
      </w:r>
      <w:r w:rsidRPr="00A54666">
        <w:t>na</w:t>
      </w:r>
      <w:r w:rsidRPr="00A54666">
        <w:rPr>
          <w:spacing w:val="-9"/>
        </w:rPr>
        <w:t xml:space="preserve"> </w:t>
      </w:r>
      <w:r w:rsidRPr="00A54666">
        <w:t>imagem,</w:t>
      </w:r>
      <w:r w:rsidRPr="00A54666">
        <w:rPr>
          <w:spacing w:val="-10"/>
        </w:rPr>
        <w:t xml:space="preserve"> </w:t>
      </w:r>
      <w:r w:rsidRPr="00A54666">
        <w:t>o</w:t>
      </w:r>
      <w:r w:rsidRPr="00A54666">
        <w:rPr>
          <w:spacing w:val="-9"/>
        </w:rPr>
        <w:t xml:space="preserve"> </w:t>
      </w:r>
      <w:r w:rsidRPr="00A54666">
        <w:t>Módulo</w:t>
      </w:r>
      <w:r w:rsidRPr="00A54666">
        <w:rPr>
          <w:spacing w:val="-9"/>
        </w:rPr>
        <w:t xml:space="preserve"> </w:t>
      </w:r>
      <w:r w:rsidRPr="00A54666">
        <w:t>principal</w:t>
      </w:r>
      <w:r w:rsidRPr="00A54666">
        <w:rPr>
          <w:spacing w:val="-9"/>
        </w:rPr>
        <w:t xml:space="preserve"> </w:t>
      </w:r>
      <w:r w:rsidR="008307EF">
        <w:t>efetua</w:t>
      </w:r>
      <w:r w:rsidRPr="00A54666">
        <w:rPr>
          <w:spacing w:val="-9"/>
        </w:rPr>
        <w:t xml:space="preserve"> </w:t>
      </w:r>
      <w:r w:rsidRPr="00A54666">
        <w:t>o</w:t>
      </w:r>
      <w:r w:rsidRPr="00A54666">
        <w:rPr>
          <w:spacing w:val="-9"/>
        </w:rPr>
        <w:t xml:space="preserve"> </w:t>
      </w:r>
      <w:r w:rsidRPr="00A54666">
        <w:t>acesso</w:t>
      </w:r>
      <w:r w:rsidRPr="00A54666">
        <w:rPr>
          <w:spacing w:val="-9"/>
        </w:rPr>
        <w:t xml:space="preserve"> </w:t>
      </w:r>
      <w:r w:rsidRPr="00A54666">
        <w:t>a</w:t>
      </w:r>
      <w:r w:rsidRPr="00A54666">
        <w:rPr>
          <w:spacing w:val="-10"/>
        </w:rPr>
        <w:t xml:space="preserve"> </w:t>
      </w:r>
      <w:r w:rsidRPr="00A54666">
        <w:t xml:space="preserve">dados e a alteração dos mesmos. Quanto ao componente de Interação com o sistema SINCRO, este apenas </w:t>
      </w:r>
      <w:r w:rsidR="008307EF">
        <w:t>realiza</w:t>
      </w:r>
      <w:r w:rsidRPr="00A54666">
        <w:t xml:space="preserve"> alteração dos dados.</w:t>
      </w:r>
    </w:p>
    <w:p w:rsidR="00B26B8C" w:rsidRPr="00A54666" w:rsidRDefault="00B26B8C" w:rsidP="00614971"/>
    <w:p w:rsidR="00614971" w:rsidRPr="00A54666" w:rsidRDefault="00614971" w:rsidP="00B04D00">
      <w:pPr>
        <w:pStyle w:val="Ttulo3"/>
        <w:numPr>
          <w:ilvl w:val="2"/>
          <w:numId w:val="9"/>
        </w:numPr>
      </w:pPr>
      <w:bookmarkStart w:id="50" w:name="_Toc512888602"/>
      <w:bookmarkStart w:id="51" w:name="_Toc519522229"/>
      <w:bookmarkStart w:id="52" w:name="_Toc523844229"/>
      <w:r w:rsidRPr="00A54666">
        <w:t>Interface do</w:t>
      </w:r>
      <w:r w:rsidRPr="00A54666">
        <w:rPr>
          <w:spacing w:val="-3"/>
        </w:rPr>
        <w:t xml:space="preserve"> </w:t>
      </w:r>
      <w:r w:rsidRPr="00A54666">
        <w:t>Utilizador</w:t>
      </w:r>
      <w:bookmarkEnd w:id="50"/>
      <w:bookmarkEnd w:id="51"/>
      <w:bookmarkEnd w:id="52"/>
    </w:p>
    <w:p w:rsidR="00463595" w:rsidRPr="00A54666" w:rsidRDefault="00463595" w:rsidP="00463595"/>
    <w:p w:rsidR="00614971" w:rsidRPr="00A54666" w:rsidRDefault="00614971" w:rsidP="00614971">
      <w:r w:rsidRPr="00A54666">
        <w:t xml:space="preserve">Esta componente é constituída por </w:t>
      </w:r>
      <w:r w:rsidR="00FF7428">
        <w:t>uma</w:t>
      </w:r>
      <w:r w:rsidRPr="00A54666">
        <w:t xml:space="preserve"> componente</w:t>
      </w:r>
      <w:r w:rsidRPr="00A54666">
        <w:rPr>
          <w:spacing w:val="-11"/>
        </w:rPr>
        <w:t xml:space="preserve"> </w:t>
      </w:r>
      <w:r w:rsidRPr="00A54666">
        <w:t>aplicacional</w:t>
      </w:r>
      <w:r w:rsidRPr="00A54666">
        <w:rPr>
          <w:spacing w:val="-10"/>
        </w:rPr>
        <w:t xml:space="preserve"> </w:t>
      </w:r>
      <w:r w:rsidRPr="00A54666">
        <w:t>realizada</w:t>
      </w:r>
      <w:r w:rsidRPr="00A54666">
        <w:rPr>
          <w:spacing w:val="-10"/>
        </w:rPr>
        <w:t xml:space="preserve"> </w:t>
      </w:r>
      <w:r w:rsidRPr="00A54666">
        <w:t>para</w:t>
      </w:r>
      <w:r w:rsidRPr="00A54666">
        <w:rPr>
          <w:spacing w:val="-11"/>
        </w:rPr>
        <w:t xml:space="preserve"> </w:t>
      </w:r>
      <w:r w:rsidRPr="00A54666">
        <w:t>dispositivos</w:t>
      </w:r>
      <w:r w:rsidRPr="00A54666">
        <w:rPr>
          <w:spacing w:val="-10"/>
        </w:rPr>
        <w:t xml:space="preserve"> </w:t>
      </w:r>
      <w:r w:rsidRPr="00A54666">
        <w:t xml:space="preserve">móveis. A aplicação móvel </w:t>
      </w:r>
      <w:r w:rsidR="00D10F78">
        <w:t>funciona</w:t>
      </w:r>
      <w:r w:rsidRPr="00A54666">
        <w:t xml:space="preserve"> como interface para o cidadão utilizador das funcionalidades presentes no sistema SINCRO Mobile</w:t>
      </w:r>
      <w:r w:rsidR="00081524">
        <w:t>.</w:t>
      </w:r>
    </w:p>
    <w:p w:rsidR="00B26B8C" w:rsidRPr="00A54666" w:rsidRDefault="00B26B8C" w:rsidP="00614971"/>
    <w:p w:rsidR="00614971" w:rsidRPr="00A54666" w:rsidRDefault="00614971" w:rsidP="00B04D00">
      <w:pPr>
        <w:pStyle w:val="Ttulo3"/>
        <w:numPr>
          <w:ilvl w:val="2"/>
          <w:numId w:val="9"/>
        </w:numPr>
      </w:pPr>
      <w:bookmarkStart w:id="53" w:name="5.4._Interação_com_SINCRO"/>
      <w:bookmarkStart w:id="54" w:name="_Toc512888603"/>
      <w:bookmarkStart w:id="55" w:name="_Toc519522230"/>
      <w:bookmarkStart w:id="56" w:name="_Toc523844230"/>
      <w:bookmarkEnd w:id="53"/>
      <w:r w:rsidRPr="00A54666">
        <w:t>Interação com</w:t>
      </w:r>
      <w:r w:rsidRPr="00A54666">
        <w:rPr>
          <w:spacing w:val="-3"/>
        </w:rPr>
        <w:t xml:space="preserve"> </w:t>
      </w:r>
      <w:r w:rsidRPr="00A54666">
        <w:t>SINCRO</w:t>
      </w:r>
      <w:bookmarkEnd w:id="54"/>
      <w:bookmarkEnd w:id="55"/>
      <w:bookmarkEnd w:id="56"/>
    </w:p>
    <w:p w:rsidR="00463595" w:rsidRPr="00A54666" w:rsidRDefault="00463595" w:rsidP="00463595"/>
    <w:p w:rsidR="001E337B" w:rsidRPr="00A54666" w:rsidRDefault="00614971" w:rsidP="00614971">
      <w:r w:rsidRPr="00A54666">
        <w:t>Tem como função principal interagir com o sistema SINCRO para a realização de funcionalidades presentes no nosso sistema que exijam funcionalidades presentes na Interface disponibilizada pelo sistema SINCRO.</w:t>
      </w:r>
    </w:p>
    <w:p w:rsidR="00B26B8C" w:rsidRPr="00A54666" w:rsidRDefault="00B26B8C" w:rsidP="00614971"/>
    <w:p w:rsidR="00614971" w:rsidRPr="00A54666" w:rsidRDefault="00614971" w:rsidP="00B04D00">
      <w:pPr>
        <w:pStyle w:val="Ttulo3"/>
        <w:numPr>
          <w:ilvl w:val="2"/>
          <w:numId w:val="9"/>
        </w:numPr>
      </w:pPr>
      <w:bookmarkStart w:id="57" w:name="5.5._Interface_de_Comunicação_com_SINCRO"/>
      <w:bookmarkStart w:id="58" w:name="_Toc512888604"/>
      <w:bookmarkStart w:id="59" w:name="_Toc519522231"/>
      <w:bookmarkStart w:id="60" w:name="_Toc523844231"/>
      <w:bookmarkEnd w:id="57"/>
      <w:r w:rsidRPr="00A54666">
        <w:t>Interface de Comunicação com</w:t>
      </w:r>
      <w:r w:rsidRPr="00A54666">
        <w:rPr>
          <w:spacing w:val="-7"/>
        </w:rPr>
        <w:t xml:space="preserve"> </w:t>
      </w:r>
      <w:r w:rsidRPr="00A54666">
        <w:t>SINCRO</w:t>
      </w:r>
      <w:bookmarkEnd w:id="58"/>
      <w:bookmarkEnd w:id="59"/>
      <w:bookmarkEnd w:id="60"/>
    </w:p>
    <w:p w:rsidR="00463595" w:rsidRPr="00A54666" w:rsidRDefault="00463595" w:rsidP="00463595"/>
    <w:p w:rsidR="00614971" w:rsidRPr="00A54666" w:rsidRDefault="00614971" w:rsidP="00614971">
      <w:r w:rsidRPr="00A54666">
        <w:t>O</w:t>
      </w:r>
      <w:r w:rsidRPr="00A54666">
        <w:rPr>
          <w:spacing w:val="-12"/>
        </w:rPr>
        <w:t xml:space="preserve"> </w:t>
      </w:r>
      <w:r w:rsidRPr="00A54666">
        <w:t>sistema</w:t>
      </w:r>
      <w:r w:rsidRPr="00A54666">
        <w:rPr>
          <w:spacing w:val="-10"/>
        </w:rPr>
        <w:t xml:space="preserve"> </w:t>
      </w:r>
      <w:r w:rsidRPr="00A54666">
        <w:t>SINCRO contém</w:t>
      </w:r>
      <w:r w:rsidRPr="00A54666">
        <w:rPr>
          <w:spacing w:val="-10"/>
        </w:rPr>
        <w:t xml:space="preserve"> </w:t>
      </w:r>
      <w:r w:rsidRPr="00A54666">
        <w:t>informações</w:t>
      </w:r>
      <w:r w:rsidRPr="00A54666">
        <w:rPr>
          <w:spacing w:val="-10"/>
        </w:rPr>
        <w:t xml:space="preserve"> </w:t>
      </w:r>
      <w:r w:rsidRPr="00A54666">
        <w:t>das</w:t>
      </w:r>
      <w:r w:rsidRPr="00A54666">
        <w:rPr>
          <w:spacing w:val="-11"/>
        </w:rPr>
        <w:t xml:space="preserve"> </w:t>
      </w:r>
      <w:r w:rsidRPr="00A54666">
        <w:t>quais</w:t>
      </w:r>
      <w:r w:rsidRPr="00A54666">
        <w:rPr>
          <w:spacing w:val="-10"/>
        </w:rPr>
        <w:t xml:space="preserve"> </w:t>
      </w:r>
      <w:r w:rsidRPr="00A54666">
        <w:t>não</w:t>
      </w:r>
      <w:r w:rsidRPr="00A54666">
        <w:rPr>
          <w:spacing w:val="-10"/>
        </w:rPr>
        <w:t xml:space="preserve"> </w:t>
      </w:r>
      <w:r w:rsidRPr="00A54666">
        <w:t>poderemos</w:t>
      </w:r>
      <w:r w:rsidRPr="00A54666">
        <w:rPr>
          <w:spacing w:val="-10"/>
        </w:rPr>
        <w:t xml:space="preserve"> </w:t>
      </w:r>
      <w:r w:rsidRPr="00A54666">
        <w:t>ter</w:t>
      </w:r>
      <w:r w:rsidRPr="00A54666">
        <w:rPr>
          <w:spacing w:val="-11"/>
        </w:rPr>
        <w:t xml:space="preserve"> </w:t>
      </w:r>
      <w:r w:rsidRPr="00A54666">
        <w:t>acesso. Será</w:t>
      </w:r>
      <w:r w:rsidRPr="00A54666">
        <w:rPr>
          <w:spacing w:val="-4"/>
        </w:rPr>
        <w:t xml:space="preserve"> </w:t>
      </w:r>
      <w:r w:rsidRPr="00A54666">
        <w:t>necessário</w:t>
      </w:r>
      <w:r w:rsidRPr="00A54666">
        <w:rPr>
          <w:spacing w:val="-4"/>
        </w:rPr>
        <w:t xml:space="preserve"> </w:t>
      </w:r>
      <w:r w:rsidRPr="00A54666">
        <w:t>criar</w:t>
      </w:r>
      <w:r w:rsidRPr="00A54666">
        <w:rPr>
          <w:spacing w:val="-4"/>
        </w:rPr>
        <w:t xml:space="preserve"> </w:t>
      </w:r>
      <w:r w:rsidRPr="00A54666">
        <w:t>esta</w:t>
      </w:r>
      <w:r w:rsidRPr="00A54666">
        <w:rPr>
          <w:spacing w:val="-4"/>
        </w:rPr>
        <w:t xml:space="preserve"> </w:t>
      </w:r>
      <w:r w:rsidRPr="00A54666">
        <w:t>interface</w:t>
      </w:r>
      <w:r w:rsidRPr="00A54666">
        <w:rPr>
          <w:spacing w:val="-4"/>
        </w:rPr>
        <w:t xml:space="preserve"> </w:t>
      </w:r>
      <w:r w:rsidRPr="00A54666">
        <w:t>para</w:t>
      </w:r>
      <w:r w:rsidRPr="00A54666">
        <w:rPr>
          <w:spacing w:val="-4"/>
        </w:rPr>
        <w:t xml:space="preserve"> </w:t>
      </w:r>
      <w:r w:rsidRPr="00A54666">
        <w:t>que</w:t>
      </w:r>
      <w:r w:rsidRPr="00A54666">
        <w:rPr>
          <w:spacing w:val="-4"/>
        </w:rPr>
        <w:t xml:space="preserve"> </w:t>
      </w:r>
      <w:r w:rsidRPr="00A54666">
        <w:t>seja</w:t>
      </w:r>
      <w:r w:rsidRPr="00A54666">
        <w:rPr>
          <w:spacing w:val="-4"/>
        </w:rPr>
        <w:t xml:space="preserve"> </w:t>
      </w:r>
      <w:r w:rsidRPr="00A54666">
        <w:t>possível</w:t>
      </w:r>
      <w:r w:rsidRPr="00A54666">
        <w:rPr>
          <w:spacing w:val="-4"/>
        </w:rPr>
        <w:t xml:space="preserve"> </w:t>
      </w:r>
      <w:r w:rsidRPr="00A54666">
        <w:t>simular</w:t>
      </w:r>
      <w:r w:rsidRPr="00A54666">
        <w:rPr>
          <w:spacing w:val="-4"/>
        </w:rPr>
        <w:t xml:space="preserve"> </w:t>
      </w:r>
      <w:r w:rsidRPr="00A54666">
        <w:t>a</w:t>
      </w:r>
      <w:r w:rsidRPr="00A54666">
        <w:rPr>
          <w:spacing w:val="-4"/>
        </w:rPr>
        <w:t xml:space="preserve"> </w:t>
      </w:r>
      <w:r w:rsidRPr="00A54666">
        <w:t>comunicação com o</w:t>
      </w:r>
      <w:r w:rsidRPr="00A54666">
        <w:rPr>
          <w:spacing w:val="-2"/>
        </w:rPr>
        <w:t xml:space="preserve"> </w:t>
      </w:r>
      <w:r w:rsidRPr="00A54666">
        <w:t xml:space="preserve">mesmo. A mesma </w:t>
      </w:r>
      <w:r w:rsidR="00EC3659">
        <w:t xml:space="preserve">é </w:t>
      </w:r>
      <w:r w:rsidRPr="00A54666">
        <w:t>bastante útil na realização de testes e bom funcionamento do sistema SINCRO Mobile.</w:t>
      </w:r>
    </w:p>
    <w:p w:rsidR="00614971" w:rsidRPr="00A54666" w:rsidRDefault="00614971" w:rsidP="00614971"/>
    <w:p w:rsidR="001A5B7B" w:rsidRDefault="001A5B7B" w:rsidP="00614971"/>
    <w:p w:rsidR="00F23868" w:rsidRPr="00A54666" w:rsidRDefault="00F23868" w:rsidP="00614971"/>
    <w:p w:rsidR="00614971" w:rsidRPr="00A54666" w:rsidRDefault="00614971" w:rsidP="00B04D00">
      <w:pPr>
        <w:pStyle w:val="Ttulo2"/>
        <w:numPr>
          <w:ilvl w:val="1"/>
          <w:numId w:val="9"/>
        </w:numPr>
      </w:pPr>
      <w:bookmarkStart w:id="61" w:name="_Toc523844232"/>
      <w:r w:rsidRPr="00A54666">
        <w:lastRenderedPageBreak/>
        <w:t>Requisitos</w:t>
      </w:r>
      <w:bookmarkEnd w:id="61"/>
    </w:p>
    <w:p w:rsidR="00614971" w:rsidRPr="00A54666" w:rsidRDefault="00614971" w:rsidP="00614971"/>
    <w:p w:rsidR="00614971" w:rsidRPr="00A54666" w:rsidRDefault="00614971" w:rsidP="00B04D00">
      <w:pPr>
        <w:pStyle w:val="Ttulo3"/>
        <w:numPr>
          <w:ilvl w:val="2"/>
          <w:numId w:val="9"/>
        </w:numPr>
      </w:pPr>
      <w:bookmarkStart w:id="62" w:name="_Toc523844233"/>
      <w:r w:rsidRPr="00A54666">
        <w:t>Requisitos Funcionais</w:t>
      </w:r>
      <w:bookmarkEnd w:id="62"/>
    </w:p>
    <w:p w:rsidR="00463595" w:rsidRPr="00A54666" w:rsidRDefault="00463595" w:rsidP="00463595"/>
    <w:p w:rsidR="00614971" w:rsidRPr="00A54666" w:rsidRDefault="00614971" w:rsidP="00614971">
      <w:r w:rsidRPr="00A54666">
        <w:t xml:space="preserve">No sistema SINCRO Mobile </w:t>
      </w:r>
      <w:r w:rsidR="00DA4E97">
        <w:t>estão</w:t>
      </w:r>
      <w:r w:rsidRPr="00A54666">
        <w:t xml:space="preserve"> implementados os seguintes requisitos funcionais, presentes na</w:t>
      </w:r>
      <w:r w:rsidR="00656BDF" w:rsidRPr="00A54666">
        <w:t xml:space="preserve"> </w:t>
      </w:r>
      <w:r w:rsidR="00E24AC6" w:rsidRPr="00A54666">
        <w:fldChar w:fldCharType="begin"/>
      </w:r>
      <w:r w:rsidR="00E24AC6" w:rsidRPr="00A54666">
        <w:instrText xml:space="preserve"> REF _Ref523489349 \h </w:instrText>
      </w:r>
      <w:r w:rsidR="00E24AC6" w:rsidRPr="00A54666">
        <w:fldChar w:fldCharType="separate"/>
      </w:r>
      <w:r w:rsidR="00563C47">
        <w:t xml:space="preserve">Figura </w:t>
      </w:r>
      <w:r w:rsidR="00563C47">
        <w:rPr>
          <w:noProof/>
        </w:rPr>
        <w:t>8</w:t>
      </w:r>
      <w:r w:rsidR="00E24AC6" w:rsidRPr="00A54666">
        <w:fldChar w:fldCharType="end"/>
      </w:r>
      <w:r w:rsidR="00E24AC6" w:rsidRPr="00A54666">
        <w:t xml:space="preserve">. </w:t>
      </w:r>
      <w:r w:rsidRPr="00A54666">
        <w:t xml:space="preserve">Cada requisito funcional </w:t>
      </w:r>
      <w:r w:rsidR="001C21C8">
        <w:t>está</w:t>
      </w:r>
      <w:r w:rsidRPr="00A54666">
        <w:t xml:space="preserve"> identificado com o indentificador RF</w:t>
      </w:r>
      <w:r w:rsidR="00E15A28" w:rsidRPr="00A54666">
        <w:t xml:space="preserve"> (Requisito Funcional)</w:t>
      </w:r>
      <w:r w:rsidR="004336F3" w:rsidRPr="00A54666">
        <w:t xml:space="preserve"> seguido pel</w:t>
      </w:r>
      <w:r w:rsidR="00DE5876" w:rsidRPr="00A54666">
        <w:t>o respetivo número.</w:t>
      </w:r>
    </w:p>
    <w:p w:rsidR="00B26B8C" w:rsidRPr="00A54666" w:rsidRDefault="00463595" w:rsidP="00614971">
      <w:r w:rsidRPr="00A54666">
        <w:rPr>
          <w:noProof/>
        </w:rPr>
        <mc:AlternateContent>
          <mc:Choice Requires="wps">
            <w:drawing>
              <wp:anchor distT="0" distB="0" distL="114300" distR="114300" simplePos="0" relativeHeight="251657728" behindDoc="0" locked="0" layoutInCell="1" allowOverlap="1" wp14:anchorId="26C0A09B" wp14:editId="46DE2756">
                <wp:simplePos x="0" y="0"/>
                <wp:positionH relativeFrom="margin">
                  <wp:align>center</wp:align>
                </wp:positionH>
                <wp:positionV relativeFrom="paragraph">
                  <wp:posOffset>5491480</wp:posOffset>
                </wp:positionV>
                <wp:extent cx="5759450" cy="635"/>
                <wp:effectExtent l="0" t="0" r="6350" b="2540"/>
                <wp:wrapThrough wrapText="bothSides">
                  <wp:wrapPolygon edited="0">
                    <wp:start x="0" y="0"/>
                    <wp:lineTo x="0" y="20348"/>
                    <wp:lineTo x="21576" y="20348"/>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6D398A" w:rsidRDefault="00EB3719" w:rsidP="00E24AC6">
                            <w:pPr>
                              <w:pStyle w:val="Legenda"/>
                              <w:jc w:val="center"/>
                              <w:rPr>
                                <w:noProof/>
                                <w:szCs w:val="20"/>
                              </w:rPr>
                            </w:pPr>
                            <w:bookmarkStart w:id="63" w:name="_Ref523489349"/>
                            <w:bookmarkStart w:id="64" w:name="_Toc523490951"/>
                            <w:bookmarkStart w:id="65" w:name="_Toc523793327"/>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63"/>
                            <w:bookmarkEnd w:id="64"/>
                            <w:r>
                              <w:t xml:space="preserve"> DIAGRAMA CASOS DE USO DOS REQUISITOS FUNCIONAIS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432.4pt;width:453.5pt;height:.05pt;z-index:251657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" stroked="f">
                <v:textbox style="mso-fit-shape-to-text:t" inset="0,0,0,0">
                  <w:txbxContent>
                    <w:p w:rsidR="00EB3719" w:rsidRPr="006D398A" w:rsidRDefault="00EB3719" w:rsidP="00E24AC6">
                      <w:pPr>
                        <w:pStyle w:val="Legenda"/>
                        <w:jc w:val="center"/>
                        <w:rPr>
                          <w:noProof/>
                          <w:szCs w:val="20"/>
                        </w:rPr>
                      </w:pPr>
                      <w:bookmarkStart w:id="84" w:name="_Ref523489349"/>
                      <w:bookmarkStart w:id="85" w:name="_Toc523490951"/>
                      <w:bookmarkStart w:id="86" w:name="_Toc523793327"/>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84"/>
                      <w:bookmarkEnd w:id="85"/>
                      <w:r>
                        <w:t xml:space="preserve"> DIAGRAMA CASOS DE USO DOS REQUISITOS FUNCIONAIS</w:t>
                      </w:r>
                      <w:bookmarkEnd w:id="86"/>
                    </w:p>
                  </w:txbxContent>
                </v:textbox>
                <w10:wrap type="through" anchorx="margin"/>
              </v:shape>
            </w:pict>
          </mc:Fallback>
        </mc:AlternateContent>
      </w:r>
      <w:r w:rsidRPr="00A54666">
        <w:rPr>
          <w:noProof/>
        </w:rPr>
        <w:drawing>
          <wp:anchor distT="0" distB="0" distL="114300" distR="114300" simplePos="0" relativeHeight="251635200" behindDoc="0" locked="0" layoutInCell="1" allowOverlap="1" wp14:anchorId="6AD1170E" wp14:editId="726E5737">
            <wp:simplePos x="0" y="0"/>
            <wp:positionH relativeFrom="margin">
              <wp:align>center</wp:align>
            </wp:positionH>
            <wp:positionV relativeFrom="margin">
              <wp:posOffset>2591109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r w:rsidR="00614971" w:rsidRPr="00A54666">
        <w:t xml:space="preserve">Para efetuar os mesmos </w:t>
      </w:r>
      <w:r w:rsidR="00376042">
        <w:t>é necessária</w:t>
      </w:r>
      <w:r w:rsidR="00614971" w:rsidRPr="00A54666">
        <w:t xml:space="preserve"> a comunicação com a entidade SINCRO</w:t>
      </w:r>
      <w:r w:rsidR="00614971" w:rsidRPr="00A54666">
        <w:fldChar w:fldCharType="begin"/>
      </w:r>
      <w:r w:rsidR="00614971" w:rsidRPr="00A54666">
        <w:instrText xml:space="preserve"> NOTEREF _Ref514848063 \f \h  \* MERGEFORMAT </w:instrText>
      </w:r>
      <w:r w:rsidR="00614971" w:rsidRPr="00A54666">
        <w:fldChar w:fldCharType="separate"/>
      </w:r>
      <w:r w:rsidR="00614971" w:rsidRPr="00A54666">
        <w:rPr>
          <w:rStyle w:val="Refdenotaderodap"/>
        </w:rPr>
        <w:t>3</w:t>
      </w:r>
      <w:r w:rsidR="00614971" w:rsidRPr="00A54666">
        <w:fldChar w:fldCharType="end"/>
      </w:r>
      <w:r w:rsidR="00614971" w:rsidRPr="00A54666">
        <w:t>. Quanto ao cidadão, este terá acesso a todas as funcionalidades.</w:t>
      </w:r>
      <w:bookmarkStart w:id="66" w:name="_Toc512888588"/>
    </w:p>
    <w:p w:rsidR="00B26B8C" w:rsidRPr="00A54666" w:rsidRDefault="00B26B8C" w:rsidP="00614971"/>
    <w:p w:rsidR="00B26B8C" w:rsidRPr="00A54666" w:rsidRDefault="00B26B8C" w:rsidP="00614971"/>
    <w:p w:rsidR="00B26B8C" w:rsidRPr="00A54666" w:rsidRDefault="00B26B8C" w:rsidP="00614971"/>
    <w:p w:rsidR="006D28BC" w:rsidRPr="00A54666" w:rsidRDefault="006D28BC" w:rsidP="00614971"/>
    <w:p w:rsidR="00132C3A" w:rsidRPr="00A54666" w:rsidRDefault="00614971" w:rsidP="00B04D00">
      <w:pPr>
        <w:pStyle w:val="Ttulo4"/>
        <w:numPr>
          <w:ilvl w:val="3"/>
          <w:numId w:val="9"/>
        </w:numPr>
      </w:pPr>
      <w:bookmarkStart w:id="67" w:name="_Toc519522214"/>
      <w:r w:rsidRPr="00A54666">
        <w:lastRenderedPageBreak/>
        <w:t>RF01 - Notificação de</w:t>
      </w:r>
      <w:r w:rsidRPr="00A54666">
        <w:rPr>
          <w:spacing w:val="-7"/>
        </w:rPr>
        <w:t xml:space="preserve"> </w:t>
      </w:r>
      <w:r w:rsidRPr="00A54666">
        <w:t>Contraordenações</w:t>
      </w:r>
      <w:bookmarkEnd w:id="66"/>
      <w:bookmarkEnd w:id="67"/>
    </w:p>
    <w:p w:rsidR="00463595" w:rsidRPr="00A54666" w:rsidRDefault="00463595" w:rsidP="00463595"/>
    <w:p w:rsidR="00614971" w:rsidRDefault="00614971" w:rsidP="00614971">
      <w:r w:rsidRPr="00A54666">
        <w:t>O</w:t>
      </w:r>
      <w:r w:rsidRPr="00A54666">
        <w:rPr>
          <w:spacing w:val="-18"/>
        </w:rPr>
        <w:t xml:space="preserve"> </w:t>
      </w:r>
      <w:r w:rsidRPr="00A54666">
        <w:t>proprietário</w:t>
      </w:r>
      <w:r w:rsidRPr="00A54666">
        <w:rPr>
          <w:spacing w:val="-17"/>
        </w:rPr>
        <w:t xml:space="preserve"> </w:t>
      </w:r>
      <w:r w:rsidRPr="00A54666">
        <w:t>do</w:t>
      </w:r>
      <w:r w:rsidRPr="00A54666">
        <w:rPr>
          <w:spacing w:val="-17"/>
        </w:rPr>
        <w:t xml:space="preserve"> </w:t>
      </w:r>
      <w:r w:rsidRPr="00A54666">
        <w:t>veículo</w:t>
      </w:r>
      <w:r w:rsidRPr="00A54666">
        <w:rPr>
          <w:spacing w:val="-18"/>
        </w:rPr>
        <w:t xml:space="preserve"> </w:t>
      </w:r>
      <w:r w:rsidRPr="00A54666">
        <w:t>recebe</w:t>
      </w:r>
      <w:r w:rsidRPr="00A54666">
        <w:rPr>
          <w:spacing w:val="-17"/>
        </w:rPr>
        <w:t xml:space="preserve"> </w:t>
      </w:r>
      <w:r w:rsidRPr="00A54666">
        <w:t>a</w:t>
      </w:r>
      <w:r w:rsidRPr="00A54666">
        <w:rPr>
          <w:spacing w:val="-17"/>
        </w:rPr>
        <w:t xml:space="preserve"> </w:t>
      </w:r>
      <w:r w:rsidRPr="00A54666">
        <w:t>notificação</w:t>
      </w:r>
      <w:r w:rsidRPr="00A54666">
        <w:rPr>
          <w:spacing w:val="-18"/>
        </w:rPr>
        <w:t xml:space="preserve"> </w:t>
      </w:r>
      <w:r w:rsidRPr="00A54666">
        <w:t>acerca</w:t>
      </w:r>
      <w:r w:rsidRPr="00A54666">
        <w:rPr>
          <w:spacing w:val="-17"/>
        </w:rPr>
        <w:t xml:space="preserve"> </w:t>
      </w:r>
      <w:r w:rsidRPr="00A54666">
        <w:t>do</w:t>
      </w:r>
      <w:r w:rsidRPr="00A54666">
        <w:rPr>
          <w:spacing w:val="-17"/>
        </w:rPr>
        <w:t xml:space="preserve"> </w:t>
      </w:r>
      <w:r w:rsidRPr="00A54666">
        <w:t>evento</w:t>
      </w:r>
      <w:r w:rsidRPr="00A54666">
        <w:rPr>
          <w:spacing w:val="-17"/>
        </w:rPr>
        <w:t xml:space="preserve"> </w:t>
      </w:r>
      <w:r w:rsidRPr="00A54666">
        <w:t>no</w:t>
      </w:r>
      <w:r w:rsidRPr="00A54666">
        <w:rPr>
          <w:spacing w:val="-18"/>
        </w:rPr>
        <w:t xml:space="preserve"> </w:t>
      </w:r>
      <w:r w:rsidRPr="00A54666">
        <w:t>seu</w:t>
      </w:r>
      <w:r w:rsidRPr="00A54666">
        <w:rPr>
          <w:spacing w:val="-17"/>
        </w:rPr>
        <w:t xml:space="preserve"> </w:t>
      </w:r>
      <w:r w:rsidRPr="00A54666">
        <w:t>telemóvel. As informações sobre o evento são enviadas pelo sistema SINCRO.</w:t>
      </w:r>
      <w:r w:rsidR="008B4ADC">
        <w:t xml:space="preserve"> </w:t>
      </w:r>
      <w:r w:rsidR="00611DD4">
        <w:t xml:space="preserve">Assim, podemos visualizar na </w:t>
      </w:r>
      <w:r w:rsidR="00611DD4">
        <w:fldChar w:fldCharType="begin"/>
      </w:r>
      <w:r w:rsidR="00611DD4">
        <w:instrText xml:space="preserve"> REF _Ref523845833 \h </w:instrText>
      </w:r>
      <w:r w:rsidR="00611DD4">
        <w:fldChar w:fldCharType="separate"/>
      </w:r>
      <w:r w:rsidR="00611DD4">
        <w:t xml:space="preserve">Figura </w:t>
      </w:r>
      <w:r w:rsidR="00611DD4">
        <w:rPr>
          <w:noProof/>
        </w:rPr>
        <w:t>9</w:t>
      </w:r>
      <w:r w:rsidR="00611DD4">
        <w:fldChar w:fldCharType="end"/>
      </w:r>
      <w:r w:rsidR="00611DD4">
        <w:t>, o diagrama de sequência do Requisito Funcional 1.</w:t>
      </w:r>
    </w:p>
    <w:p w:rsidR="00E25C0B" w:rsidRPr="00A54666" w:rsidRDefault="00E25C0B" w:rsidP="00614971"/>
    <w:p w:rsidR="000B30C5" w:rsidRPr="00A54666" w:rsidRDefault="000B30C5" w:rsidP="00614971"/>
    <w:p w:rsidR="00614971" w:rsidRPr="00A54666" w:rsidRDefault="005F2129" w:rsidP="00614971">
      <w:pPr>
        <w:rPr>
          <w:sz w:val="27"/>
        </w:rPr>
      </w:pPr>
      <w:r w:rsidRPr="00A54666">
        <w:rPr>
          <w:noProof/>
        </w:rPr>
        <w:drawing>
          <wp:anchor distT="0" distB="0" distL="114300" distR="114300" simplePos="0" relativeHeight="251636224" behindDoc="0" locked="0" layoutInCell="1" allowOverlap="1" wp14:anchorId="0E3FB563" wp14:editId="3D1E61D2">
            <wp:simplePos x="0" y="0"/>
            <wp:positionH relativeFrom="margin">
              <wp:align>center</wp:align>
            </wp:positionH>
            <wp:positionV relativeFrom="paragraph">
              <wp:posOffset>240665</wp:posOffset>
            </wp:positionV>
            <wp:extent cx="5760000" cy="2136344"/>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7">
                      <a:extLst>
                        <a:ext uri="{28A0092B-C50C-407E-A947-70E740481C1C}">
                          <a14:useLocalDpi xmlns:a14="http://schemas.microsoft.com/office/drawing/2010/main" val="0"/>
                        </a:ext>
                      </a:extLst>
                    </a:blip>
                    <a:stretch>
                      <a:fillRect/>
                    </a:stretch>
                  </pic:blipFill>
                  <pic:spPr>
                    <a:xfrm>
                      <a:off x="0" y="0"/>
                      <a:ext cx="5760000" cy="2136344"/>
                    </a:xfrm>
                    <a:prstGeom prst="rect">
                      <a:avLst/>
                    </a:prstGeom>
                  </pic:spPr>
                </pic:pic>
              </a:graphicData>
            </a:graphic>
            <wp14:sizeRelH relativeFrom="page">
              <wp14:pctWidth>0</wp14:pctWidth>
            </wp14:sizeRelH>
            <wp14:sizeRelV relativeFrom="page">
              <wp14:pctHeight>0</wp14:pctHeight>
            </wp14:sizeRelV>
          </wp:anchor>
        </w:drawing>
      </w:r>
    </w:p>
    <w:p w:rsidR="005F2129" w:rsidRPr="00A54666" w:rsidRDefault="00463595" w:rsidP="00614971">
      <w:pPr>
        <w:rPr>
          <w:rFonts w:cstheme="minorHAnsi"/>
          <w:sz w:val="28"/>
        </w:rPr>
      </w:pPr>
      <w:r w:rsidRPr="00A54666">
        <w:rPr>
          <w:noProof/>
        </w:rPr>
        <mc:AlternateContent>
          <mc:Choice Requires="wps">
            <w:drawing>
              <wp:anchor distT="0" distB="0" distL="114300" distR="114300" simplePos="0" relativeHeight="251658752" behindDoc="0" locked="0" layoutInCell="1" allowOverlap="1" wp14:anchorId="5E98844D" wp14:editId="1C185DCF">
                <wp:simplePos x="0" y="0"/>
                <wp:positionH relativeFrom="margin">
                  <wp:align>center</wp:align>
                </wp:positionH>
                <wp:positionV relativeFrom="paragraph">
                  <wp:posOffset>2609026</wp:posOffset>
                </wp:positionV>
                <wp:extent cx="5759450" cy="635"/>
                <wp:effectExtent l="0" t="0" r="6350" b="2540"/>
                <wp:wrapThrough wrapText="bothSides">
                  <wp:wrapPolygon edited="0">
                    <wp:start x="0" y="0"/>
                    <wp:lineTo x="0" y="20348"/>
                    <wp:lineTo x="21576" y="20348"/>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735B65" w:rsidRDefault="00EB3719" w:rsidP="00676574">
                            <w:pPr>
                              <w:pStyle w:val="Legenda"/>
                              <w:jc w:val="center"/>
                              <w:rPr>
                                <w:noProof/>
                                <w:szCs w:val="20"/>
                              </w:rPr>
                            </w:pPr>
                            <w:bookmarkStart w:id="68" w:name="_Toc523490952"/>
                            <w:bookmarkStart w:id="69" w:name="_Ref523845833"/>
                            <w:bookmarkStart w:id="70" w:name="_Toc523793328"/>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bookmarkEnd w:id="68"/>
                            <w:bookmarkEnd w:id="69"/>
                            <w:r>
                              <w:t xml:space="preserve"> DIAGRAMA DE SEQUÊNCIA RF01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0;margin-top:205.45pt;width:453.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" stroked="f">
                <v:textbox style="mso-fit-shape-to-text:t" inset="0,0,0,0">
                  <w:txbxContent>
                    <w:p w:rsidR="00EB3719" w:rsidRPr="00735B65" w:rsidRDefault="00EB3719" w:rsidP="00676574">
                      <w:pPr>
                        <w:pStyle w:val="Legenda"/>
                        <w:jc w:val="center"/>
                        <w:rPr>
                          <w:noProof/>
                          <w:szCs w:val="20"/>
                        </w:rPr>
                      </w:pPr>
                      <w:bookmarkStart w:id="92" w:name="_Toc523490952"/>
                      <w:bookmarkStart w:id="93" w:name="_Toc523793328"/>
                      <w:bookmarkStart w:id="94" w:name="_Ref523845833"/>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bookmarkEnd w:id="92"/>
                      <w:bookmarkEnd w:id="94"/>
                      <w:r>
                        <w:t xml:space="preserve"> DIAGRAMA DE SEQUÊNCIA RF01</w:t>
                      </w:r>
                      <w:bookmarkEnd w:id="93"/>
                    </w:p>
                  </w:txbxContent>
                </v:textbox>
                <w10:wrap type="through" anchorx="margin"/>
              </v:shape>
            </w:pict>
          </mc:Fallback>
        </mc:AlternateContent>
      </w:r>
    </w:p>
    <w:p w:rsidR="00E25C0B" w:rsidRDefault="00E25C0B" w:rsidP="00703A15"/>
    <w:p w:rsidR="00E25C0B" w:rsidRDefault="00E25C0B" w:rsidP="00703A15"/>
    <w:p w:rsidR="00463595" w:rsidRPr="00A54666" w:rsidRDefault="00703A15" w:rsidP="00703A15">
      <w:r>
        <w:t>De acordo com o diagrama apresentado, a sequência temporal para a notificação de contraordenações desde que é emitida pelo sistema SINCRO até à recessão por parte do Cidadão, requer os seguintes passos:</w:t>
      </w:r>
    </w:p>
    <w:p w:rsidR="00614971" w:rsidRPr="00A54666" w:rsidRDefault="00614971" w:rsidP="002D4ACA">
      <w:pPr>
        <w:pStyle w:val="PargrafodaLista"/>
        <w:numPr>
          <w:ilvl w:val="0"/>
          <w:numId w:val="3"/>
        </w:numPr>
        <w:spacing w:after="200"/>
        <w:rPr>
          <w:rFonts w:cstheme="minorHAnsi"/>
        </w:rPr>
      </w:pPr>
      <w:r w:rsidRPr="00A54666">
        <w:rPr>
          <w:rFonts w:cstheme="minorHAnsi"/>
        </w:rPr>
        <w:t>O evento de contraordenação é enviado do sistema SINCRO para o SINCRO Mobile</w:t>
      </w:r>
      <w:r w:rsidR="0056121C" w:rsidRPr="00A54666">
        <w:rPr>
          <w:rFonts w:cstheme="minorHAnsi"/>
        </w:rPr>
        <w:t xml:space="preserve"> </w:t>
      </w:r>
      <w:r w:rsidRPr="00A54666">
        <w:rPr>
          <w:rFonts w:cstheme="minorHAnsi"/>
        </w:rPr>
        <w:t xml:space="preserve">onde irá ser guardado. </w:t>
      </w:r>
    </w:p>
    <w:p w:rsidR="00614971" w:rsidRPr="00A54666" w:rsidRDefault="00614971" w:rsidP="002D4ACA">
      <w:pPr>
        <w:pStyle w:val="PargrafodaLista"/>
        <w:numPr>
          <w:ilvl w:val="0"/>
          <w:numId w:val="3"/>
        </w:numPr>
        <w:spacing w:after="200"/>
        <w:rPr>
          <w:rFonts w:cstheme="minorHAnsi"/>
        </w:rPr>
      </w:pPr>
      <w:r w:rsidRPr="00A54666">
        <w:rPr>
          <w:rFonts w:cstheme="minorHAnsi"/>
        </w:rPr>
        <w:t>Posteriormente irá ser enviada uma notificação ao Cidadão com as informações sobre o respetivo evento.</w:t>
      </w:r>
    </w:p>
    <w:p w:rsidR="00614971" w:rsidRPr="00A54666" w:rsidRDefault="00614971" w:rsidP="00614971"/>
    <w:p w:rsidR="00614971" w:rsidRPr="00A54666" w:rsidRDefault="00614971" w:rsidP="00B04D00">
      <w:pPr>
        <w:pStyle w:val="Ttulo4"/>
        <w:numPr>
          <w:ilvl w:val="3"/>
          <w:numId w:val="9"/>
        </w:numPr>
      </w:pPr>
      <w:r w:rsidRPr="00A54666">
        <w:br w:type="page"/>
      </w:r>
      <w:bookmarkStart w:id="71" w:name="_Toc512888589"/>
      <w:bookmarkStart w:id="72" w:name="_Toc519522215"/>
      <w:r w:rsidRPr="00A54666">
        <w:lastRenderedPageBreak/>
        <w:t>RF02 - Delegar</w:t>
      </w:r>
      <w:r w:rsidRPr="00A54666">
        <w:rPr>
          <w:spacing w:val="-4"/>
        </w:rPr>
        <w:t xml:space="preserve"> </w:t>
      </w:r>
      <w:r w:rsidRPr="00A54666">
        <w:t>Matrícula</w:t>
      </w:r>
      <w:bookmarkEnd w:id="71"/>
      <w:bookmarkEnd w:id="72"/>
    </w:p>
    <w:p w:rsidR="00463595" w:rsidRDefault="00463595" w:rsidP="00463595"/>
    <w:p w:rsidR="00286D4C" w:rsidRDefault="001C0556" w:rsidP="00614971">
      <w:r>
        <w:t xml:space="preserve">Outro importante requisito funcional do sistema SINCRO Mobile é designado por Requisito Funcional 2, Delegar Matrícula, </w:t>
      </w:r>
      <w:r w:rsidR="006D687A">
        <w:t>ou seja,</w:t>
      </w:r>
      <w:r>
        <w:t xml:space="preserve"> este requisito p</w:t>
      </w:r>
      <w:r w:rsidR="00614971" w:rsidRPr="00A54666">
        <w:t xml:space="preserve">ermite </w:t>
      </w:r>
      <w:r w:rsidR="00CB767F">
        <w:t>a</w:t>
      </w:r>
      <w:r w:rsidR="00614971" w:rsidRPr="00A54666">
        <w:t xml:space="preserve">o utilizador delegar o seu veículo a outro utilizador, </w:t>
      </w:r>
      <w:r w:rsidR="0038419C">
        <w:t xml:space="preserve">previamente </w:t>
      </w:r>
      <w:r w:rsidR="00614971" w:rsidRPr="00A54666">
        <w:t>registado no sistema, que aceite esta responsabilidade.</w:t>
      </w:r>
      <w:r>
        <w:t xml:space="preserve"> </w:t>
      </w:r>
    </w:p>
    <w:p w:rsidR="006D687A" w:rsidRDefault="006D687A" w:rsidP="00614971">
      <w:r>
        <w:t xml:space="preserve">Tal como podemos observar na </w:t>
      </w:r>
      <w:r>
        <w:fldChar w:fldCharType="begin"/>
      </w:r>
      <w:r>
        <w:instrText xml:space="preserve"> REF _Ref523846365 \h </w:instrText>
      </w:r>
      <w:r>
        <w:fldChar w:fldCharType="separate"/>
      </w:r>
      <w:r>
        <w:t xml:space="preserve">Figura </w:t>
      </w:r>
      <w:r>
        <w:rPr>
          <w:noProof/>
        </w:rPr>
        <w:t>10</w:t>
      </w:r>
      <w:r>
        <w:fldChar w:fldCharType="end"/>
      </w:r>
      <w:r>
        <w:t xml:space="preserve">, </w:t>
      </w:r>
      <w:r w:rsidR="00CF43D3">
        <w:t xml:space="preserve">este requisito funcional que interliga dois Cidadãos utilizadores do SINCRO Mobile, requer um conjunto de </w:t>
      </w:r>
      <w:r w:rsidR="00F544D5">
        <w:t>ações a</w:t>
      </w:r>
      <w:r w:rsidR="00CF43D3">
        <w:t xml:space="preserve"> desempenhar.</w:t>
      </w:r>
    </w:p>
    <w:p w:rsidR="005D1816" w:rsidRDefault="005D1816" w:rsidP="00614971">
      <w:r w:rsidRPr="00A54666">
        <w:rPr>
          <w:noProof/>
        </w:rPr>
        <w:drawing>
          <wp:anchor distT="0" distB="0" distL="114300" distR="114300" simplePos="0" relativeHeight="251637248" behindDoc="0" locked="0" layoutInCell="1" allowOverlap="1" wp14:anchorId="7D48C559" wp14:editId="6BC7E941">
            <wp:simplePos x="0" y="0"/>
            <wp:positionH relativeFrom="margin">
              <wp:align>center</wp:align>
            </wp:positionH>
            <wp:positionV relativeFrom="paragraph">
              <wp:posOffset>78773</wp:posOffset>
            </wp:positionV>
            <wp:extent cx="5040000" cy="3635246"/>
            <wp:effectExtent l="0" t="0" r="1905" b="0"/>
            <wp:wrapThrough wrapText="bothSides">
              <wp:wrapPolygon edited="0">
                <wp:start x="0" y="0"/>
                <wp:lineTo x="0" y="21509"/>
                <wp:lineTo x="21554" y="21509"/>
                <wp:lineTo x="21554"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635246"/>
                    </a:xfrm>
                    <a:prstGeom prst="rect">
                      <a:avLst/>
                    </a:prstGeom>
                  </pic:spPr>
                </pic:pic>
              </a:graphicData>
            </a:graphic>
            <wp14:sizeRelH relativeFrom="page">
              <wp14:pctWidth>0</wp14:pctWidth>
            </wp14:sizeRelH>
            <wp14:sizeRelV relativeFrom="page">
              <wp14:pctHeight>0</wp14:pctHeight>
            </wp14:sizeRelV>
          </wp:anchor>
        </w:drawing>
      </w:r>
    </w:p>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Pr="00A54666" w:rsidRDefault="005D1816" w:rsidP="00614971"/>
    <w:p w:rsidR="00286D4C" w:rsidRPr="00A54666" w:rsidRDefault="00286D4C" w:rsidP="00614971"/>
    <w:p w:rsidR="00062C52" w:rsidRPr="00A54666" w:rsidRDefault="00062C52" w:rsidP="00614971"/>
    <w:p w:rsidR="005D1816" w:rsidRDefault="005D1816" w:rsidP="00614971"/>
    <w:p w:rsidR="005D1816" w:rsidRDefault="005D1816" w:rsidP="00614971">
      <w:r w:rsidRPr="00A54666">
        <w:rPr>
          <w:noProof/>
        </w:rPr>
        <mc:AlternateContent>
          <mc:Choice Requires="wps">
            <w:drawing>
              <wp:anchor distT="0" distB="0" distL="114300" distR="114300" simplePos="0" relativeHeight="251660800" behindDoc="0" locked="0" layoutInCell="1" allowOverlap="1" wp14:anchorId="54330BF6" wp14:editId="455EB336">
                <wp:simplePos x="0" y="0"/>
                <wp:positionH relativeFrom="margin">
                  <wp:align>center</wp:align>
                </wp:positionH>
                <wp:positionV relativeFrom="paragraph">
                  <wp:posOffset>400082</wp:posOffset>
                </wp:positionV>
                <wp:extent cx="5759450" cy="635"/>
                <wp:effectExtent l="0" t="0" r="6350" b="2540"/>
                <wp:wrapThrough wrapText="bothSides">
                  <wp:wrapPolygon edited="0">
                    <wp:start x="0" y="0"/>
                    <wp:lineTo x="0" y="20348"/>
                    <wp:lineTo x="21576" y="20348"/>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354EC6" w:rsidRDefault="00EB3719" w:rsidP="00062C52">
                            <w:pPr>
                              <w:pStyle w:val="Legenda"/>
                              <w:jc w:val="center"/>
                              <w:rPr>
                                <w:noProof/>
                                <w:szCs w:val="20"/>
                              </w:rPr>
                            </w:pPr>
                            <w:bookmarkStart w:id="73" w:name="_Ref523846365"/>
                            <w:bookmarkStart w:id="74" w:name="_Toc523490953"/>
                            <w:bookmarkStart w:id="75" w:name="_Toc523793329"/>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73"/>
                            <w:r>
                              <w:t xml:space="preserve"> DIAGRAMA DE SEQUÊNCIA RF02</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330BF6" id="Caixa de Texto 31" o:spid="_x0000_s1035" type="#_x0000_t202" style="position:absolute;left:0;text-align:left;margin-left:0;margin-top:31.5pt;width:453.5pt;height:.05pt;z-index:251660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" stroked="f">
                <v:textbox style="mso-fit-shape-to-text:t" inset="0,0,0,0">
                  <w:txbxContent>
                    <w:p w:rsidR="00EB3719" w:rsidRPr="00354EC6" w:rsidRDefault="00EB3719" w:rsidP="00062C52">
                      <w:pPr>
                        <w:pStyle w:val="Legenda"/>
                        <w:jc w:val="center"/>
                        <w:rPr>
                          <w:noProof/>
                          <w:szCs w:val="20"/>
                        </w:rPr>
                      </w:pPr>
                      <w:bookmarkStart w:id="100" w:name="_Toc523490953"/>
                      <w:bookmarkStart w:id="101" w:name="_Toc523793329"/>
                      <w:bookmarkStart w:id="102" w:name="_Ref523846365"/>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102"/>
                      <w:r>
                        <w:t xml:space="preserve"> DIAGRAMA DE SEQUÊNCIA RF02</w:t>
                      </w:r>
                      <w:bookmarkEnd w:id="100"/>
                      <w:bookmarkEnd w:id="101"/>
                    </w:p>
                  </w:txbxContent>
                </v:textbox>
                <w10:wrap type="through" anchorx="margin"/>
              </v:shape>
            </w:pict>
          </mc:Fallback>
        </mc:AlternateContent>
      </w:r>
    </w:p>
    <w:p w:rsidR="005D1816" w:rsidRDefault="005D1816" w:rsidP="00614971"/>
    <w:p w:rsidR="00062C52" w:rsidRPr="00A54666" w:rsidRDefault="00CF43D3" w:rsidP="00614971">
      <w:r>
        <w:t xml:space="preserve">Assim, temos: </w:t>
      </w:r>
    </w:p>
    <w:p w:rsidR="00614971" w:rsidRPr="00A54666" w:rsidRDefault="00614971" w:rsidP="002D4ACA">
      <w:pPr>
        <w:pStyle w:val="PargrafodaLista"/>
        <w:numPr>
          <w:ilvl w:val="0"/>
          <w:numId w:val="4"/>
        </w:numPr>
        <w:spacing w:after="200"/>
        <w:rPr>
          <w:rFonts w:cstheme="minorHAnsi"/>
        </w:rPr>
      </w:pPr>
      <w:r w:rsidRPr="00A54666">
        <w:rPr>
          <w:rFonts w:cstheme="minorHAnsi"/>
        </w:rPr>
        <w:t>Envio do pedido de delegação por parte do Proprietário. Onde irá constar a respetiva matrícula e o Cidadão a quem delega a</w:t>
      </w:r>
      <w:r w:rsidRPr="00A54666">
        <w:rPr>
          <w:rFonts w:cstheme="minorHAnsi"/>
          <w:spacing w:val="-15"/>
        </w:rPr>
        <w:t xml:space="preserve"> </w:t>
      </w:r>
      <w:r w:rsidRPr="00A54666">
        <w:rPr>
          <w:rFonts w:cstheme="minorHAnsi"/>
        </w:rPr>
        <w:t>responsabilidade.</w:t>
      </w:r>
    </w:p>
    <w:p w:rsidR="00614971" w:rsidRPr="00A54666" w:rsidRDefault="00614971" w:rsidP="002D4ACA">
      <w:pPr>
        <w:pStyle w:val="PargrafodaLista"/>
        <w:numPr>
          <w:ilvl w:val="0"/>
          <w:numId w:val="4"/>
        </w:numPr>
        <w:spacing w:after="200"/>
        <w:rPr>
          <w:rFonts w:cstheme="minorHAnsi"/>
        </w:rPr>
      </w:pPr>
      <w:r w:rsidRPr="00A54666">
        <w:rPr>
          <w:rFonts w:cstheme="minorHAnsi"/>
        </w:rPr>
        <w:t>O</w:t>
      </w:r>
      <w:r w:rsidRPr="00A54666">
        <w:rPr>
          <w:rFonts w:cstheme="minorHAnsi"/>
          <w:spacing w:val="-7"/>
        </w:rPr>
        <w:t xml:space="preserve"> </w:t>
      </w:r>
      <w:r w:rsidRPr="00A54666">
        <w:rPr>
          <w:rFonts w:cstheme="minorHAnsi"/>
        </w:rPr>
        <w:t>Cidadão</w:t>
      </w:r>
      <w:r w:rsidRPr="00A54666">
        <w:rPr>
          <w:rFonts w:cstheme="minorHAnsi"/>
          <w:spacing w:val="-7"/>
        </w:rPr>
        <w:t xml:space="preserve"> </w:t>
      </w:r>
      <w:r w:rsidRPr="00A54666">
        <w:rPr>
          <w:rFonts w:cstheme="minorHAnsi"/>
        </w:rPr>
        <w:t>irá</w:t>
      </w:r>
      <w:r w:rsidRPr="00A54666">
        <w:rPr>
          <w:rFonts w:cstheme="minorHAnsi"/>
          <w:spacing w:val="-7"/>
        </w:rPr>
        <w:t xml:space="preserve"> </w:t>
      </w:r>
      <w:r w:rsidRPr="00A54666">
        <w:rPr>
          <w:rFonts w:cstheme="minorHAnsi"/>
        </w:rPr>
        <w:t>receber</w:t>
      </w:r>
      <w:r w:rsidRPr="00A54666">
        <w:rPr>
          <w:rFonts w:cstheme="minorHAnsi"/>
          <w:spacing w:val="-6"/>
        </w:rPr>
        <w:t xml:space="preserve"> </w:t>
      </w:r>
      <w:r w:rsidRPr="00A54666">
        <w:rPr>
          <w:rFonts w:cstheme="minorHAnsi"/>
        </w:rPr>
        <w:t>um</w:t>
      </w:r>
      <w:r w:rsidRPr="00A54666">
        <w:rPr>
          <w:rFonts w:cstheme="minorHAnsi"/>
          <w:spacing w:val="-7"/>
        </w:rPr>
        <w:t xml:space="preserve"> </w:t>
      </w:r>
      <w:r w:rsidRPr="00A54666">
        <w:rPr>
          <w:rFonts w:cstheme="minorHAnsi"/>
        </w:rPr>
        <w:t>pedido</w:t>
      </w:r>
      <w:r w:rsidRPr="00A54666">
        <w:rPr>
          <w:rFonts w:cstheme="minorHAnsi"/>
          <w:spacing w:val="-7"/>
        </w:rPr>
        <w:t xml:space="preserve"> </w:t>
      </w:r>
      <w:r w:rsidRPr="00A54666">
        <w:rPr>
          <w:rFonts w:cstheme="minorHAnsi"/>
        </w:rPr>
        <w:t>para</w:t>
      </w:r>
      <w:r w:rsidRPr="00A54666">
        <w:rPr>
          <w:rFonts w:cstheme="minorHAnsi"/>
          <w:spacing w:val="-6"/>
        </w:rPr>
        <w:t xml:space="preserve"> </w:t>
      </w:r>
      <w:r w:rsidRPr="00A54666">
        <w:rPr>
          <w:rFonts w:cstheme="minorHAnsi"/>
        </w:rPr>
        <w:t>aceitar</w:t>
      </w:r>
      <w:r w:rsidRPr="00A54666">
        <w:rPr>
          <w:rFonts w:cstheme="minorHAnsi"/>
          <w:spacing w:val="-7"/>
        </w:rPr>
        <w:t xml:space="preserve"> </w:t>
      </w:r>
      <w:r w:rsidRPr="00A54666">
        <w:rPr>
          <w:rFonts w:cstheme="minorHAnsi"/>
        </w:rPr>
        <w:t>a</w:t>
      </w:r>
      <w:r w:rsidRPr="00A54666">
        <w:rPr>
          <w:rFonts w:cstheme="minorHAnsi"/>
          <w:spacing w:val="-7"/>
        </w:rPr>
        <w:t xml:space="preserve"> </w:t>
      </w:r>
      <w:r w:rsidRPr="00A54666">
        <w:rPr>
          <w:rFonts w:cstheme="minorHAnsi"/>
        </w:rPr>
        <w:t>responsabilidade</w:t>
      </w:r>
      <w:r w:rsidRPr="00A54666">
        <w:rPr>
          <w:rFonts w:cstheme="minorHAnsi"/>
          <w:spacing w:val="-6"/>
        </w:rPr>
        <w:t xml:space="preserve"> </w:t>
      </w:r>
      <w:r w:rsidRPr="00A54666">
        <w:rPr>
          <w:rFonts w:cstheme="minorHAnsi"/>
        </w:rPr>
        <w:t>do</w:t>
      </w:r>
      <w:r w:rsidRPr="00A54666">
        <w:rPr>
          <w:rFonts w:cstheme="minorHAnsi"/>
          <w:spacing w:val="-7"/>
        </w:rPr>
        <w:t xml:space="preserve"> </w:t>
      </w:r>
      <w:r w:rsidRPr="00A54666">
        <w:rPr>
          <w:rFonts w:cstheme="minorHAnsi"/>
        </w:rPr>
        <w:t>veículo.</w:t>
      </w:r>
    </w:p>
    <w:p w:rsidR="00614971" w:rsidRPr="00A54666" w:rsidRDefault="00614971" w:rsidP="002D4ACA">
      <w:pPr>
        <w:pStyle w:val="PargrafodaLista"/>
        <w:numPr>
          <w:ilvl w:val="0"/>
          <w:numId w:val="4"/>
        </w:numPr>
        <w:spacing w:after="200"/>
        <w:rPr>
          <w:rFonts w:cstheme="minorHAnsi"/>
        </w:rPr>
      </w:pPr>
      <w:r w:rsidRPr="00A54666">
        <w:rPr>
          <w:rFonts w:cstheme="minorHAnsi"/>
        </w:rPr>
        <w:t>O Cidadão envia a decisão face à aceitação da</w:t>
      </w:r>
      <w:r w:rsidRPr="00A54666">
        <w:rPr>
          <w:rFonts w:cstheme="minorHAnsi"/>
          <w:spacing w:val="-8"/>
        </w:rPr>
        <w:t xml:space="preserve"> </w:t>
      </w:r>
      <w:r w:rsidRPr="00A54666">
        <w:rPr>
          <w:rFonts w:cstheme="minorHAnsi"/>
        </w:rPr>
        <w:t>responsabilidade.</w:t>
      </w:r>
    </w:p>
    <w:p w:rsidR="00614971" w:rsidRPr="00A54666" w:rsidRDefault="00614971" w:rsidP="002D4ACA">
      <w:pPr>
        <w:pStyle w:val="PargrafodaLista"/>
        <w:numPr>
          <w:ilvl w:val="0"/>
          <w:numId w:val="4"/>
        </w:numPr>
        <w:spacing w:after="200"/>
        <w:rPr>
          <w:rFonts w:cstheme="minorHAnsi"/>
        </w:rPr>
      </w:pPr>
      <w:r w:rsidRPr="00A54666">
        <w:rPr>
          <w:rFonts w:cstheme="minorHAnsi"/>
        </w:rPr>
        <w:t>Se o Cidadão aceitar a responsabilidade (3), deverá ser entregue ao proprietário uma notificação de sucesso. Caso contrário irá receber uma notificação de</w:t>
      </w:r>
      <w:r w:rsidRPr="00A54666">
        <w:rPr>
          <w:rFonts w:cstheme="minorHAnsi"/>
          <w:spacing w:val="-3"/>
        </w:rPr>
        <w:t xml:space="preserve"> </w:t>
      </w:r>
      <w:r w:rsidRPr="00A54666">
        <w:rPr>
          <w:rFonts w:cstheme="minorHAnsi"/>
        </w:rPr>
        <w:t>insucesso.</w:t>
      </w:r>
    </w:p>
    <w:p w:rsidR="00614971" w:rsidRPr="00A54666" w:rsidRDefault="00614971" w:rsidP="00614971">
      <w:pPr>
        <w:pStyle w:val="PargrafodaLista"/>
        <w:numPr>
          <w:ilvl w:val="0"/>
          <w:numId w:val="4"/>
        </w:numPr>
        <w:spacing w:after="200"/>
        <w:rPr>
          <w:rFonts w:cstheme="minorHAnsi"/>
        </w:rPr>
      </w:pPr>
      <w:r w:rsidRPr="00A54666">
        <w:rPr>
          <w:rFonts w:cstheme="minorHAnsi"/>
        </w:rPr>
        <w:t>Cidadão aceitar a responsabilidade (3), o mesmo irá receber uma notificação sobre o veículo e respetiva matrícula pelo qual é responsável. Caso contrário a notificação não terá</w:t>
      </w:r>
      <w:r w:rsidRPr="00A54666">
        <w:rPr>
          <w:rFonts w:cstheme="minorHAnsi"/>
          <w:spacing w:val="-9"/>
        </w:rPr>
        <w:t xml:space="preserve"> </w:t>
      </w:r>
      <w:r w:rsidRPr="00A54666">
        <w:rPr>
          <w:rFonts w:cstheme="minorHAnsi"/>
        </w:rPr>
        <w:t>efeito.</w:t>
      </w:r>
    </w:p>
    <w:p w:rsidR="00614971" w:rsidRDefault="00614971" w:rsidP="00B04D00">
      <w:pPr>
        <w:pStyle w:val="Ttulo4"/>
        <w:numPr>
          <w:ilvl w:val="3"/>
          <w:numId w:val="9"/>
        </w:numPr>
        <w:rPr>
          <w:spacing w:val="-3"/>
        </w:rPr>
      </w:pPr>
      <w:bookmarkStart w:id="76" w:name="_Toc512888590"/>
      <w:bookmarkStart w:id="77" w:name="_Toc519522216"/>
      <w:r w:rsidRPr="00A54666">
        <w:lastRenderedPageBreak/>
        <w:t>RF03 - Subscrever</w:t>
      </w:r>
      <w:r w:rsidRPr="00A54666">
        <w:rPr>
          <w:spacing w:val="-4"/>
        </w:rPr>
        <w:t xml:space="preserve"> </w:t>
      </w:r>
      <w:r w:rsidRPr="00A54666">
        <w:rPr>
          <w:spacing w:val="-3"/>
        </w:rPr>
        <w:t>Veículo</w:t>
      </w:r>
      <w:bookmarkEnd w:id="76"/>
      <w:bookmarkEnd w:id="77"/>
    </w:p>
    <w:p w:rsidR="00E91560" w:rsidRPr="00E91560" w:rsidRDefault="00E91560" w:rsidP="00E91560"/>
    <w:p w:rsidR="00614971" w:rsidRPr="00A54666" w:rsidRDefault="00753D91" w:rsidP="00614971">
      <w:r>
        <w:t xml:space="preserve">Subscrever o </w:t>
      </w:r>
      <w:r w:rsidR="00E91560">
        <w:t>Veículo</w:t>
      </w:r>
      <w:r>
        <w:t>, trata</w:t>
      </w:r>
      <w:r w:rsidR="00E91560">
        <w:t>-se de outro requisito funcional designado por RF03, em que</w:t>
      </w:r>
      <w:r w:rsidR="00614971" w:rsidRPr="00A54666">
        <w:rPr>
          <w:spacing w:val="-5"/>
        </w:rPr>
        <w:t xml:space="preserve"> </w:t>
      </w:r>
      <w:r w:rsidR="00614971" w:rsidRPr="00A54666">
        <w:t>o</w:t>
      </w:r>
      <w:r w:rsidR="00614971" w:rsidRPr="00A54666">
        <w:rPr>
          <w:spacing w:val="-5"/>
        </w:rPr>
        <w:t xml:space="preserve"> </w:t>
      </w:r>
      <w:r w:rsidR="00614971" w:rsidRPr="00A54666">
        <w:t>utilizador</w:t>
      </w:r>
      <w:r w:rsidR="00636529">
        <w:t>, após registado</w:t>
      </w:r>
      <w:r w:rsidR="00650493">
        <w:t xml:space="preserve"> no </w:t>
      </w:r>
      <w:r w:rsidR="009609A4">
        <w:t xml:space="preserve">sistema, </w:t>
      </w:r>
      <w:r w:rsidR="009609A4" w:rsidRPr="00A54666">
        <w:rPr>
          <w:spacing w:val="-5"/>
        </w:rPr>
        <w:t>poderá</w:t>
      </w:r>
      <w:r w:rsidR="00614971" w:rsidRPr="00A54666">
        <w:rPr>
          <w:spacing w:val="-5"/>
        </w:rPr>
        <w:t xml:space="preserve"> </w:t>
      </w:r>
      <w:r w:rsidR="00614971" w:rsidRPr="00A54666">
        <w:t>subscrever</w:t>
      </w:r>
      <w:r w:rsidR="00614971" w:rsidRPr="00A54666">
        <w:rPr>
          <w:spacing w:val="-5"/>
        </w:rPr>
        <w:t xml:space="preserve"> </w:t>
      </w:r>
      <w:r w:rsidR="00614971" w:rsidRPr="00A54666">
        <w:t>as</w:t>
      </w:r>
      <w:r w:rsidR="00614971" w:rsidRPr="00A54666">
        <w:rPr>
          <w:spacing w:val="-5"/>
        </w:rPr>
        <w:t xml:space="preserve"> </w:t>
      </w:r>
      <w:r w:rsidR="00614971" w:rsidRPr="00A54666">
        <w:t>suas</w:t>
      </w:r>
      <w:r w:rsidR="00614971" w:rsidRPr="00A54666">
        <w:rPr>
          <w:spacing w:val="-5"/>
        </w:rPr>
        <w:t xml:space="preserve"> </w:t>
      </w:r>
      <w:r w:rsidR="00614971" w:rsidRPr="00A54666">
        <w:t>viaturas,</w:t>
      </w:r>
      <w:r w:rsidR="00614971" w:rsidRPr="00A54666">
        <w:rPr>
          <w:spacing w:val="-5"/>
        </w:rPr>
        <w:t xml:space="preserve"> </w:t>
      </w:r>
      <w:r w:rsidR="00614971" w:rsidRPr="00A54666">
        <w:t>bem</w:t>
      </w:r>
      <w:r w:rsidR="00614971" w:rsidRPr="00A54666">
        <w:rPr>
          <w:spacing w:val="-5"/>
        </w:rPr>
        <w:t xml:space="preserve"> </w:t>
      </w:r>
      <w:r w:rsidR="00614971" w:rsidRPr="00A54666">
        <w:t xml:space="preserve">como viaturas delegadas por outros utilizadores. </w:t>
      </w:r>
      <w:r w:rsidR="00E91560">
        <w:t>Desta forma, o utilizador passa a s</w:t>
      </w:r>
      <w:r w:rsidR="00614971" w:rsidRPr="00A54666">
        <w:t>er o responsável por quaisquer futuros</w:t>
      </w:r>
      <w:r w:rsidR="00614971" w:rsidRPr="00A54666">
        <w:rPr>
          <w:spacing w:val="-3"/>
        </w:rPr>
        <w:t xml:space="preserve"> </w:t>
      </w:r>
      <w:r w:rsidR="00614971" w:rsidRPr="00A54666">
        <w:t xml:space="preserve">eventos. </w:t>
      </w:r>
    </w:p>
    <w:p w:rsidR="00463595" w:rsidRPr="00A54666" w:rsidRDefault="00E91560" w:rsidP="00614971">
      <w:r>
        <w:t xml:space="preserve">Na figura seguinte consta a sequencia entre </w:t>
      </w:r>
      <w:r w:rsidR="001500C4">
        <w:t>o envio da matrícula pretendida</w:t>
      </w:r>
      <w:r w:rsidR="00743EFB">
        <w:t>,</w:t>
      </w:r>
      <w:r>
        <w:t xml:space="preserve"> por parte do utilizador</w:t>
      </w:r>
      <w:r w:rsidR="00312068">
        <w:t>,</w:t>
      </w:r>
      <w:r>
        <w:t xml:space="preserve"> até ao momento em que o cidadão </w:t>
      </w:r>
      <w:r w:rsidR="00EB3719">
        <w:t xml:space="preserve">é </w:t>
      </w:r>
      <w:r w:rsidR="00CD4521">
        <w:t>atualizado</w:t>
      </w:r>
      <w:r w:rsidR="00EB3719">
        <w:t xml:space="preserve"> </w:t>
      </w:r>
      <w:r w:rsidR="00D92939">
        <w:t>com o registo do veículo.</w:t>
      </w:r>
    </w:p>
    <w:p w:rsidR="00463595" w:rsidRPr="00A54666" w:rsidRDefault="00463595" w:rsidP="00614971">
      <w:r w:rsidRPr="00A54666">
        <w:rPr>
          <w:noProof/>
        </w:rPr>
        <mc:AlternateContent>
          <mc:Choice Requires="wps">
            <w:drawing>
              <wp:anchor distT="0" distB="0" distL="114300" distR="114300" simplePos="0" relativeHeight="251659776" behindDoc="0" locked="0" layoutInCell="1" allowOverlap="1" wp14:anchorId="53E139C9" wp14:editId="0272A672">
                <wp:simplePos x="0" y="0"/>
                <wp:positionH relativeFrom="margin">
                  <wp:align>center</wp:align>
                </wp:positionH>
                <wp:positionV relativeFrom="paragraph">
                  <wp:posOffset>3202043</wp:posOffset>
                </wp:positionV>
                <wp:extent cx="5759450" cy="635"/>
                <wp:effectExtent l="0" t="0" r="6350" b="2540"/>
                <wp:wrapThrough wrapText="bothSides">
                  <wp:wrapPolygon edited="0">
                    <wp:start x="0" y="0"/>
                    <wp:lineTo x="0" y="20348"/>
                    <wp:lineTo x="21576" y="20348"/>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7647D4" w:rsidRDefault="00EB3719" w:rsidP="00D71B4E">
                            <w:pPr>
                              <w:pStyle w:val="Legenda"/>
                              <w:jc w:val="center"/>
                              <w:rPr>
                                <w:noProof/>
                                <w:szCs w:val="20"/>
                              </w:rPr>
                            </w:pPr>
                            <w:bookmarkStart w:id="78" w:name="_Toc523490954"/>
                            <w:bookmarkStart w:id="79" w:name="_Toc523793330"/>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DIAGRAMA DE SEQUÊNCIA RF03</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0;margin-top:252.15pt;width:453.5pt;height:.05pt;z-index:251659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" stroked="f">
                <v:textbox style="mso-fit-shape-to-text:t" inset="0,0,0,0">
                  <w:txbxContent>
                    <w:p w:rsidR="00EB3719" w:rsidRPr="007647D4" w:rsidRDefault="00EB3719" w:rsidP="00D71B4E">
                      <w:pPr>
                        <w:pStyle w:val="Legenda"/>
                        <w:jc w:val="center"/>
                        <w:rPr>
                          <w:noProof/>
                          <w:szCs w:val="20"/>
                        </w:rPr>
                      </w:pPr>
                      <w:bookmarkStart w:id="107" w:name="_Toc523490954"/>
                      <w:bookmarkStart w:id="108" w:name="_Toc523793330"/>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DIAGRAMA DE SEQUÊNCIA RF03</w:t>
                      </w:r>
                      <w:bookmarkEnd w:id="107"/>
                      <w:bookmarkEnd w:id="108"/>
                    </w:p>
                  </w:txbxContent>
                </v:textbox>
                <w10:wrap type="through" anchorx="margin"/>
              </v:shape>
            </w:pict>
          </mc:Fallback>
        </mc:AlternateContent>
      </w:r>
      <w:r w:rsidR="00286D4C" w:rsidRPr="00A54666">
        <w:rPr>
          <w:noProof/>
        </w:rPr>
        <w:drawing>
          <wp:anchor distT="0" distB="0" distL="114300" distR="114300" simplePos="0" relativeHeight="251638272" behindDoc="0" locked="0" layoutInCell="1" allowOverlap="1" wp14:anchorId="084DB1AC" wp14:editId="27A5B833">
            <wp:simplePos x="0" y="0"/>
            <wp:positionH relativeFrom="margin">
              <wp:align>center</wp:align>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49">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463595" w:rsidRPr="00A54666" w:rsidRDefault="00E91560" w:rsidP="00614971">
      <w:r>
        <w:t>A sequência envolve os seguintes passos:</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Envio da matrícula e dados que possam identificar o veículo a</w:t>
      </w:r>
      <w:r w:rsidRPr="00A54666">
        <w:rPr>
          <w:rFonts w:cstheme="minorHAnsi"/>
          <w:spacing w:val="-29"/>
          <w:szCs w:val="24"/>
        </w:rPr>
        <w:t xml:space="preserve"> </w:t>
      </w:r>
      <w:r w:rsidRPr="00A54666">
        <w:rPr>
          <w:rFonts w:cstheme="minorHAnsi"/>
          <w:szCs w:val="24"/>
        </w:rPr>
        <w:t>subscrever.</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Informação é enviada para o sistema SINCRO</w:t>
      </w:r>
      <w:r w:rsidR="003F52EF" w:rsidRPr="00A54666">
        <w:rPr>
          <w:rFonts w:cstheme="minorHAnsi"/>
          <w:szCs w:val="24"/>
        </w:rPr>
        <w:t xml:space="preserve"> </w:t>
      </w:r>
      <w:r w:rsidRPr="00A54666">
        <w:rPr>
          <w:rFonts w:cstheme="minorHAnsi"/>
          <w:szCs w:val="24"/>
        </w:rPr>
        <w:t>onde irá ser verificada a autenticidade do</w:t>
      </w:r>
      <w:r w:rsidRPr="00A54666">
        <w:rPr>
          <w:rFonts w:cstheme="minorHAnsi"/>
          <w:spacing w:val="-3"/>
          <w:szCs w:val="24"/>
        </w:rPr>
        <w:t xml:space="preserve"> </w:t>
      </w:r>
      <w:r w:rsidRPr="00A54666">
        <w:rPr>
          <w:rFonts w:cstheme="minorHAnsi"/>
          <w:szCs w:val="24"/>
        </w:rPr>
        <w:t>proprietário.</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Lista de veículos do Cidadão é atualizada com base no resultado do passo anterior</w:t>
      </w:r>
      <w:r w:rsidRPr="00A54666">
        <w:rPr>
          <w:rFonts w:cstheme="minorHAnsi"/>
          <w:spacing w:val="-2"/>
          <w:szCs w:val="24"/>
        </w:rPr>
        <w:t xml:space="preserve"> </w:t>
      </w:r>
      <w:r w:rsidRPr="00A54666">
        <w:rPr>
          <w:rFonts w:cstheme="minorHAnsi"/>
          <w:szCs w:val="24"/>
        </w:rPr>
        <w:t>(2).</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Cidadão é notificado com o resultado da</w:t>
      </w:r>
      <w:r w:rsidRPr="00A54666">
        <w:rPr>
          <w:rFonts w:cstheme="minorHAnsi"/>
          <w:spacing w:val="-10"/>
          <w:szCs w:val="24"/>
        </w:rPr>
        <w:t xml:space="preserve"> </w:t>
      </w:r>
      <w:r w:rsidRPr="00A54666">
        <w:rPr>
          <w:rFonts w:cstheme="minorHAnsi"/>
          <w:szCs w:val="24"/>
        </w:rPr>
        <w:t>operação.</w:t>
      </w:r>
    </w:p>
    <w:p w:rsidR="00614971" w:rsidRPr="00A54666" w:rsidRDefault="00614971" w:rsidP="00614971">
      <w:pPr>
        <w:rPr>
          <w:rFonts w:cstheme="minorHAnsi"/>
        </w:rPr>
      </w:pPr>
    </w:p>
    <w:p w:rsidR="00614971" w:rsidRPr="00A54666" w:rsidRDefault="00614971" w:rsidP="00614971">
      <w:r w:rsidRPr="00A54666">
        <w:br w:type="page"/>
      </w:r>
    </w:p>
    <w:p w:rsidR="00614971" w:rsidRPr="00A54666" w:rsidRDefault="00614971" w:rsidP="00B04D00">
      <w:pPr>
        <w:pStyle w:val="Ttulo4"/>
        <w:numPr>
          <w:ilvl w:val="3"/>
          <w:numId w:val="9"/>
        </w:numPr>
      </w:pPr>
      <w:bookmarkStart w:id="80" w:name="_Toc512888591"/>
      <w:bookmarkStart w:id="81" w:name="_Toc519522217"/>
      <w:r w:rsidRPr="00A54666">
        <w:lastRenderedPageBreak/>
        <w:t>RF04 - Histórico de</w:t>
      </w:r>
      <w:r w:rsidRPr="00A54666">
        <w:rPr>
          <w:spacing w:val="-6"/>
        </w:rPr>
        <w:t xml:space="preserve"> </w:t>
      </w:r>
      <w:r w:rsidRPr="00A54666">
        <w:t>Contraordenações</w:t>
      </w:r>
      <w:bookmarkEnd w:id="80"/>
      <w:bookmarkEnd w:id="81"/>
    </w:p>
    <w:p w:rsidR="00463595" w:rsidRDefault="00463595" w:rsidP="00463595"/>
    <w:p w:rsidR="00614971" w:rsidRDefault="009A3708" w:rsidP="00614971">
      <w:pPr>
        <w:rPr>
          <w:b/>
          <w:sz w:val="16"/>
        </w:rPr>
      </w:pPr>
      <w:r>
        <w:t xml:space="preserve">Através do requisito funcional RF04, Histórico de Contraordenações é </w:t>
      </w:r>
      <w:r w:rsidR="00614971" w:rsidRPr="00A54666">
        <w:t>disponibilizada uma lista de contraordenações com os últimos eventos ocorridos.</w:t>
      </w:r>
      <w:r w:rsidR="00614971" w:rsidRPr="00A54666">
        <w:rPr>
          <w:spacing w:val="-16"/>
        </w:rPr>
        <w:t xml:space="preserve"> </w:t>
      </w:r>
      <w:r w:rsidR="00614971" w:rsidRPr="00A54666">
        <w:t>O</w:t>
      </w:r>
      <w:r w:rsidR="00614971" w:rsidRPr="00A54666">
        <w:rPr>
          <w:spacing w:val="-15"/>
        </w:rPr>
        <w:t xml:space="preserve"> </w:t>
      </w:r>
      <w:r w:rsidR="00614971" w:rsidRPr="00A54666">
        <w:t>utilizador</w:t>
      </w:r>
      <w:r w:rsidR="00614971" w:rsidRPr="00A54666">
        <w:rPr>
          <w:spacing w:val="-15"/>
        </w:rPr>
        <w:t xml:space="preserve"> </w:t>
      </w:r>
      <w:r w:rsidR="00614971" w:rsidRPr="00A54666">
        <w:t>poderá</w:t>
      </w:r>
      <w:r w:rsidR="00614971" w:rsidRPr="00A54666">
        <w:rPr>
          <w:spacing w:val="-16"/>
        </w:rPr>
        <w:t xml:space="preserve"> </w:t>
      </w:r>
      <w:r w:rsidR="00614971" w:rsidRPr="00A54666">
        <w:t>visualizar</w:t>
      </w:r>
      <w:r w:rsidR="00614971" w:rsidRPr="00A54666">
        <w:rPr>
          <w:spacing w:val="-15"/>
        </w:rPr>
        <w:t xml:space="preserve"> </w:t>
      </w:r>
      <w:r w:rsidR="00614971" w:rsidRPr="00A54666">
        <w:t>os</w:t>
      </w:r>
      <w:r w:rsidR="00614971" w:rsidRPr="00A54666">
        <w:rPr>
          <w:spacing w:val="-15"/>
        </w:rPr>
        <w:t xml:space="preserve"> </w:t>
      </w:r>
      <w:r w:rsidR="00614971" w:rsidRPr="00A54666">
        <w:t>eventos</w:t>
      </w:r>
      <w:r w:rsidR="00614971" w:rsidRPr="00A54666">
        <w:rPr>
          <w:spacing w:val="-16"/>
        </w:rPr>
        <w:t xml:space="preserve"> </w:t>
      </w:r>
      <w:r w:rsidR="00614971" w:rsidRPr="00A54666">
        <w:t>de</w:t>
      </w:r>
      <w:r w:rsidR="00614971" w:rsidRPr="00A54666">
        <w:rPr>
          <w:spacing w:val="-15"/>
        </w:rPr>
        <w:t xml:space="preserve"> </w:t>
      </w:r>
      <w:r w:rsidR="00614971" w:rsidRPr="00A54666">
        <w:t>contraordenação</w:t>
      </w:r>
      <w:r w:rsidR="00614971" w:rsidRPr="00A54666">
        <w:rPr>
          <w:spacing w:val="-15"/>
        </w:rPr>
        <w:t xml:space="preserve"> </w:t>
      </w:r>
      <w:r w:rsidR="00614971" w:rsidRPr="00A54666">
        <w:t>e</w:t>
      </w:r>
      <w:r w:rsidR="00614971" w:rsidRPr="00A54666">
        <w:rPr>
          <w:spacing w:val="-16"/>
        </w:rPr>
        <w:t xml:space="preserve"> </w:t>
      </w:r>
      <w:r w:rsidR="00614971" w:rsidRPr="00A54666">
        <w:t>aceder à sua</w:t>
      </w:r>
      <w:r w:rsidR="00614971" w:rsidRPr="00A54666">
        <w:rPr>
          <w:spacing w:val="-3"/>
        </w:rPr>
        <w:t xml:space="preserve"> </w:t>
      </w:r>
      <w:r w:rsidR="00614971" w:rsidRPr="00A54666">
        <w:t>informação.</w:t>
      </w:r>
      <w:r w:rsidR="00614971" w:rsidRPr="00A54666">
        <w:rPr>
          <w:b/>
          <w:sz w:val="16"/>
        </w:rPr>
        <w:t xml:space="preserve"> </w:t>
      </w:r>
    </w:p>
    <w:p w:rsidR="009A3708" w:rsidRDefault="009A3708" w:rsidP="009A3708">
      <w:r>
        <w:t xml:space="preserve">A </w:t>
      </w:r>
      <w:r>
        <w:fldChar w:fldCharType="begin"/>
      </w:r>
      <w:r>
        <w:instrText xml:space="preserve"> REF _Ref523848373 \h </w:instrText>
      </w:r>
      <w:r>
        <w:fldChar w:fldCharType="separate"/>
      </w:r>
      <w:r>
        <w:t xml:space="preserve">Figura </w:t>
      </w:r>
      <w:r>
        <w:rPr>
          <w:noProof/>
        </w:rPr>
        <w:t>12</w:t>
      </w:r>
      <w:r>
        <w:fldChar w:fldCharType="end"/>
      </w:r>
      <w:r>
        <w:t xml:space="preserve"> apresenta o diagrama de sequência dos passos </w:t>
      </w:r>
      <w:r w:rsidR="00F64789">
        <w:t xml:space="preserve">necessários </w:t>
      </w:r>
      <w:r w:rsidR="006353BE">
        <w:t>a efetuar para a concretização do requisito funcional.</w:t>
      </w:r>
    </w:p>
    <w:p w:rsidR="009A3708" w:rsidRPr="009A3708" w:rsidRDefault="009A3708" w:rsidP="009A3708">
      <w:pPr>
        <w:tabs>
          <w:tab w:val="left" w:pos="7663"/>
        </w:tabs>
      </w:pPr>
      <w:r>
        <w:tab/>
      </w:r>
    </w:p>
    <w:p w:rsidR="00AF4970" w:rsidRPr="00A54666" w:rsidRDefault="00463595" w:rsidP="00614971">
      <w:pPr>
        <w:rPr>
          <w:b/>
          <w:sz w:val="16"/>
        </w:rPr>
      </w:pPr>
      <w:r w:rsidRPr="00A54666">
        <w:rPr>
          <w:noProof/>
        </w:rPr>
        <mc:AlternateContent>
          <mc:Choice Requires="wps">
            <w:drawing>
              <wp:anchor distT="0" distB="0" distL="114300" distR="114300" simplePos="0" relativeHeight="251661824" behindDoc="0" locked="0" layoutInCell="1" allowOverlap="1" wp14:anchorId="7E87F204" wp14:editId="405C73EC">
                <wp:simplePos x="0" y="0"/>
                <wp:positionH relativeFrom="margin">
                  <wp:align>center</wp:align>
                </wp:positionH>
                <wp:positionV relativeFrom="paragraph">
                  <wp:posOffset>4530090</wp:posOffset>
                </wp:positionV>
                <wp:extent cx="5759450" cy="635"/>
                <wp:effectExtent l="0" t="0" r="6350" b="2540"/>
                <wp:wrapThrough wrapText="bothSides">
                  <wp:wrapPolygon edited="0">
                    <wp:start x="0" y="0"/>
                    <wp:lineTo x="0" y="20348"/>
                    <wp:lineTo x="21576" y="20348"/>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AD6966" w:rsidRDefault="00EB3719" w:rsidP="00A24B00">
                            <w:pPr>
                              <w:pStyle w:val="Legenda"/>
                              <w:jc w:val="center"/>
                              <w:rPr>
                                <w:noProof/>
                                <w:szCs w:val="20"/>
                              </w:rPr>
                            </w:pPr>
                            <w:bookmarkStart w:id="82" w:name="_Ref523848373"/>
                            <w:bookmarkStart w:id="83" w:name="_Toc523490955"/>
                            <w:bookmarkStart w:id="84" w:name="_Toc523793331"/>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82"/>
                            <w:r>
                              <w:t xml:space="preserve"> DIAGRAMA DE SEQUÊNCIA RF04</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356.7pt;width:453.5pt;height:.05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" stroked="f">
                <v:textbox style="mso-fit-shape-to-text:t" inset="0,0,0,0">
                  <w:txbxContent>
                    <w:p w:rsidR="00EB3719" w:rsidRPr="00AD6966" w:rsidRDefault="00EB3719" w:rsidP="00A24B00">
                      <w:pPr>
                        <w:pStyle w:val="Legenda"/>
                        <w:jc w:val="center"/>
                        <w:rPr>
                          <w:noProof/>
                          <w:szCs w:val="20"/>
                        </w:rPr>
                      </w:pPr>
                      <w:bookmarkStart w:id="114" w:name="_Toc523490955"/>
                      <w:bookmarkStart w:id="115" w:name="_Toc523793331"/>
                      <w:bookmarkStart w:id="116" w:name="_Ref52384837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116"/>
                      <w:r>
                        <w:t xml:space="preserve"> DIAGRAMA DE SEQUÊNCIA RF04</w:t>
                      </w:r>
                      <w:bookmarkEnd w:id="114"/>
                      <w:bookmarkEnd w:id="115"/>
                    </w:p>
                  </w:txbxContent>
                </v:textbox>
                <w10:wrap type="through" anchorx="margin"/>
              </v:shape>
            </w:pict>
          </mc:Fallback>
        </mc:AlternateContent>
      </w:r>
      <w:r w:rsidR="00A24B00" w:rsidRPr="00A54666">
        <w:rPr>
          <w:b/>
          <w:noProof/>
          <w:sz w:val="16"/>
        </w:rPr>
        <w:drawing>
          <wp:anchor distT="0" distB="0" distL="114300" distR="114300" simplePos="0" relativeHeight="251639296"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A54666" w:rsidRDefault="00A24B00" w:rsidP="009A3708"/>
    <w:p w:rsidR="00614971" w:rsidRPr="00A54666" w:rsidRDefault="00335814" w:rsidP="00335814">
      <w:r>
        <w:t>Os passos são os seguintes:</w:t>
      </w:r>
    </w:p>
    <w:p w:rsidR="00614971" w:rsidRPr="00A54666" w:rsidRDefault="00614971" w:rsidP="002D4ACA">
      <w:pPr>
        <w:pStyle w:val="PargrafodaLista"/>
        <w:numPr>
          <w:ilvl w:val="0"/>
          <w:numId w:val="6"/>
        </w:numPr>
        <w:tabs>
          <w:tab w:val="left" w:pos="696"/>
        </w:tabs>
        <w:spacing w:after="200"/>
        <w:rPr>
          <w:rFonts w:cstheme="minorHAnsi"/>
          <w:szCs w:val="24"/>
        </w:rPr>
      </w:pPr>
      <w:r w:rsidRPr="00A54666">
        <w:rPr>
          <w:rFonts w:cstheme="minorHAnsi"/>
          <w:szCs w:val="24"/>
        </w:rPr>
        <w:t>Pedido de histórico do</w:t>
      </w:r>
      <w:r w:rsidRPr="00A54666">
        <w:rPr>
          <w:rFonts w:cstheme="minorHAnsi"/>
          <w:spacing w:val="-5"/>
          <w:szCs w:val="24"/>
        </w:rPr>
        <w:t xml:space="preserve"> </w:t>
      </w:r>
      <w:r w:rsidRPr="00A54666">
        <w:rPr>
          <w:rFonts w:cstheme="minorHAnsi"/>
          <w:szCs w:val="24"/>
        </w:rPr>
        <w:t xml:space="preserve">Cidadão. </w:t>
      </w:r>
    </w:p>
    <w:p w:rsidR="00614971" w:rsidRPr="00A54666" w:rsidRDefault="00614971" w:rsidP="002D4ACA">
      <w:pPr>
        <w:pStyle w:val="PargrafodaLista"/>
        <w:numPr>
          <w:ilvl w:val="0"/>
          <w:numId w:val="6"/>
        </w:numPr>
        <w:tabs>
          <w:tab w:val="left" w:pos="696"/>
        </w:tabs>
        <w:spacing w:before="88" w:after="200"/>
        <w:rPr>
          <w:rFonts w:cstheme="minorHAnsi"/>
          <w:szCs w:val="24"/>
        </w:rPr>
      </w:pPr>
      <w:r w:rsidRPr="00A54666">
        <w:rPr>
          <w:rFonts w:cstheme="minorHAnsi"/>
          <w:szCs w:val="24"/>
        </w:rPr>
        <w:t xml:space="preserve">Envio do pedido (1) para o sistema SINCRO. </w:t>
      </w:r>
    </w:p>
    <w:p w:rsidR="00614971" w:rsidRPr="00A54666" w:rsidRDefault="00614971" w:rsidP="002D4ACA">
      <w:pPr>
        <w:pStyle w:val="PargrafodaLista"/>
        <w:numPr>
          <w:ilvl w:val="0"/>
          <w:numId w:val="6"/>
        </w:numPr>
        <w:tabs>
          <w:tab w:val="left" w:pos="696"/>
        </w:tabs>
        <w:spacing w:before="87" w:after="200"/>
        <w:rPr>
          <w:rFonts w:cstheme="minorHAnsi"/>
          <w:szCs w:val="24"/>
        </w:rPr>
      </w:pPr>
      <w:r w:rsidRPr="00A54666">
        <w:rPr>
          <w:rFonts w:cstheme="minorHAnsi"/>
          <w:szCs w:val="24"/>
        </w:rPr>
        <w:t>É devolvido ao SINCRO Mobile</w:t>
      </w:r>
      <w:r w:rsidR="00411C9E" w:rsidRPr="00A54666">
        <w:rPr>
          <w:rFonts w:cstheme="minorHAnsi"/>
          <w:szCs w:val="24"/>
        </w:rPr>
        <w:t xml:space="preserve"> </w:t>
      </w:r>
      <w:r w:rsidRPr="00A54666">
        <w:rPr>
          <w:rFonts w:cstheme="minorHAnsi"/>
          <w:szCs w:val="24"/>
        </w:rPr>
        <w:t>o histórico do</w:t>
      </w:r>
      <w:r w:rsidRPr="00A54666">
        <w:rPr>
          <w:rFonts w:cstheme="minorHAnsi"/>
          <w:spacing w:val="-4"/>
          <w:szCs w:val="24"/>
        </w:rPr>
        <w:t xml:space="preserve"> </w:t>
      </w:r>
      <w:r w:rsidRPr="00A54666">
        <w:rPr>
          <w:rFonts w:cstheme="minorHAnsi"/>
          <w:szCs w:val="24"/>
        </w:rPr>
        <w:t xml:space="preserve">Cidadão. </w:t>
      </w:r>
    </w:p>
    <w:p w:rsidR="00614971" w:rsidRPr="00A54666" w:rsidRDefault="00614971" w:rsidP="002D4ACA">
      <w:pPr>
        <w:pStyle w:val="PargrafodaLista"/>
        <w:numPr>
          <w:ilvl w:val="0"/>
          <w:numId w:val="6"/>
        </w:numPr>
        <w:tabs>
          <w:tab w:val="left" w:pos="696"/>
        </w:tabs>
        <w:spacing w:before="150" w:after="200"/>
        <w:rPr>
          <w:rFonts w:cstheme="minorHAnsi"/>
          <w:szCs w:val="24"/>
        </w:rPr>
      </w:pPr>
      <w:r w:rsidRPr="00A54666">
        <w:rPr>
          <w:rFonts w:cstheme="minorHAnsi"/>
          <w:szCs w:val="24"/>
        </w:rPr>
        <w:t>Cidadão recebe histórico de</w:t>
      </w:r>
      <w:r w:rsidRPr="00A54666">
        <w:rPr>
          <w:rFonts w:cstheme="minorHAnsi"/>
          <w:spacing w:val="-5"/>
          <w:szCs w:val="24"/>
        </w:rPr>
        <w:t xml:space="preserve"> </w:t>
      </w:r>
      <w:r w:rsidRPr="00A54666">
        <w:rPr>
          <w:rFonts w:cstheme="minorHAnsi"/>
          <w:szCs w:val="24"/>
        </w:rPr>
        <w:t>contraordenações.</w:t>
      </w:r>
    </w:p>
    <w:p w:rsidR="00614971" w:rsidRPr="00A54666" w:rsidRDefault="00614971" w:rsidP="00614971">
      <w:r w:rsidRPr="00A54666">
        <w:br w:type="page"/>
      </w:r>
    </w:p>
    <w:p w:rsidR="00614971" w:rsidRPr="00A54666" w:rsidRDefault="00614971" w:rsidP="00B04D00">
      <w:pPr>
        <w:pStyle w:val="Ttulo4"/>
        <w:numPr>
          <w:ilvl w:val="3"/>
          <w:numId w:val="9"/>
        </w:numPr>
      </w:pPr>
      <w:bookmarkStart w:id="85" w:name="_Toc512888592"/>
      <w:bookmarkStart w:id="86" w:name="_Toc519522218"/>
      <w:r w:rsidRPr="00A54666">
        <w:lastRenderedPageBreak/>
        <w:t>RF05 - Registar</w:t>
      </w:r>
      <w:r w:rsidRPr="00A54666">
        <w:rPr>
          <w:spacing w:val="-4"/>
        </w:rPr>
        <w:t xml:space="preserve"> </w:t>
      </w:r>
      <w:r w:rsidRPr="00A54666">
        <w:t>Cidadão</w:t>
      </w:r>
      <w:bookmarkEnd w:id="85"/>
      <w:bookmarkEnd w:id="86"/>
    </w:p>
    <w:p w:rsidR="00463595" w:rsidRPr="00A54666" w:rsidRDefault="00463595" w:rsidP="00463595"/>
    <w:p w:rsidR="00614971" w:rsidRDefault="00614971" w:rsidP="00614971">
      <w:r w:rsidRPr="00A54666">
        <w:t>Para ter acesso a quaisquer funcionalidades é necessário o cidadão se registar no sistema através do seu cartão de cidadão e do seu contacto telefónico de forma a ser identificável pelo sistema.</w:t>
      </w:r>
      <w:r w:rsidR="0022570B">
        <w:t xml:space="preserve"> O requisito funcional RF05 é responsável por permitir o registo do Cidadão na utilização da aplicação.</w:t>
      </w:r>
    </w:p>
    <w:p w:rsidR="003C3E06" w:rsidRPr="00A54666" w:rsidRDefault="003C3E06" w:rsidP="00614971">
      <w:r>
        <w:t xml:space="preserve">A figura apresentada, </w:t>
      </w:r>
      <w:r>
        <w:fldChar w:fldCharType="begin"/>
      </w:r>
      <w:r>
        <w:instrText xml:space="preserve"> REF _Ref523849771 \h </w:instrText>
      </w:r>
      <w:r>
        <w:fldChar w:fldCharType="separate"/>
      </w:r>
      <w:r>
        <w:t xml:space="preserve">Figura </w:t>
      </w:r>
      <w:r>
        <w:rPr>
          <w:noProof/>
        </w:rPr>
        <w:t>13</w:t>
      </w:r>
      <w:r>
        <w:fldChar w:fldCharType="end"/>
      </w:r>
      <w:r>
        <w:t xml:space="preserve">, </w:t>
      </w:r>
      <w:r w:rsidR="00BB7053">
        <w:t>oferece</w:t>
      </w:r>
      <w:r>
        <w:t xml:space="preserve"> a sequência de ações a realizar para possibilitar o registo do utilizador. </w:t>
      </w:r>
    </w:p>
    <w:p w:rsidR="00C409AB" w:rsidRPr="00A54666" w:rsidRDefault="00C409AB" w:rsidP="00614971"/>
    <w:p w:rsidR="00614971" w:rsidRPr="00A54666" w:rsidRDefault="00463595" w:rsidP="00614971">
      <w:pPr>
        <w:rPr>
          <w:b/>
          <w:sz w:val="16"/>
        </w:rPr>
      </w:pPr>
      <w:r w:rsidRPr="00A54666">
        <w:rPr>
          <w:noProof/>
        </w:rPr>
        <mc:AlternateContent>
          <mc:Choice Requires="wps">
            <w:drawing>
              <wp:anchor distT="0" distB="0" distL="114300" distR="114300" simplePos="0" relativeHeight="251662848" behindDoc="0" locked="0" layoutInCell="1" allowOverlap="1" wp14:anchorId="6F24B808" wp14:editId="6EB4FBBF">
                <wp:simplePos x="0" y="0"/>
                <wp:positionH relativeFrom="margin">
                  <wp:align>center</wp:align>
                </wp:positionH>
                <wp:positionV relativeFrom="paragraph">
                  <wp:posOffset>4045585</wp:posOffset>
                </wp:positionV>
                <wp:extent cx="5759450" cy="635"/>
                <wp:effectExtent l="0" t="0" r="6350" b="2540"/>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D25C65" w:rsidRDefault="00EB3719" w:rsidP="00115F32">
                            <w:pPr>
                              <w:pStyle w:val="Legenda"/>
                              <w:jc w:val="center"/>
                              <w:rPr>
                                <w:noProof/>
                                <w:szCs w:val="20"/>
                              </w:rPr>
                            </w:pPr>
                            <w:bookmarkStart w:id="87" w:name="_Ref523849771"/>
                            <w:bookmarkStart w:id="88" w:name="_Toc523490956"/>
                            <w:bookmarkStart w:id="89" w:name="_Toc523793332"/>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87"/>
                            <w:r>
                              <w:t xml:space="preserve"> - DIAGRAMA DE SEQUÊNCIA RF05</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0;margin-top:318.55pt;width:453.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" stroked="f">
                <v:textbox style="mso-fit-shape-to-text:t" inset="0,0,0,0">
                  <w:txbxContent>
                    <w:p w:rsidR="00EB3719" w:rsidRPr="00D25C65" w:rsidRDefault="00EB3719" w:rsidP="00115F32">
                      <w:pPr>
                        <w:pStyle w:val="Legenda"/>
                        <w:jc w:val="center"/>
                        <w:rPr>
                          <w:noProof/>
                          <w:szCs w:val="20"/>
                        </w:rPr>
                      </w:pPr>
                      <w:bookmarkStart w:id="122" w:name="_Toc523490956"/>
                      <w:bookmarkStart w:id="123" w:name="_Toc523793332"/>
                      <w:bookmarkStart w:id="124" w:name="_Ref523849771"/>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124"/>
                      <w:r>
                        <w:t xml:space="preserve"> - DIAGRAMA DE SEQUÊNCIA RF05</w:t>
                      </w:r>
                      <w:bookmarkEnd w:id="122"/>
                      <w:bookmarkEnd w:id="123"/>
                    </w:p>
                  </w:txbxContent>
                </v:textbox>
                <w10:wrap type="topAndBottom" anchorx="margin"/>
              </v:shape>
            </w:pict>
          </mc:Fallback>
        </mc:AlternateContent>
      </w:r>
      <w:r w:rsidR="00614971" w:rsidRPr="00A54666">
        <w:rPr>
          <w:b/>
          <w:noProof/>
          <w:sz w:val="16"/>
        </w:rPr>
        <w:drawing>
          <wp:anchor distT="0" distB="0" distL="114300" distR="114300" simplePos="0" relativeHeight="251640320"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3C3E06" w:rsidRDefault="003C3E06" w:rsidP="003C3E06">
      <w:r>
        <w:t>As ações apresentadas estão descritas da seguinte forma:</w:t>
      </w:r>
    </w:p>
    <w:p w:rsidR="00614971" w:rsidRPr="00A54666" w:rsidRDefault="00614971" w:rsidP="002D4ACA">
      <w:pPr>
        <w:pStyle w:val="PargrafodaLista"/>
        <w:numPr>
          <w:ilvl w:val="0"/>
          <w:numId w:val="7"/>
        </w:numPr>
        <w:tabs>
          <w:tab w:val="left" w:pos="1093"/>
        </w:tabs>
        <w:spacing w:after="200"/>
        <w:rPr>
          <w:szCs w:val="24"/>
        </w:rPr>
      </w:pPr>
      <w:r w:rsidRPr="00A54666">
        <w:rPr>
          <w:szCs w:val="24"/>
        </w:rPr>
        <w:t>Envio</w:t>
      </w:r>
      <w:r w:rsidRPr="00A54666">
        <w:rPr>
          <w:spacing w:val="-19"/>
          <w:szCs w:val="24"/>
        </w:rPr>
        <w:t xml:space="preserve"> </w:t>
      </w:r>
      <w:r w:rsidRPr="00A54666">
        <w:rPr>
          <w:szCs w:val="24"/>
        </w:rPr>
        <w:t>dos</w:t>
      </w:r>
      <w:r w:rsidRPr="00A54666">
        <w:rPr>
          <w:spacing w:val="-19"/>
          <w:szCs w:val="24"/>
        </w:rPr>
        <w:t xml:space="preserve"> </w:t>
      </w:r>
      <w:r w:rsidRPr="00A54666">
        <w:rPr>
          <w:szCs w:val="24"/>
        </w:rPr>
        <w:t>dados</w:t>
      </w:r>
      <w:r w:rsidRPr="00A54666">
        <w:rPr>
          <w:spacing w:val="-19"/>
          <w:szCs w:val="24"/>
        </w:rPr>
        <w:t xml:space="preserve"> </w:t>
      </w:r>
      <w:r w:rsidRPr="00A54666">
        <w:rPr>
          <w:szCs w:val="24"/>
        </w:rPr>
        <w:t>do</w:t>
      </w:r>
      <w:r w:rsidRPr="00A54666">
        <w:rPr>
          <w:spacing w:val="-19"/>
          <w:szCs w:val="24"/>
        </w:rPr>
        <w:t xml:space="preserve"> </w:t>
      </w:r>
      <w:r w:rsidRPr="00A54666">
        <w:rPr>
          <w:szCs w:val="24"/>
        </w:rPr>
        <w:t>Cidadão</w:t>
      </w:r>
      <w:r w:rsidRPr="00A54666">
        <w:rPr>
          <w:spacing w:val="-19"/>
          <w:szCs w:val="24"/>
        </w:rPr>
        <w:t xml:space="preserve"> </w:t>
      </w:r>
      <w:r w:rsidRPr="00A54666">
        <w:rPr>
          <w:szCs w:val="24"/>
        </w:rPr>
        <w:t>(nome,</w:t>
      </w:r>
      <w:r w:rsidRPr="00A54666">
        <w:rPr>
          <w:spacing w:val="-19"/>
          <w:szCs w:val="24"/>
        </w:rPr>
        <w:t xml:space="preserve"> </w:t>
      </w:r>
      <w:r w:rsidRPr="00A54666">
        <w:rPr>
          <w:szCs w:val="24"/>
        </w:rPr>
        <w:t>cartão</w:t>
      </w:r>
      <w:r w:rsidRPr="00A54666">
        <w:rPr>
          <w:spacing w:val="-19"/>
          <w:szCs w:val="24"/>
        </w:rPr>
        <w:t xml:space="preserve"> </w:t>
      </w:r>
      <w:r w:rsidRPr="00A54666">
        <w:rPr>
          <w:szCs w:val="24"/>
        </w:rPr>
        <w:t>de</w:t>
      </w:r>
      <w:r w:rsidRPr="00A54666">
        <w:rPr>
          <w:spacing w:val="-19"/>
          <w:szCs w:val="24"/>
        </w:rPr>
        <w:t xml:space="preserve"> </w:t>
      </w:r>
      <w:r w:rsidRPr="00A54666">
        <w:rPr>
          <w:szCs w:val="24"/>
        </w:rPr>
        <w:t>cidadão,</w:t>
      </w:r>
      <w:r w:rsidRPr="00A54666">
        <w:rPr>
          <w:spacing w:val="-18"/>
          <w:szCs w:val="24"/>
        </w:rPr>
        <w:t xml:space="preserve"> </w:t>
      </w:r>
      <w:r w:rsidRPr="00A54666">
        <w:rPr>
          <w:szCs w:val="24"/>
        </w:rPr>
        <w:t>morada,</w:t>
      </w:r>
      <w:r w:rsidRPr="00A54666">
        <w:rPr>
          <w:spacing w:val="-19"/>
          <w:szCs w:val="24"/>
        </w:rPr>
        <w:t xml:space="preserve"> </w:t>
      </w:r>
      <w:r w:rsidRPr="00A54666">
        <w:rPr>
          <w:szCs w:val="24"/>
        </w:rPr>
        <w:t>número,</w:t>
      </w:r>
      <w:r w:rsidRPr="00A54666">
        <w:rPr>
          <w:spacing w:val="-19"/>
          <w:szCs w:val="24"/>
        </w:rPr>
        <w:t xml:space="preserve"> </w:t>
      </w:r>
      <w:r w:rsidRPr="00A54666">
        <w:rPr>
          <w:i/>
          <w:szCs w:val="24"/>
        </w:rPr>
        <w:t>etc</w:t>
      </w:r>
      <w:r w:rsidRPr="00A54666">
        <w:rPr>
          <w:szCs w:val="24"/>
        </w:rPr>
        <w:t>).</w:t>
      </w:r>
    </w:p>
    <w:p w:rsidR="00614971" w:rsidRPr="00A54666" w:rsidRDefault="00614971" w:rsidP="002D4ACA">
      <w:pPr>
        <w:pStyle w:val="PargrafodaLista"/>
        <w:numPr>
          <w:ilvl w:val="0"/>
          <w:numId w:val="7"/>
        </w:numPr>
        <w:tabs>
          <w:tab w:val="left" w:pos="1093"/>
        </w:tabs>
        <w:spacing w:before="150" w:after="200"/>
        <w:rPr>
          <w:szCs w:val="24"/>
        </w:rPr>
      </w:pPr>
      <w:r w:rsidRPr="00A54666">
        <w:rPr>
          <w:szCs w:val="24"/>
        </w:rPr>
        <w:t>Verificação da validade da identidade do</w:t>
      </w:r>
      <w:r w:rsidRPr="00A54666">
        <w:rPr>
          <w:spacing w:val="-11"/>
          <w:szCs w:val="24"/>
        </w:rPr>
        <w:t xml:space="preserve"> </w:t>
      </w:r>
      <w:r w:rsidRPr="00A54666">
        <w:rPr>
          <w:szCs w:val="24"/>
        </w:rPr>
        <w:t xml:space="preserve">Cidadão. </w:t>
      </w:r>
    </w:p>
    <w:p w:rsidR="00614971" w:rsidRPr="00A54666" w:rsidRDefault="00614971" w:rsidP="002D4ACA">
      <w:pPr>
        <w:pStyle w:val="PargrafodaLista"/>
        <w:numPr>
          <w:ilvl w:val="0"/>
          <w:numId w:val="7"/>
        </w:numPr>
        <w:tabs>
          <w:tab w:val="left" w:pos="1093"/>
        </w:tabs>
        <w:spacing w:before="88" w:after="200"/>
        <w:ind w:right="773"/>
        <w:rPr>
          <w:szCs w:val="24"/>
        </w:rPr>
      </w:pPr>
      <w:r w:rsidRPr="00A54666">
        <w:rPr>
          <w:szCs w:val="24"/>
        </w:rPr>
        <w:t>Se a identidade for verificada com sucesso pelo sistema SINCRO é adicionado um novo utilizador. Em caso de insucesso não ocorre alteração nenhuma.</w:t>
      </w:r>
    </w:p>
    <w:p w:rsidR="00614971" w:rsidRPr="00426D33" w:rsidRDefault="00614971" w:rsidP="00614971">
      <w:pPr>
        <w:pStyle w:val="PargrafodaLista"/>
        <w:numPr>
          <w:ilvl w:val="0"/>
          <w:numId w:val="7"/>
        </w:numPr>
        <w:tabs>
          <w:tab w:val="left" w:pos="1093"/>
        </w:tabs>
        <w:spacing w:before="83" w:after="200"/>
        <w:ind w:right="774"/>
        <w:rPr>
          <w:szCs w:val="24"/>
        </w:rPr>
      </w:pPr>
      <w:r w:rsidRPr="00A54666">
        <w:rPr>
          <w:szCs w:val="24"/>
        </w:rPr>
        <w:t>Cidadão</w:t>
      </w:r>
      <w:r w:rsidRPr="00A54666">
        <w:rPr>
          <w:spacing w:val="-18"/>
          <w:szCs w:val="24"/>
        </w:rPr>
        <w:t xml:space="preserve"> </w:t>
      </w:r>
      <w:r w:rsidRPr="00A54666">
        <w:rPr>
          <w:szCs w:val="24"/>
        </w:rPr>
        <w:t>recebe</w:t>
      </w:r>
      <w:r w:rsidRPr="00A54666">
        <w:rPr>
          <w:spacing w:val="-18"/>
          <w:szCs w:val="24"/>
        </w:rPr>
        <w:t xml:space="preserve"> </w:t>
      </w:r>
      <w:r w:rsidRPr="00A54666">
        <w:rPr>
          <w:szCs w:val="24"/>
        </w:rPr>
        <w:t>confirmação</w:t>
      </w:r>
      <w:r w:rsidRPr="00A54666">
        <w:rPr>
          <w:spacing w:val="-17"/>
          <w:szCs w:val="24"/>
        </w:rPr>
        <w:t xml:space="preserve"> </w:t>
      </w:r>
      <w:r w:rsidRPr="00A54666">
        <w:rPr>
          <w:szCs w:val="24"/>
        </w:rPr>
        <w:t>do</w:t>
      </w:r>
      <w:r w:rsidRPr="00A54666">
        <w:rPr>
          <w:spacing w:val="-18"/>
          <w:szCs w:val="24"/>
        </w:rPr>
        <w:t xml:space="preserve"> </w:t>
      </w:r>
      <w:r w:rsidRPr="00A54666">
        <w:rPr>
          <w:szCs w:val="24"/>
        </w:rPr>
        <w:t>seu</w:t>
      </w:r>
      <w:r w:rsidRPr="00A54666">
        <w:rPr>
          <w:spacing w:val="-17"/>
          <w:szCs w:val="24"/>
        </w:rPr>
        <w:t xml:space="preserve"> </w:t>
      </w:r>
      <w:r w:rsidRPr="00A54666">
        <w:rPr>
          <w:szCs w:val="24"/>
        </w:rPr>
        <w:t>registo.</w:t>
      </w:r>
      <w:r w:rsidRPr="00A54666">
        <w:rPr>
          <w:spacing w:val="-18"/>
          <w:szCs w:val="24"/>
        </w:rPr>
        <w:t xml:space="preserve"> </w:t>
      </w:r>
      <w:r w:rsidRPr="00A54666">
        <w:rPr>
          <w:szCs w:val="24"/>
        </w:rPr>
        <w:t>Caso</w:t>
      </w:r>
      <w:r w:rsidRPr="00A54666">
        <w:rPr>
          <w:spacing w:val="-17"/>
          <w:szCs w:val="24"/>
        </w:rPr>
        <w:t xml:space="preserve"> </w:t>
      </w:r>
      <w:r w:rsidRPr="00A54666">
        <w:rPr>
          <w:szCs w:val="24"/>
        </w:rPr>
        <w:t>o</w:t>
      </w:r>
      <w:r w:rsidRPr="00A54666">
        <w:rPr>
          <w:spacing w:val="-18"/>
          <w:szCs w:val="24"/>
        </w:rPr>
        <w:t xml:space="preserve"> </w:t>
      </w:r>
      <w:r w:rsidRPr="00A54666">
        <w:rPr>
          <w:szCs w:val="24"/>
        </w:rPr>
        <w:t>passo</w:t>
      </w:r>
      <w:r w:rsidRPr="00A54666">
        <w:rPr>
          <w:spacing w:val="-17"/>
          <w:szCs w:val="24"/>
        </w:rPr>
        <w:t xml:space="preserve"> </w:t>
      </w:r>
      <w:r w:rsidRPr="00A54666">
        <w:rPr>
          <w:szCs w:val="24"/>
        </w:rPr>
        <w:t>(3)</w:t>
      </w:r>
      <w:r w:rsidRPr="00A54666">
        <w:rPr>
          <w:spacing w:val="-18"/>
          <w:szCs w:val="24"/>
        </w:rPr>
        <w:t xml:space="preserve"> </w:t>
      </w:r>
      <w:r w:rsidRPr="00A54666">
        <w:rPr>
          <w:szCs w:val="24"/>
        </w:rPr>
        <w:t>tenha</w:t>
      </w:r>
      <w:r w:rsidRPr="00A54666">
        <w:rPr>
          <w:spacing w:val="-17"/>
          <w:szCs w:val="24"/>
        </w:rPr>
        <w:t xml:space="preserve"> </w:t>
      </w:r>
      <w:r w:rsidRPr="00A54666">
        <w:rPr>
          <w:szCs w:val="24"/>
        </w:rPr>
        <w:t>resultado em insucesso, o seu registo é</w:t>
      </w:r>
      <w:r w:rsidRPr="00A54666">
        <w:rPr>
          <w:spacing w:val="-7"/>
          <w:szCs w:val="24"/>
        </w:rPr>
        <w:t xml:space="preserve"> </w:t>
      </w:r>
      <w:r w:rsidRPr="00A54666">
        <w:rPr>
          <w:szCs w:val="24"/>
        </w:rPr>
        <w:t>rejeitado.</w:t>
      </w:r>
    </w:p>
    <w:p w:rsidR="00994576" w:rsidRDefault="00614971" w:rsidP="00B04D00">
      <w:pPr>
        <w:pStyle w:val="Ttulo4"/>
        <w:numPr>
          <w:ilvl w:val="3"/>
          <w:numId w:val="9"/>
        </w:numPr>
      </w:pPr>
      <w:bookmarkStart w:id="90" w:name="_Toc512888593"/>
      <w:bookmarkStart w:id="91" w:name="_Toc519522219"/>
      <w:r w:rsidRPr="00A54666">
        <w:lastRenderedPageBreak/>
        <w:t>RF06 - Pagamento de</w:t>
      </w:r>
      <w:r w:rsidRPr="00A54666">
        <w:rPr>
          <w:spacing w:val="-7"/>
        </w:rPr>
        <w:t xml:space="preserve"> </w:t>
      </w:r>
      <w:r w:rsidRPr="00A54666">
        <w:t>Contraordenações</w:t>
      </w:r>
      <w:bookmarkEnd w:id="90"/>
      <w:bookmarkEnd w:id="91"/>
    </w:p>
    <w:p w:rsidR="00C52AAF" w:rsidRPr="00C52AAF" w:rsidRDefault="00C52AAF" w:rsidP="00C52AAF"/>
    <w:p w:rsidR="008A0830" w:rsidRDefault="00C52AAF" w:rsidP="00614971">
      <w:r>
        <w:t xml:space="preserve">De forma a facilitar o Cidadão no processo de pagamento de eventos de contraordenação </w:t>
      </w:r>
      <w:r w:rsidR="0098718C">
        <w:t>sugere-se</w:t>
      </w:r>
      <w:r w:rsidR="00D3446F">
        <w:t xml:space="preserve"> </w:t>
      </w:r>
      <w:r>
        <w:t>o requisito funcional RF06, Pagamento de Contraordenaç</w:t>
      </w:r>
      <w:r w:rsidR="0098718C">
        <w:t>ões.</w:t>
      </w:r>
      <w:r>
        <w:t xml:space="preserve"> Este requisito disponibiliza</w:t>
      </w:r>
      <w:r w:rsidR="00614971" w:rsidRPr="00A54666">
        <w:t xml:space="preserve"> para qualquer contraordenação a possibilidade de pagamen</w:t>
      </w:r>
      <w:r w:rsidR="0098718C">
        <w:t>to do valor respetivo da mesma. No entanto</w:t>
      </w:r>
      <w:r w:rsidR="00404F30">
        <w:t>,</w:t>
      </w:r>
      <w:r w:rsidR="0098718C">
        <w:t xml:space="preserve"> </w:t>
      </w:r>
      <w:r w:rsidR="00404F30">
        <w:t>este requisito funcional não foi realizado, porém, encontra-se no capítulo 3, Implementação do Sistema SINCRO Mobile, o subcapítulo Pagamento de Contraordenações, relativo as diversas forma</w:t>
      </w:r>
      <w:r w:rsidR="008F7780">
        <w:t>s</w:t>
      </w:r>
      <w:r w:rsidR="00404F30">
        <w:t xml:space="preserve"> de pagamento atualmente utilizadas</w:t>
      </w:r>
      <w:r w:rsidR="000E1BD3">
        <w:t xml:space="preserve"> e como poderiam vir a ser implementadas no presente projeto.</w:t>
      </w:r>
    </w:p>
    <w:p w:rsidR="008A0830" w:rsidRPr="00A54666" w:rsidRDefault="008A0830" w:rsidP="00614971">
      <w:r>
        <w:t xml:space="preserve">Na </w:t>
      </w:r>
      <w:r>
        <w:fldChar w:fldCharType="begin"/>
      </w:r>
      <w:r>
        <w:instrText xml:space="preserve"> REF _Ref523851598 \h </w:instrText>
      </w:r>
      <w:r>
        <w:fldChar w:fldCharType="separate"/>
      </w:r>
      <w:r>
        <w:t xml:space="preserve">Figura </w:t>
      </w:r>
      <w:r>
        <w:rPr>
          <w:noProof/>
        </w:rPr>
        <w:t>14</w:t>
      </w:r>
      <w:r>
        <w:fldChar w:fldCharType="end"/>
      </w:r>
      <w:r>
        <w:t xml:space="preserve"> con</w:t>
      </w:r>
      <w:r w:rsidR="00C30B15">
        <w:t>s</w:t>
      </w:r>
      <w:r>
        <w:t xml:space="preserve">ta o diagrama de sequência dos passos a desempenhar para possibilitar o pagamento de contraordenações. </w:t>
      </w:r>
    </w:p>
    <w:p w:rsidR="002C6B1E" w:rsidRPr="00A54666" w:rsidRDefault="00C30B15" w:rsidP="00614971">
      <w:r w:rsidRPr="00A54666">
        <w:rPr>
          <w:noProof/>
        </w:rPr>
        <mc:AlternateContent>
          <mc:Choice Requires="wps">
            <w:drawing>
              <wp:anchor distT="0" distB="0" distL="114300" distR="114300" simplePos="0" relativeHeight="251663872" behindDoc="0" locked="0" layoutInCell="1" allowOverlap="1" wp14:anchorId="48AC171A" wp14:editId="0CFF2514">
                <wp:simplePos x="0" y="0"/>
                <wp:positionH relativeFrom="margin">
                  <wp:posOffset>-2540</wp:posOffset>
                </wp:positionH>
                <wp:positionV relativeFrom="paragraph">
                  <wp:posOffset>5237480</wp:posOffset>
                </wp:positionV>
                <wp:extent cx="5759450" cy="635"/>
                <wp:effectExtent l="0" t="0" r="6350" b="2540"/>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F51777" w:rsidRDefault="00EB3719" w:rsidP="00F745B0">
                            <w:pPr>
                              <w:pStyle w:val="Legenda"/>
                              <w:jc w:val="center"/>
                              <w:rPr>
                                <w:noProof/>
                                <w:szCs w:val="20"/>
                              </w:rPr>
                            </w:pPr>
                            <w:bookmarkStart w:id="92" w:name="_Ref523851598"/>
                            <w:bookmarkStart w:id="93" w:name="_Toc523490957"/>
                            <w:bookmarkStart w:id="94" w:name="_Toc523793333"/>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bookmarkEnd w:id="92"/>
                            <w:r>
                              <w:t xml:space="preserve"> DIAGRAMA DE SEQUÊNCIA RF06</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pt;margin-top:412.4pt;width:453.5pt;height:.05pt;z-index:251663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Wbk/kAAAADgEAAA8A&#13;&#10;AAAAAAAAAAAAAAAAkAQAAGRycy9kb3ducmV2LnhtbFBLBQYAAAAABAAEAPMAAAChBQAAAAA=&#13;&#10;" stroked="f">
                <v:textbox style="mso-fit-shape-to-text:t" inset="0,0,0,0">
                  <w:txbxContent>
                    <w:p w:rsidR="00EB3719" w:rsidRPr="00F51777" w:rsidRDefault="00EB3719" w:rsidP="00F745B0">
                      <w:pPr>
                        <w:pStyle w:val="Legenda"/>
                        <w:jc w:val="center"/>
                        <w:rPr>
                          <w:noProof/>
                          <w:szCs w:val="20"/>
                        </w:rPr>
                      </w:pPr>
                      <w:bookmarkStart w:id="130" w:name="_Toc523490957"/>
                      <w:bookmarkStart w:id="131" w:name="_Toc523793333"/>
                      <w:bookmarkStart w:id="132" w:name="_Ref523851598"/>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bookmarkEnd w:id="132"/>
                      <w:r>
                        <w:t xml:space="preserve"> DIAGRAMA DE SEQUÊNCIA RF06</w:t>
                      </w:r>
                      <w:bookmarkEnd w:id="130"/>
                      <w:bookmarkEnd w:id="131"/>
                    </w:p>
                  </w:txbxContent>
                </v:textbox>
                <w10:wrap type="topAndBottom" anchorx="margin"/>
              </v:shape>
            </w:pict>
          </mc:Fallback>
        </mc:AlternateContent>
      </w:r>
      <w:r w:rsidRPr="00A54666">
        <w:rPr>
          <w:noProof/>
        </w:rPr>
        <w:drawing>
          <wp:anchor distT="0" distB="0" distL="114300" distR="114300" simplePos="0" relativeHeight="251641344" behindDoc="0" locked="0" layoutInCell="1" allowOverlap="1" wp14:anchorId="09D149D6" wp14:editId="3D0A4A5E">
            <wp:simplePos x="0" y="0"/>
            <wp:positionH relativeFrom="margin">
              <wp:posOffset>-2540</wp:posOffset>
            </wp:positionH>
            <wp:positionV relativeFrom="paragraph">
              <wp:posOffset>427990</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A54666" w:rsidRDefault="00614971" w:rsidP="00C30B15"/>
    <w:p w:rsidR="00C30B15" w:rsidRDefault="00C30B15" w:rsidP="00C30B15">
      <w:pPr>
        <w:pStyle w:val="PargrafodaLista"/>
        <w:tabs>
          <w:tab w:val="left" w:pos="696"/>
        </w:tabs>
        <w:spacing w:before="150" w:after="200" w:line="276" w:lineRule="auto"/>
        <w:ind w:left="1105" w:right="1174"/>
        <w:rPr>
          <w:szCs w:val="24"/>
        </w:rPr>
      </w:pPr>
    </w:p>
    <w:p w:rsidR="00C30B15" w:rsidRDefault="00C30B15" w:rsidP="00C30B15">
      <w:pPr>
        <w:pStyle w:val="PargrafodaLista"/>
        <w:tabs>
          <w:tab w:val="left" w:pos="696"/>
        </w:tabs>
        <w:spacing w:before="150" w:after="200" w:line="276" w:lineRule="auto"/>
        <w:ind w:left="1105" w:right="1174"/>
        <w:rPr>
          <w:szCs w:val="24"/>
        </w:rPr>
      </w:pPr>
    </w:p>
    <w:p w:rsidR="00C30B15" w:rsidRDefault="00C30B15" w:rsidP="00C30B15">
      <w:r>
        <w:lastRenderedPageBreak/>
        <w:t xml:space="preserve">A sequência apresentada na figura está descrita na lista abaixo: </w:t>
      </w:r>
    </w:p>
    <w:p w:rsidR="00C30B15" w:rsidRPr="00C30B15" w:rsidRDefault="00C30B15" w:rsidP="00C30B15">
      <w:pPr>
        <w:pStyle w:val="PargrafodaLista"/>
        <w:numPr>
          <w:ilvl w:val="0"/>
          <w:numId w:val="27"/>
        </w:numPr>
        <w:tabs>
          <w:tab w:val="left" w:pos="696"/>
        </w:tabs>
        <w:spacing w:before="150" w:after="200" w:line="276" w:lineRule="auto"/>
        <w:ind w:right="1174"/>
        <w:rPr>
          <w:szCs w:val="24"/>
        </w:rPr>
      </w:pPr>
      <w:r w:rsidRPr="00C30B15">
        <w:rPr>
          <w:szCs w:val="24"/>
        </w:rPr>
        <w:t>Envio do pedido de</w:t>
      </w:r>
      <w:r w:rsidRPr="00C30B15">
        <w:rPr>
          <w:spacing w:val="-5"/>
          <w:szCs w:val="24"/>
        </w:rPr>
        <w:t xml:space="preserve"> </w:t>
      </w:r>
      <w:r w:rsidRPr="00C30B15">
        <w:rPr>
          <w:szCs w:val="24"/>
        </w:rPr>
        <w:t>pagamento.</w:t>
      </w:r>
    </w:p>
    <w:p w:rsidR="00614971" w:rsidRPr="00C30B15" w:rsidRDefault="00614971" w:rsidP="00C30B15">
      <w:pPr>
        <w:pStyle w:val="PargrafodaLista"/>
        <w:numPr>
          <w:ilvl w:val="0"/>
          <w:numId w:val="27"/>
        </w:numPr>
        <w:tabs>
          <w:tab w:val="left" w:pos="696"/>
        </w:tabs>
        <w:spacing w:before="150" w:after="200" w:line="276" w:lineRule="auto"/>
        <w:ind w:right="1174"/>
        <w:rPr>
          <w:szCs w:val="24"/>
        </w:rPr>
      </w:pPr>
      <w:r w:rsidRPr="00C30B15">
        <w:rPr>
          <w:szCs w:val="24"/>
        </w:rPr>
        <w:t xml:space="preserve">São disponibilizadas as formas de pagamento que o Cidadão poderá escolher. </w:t>
      </w:r>
    </w:p>
    <w:p w:rsidR="00614971" w:rsidRPr="00C30B15" w:rsidRDefault="00614971" w:rsidP="00C30B15">
      <w:pPr>
        <w:pStyle w:val="PargrafodaLista"/>
        <w:numPr>
          <w:ilvl w:val="0"/>
          <w:numId w:val="27"/>
        </w:numPr>
        <w:tabs>
          <w:tab w:val="left" w:pos="696"/>
        </w:tabs>
        <w:spacing w:before="82" w:after="200" w:line="276" w:lineRule="auto"/>
        <w:rPr>
          <w:szCs w:val="24"/>
        </w:rPr>
      </w:pPr>
      <w:r w:rsidRPr="00C30B15">
        <w:rPr>
          <w:szCs w:val="24"/>
        </w:rPr>
        <w:t>É confirmado o método de</w:t>
      </w:r>
      <w:r w:rsidRPr="00C30B15">
        <w:rPr>
          <w:spacing w:val="-6"/>
          <w:szCs w:val="24"/>
        </w:rPr>
        <w:t xml:space="preserve"> </w:t>
      </w:r>
      <w:r w:rsidRPr="00C30B15">
        <w:rPr>
          <w:szCs w:val="24"/>
        </w:rPr>
        <w:t xml:space="preserve">pagamento. </w:t>
      </w:r>
    </w:p>
    <w:p w:rsidR="00614971" w:rsidRPr="00C30B15" w:rsidRDefault="00614971" w:rsidP="00C30B15">
      <w:pPr>
        <w:pStyle w:val="PargrafodaLista"/>
        <w:numPr>
          <w:ilvl w:val="0"/>
          <w:numId w:val="27"/>
        </w:numPr>
        <w:tabs>
          <w:tab w:val="left" w:pos="696"/>
        </w:tabs>
        <w:spacing w:before="150" w:after="200" w:line="276" w:lineRule="auto"/>
        <w:ind w:right="1175"/>
        <w:rPr>
          <w:szCs w:val="24"/>
        </w:rPr>
      </w:pPr>
      <w:r w:rsidRPr="00C30B15">
        <w:rPr>
          <w:szCs w:val="24"/>
        </w:rPr>
        <w:t>Envio do formulário de pagamento. No qual o utilizador poderá verificar os valores de pagamento e a respetiva contraordenação que pretende</w:t>
      </w:r>
      <w:r w:rsidRPr="00C30B15">
        <w:rPr>
          <w:spacing w:val="-30"/>
          <w:szCs w:val="24"/>
        </w:rPr>
        <w:t xml:space="preserve"> </w:t>
      </w:r>
      <w:r w:rsidRPr="00C30B15">
        <w:rPr>
          <w:spacing w:val="-3"/>
          <w:szCs w:val="24"/>
        </w:rPr>
        <w:t>saldar.</w:t>
      </w:r>
      <w:r w:rsidRPr="00C30B15">
        <w:rPr>
          <w:szCs w:val="24"/>
        </w:rPr>
        <w:t xml:space="preserve"> </w:t>
      </w:r>
    </w:p>
    <w:p w:rsidR="00614971" w:rsidRPr="00C30B15" w:rsidRDefault="00614971" w:rsidP="00C30B15">
      <w:pPr>
        <w:pStyle w:val="PargrafodaLista"/>
        <w:numPr>
          <w:ilvl w:val="0"/>
          <w:numId w:val="27"/>
        </w:numPr>
        <w:tabs>
          <w:tab w:val="left" w:pos="696"/>
        </w:tabs>
        <w:spacing w:before="82" w:after="200" w:line="276" w:lineRule="auto"/>
        <w:rPr>
          <w:szCs w:val="24"/>
        </w:rPr>
      </w:pPr>
      <w:r w:rsidRPr="00C30B15">
        <w:rPr>
          <w:szCs w:val="24"/>
        </w:rPr>
        <w:t>Confirmação de pagamento é</w:t>
      </w:r>
      <w:r w:rsidRPr="00C30B15">
        <w:rPr>
          <w:spacing w:val="-6"/>
          <w:szCs w:val="24"/>
        </w:rPr>
        <w:t xml:space="preserve"> </w:t>
      </w:r>
      <w:r w:rsidRPr="00C30B15">
        <w:rPr>
          <w:szCs w:val="24"/>
        </w:rPr>
        <w:t xml:space="preserve">enviada. </w:t>
      </w:r>
    </w:p>
    <w:p w:rsidR="00614971" w:rsidRPr="00C30B15" w:rsidRDefault="00614971" w:rsidP="00C30B15">
      <w:pPr>
        <w:pStyle w:val="PargrafodaLista"/>
        <w:numPr>
          <w:ilvl w:val="0"/>
          <w:numId w:val="27"/>
        </w:numPr>
        <w:tabs>
          <w:tab w:val="left" w:pos="696"/>
        </w:tabs>
        <w:spacing w:before="88" w:after="200" w:line="276" w:lineRule="auto"/>
        <w:rPr>
          <w:szCs w:val="24"/>
        </w:rPr>
      </w:pPr>
      <w:r w:rsidRPr="00C30B15">
        <w:rPr>
          <w:szCs w:val="24"/>
        </w:rPr>
        <w:t xml:space="preserve">Transação monetária é feita através do sistema SINCRO. </w:t>
      </w:r>
    </w:p>
    <w:p w:rsidR="00614971" w:rsidRPr="00C30B15" w:rsidRDefault="00614971" w:rsidP="00C30B15">
      <w:pPr>
        <w:pStyle w:val="PargrafodaLista"/>
        <w:numPr>
          <w:ilvl w:val="0"/>
          <w:numId w:val="27"/>
        </w:numPr>
        <w:tabs>
          <w:tab w:val="left" w:pos="696"/>
        </w:tabs>
        <w:spacing w:before="150" w:after="200" w:line="276" w:lineRule="auto"/>
        <w:rPr>
          <w:szCs w:val="24"/>
        </w:rPr>
      </w:pPr>
      <w:r w:rsidRPr="00C30B15">
        <w:rPr>
          <w:szCs w:val="24"/>
        </w:rPr>
        <w:t>Confirmação é enviada em caso de sucesso da transação</w:t>
      </w:r>
      <w:r w:rsidRPr="00C30B15">
        <w:rPr>
          <w:spacing w:val="-14"/>
          <w:szCs w:val="24"/>
        </w:rPr>
        <w:t xml:space="preserve"> </w:t>
      </w:r>
      <w:r w:rsidRPr="00C30B15">
        <w:rPr>
          <w:szCs w:val="24"/>
        </w:rPr>
        <w:t>(6).</w:t>
      </w:r>
    </w:p>
    <w:p w:rsidR="002F375B" w:rsidRPr="00C30B15" w:rsidRDefault="00614971" w:rsidP="00C30B15">
      <w:pPr>
        <w:pStyle w:val="PargrafodaLista"/>
        <w:numPr>
          <w:ilvl w:val="0"/>
          <w:numId w:val="27"/>
        </w:numPr>
        <w:tabs>
          <w:tab w:val="left" w:pos="696"/>
        </w:tabs>
        <w:spacing w:before="150" w:after="200" w:line="276" w:lineRule="auto"/>
        <w:rPr>
          <w:szCs w:val="24"/>
        </w:rPr>
      </w:pPr>
      <w:r w:rsidRPr="00C30B15">
        <w:rPr>
          <w:szCs w:val="24"/>
        </w:rPr>
        <w:t>Cidadão é notificado com o resultado do pagamento da</w:t>
      </w:r>
      <w:r w:rsidRPr="00C30B15">
        <w:rPr>
          <w:spacing w:val="-16"/>
          <w:szCs w:val="24"/>
        </w:rPr>
        <w:t xml:space="preserve"> </w:t>
      </w:r>
      <w:r w:rsidR="00134374" w:rsidRPr="00C30B15">
        <w:rPr>
          <w:szCs w:val="24"/>
        </w:rPr>
        <w:t>contraordenação.</w:t>
      </w:r>
    </w:p>
    <w:p w:rsidR="00463595" w:rsidRDefault="00463595" w:rsidP="00463595">
      <w:pPr>
        <w:pStyle w:val="PargrafodaLista"/>
        <w:tabs>
          <w:tab w:val="left" w:pos="696"/>
        </w:tabs>
        <w:spacing w:before="150" w:after="200" w:line="276" w:lineRule="auto"/>
        <w:ind w:left="695"/>
        <w:rPr>
          <w:szCs w:val="24"/>
        </w:rPr>
      </w:pPr>
    </w:p>
    <w:p w:rsidR="008A0830" w:rsidRPr="00A54666" w:rsidRDefault="008A0830" w:rsidP="00463595">
      <w:pPr>
        <w:pStyle w:val="PargrafodaLista"/>
        <w:tabs>
          <w:tab w:val="left" w:pos="696"/>
        </w:tabs>
        <w:spacing w:before="150" w:after="200" w:line="276" w:lineRule="auto"/>
        <w:ind w:left="695"/>
        <w:rPr>
          <w:szCs w:val="24"/>
        </w:rPr>
      </w:pPr>
    </w:p>
    <w:p w:rsidR="009E3EA4" w:rsidRPr="00A54666" w:rsidRDefault="00614971" w:rsidP="00B04D00">
      <w:pPr>
        <w:pStyle w:val="Ttulo3"/>
        <w:numPr>
          <w:ilvl w:val="2"/>
          <w:numId w:val="9"/>
        </w:numPr>
      </w:pPr>
      <w:bookmarkStart w:id="95" w:name="_Toc512888594"/>
      <w:bookmarkStart w:id="96" w:name="_Toc519522220"/>
      <w:bookmarkStart w:id="97" w:name="_Toc523844234"/>
      <w:r w:rsidRPr="00A54666">
        <w:t>Requisitos Não Funcionais</w:t>
      </w:r>
      <w:bookmarkEnd w:id="95"/>
      <w:bookmarkEnd w:id="96"/>
      <w:bookmarkEnd w:id="97"/>
    </w:p>
    <w:p w:rsidR="00C72F9E" w:rsidRDefault="00C72F9E" w:rsidP="00C72F9E"/>
    <w:p w:rsidR="00E74831" w:rsidRPr="00EE59BD" w:rsidRDefault="00E74831" w:rsidP="00C72F9E">
      <w:pPr>
        <w:rPr>
          <w:rFonts w:eastAsia="Times New Roman" w:cs="Times New Roman"/>
          <w:szCs w:val="24"/>
          <w:lang w:eastAsia="pt-PT" w:bidi="ar-SA"/>
        </w:rPr>
      </w:pPr>
      <w:r>
        <w:t>No capítulo Requisitos Não Funcionais são abor</w:t>
      </w:r>
      <w:r w:rsidR="00EE59BD">
        <w:t xml:space="preserve">dados requisitos relacionados ao </w:t>
      </w:r>
      <w:r w:rsidR="00EE59BD" w:rsidRPr="00EE59BD">
        <w:rPr>
          <w:rFonts w:eastAsia="Times New Roman"/>
          <w:shd w:val="clear" w:color="auto" w:fill="FFFFFF"/>
          <w:lang w:eastAsia="pt-PT" w:bidi="ar-SA"/>
        </w:rPr>
        <w:t>desempenho, usabilidade, confiabilidade, segurança, disponibilidade, manutenção e tecnologias envolvidas</w:t>
      </w:r>
      <w:r w:rsidR="009F3DC6">
        <w:rPr>
          <w:rFonts w:eastAsia="Times New Roman" w:cs="Times New Roman"/>
          <w:szCs w:val="24"/>
          <w:lang w:eastAsia="pt-PT" w:bidi="ar-SA"/>
        </w:rPr>
        <w:t xml:space="preserve"> no desenvolvimento do sistema informático SINCRO Mobile.</w:t>
      </w:r>
    </w:p>
    <w:p w:rsidR="00614971" w:rsidRPr="00A54666" w:rsidRDefault="00614971" w:rsidP="009E3EA4">
      <w:r w:rsidRPr="00A54666">
        <w:rPr>
          <w:spacing w:val="-6"/>
        </w:rPr>
        <w:t>Todas</w:t>
      </w:r>
      <w:r w:rsidRPr="00A54666">
        <w:rPr>
          <w:spacing w:val="-17"/>
        </w:rPr>
        <w:t xml:space="preserve"> </w:t>
      </w:r>
      <w:r w:rsidRPr="00A54666">
        <w:t>as</w:t>
      </w:r>
      <w:r w:rsidRPr="00A54666">
        <w:rPr>
          <w:spacing w:val="-16"/>
        </w:rPr>
        <w:t xml:space="preserve"> </w:t>
      </w:r>
      <w:r w:rsidRPr="00A54666">
        <w:t>garantias</w:t>
      </w:r>
      <w:r w:rsidRPr="00A54666">
        <w:rPr>
          <w:spacing w:val="-16"/>
        </w:rPr>
        <w:t xml:space="preserve"> </w:t>
      </w:r>
      <w:r w:rsidRPr="00A54666">
        <w:t>necessárias</w:t>
      </w:r>
      <w:r w:rsidRPr="00A54666">
        <w:rPr>
          <w:spacing w:val="-17"/>
        </w:rPr>
        <w:t xml:space="preserve"> </w:t>
      </w:r>
      <w:r w:rsidRPr="00A54666">
        <w:t>de</w:t>
      </w:r>
      <w:r w:rsidRPr="00A54666">
        <w:rPr>
          <w:spacing w:val="-16"/>
        </w:rPr>
        <w:t xml:space="preserve"> </w:t>
      </w:r>
      <w:r w:rsidRPr="00A54666">
        <w:t>realizar</w:t>
      </w:r>
      <w:r w:rsidRPr="00A54666">
        <w:rPr>
          <w:spacing w:val="-16"/>
        </w:rPr>
        <w:t xml:space="preserve"> </w:t>
      </w:r>
      <w:r w:rsidRPr="00A54666">
        <w:t>de</w:t>
      </w:r>
      <w:r w:rsidRPr="00A54666">
        <w:rPr>
          <w:spacing w:val="-16"/>
        </w:rPr>
        <w:t xml:space="preserve"> </w:t>
      </w:r>
      <w:r w:rsidRPr="00A54666">
        <w:t>forma</w:t>
      </w:r>
      <w:r w:rsidRPr="00A54666">
        <w:rPr>
          <w:spacing w:val="-17"/>
        </w:rPr>
        <w:t xml:space="preserve"> </w:t>
      </w:r>
      <w:r w:rsidR="003474E5">
        <w:t>proporcionar</w:t>
      </w:r>
      <w:r w:rsidRPr="00A54666">
        <w:rPr>
          <w:spacing w:val="-16"/>
        </w:rPr>
        <w:t xml:space="preserve"> </w:t>
      </w:r>
      <w:r w:rsidRPr="00A54666">
        <w:t>a</w:t>
      </w:r>
      <w:r w:rsidRPr="00A54666">
        <w:rPr>
          <w:spacing w:val="-16"/>
        </w:rPr>
        <w:t xml:space="preserve"> </w:t>
      </w:r>
      <w:r w:rsidRPr="00A54666">
        <w:t>implementação dos requisitos não funcionais são do nosso interesse. Contudo não nos comprometemos com a realização das</w:t>
      </w:r>
      <w:r w:rsidRPr="00A54666">
        <w:rPr>
          <w:spacing w:val="-6"/>
        </w:rPr>
        <w:t xml:space="preserve"> </w:t>
      </w:r>
      <w:r w:rsidRPr="00A54666">
        <w:t>mesmas.</w:t>
      </w:r>
      <w:bookmarkStart w:id="98" w:name="_Toc512888595"/>
    </w:p>
    <w:p w:rsidR="00BD38F5" w:rsidRPr="00A54666" w:rsidRDefault="00BD38F5" w:rsidP="009E3EA4"/>
    <w:p w:rsidR="00614971" w:rsidRPr="00A54666" w:rsidRDefault="00614971" w:rsidP="008A0830">
      <w:pPr>
        <w:pStyle w:val="Ttulo4"/>
      </w:pPr>
      <w:bookmarkStart w:id="99" w:name="_Toc519522221"/>
      <w:r w:rsidRPr="00A54666">
        <w:t xml:space="preserve">RNF01 </w:t>
      </w:r>
      <w:r w:rsidR="00C72F9E" w:rsidRPr="00A54666">
        <w:t>–</w:t>
      </w:r>
      <w:r w:rsidRPr="00A54666">
        <w:rPr>
          <w:spacing w:val="-20"/>
        </w:rPr>
        <w:t xml:space="preserve"> </w:t>
      </w:r>
      <w:r w:rsidRPr="00A54666">
        <w:t>Escalabilidade</w:t>
      </w:r>
      <w:bookmarkEnd w:id="98"/>
      <w:bookmarkEnd w:id="99"/>
    </w:p>
    <w:p w:rsidR="00C72F9E" w:rsidRPr="00A54666" w:rsidRDefault="00C72F9E" w:rsidP="00C72F9E"/>
    <w:p w:rsidR="00614971" w:rsidRPr="00A54666" w:rsidRDefault="00614971" w:rsidP="00614971">
      <w:r w:rsidRPr="00A54666">
        <w:t>O sistema irá ser desenhado de forma a suportar múltiplos acessos por vários utilizadores. Deverão ser utilizadas técnicas como o balanceamento de carga   e distribuição de operações</w:t>
      </w:r>
      <w:r w:rsidR="00D676AE">
        <w:t>,</w:t>
      </w:r>
      <w:r w:rsidRPr="00A54666">
        <w:t xml:space="preserve"> </w:t>
      </w:r>
      <w:r w:rsidR="00196D86">
        <w:t>que irão</w:t>
      </w:r>
      <w:r w:rsidRPr="00A54666">
        <w:t xml:space="preserve"> resultar num melhor desempenho do sistema.</w:t>
      </w:r>
    </w:p>
    <w:p w:rsidR="00614971" w:rsidRPr="00A54666" w:rsidRDefault="00614971" w:rsidP="00614971">
      <w:pPr>
        <w:pStyle w:val="Corpodetexto"/>
        <w:spacing w:before="5"/>
        <w:rPr>
          <w:sz w:val="21"/>
          <w:lang w:val="pt-PT"/>
        </w:rPr>
      </w:pPr>
    </w:p>
    <w:p w:rsidR="00614971" w:rsidRPr="00A54666" w:rsidRDefault="00614971" w:rsidP="00B04D00">
      <w:pPr>
        <w:pStyle w:val="Ttulo4"/>
        <w:numPr>
          <w:ilvl w:val="3"/>
          <w:numId w:val="9"/>
        </w:numPr>
      </w:pPr>
      <w:bookmarkStart w:id="100" w:name="4.2._RNF02_-_Segurança"/>
      <w:bookmarkStart w:id="101" w:name="_Toc512888596"/>
      <w:bookmarkStart w:id="102" w:name="_Toc519522222"/>
      <w:bookmarkEnd w:id="100"/>
      <w:r w:rsidRPr="00A54666">
        <w:t xml:space="preserve">RNF02 </w:t>
      </w:r>
      <w:r w:rsidR="00C72F9E" w:rsidRPr="00A54666">
        <w:t>–</w:t>
      </w:r>
      <w:r w:rsidRPr="00A54666">
        <w:rPr>
          <w:spacing w:val="-3"/>
        </w:rPr>
        <w:t xml:space="preserve"> </w:t>
      </w:r>
      <w:r w:rsidRPr="00A54666">
        <w:t>Segurança</w:t>
      </w:r>
      <w:bookmarkEnd w:id="101"/>
      <w:bookmarkEnd w:id="102"/>
    </w:p>
    <w:p w:rsidR="00C72F9E" w:rsidRPr="00A54666" w:rsidRDefault="00C72F9E" w:rsidP="00C72F9E"/>
    <w:p w:rsidR="00E31611" w:rsidRDefault="00614971" w:rsidP="00614971">
      <w:r w:rsidRPr="00A54666">
        <w:t>Dada a importância deste tipo de informação apresentado na aplicação, deverão ser usadas formas de possibilita</w:t>
      </w:r>
      <w:r w:rsidR="00C617DA">
        <w:t>r a máxima segurança no sistema informático.</w:t>
      </w:r>
      <w:r w:rsidR="00182994">
        <w:t xml:space="preserve"> A </w:t>
      </w:r>
      <w:r w:rsidR="008A3C40">
        <w:t xml:space="preserve">garantia de </w:t>
      </w:r>
      <w:r w:rsidR="00182994">
        <w:t xml:space="preserve">confidencialidade </w:t>
      </w:r>
      <w:r w:rsidR="0085572D">
        <w:t>de</w:t>
      </w:r>
      <w:r w:rsidR="00182994">
        <w:t xml:space="preserve"> informação nos sistemas informáticos</w:t>
      </w:r>
      <w:r w:rsidR="003C636D">
        <w:t xml:space="preserve"> é </w:t>
      </w:r>
      <w:r w:rsidR="005926A8">
        <w:t>imprescindível</w:t>
      </w:r>
      <w:r w:rsidR="003C636D">
        <w:t>, e, por consequente, a segurança</w:t>
      </w:r>
      <w:r w:rsidR="00182994">
        <w:t xml:space="preserve"> deve ser </w:t>
      </w:r>
      <w:r w:rsidR="0075607C">
        <w:t>tomada</w:t>
      </w:r>
      <w:r w:rsidR="00182994">
        <w:t xml:space="preserve"> como um requisito obrigatório</w:t>
      </w:r>
      <w:r w:rsidR="0075607C">
        <w:t>.</w:t>
      </w:r>
    </w:p>
    <w:p w:rsidR="00E31611" w:rsidRDefault="00E31611" w:rsidP="00614971"/>
    <w:p w:rsidR="00E31611" w:rsidRDefault="00E31611" w:rsidP="00614971"/>
    <w:p w:rsidR="00E31611" w:rsidRPr="00A54666" w:rsidRDefault="00E31611" w:rsidP="00614971"/>
    <w:p w:rsidR="00614971" w:rsidRPr="00A54666" w:rsidRDefault="00614971" w:rsidP="00614971">
      <w:pPr>
        <w:pStyle w:val="Corpodetexto"/>
        <w:spacing w:before="3"/>
        <w:rPr>
          <w:sz w:val="21"/>
          <w:lang w:val="pt-PT"/>
        </w:rPr>
      </w:pPr>
    </w:p>
    <w:p w:rsidR="00614971" w:rsidRPr="00A54666" w:rsidRDefault="00614971" w:rsidP="00B04D00">
      <w:pPr>
        <w:pStyle w:val="Ttulo4"/>
        <w:numPr>
          <w:ilvl w:val="3"/>
          <w:numId w:val="9"/>
        </w:numPr>
      </w:pPr>
      <w:bookmarkStart w:id="103" w:name="4.3._RNF03_-_Tolerância_a_falhas"/>
      <w:bookmarkStart w:id="104" w:name="_Toc512888597"/>
      <w:bookmarkStart w:id="105" w:name="_Toc519522223"/>
      <w:bookmarkEnd w:id="103"/>
      <w:r w:rsidRPr="00A54666">
        <w:t>RNF03 - Tolerância a</w:t>
      </w:r>
      <w:r w:rsidRPr="00A54666">
        <w:rPr>
          <w:spacing w:val="-30"/>
        </w:rPr>
        <w:t xml:space="preserve"> </w:t>
      </w:r>
      <w:r w:rsidRPr="00A54666">
        <w:t>falhas</w:t>
      </w:r>
      <w:bookmarkEnd w:id="104"/>
      <w:bookmarkEnd w:id="105"/>
    </w:p>
    <w:p w:rsidR="00C72F9E" w:rsidRPr="00A54666" w:rsidRDefault="00C72F9E" w:rsidP="00C72F9E"/>
    <w:p w:rsidR="00614971" w:rsidRPr="00A54666" w:rsidRDefault="00614971" w:rsidP="00614971">
      <w:r w:rsidRPr="00A54666">
        <w:t xml:space="preserve">O </w:t>
      </w:r>
      <w:r w:rsidR="009968EC">
        <w:t>utilizador</w:t>
      </w:r>
      <w:r w:rsidRPr="00A54666">
        <w:t xml:space="preserve"> irá usar o nosso sistema para efetuar </w:t>
      </w:r>
      <w:r w:rsidR="00852FF8">
        <w:t>operações sobre informação delicada</w:t>
      </w:r>
      <w:r w:rsidRPr="00A54666">
        <w:t>. Deverá ser garantido o bom funcionamento da nossa aplicação e irá ser dado suporte para possíveis</w:t>
      </w:r>
      <w:r w:rsidRPr="00A54666">
        <w:rPr>
          <w:spacing w:val="-13"/>
        </w:rPr>
        <w:t xml:space="preserve"> </w:t>
      </w:r>
      <w:r w:rsidRPr="00A54666">
        <w:t>falhas.</w:t>
      </w:r>
      <w:r w:rsidR="00CD6D68">
        <w:t xml:space="preserve"> Não poderá ser perdida informação durante os processos a executar pelo sistema informático, e, em caso de falha, possibilitar o restauro do estado anteriormente conhecido pelo utilizador.</w:t>
      </w:r>
    </w:p>
    <w:p w:rsidR="00614971" w:rsidRPr="00A54666" w:rsidRDefault="00614971" w:rsidP="00614971"/>
    <w:p w:rsidR="00614971" w:rsidRPr="00A54666" w:rsidRDefault="00614971" w:rsidP="00B04D00">
      <w:pPr>
        <w:pStyle w:val="Ttulo4"/>
        <w:numPr>
          <w:ilvl w:val="3"/>
          <w:numId w:val="9"/>
        </w:numPr>
      </w:pPr>
      <w:bookmarkStart w:id="106" w:name="4.4._RNF04_-_Rapidez_de_Entrega"/>
      <w:bookmarkStart w:id="107" w:name="_Toc512888598"/>
      <w:bookmarkStart w:id="108" w:name="_Toc519522224"/>
      <w:bookmarkEnd w:id="106"/>
      <w:r w:rsidRPr="00A54666">
        <w:t>RNF04 - Rapidez de</w:t>
      </w:r>
      <w:r w:rsidRPr="00A54666">
        <w:rPr>
          <w:spacing w:val="-6"/>
        </w:rPr>
        <w:t xml:space="preserve"> </w:t>
      </w:r>
      <w:r w:rsidRPr="00A54666">
        <w:t>Entrega</w:t>
      </w:r>
      <w:bookmarkEnd w:id="107"/>
      <w:bookmarkEnd w:id="108"/>
    </w:p>
    <w:p w:rsidR="00C72F9E" w:rsidRDefault="00C72F9E" w:rsidP="00C72F9E"/>
    <w:p w:rsidR="00614971" w:rsidRDefault="00A265E5" w:rsidP="00614971">
      <w:r>
        <w:t xml:space="preserve">Como em qualquer sistema de entrega de informação, a rapidez de entrega da informação ao cliente é um requisito bastante importante. </w:t>
      </w:r>
      <w:r w:rsidR="00614971" w:rsidRPr="00A54666">
        <w:t>Uma</w:t>
      </w:r>
      <w:r w:rsidR="00614971" w:rsidRPr="00A54666">
        <w:rPr>
          <w:spacing w:val="-12"/>
        </w:rPr>
        <w:t xml:space="preserve"> </w:t>
      </w:r>
      <w:r w:rsidR="00614971" w:rsidRPr="00A54666">
        <w:t>vez</w:t>
      </w:r>
      <w:r w:rsidR="00614971" w:rsidRPr="00A54666">
        <w:rPr>
          <w:spacing w:val="-12"/>
        </w:rPr>
        <w:t xml:space="preserve"> </w:t>
      </w:r>
      <w:r w:rsidR="00614971" w:rsidRPr="00A54666">
        <w:t>que</w:t>
      </w:r>
      <w:r w:rsidR="00614971" w:rsidRPr="00A54666">
        <w:rPr>
          <w:spacing w:val="-12"/>
        </w:rPr>
        <w:t xml:space="preserve"> </w:t>
      </w:r>
      <w:r w:rsidR="00614971" w:rsidRPr="00A54666">
        <w:t>o</w:t>
      </w:r>
      <w:r w:rsidR="00614971" w:rsidRPr="00A54666">
        <w:rPr>
          <w:spacing w:val="-11"/>
        </w:rPr>
        <w:t xml:space="preserve"> </w:t>
      </w:r>
      <w:r w:rsidR="00614971" w:rsidRPr="00A54666">
        <w:t>sistema</w:t>
      </w:r>
      <w:r w:rsidR="00614971" w:rsidRPr="00A54666">
        <w:rPr>
          <w:spacing w:val="-12"/>
        </w:rPr>
        <w:t xml:space="preserve"> </w:t>
      </w:r>
      <w:r w:rsidR="00614971" w:rsidRPr="00A54666">
        <w:t>funcionará</w:t>
      </w:r>
      <w:r w:rsidR="00614971" w:rsidRPr="00A54666">
        <w:rPr>
          <w:spacing w:val="-12"/>
        </w:rPr>
        <w:t xml:space="preserve"> </w:t>
      </w:r>
      <w:r w:rsidR="00614971" w:rsidRPr="00A54666">
        <w:t>todo</w:t>
      </w:r>
      <w:r w:rsidR="00614971" w:rsidRPr="00A54666">
        <w:rPr>
          <w:spacing w:val="-11"/>
        </w:rPr>
        <w:t xml:space="preserve"> </w:t>
      </w:r>
      <w:r w:rsidR="00614971" w:rsidRPr="00A54666">
        <w:t>através</w:t>
      </w:r>
      <w:r w:rsidR="00614971" w:rsidRPr="00A54666">
        <w:rPr>
          <w:spacing w:val="-12"/>
        </w:rPr>
        <w:t xml:space="preserve"> </w:t>
      </w:r>
      <w:r w:rsidR="00614971" w:rsidRPr="00A54666">
        <w:t>de</w:t>
      </w:r>
      <w:r w:rsidR="00614971" w:rsidRPr="00A54666">
        <w:rPr>
          <w:spacing w:val="-12"/>
        </w:rPr>
        <w:t xml:space="preserve"> </w:t>
      </w:r>
      <w:r w:rsidR="00285607">
        <w:t>meio</w:t>
      </w:r>
      <w:r w:rsidR="00614971" w:rsidRPr="00A54666">
        <w:rPr>
          <w:spacing w:val="-11"/>
        </w:rPr>
        <w:t xml:space="preserve"> </w:t>
      </w:r>
      <w:r w:rsidR="00285607">
        <w:t>informático</w:t>
      </w:r>
      <w:r w:rsidR="00614971" w:rsidRPr="00A54666">
        <w:t>,</w:t>
      </w:r>
      <w:r w:rsidR="00614971" w:rsidRPr="00A54666">
        <w:rPr>
          <w:spacing w:val="-12"/>
        </w:rPr>
        <w:t xml:space="preserve"> </w:t>
      </w:r>
      <w:r w:rsidR="00614971" w:rsidRPr="00A54666">
        <w:t>vai</w:t>
      </w:r>
      <w:r w:rsidR="00614971" w:rsidRPr="00A54666">
        <w:rPr>
          <w:spacing w:val="-12"/>
        </w:rPr>
        <w:t xml:space="preserve"> </w:t>
      </w:r>
      <w:r w:rsidR="00614971" w:rsidRPr="00A54666">
        <w:t>ser possível</w:t>
      </w:r>
      <w:r w:rsidR="00614971" w:rsidRPr="00A54666">
        <w:rPr>
          <w:spacing w:val="-17"/>
        </w:rPr>
        <w:t xml:space="preserve"> </w:t>
      </w:r>
      <w:r w:rsidR="00614971" w:rsidRPr="00A54666">
        <w:t>uma</w:t>
      </w:r>
      <w:r w:rsidR="00614971" w:rsidRPr="00A54666">
        <w:rPr>
          <w:spacing w:val="-16"/>
        </w:rPr>
        <w:t xml:space="preserve"> </w:t>
      </w:r>
      <w:r w:rsidR="00614971" w:rsidRPr="00A54666">
        <w:t>entrega</w:t>
      </w:r>
      <w:r w:rsidR="00614971" w:rsidRPr="00A54666">
        <w:rPr>
          <w:spacing w:val="-16"/>
        </w:rPr>
        <w:t xml:space="preserve"> </w:t>
      </w:r>
      <w:r w:rsidR="00614971" w:rsidRPr="00A54666">
        <w:t>ao</w:t>
      </w:r>
      <w:r w:rsidR="00614971" w:rsidRPr="00A54666">
        <w:rPr>
          <w:spacing w:val="-16"/>
        </w:rPr>
        <w:t xml:space="preserve"> </w:t>
      </w:r>
      <w:r w:rsidR="00614971" w:rsidRPr="00A54666">
        <w:t>utilizador</w:t>
      </w:r>
      <w:r w:rsidR="00614971" w:rsidRPr="00A54666">
        <w:rPr>
          <w:spacing w:val="-16"/>
        </w:rPr>
        <w:t xml:space="preserve"> </w:t>
      </w:r>
      <w:r w:rsidR="00614971" w:rsidRPr="00A54666">
        <w:t>mais</w:t>
      </w:r>
      <w:r w:rsidR="00614971" w:rsidRPr="00A54666">
        <w:rPr>
          <w:spacing w:val="-16"/>
        </w:rPr>
        <w:t xml:space="preserve"> </w:t>
      </w:r>
      <w:r w:rsidR="00614971" w:rsidRPr="00A54666">
        <w:t>rápida,</w:t>
      </w:r>
      <w:r w:rsidR="00614971" w:rsidRPr="00A54666">
        <w:rPr>
          <w:spacing w:val="-16"/>
        </w:rPr>
        <w:t xml:space="preserve"> </w:t>
      </w:r>
      <w:r w:rsidR="00614971" w:rsidRPr="00A54666">
        <w:t>dos</w:t>
      </w:r>
      <w:r w:rsidR="00614971" w:rsidRPr="00A54666">
        <w:rPr>
          <w:spacing w:val="-16"/>
        </w:rPr>
        <w:t xml:space="preserve"> </w:t>
      </w:r>
      <w:r w:rsidR="00614971" w:rsidRPr="00A54666">
        <w:t>eventos</w:t>
      </w:r>
      <w:r w:rsidR="00614971" w:rsidRPr="00A54666">
        <w:rPr>
          <w:spacing w:val="-16"/>
        </w:rPr>
        <w:t xml:space="preserve"> </w:t>
      </w:r>
      <w:r w:rsidR="00614971" w:rsidRPr="00A54666">
        <w:t>de</w:t>
      </w:r>
      <w:r w:rsidR="00614971" w:rsidRPr="00A54666">
        <w:rPr>
          <w:spacing w:val="-16"/>
        </w:rPr>
        <w:t xml:space="preserve"> </w:t>
      </w:r>
      <w:r w:rsidR="00614971" w:rsidRPr="00A54666">
        <w:t>contraordenação.</w:t>
      </w:r>
    </w:p>
    <w:p w:rsidR="00614971" w:rsidRPr="00A54666" w:rsidRDefault="00614971" w:rsidP="00614971">
      <w:pPr>
        <w:rPr>
          <w:rFonts w:ascii="Arial" w:eastAsia="Arial" w:hAnsi="Arial" w:cs="Arial"/>
          <w:lang w:bidi="en-US"/>
        </w:rPr>
      </w:pPr>
    </w:p>
    <w:p w:rsidR="00C72F9E" w:rsidRPr="00A54666" w:rsidRDefault="00C72F9E" w:rsidP="00614971">
      <w:pPr>
        <w:rPr>
          <w:rFonts w:ascii="Arial" w:eastAsia="Arial" w:hAnsi="Arial" w:cs="Arial"/>
          <w:lang w:bidi="en-US"/>
        </w:rPr>
      </w:pPr>
    </w:p>
    <w:p w:rsidR="00C72F9E" w:rsidRPr="00A54666" w:rsidRDefault="00C72F9E" w:rsidP="00614971">
      <w:pPr>
        <w:rPr>
          <w:rFonts w:ascii="Arial" w:eastAsia="Arial" w:hAnsi="Arial" w:cs="Arial"/>
          <w:lang w:bidi="en-US"/>
        </w:rPr>
      </w:pPr>
    </w:p>
    <w:p w:rsidR="00C72F9E" w:rsidRPr="00A54666" w:rsidRDefault="00C72F9E" w:rsidP="00614971">
      <w:pPr>
        <w:rPr>
          <w:rFonts w:ascii="Arial" w:eastAsia="Arial" w:hAnsi="Arial" w:cs="Arial"/>
          <w:lang w:bidi="en-US"/>
        </w:rPr>
      </w:pPr>
    </w:p>
    <w:p w:rsidR="00614971" w:rsidRPr="00A54666" w:rsidRDefault="00614971" w:rsidP="00614971"/>
    <w:p w:rsidR="00E8221D" w:rsidRDefault="00E8221D"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Pr="00A54666" w:rsidRDefault="00E31611" w:rsidP="00614971"/>
    <w:p w:rsidR="00614971" w:rsidRPr="00A54666" w:rsidRDefault="00212D2D" w:rsidP="00A00E0E">
      <w:pPr>
        <w:pStyle w:val="Ttulo1"/>
      </w:pPr>
      <w:bookmarkStart w:id="109" w:name="_Toc523844235"/>
      <w:r w:rsidRPr="00A54666">
        <w:lastRenderedPageBreak/>
        <w:t>Implementação do Sistema Informático</w:t>
      </w:r>
      <w:bookmarkEnd w:id="109"/>
    </w:p>
    <w:p w:rsidR="00C72F9E" w:rsidRPr="00A54666" w:rsidRDefault="00C72F9E" w:rsidP="00C72F9E"/>
    <w:p w:rsidR="001C1DA8" w:rsidRPr="00A54666" w:rsidRDefault="00A00E0E" w:rsidP="00A00E0E">
      <w:pPr>
        <w:pStyle w:val="Ttulo2"/>
        <w:numPr>
          <w:ilvl w:val="1"/>
          <w:numId w:val="9"/>
        </w:numPr>
      </w:pPr>
      <w:bookmarkStart w:id="110" w:name="_Toc523844236"/>
      <w:r>
        <w:t xml:space="preserve"> </w:t>
      </w:r>
      <w:r>
        <w:tab/>
      </w:r>
      <w:r w:rsidR="007F0FBF" w:rsidRPr="00A54666">
        <w:t>Detalhes da Implementação</w:t>
      </w:r>
      <w:bookmarkEnd w:id="110"/>
    </w:p>
    <w:p w:rsidR="004F62ED" w:rsidRPr="00A54666" w:rsidRDefault="004F62ED" w:rsidP="004F62ED"/>
    <w:p w:rsidR="004F62ED" w:rsidRPr="00A54666" w:rsidRDefault="004F62ED" w:rsidP="004F62ED">
      <w:r w:rsidRPr="00A54666">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A54666">
        <w:t>,</w:t>
      </w:r>
      <w:r w:rsidRPr="00A54666">
        <w:t xml:space="preserve"> irão constar as diversas opções disponíveis</w:t>
      </w:r>
      <w:r w:rsidR="00492660" w:rsidRPr="00A54666">
        <w:t xml:space="preserve"> para solucionar os problemas </w:t>
      </w:r>
      <w:r w:rsidR="00B835AE" w:rsidRPr="00A54666">
        <w:t>e</w:t>
      </w:r>
      <w:r w:rsidRPr="00A54666">
        <w:t xml:space="preserve"> </w:t>
      </w:r>
      <w:r w:rsidR="00C000B2" w:rsidRPr="00A54666">
        <w:t>respetivas soluções</w:t>
      </w:r>
      <w:r w:rsidRPr="00A54666">
        <w:t xml:space="preserve">. Nem todas as </w:t>
      </w:r>
      <w:r w:rsidR="00F60CC0" w:rsidRPr="00A54666">
        <w:t>decisões</w:t>
      </w:r>
      <w:r w:rsidRPr="00A54666">
        <w:t xml:space="preserve"> finais</w:t>
      </w:r>
      <w:r w:rsidR="007F0772" w:rsidRPr="00A54666">
        <w:t xml:space="preserve"> para solucionar os problemas</w:t>
      </w:r>
      <w:r w:rsidRPr="00A54666">
        <w:t xml:space="preserve"> serão de todo as mais corretas em termos informáticos, contudo tentámos aproximar as nossas escolhas da </w:t>
      </w:r>
      <w:r w:rsidR="00C93BF0" w:rsidRPr="00A54666">
        <w:t xml:space="preserve">tecnologia atual, bem como da </w:t>
      </w:r>
      <w:r w:rsidR="00A864B7" w:rsidRPr="00A54666">
        <w:t>disposição</w:t>
      </w:r>
      <w:r w:rsidRPr="00A54666">
        <w:t xml:space="preserve"> </w:t>
      </w:r>
      <w:r w:rsidR="00473840" w:rsidRPr="00A54666">
        <w:t>do</w:t>
      </w:r>
      <w:r w:rsidR="00766184" w:rsidRPr="00A54666">
        <w:t xml:space="preserve"> presente</w:t>
      </w:r>
      <w:r w:rsidRPr="00A54666">
        <w:t xml:space="preserve"> projeto, tendo em conta as impossibilidades exteriores a n</w:t>
      </w:r>
      <w:r w:rsidR="00627DA6" w:rsidRPr="00A54666">
        <w:t>ós.</w:t>
      </w:r>
    </w:p>
    <w:p w:rsidR="004F62ED" w:rsidRPr="00A54666" w:rsidRDefault="004F62ED" w:rsidP="004F62ED"/>
    <w:p w:rsidR="001C1DA8" w:rsidRPr="00A54666" w:rsidRDefault="001C1DA8" w:rsidP="00B04D00">
      <w:pPr>
        <w:pStyle w:val="Ttulo3"/>
        <w:numPr>
          <w:ilvl w:val="2"/>
          <w:numId w:val="9"/>
        </w:numPr>
      </w:pPr>
      <w:bookmarkStart w:id="111" w:name="_Toc523844237"/>
      <w:r w:rsidRPr="00A54666">
        <w:t>Aspetos importantes da autenticação</w:t>
      </w:r>
      <w:bookmarkEnd w:id="111"/>
    </w:p>
    <w:p w:rsidR="00C72F9E" w:rsidRPr="00A54666" w:rsidRDefault="00C72F9E" w:rsidP="00C72F9E"/>
    <w:p w:rsidR="001C1DA8" w:rsidRPr="00A54666" w:rsidRDefault="001C1DA8" w:rsidP="001C1DA8">
      <w:r w:rsidRPr="00A54666">
        <w:t xml:space="preserve">A autenticação utilizada no projeto baseia-se no protocolo </w:t>
      </w:r>
      <w:r w:rsidRPr="00A54666">
        <w:rPr>
          <w:i/>
        </w:rPr>
        <w:t>OAuth</w:t>
      </w:r>
      <w:r w:rsidRPr="00A54666">
        <w:t xml:space="preserve">, seguindo o fluxo de </w:t>
      </w:r>
      <w:r w:rsidRPr="00A54666">
        <w:rPr>
          <w:i/>
        </w:rPr>
        <w:t>resource owner</w:t>
      </w:r>
      <w:r w:rsidRPr="00A54666">
        <w:t xml:space="preserve"> </w:t>
      </w:r>
      <w:r w:rsidRPr="00A54666">
        <w:rPr>
          <w:i/>
        </w:rPr>
        <w:t>password credentials Grant flow</w:t>
      </w:r>
      <w:r w:rsidRPr="00A54666">
        <w:t xml:space="preserve"> como representado na figura anterior.</w:t>
      </w:r>
    </w:p>
    <w:p w:rsidR="00EA30D1" w:rsidRDefault="001C1DA8" w:rsidP="001C1DA8">
      <w:r w:rsidRPr="00A54666">
        <w:t xml:space="preserve">Este é um fluxo que não utiliza redirecções para uma página referente ao provedor de identidade (Google, Github, Facebook, </w:t>
      </w:r>
      <w:r w:rsidRPr="00A54666">
        <w:rPr>
          <w:u w:val="single"/>
        </w:rPr>
        <w:t>Auth0</w:t>
      </w:r>
      <w:r w:rsidRPr="00A54666">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r w:rsidR="00EA30D1" w:rsidRPr="00A54666">
        <w:t xml:space="preserve"> </w:t>
      </w:r>
    </w:p>
    <w:p w:rsidR="00FA1E2F" w:rsidRPr="00A54666" w:rsidRDefault="00FA1E2F" w:rsidP="001C1DA8">
      <w:r>
        <w:t xml:space="preserve">Na </w:t>
      </w:r>
      <w:r>
        <w:fldChar w:fldCharType="begin"/>
      </w:r>
      <w:r>
        <w:instrText xml:space="preserve"> REF _Ref523853158 \h </w:instrText>
      </w:r>
      <w:r>
        <w:fldChar w:fldCharType="separate"/>
      </w:r>
      <w:r>
        <w:t xml:space="preserve">Figura </w:t>
      </w:r>
      <w:r>
        <w:rPr>
          <w:noProof/>
        </w:rPr>
        <w:t>15</w:t>
      </w:r>
      <w:r>
        <w:fldChar w:fldCharType="end"/>
      </w:r>
      <w:r>
        <w:t xml:space="preserve"> está presente o fluxo de autenticação </w:t>
      </w:r>
      <w:r w:rsidR="00BE585E">
        <w:t>proposto pela entidade Auth0.</w:t>
      </w:r>
    </w:p>
    <w:p w:rsidR="00EA30D1" w:rsidRPr="00A54666" w:rsidRDefault="005A645B" w:rsidP="001C1DA8">
      <w:r w:rsidRPr="00A54666">
        <w:rPr>
          <w:noProof/>
        </w:rPr>
        <w:drawing>
          <wp:anchor distT="0" distB="0" distL="114300" distR="114300" simplePos="0" relativeHeight="251643392" behindDoc="0" locked="0" layoutInCell="1" allowOverlap="1">
            <wp:simplePos x="0" y="0"/>
            <wp:positionH relativeFrom="margin">
              <wp:posOffset>-74930</wp:posOffset>
            </wp:positionH>
            <wp:positionV relativeFrom="paragraph">
              <wp:posOffset>220905</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3">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00C72F9E" w:rsidRPr="00A54666">
        <w:rPr>
          <w:noProof/>
        </w:rPr>
        <mc:AlternateContent>
          <mc:Choice Requires="wps">
            <w:drawing>
              <wp:anchor distT="0" distB="0" distL="114300" distR="114300" simplePos="0" relativeHeight="251678208" behindDoc="0" locked="0" layoutInCell="1" allowOverlap="1" wp14:anchorId="113C8D63" wp14:editId="5B08CFC7">
                <wp:simplePos x="0" y="0"/>
                <wp:positionH relativeFrom="margin">
                  <wp:align>center</wp:align>
                </wp:positionH>
                <wp:positionV relativeFrom="paragraph">
                  <wp:posOffset>2257512</wp:posOffset>
                </wp:positionV>
                <wp:extent cx="5372100" cy="635"/>
                <wp:effectExtent l="0" t="0" r="0" b="2540"/>
                <wp:wrapThrough wrapText="bothSides">
                  <wp:wrapPolygon edited="0">
                    <wp:start x="0" y="0"/>
                    <wp:lineTo x="0" y="20348"/>
                    <wp:lineTo x="21549" y="20348"/>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EB3719" w:rsidRPr="002E30EF" w:rsidRDefault="00EB3719" w:rsidP="007B558B">
                            <w:pPr>
                              <w:pStyle w:val="Legenda"/>
                              <w:jc w:val="center"/>
                              <w:rPr>
                                <w:noProof/>
                                <w:szCs w:val="20"/>
                              </w:rPr>
                            </w:pPr>
                            <w:bookmarkStart w:id="112" w:name="_Ref523853158"/>
                            <w:bookmarkStart w:id="113" w:name="_Toc523793334"/>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bookmarkEnd w:id="112"/>
                            <w:r>
                              <w:t xml:space="preserve"> FLUXO DE AUTENTICAÇÃO AUTH0</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0;margin-top:177.75pt;width:423pt;height:.05pt;z-index:251678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" stroked="f">
                <v:textbox style="mso-fit-shape-to-text:t" inset="0,0,0,0">
                  <w:txbxContent>
                    <w:p w:rsidR="00EB3719" w:rsidRPr="002E30EF" w:rsidRDefault="00EB3719" w:rsidP="007B558B">
                      <w:pPr>
                        <w:pStyle w:val="Legenda"/>
                        <w:jc w:val="center"/>
                        <w:rPr>
                          <w:noProof/>
                          <w:szCs w:val="20"/>
                        </w:rPr>
                      </w:pPr>
                      <w:bookmarkStart w:id="152" w:name="_Toc523793334"/>
                      <w:bookmarkStart w:id="153" w:name="_Ref523853158"/>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bookmarkEnd w:id="153"/>
                      <w:r>
                        <w:t xml:space="preserve"> FLUXO DE AUTENTICAÇÃO AUTH0</w:t>
                      </w:r>
                      <w:bookmarkEnd w:id="152"/>
                    </w:p>
                  </w:txbxContent>
                </v:textbox>
                <w10:wrap type="through" anchorx="margin"/>
              </v:shape>
            </w:pict>
          </mc:Fallback>
        </mc:AlternateContent>
      </w:r>
    </w:p>
    <w:p w:rsidR="00C72F9E" w:rsidRDefault="00C72F9E" w:rsidP="001C1DA8"/>
    <w:p w:rsidR="005A645B" w:rsidRDefault="005A645B" w:rsidP="001C1DA8"/>
    <w:p w:rsidR="005A645B" w:rsidRDefault="005A645B" w:rsidP="001C1DA8"/>
    <w:p w:rsidR="005A645B" w:rsidRDefault="005A645B" w:rsidP="001C1DA8"/>
    <w:p w:rsidR="005A645B" w:rsidRDefault="005A645B" w:rsidP="001C1DA8"/>
    <w:p w:rsidR="005A645B" w:rsidRDefault="005A645B" w:rsidP="001C1DA8"/>
    <w:p w:rsidR="005A645B" w:rsidRDefault="005A645B" w:rsidP="001C1DA8"/>
    <w:p w:rsidR="005A645B" w:rsidRPr="00A54666" w:rsidRDefault="005A645B" w:rsidP="001C1DA8"/>
    <w:p w:rsidR="00C72F9E" w:rsidRDefault="00EA30D1" w:rsidP="001C1DA8">
      <w:r w:rsidRPr="00A54666">
        <w:lastRenderedPageBreak/>
        <w:t xml:space="preserve">Posto isto neste fluxo é feita uma troca dos dados do utilizador pelo </w:t>
      </w:r>
      <w:r w:rsidRPr="00A54666">
        <w:rPr>
          <w:i/>
        </w:rPr>
        <w:t>Access Token</w:t>
      </w:r>
      <w:r w:rsidRPr="00A54666">
        <w:t xml:space="preserve">, e essa é de facto a vantagem principal deste fluxo, ou seja, a aplicação consegue assim tirar partido das restantes vantagens do protocolo </w:t>
      </w:r>
      <w:r w:rsidRPr="00A54666">
        <w:rPr>
          <w:i/>
        </w:rPr>
        <w:t>OAuth</w:t>
      </w:r>
      <w:r w:rsidRPr="00A54666">
        <w:t xml:space="preserve">, como o facto de não ter de guardar os dados do utilizador, mas sim o </w:t>
      </w:r>
      <w:proofErr w:type="spellStart"/>
      <w:r w:rsidRPr="00A54666">
        <w:rPr>
          <w:i/>
        </w:rPr>
        <w:t>access</w:t>
      </w:r>
      <w:proofErr w:type="spellEnd"/>
      <w:r w:rsidRPr="00A54666">
        <w:rPr>
          <w:i/>
        </w:rPr>
        <w:t xml:space="preserve"> </w:t>
      </w:r>
      <w:proofErr w:type="spellStart"/>
      <w:r w:rsidRPr="00A54666">
        <w:rPr>
          <w:i/>
        </w:rPr>
        <w:t>token</w:t>
      </w:r>
      <w:proofErr w:type="spellEnd"/>
      <w:r w:rsidRPr="00A54666">
        <w:t xml:space="preserve"> garantindo uma melhoria da segurança.</w:t>
      </w:r>
      <w:r w:rsidR="00643A76" w:rsidRPr="00A54666">
        <w:t xml:space="preserve"> </w:t>
      </w:r>
    </w:p>
    <w:p w:rsidR="00AA170F" w:rsidRDefault="00D23111" w:rsidP="001C1DA8">
      <w:r w:rsidRPr="00A54666">
        <w:rPr>
          <w:noProof/>
        </w:rPr>
        <w:drawing>
          <wp:anchor distT="0" distB="0" distL="114300" distR="114300" simplePos="0" relativeHeight="251642368" behindDoc="0" locked="0" layoutInCell="1" allowOverlap="1">
            <wp:simplePos x="0" y="0"/>
            <wp:positionH relativeFrom="margin">
              <wp:align>center</wp:align>
            </wp:positionH>
            <wp:positionV relativeFrom="paragraph">
              <wp:posOffset>507728</wp:posOffset>
            </wp:positionV>
            <wp:extent cx="4680000" cy="2788085"/>
            <wp:effectExtent l="0" t="0" r="0" b="6350"/>
            <wp:wrapThrough wrapText="bothSides">
              <wp:wrapPolygon edited="0">
                <wp:start x="0" y="0"/>
                <wp:lineTo x="0" y="21551"/>
                <wp:lineTo x="21512" y="21551"/>
                <wp:lineTo x="21512"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4">
                      <a:extLst>
                        <a:ext uri="{28A0092B-C50C-407E-A947-70E740481C1C}">
                          <a14:useLocalDpi xmlns:a14="http://schemas.microsoft.com/office/drawing/2010/main" val="0"/>
                        </a:ext>
                      </a:extLst>
                    </a:blip>
                    <a:stretch>
                      <a:fillRect/>
                    </a:stretch>
                  </pic:blipFill>
                  <pic:spPr>
                    <a:xfrm>
                      <a:off x="0" y="0"/>
                      <a:ext cx="4680000" cy="2788085"/>
                    </a:xfrm>
                    <a:prstGeom prst="rect">
                      <a:avLst/>
                    </a:prstGeom>
                  </pic:spPr>
                </pic:pic>
              </a:graphicData>
            </a:graphic>
            <wp14:sizeRelH relativeFrom="page">
              <wp14:pctWidth>0</wp14:pctWidth>
            </wp14:sizeRelH>
            <wp14:sizeRelV relativeFrom="page">
              <wp14:pctHeight>0</wp14:pctHeight>
            </wp14:sizeRelV>
          </wp:anchor>
        </w:drawing>
      </w:r>
      <w:r w:rsidR="00D90588">
        <w:t xml:space="preserve">Apresentamos na </w:t>
      </w:r>
      <w:r w:rsidR="00D90588">
        <w:fldChar w:fldCharType="begin"/>
      </w:r>
      <w:r w:rsidR="00D90588">
        <w:instrText xml:space="preserve"> REF _Ref523853535 \h </w:instrText>
      </w:r>
      <w:r w:rsidR="00D90588">
        <w:fldChar w:fldCharType="separate"/>
      </w:r>
      <w:r w:rsidR="00D90588">
        <w:t xml:space="preserve">Figura </w:t>
      </w:r>
      <w:r w:rsidR="00D90588">
        <w:rPr>
          <w:noProof/>
        </w:rPr>
        <w:t>16</w:t>
      </w:r>
      <w:r w:rsidR="00D90588">
        <w:fldChar w:fldCharType="end"/>
      </w:r>
      <w:r w:rsidR="00D90588">
        <w:t xml:space="preserve"> o diagrama de casos de uso de forma a efetuar o processo de autenticação/autorização através do protocolo OAuth.</w:t>
      </w:r>
    </w:p>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r w:rsidRPr="00A54666">
        <w:rPr>
          <w:noProof/>
        </w:rPr>
        <mc:AlternateContent>
          <mc:Choice Requires="wps">
            <w:drawing>
              <wp:anchor distT="0" distB="0" distL="114300" distR="114300" simplePos="0" relativeHeight="251679232" behindDoc="0" locked="0" layoutInCell="1" allowOverlap="1" wp14:anchorId="695D2596" wp14:editId="3577E999">
                <wp:simplePos x="0" y="0"/>
                <wp:positionH relativeFrom="margin">
                  <wp:posOffset>201930</wp:posOffset>
                </wp:positionH>
                <wp:positionV relativeFrom="paragraph">
                  <wp:posOffset>302714</wp:posOffset>
                </wp:positionV>
                <wp:extent cx="5372100" cy="635"/>
                <wp:effectExtent l="0" t="0" r="0" b="2540"/>
                <wp:wrapThrough wrapText="bothSides">
                  <wp:wrapPolygon edited="0">
                    <wp:start x="0" y="0"/>
                    <wp:lineTo x="0" y="20348"/>
                    <wp:lineTo x="21549" y="20348"/>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EB3719" w:rsidRPr="006A0552" w:rsidRDefault="00EB3719" w:rsidP="0043293E">
                            <w:pPr>
                              <w:pStyle w:val="Legenda"/>
                              <w:jc w:val="center"/>
                              <w:rPr>
                                <w:noProof/>
                                <w:szCs w:val="20"/>
                              </w:rPr>
                            </w:pPr>
                            <w:bookmarkStart w:id="114" w:name="_Ref523853535"/>
                            <w:bookmarkStart w:id="115" w:name="_Toc523793335"/>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bookmarkEnd w:id="114"/>
                            <w:r>
                              <w:t xml:space="preserve"> DIAGRAMA CASOS DE USO DA AUTENTICAÇÃO/AUTORIZAÇÃO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15.9pt;margin-top:23.85pt;width:423pt;height:.05pt;z-index:251679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" stroked="f">
                <v:textbox style="mso-fit-shape-to-text:t" inset="0,0,0,0">
                  <w:txbxContent>
                    <w:p w:rsidR="00EB3719" w:rsidRPr="006A0552" w:rsidRDefault="00EB3719" w:rsidP="0043293E">
                      <w:pPr>
                        <w:pStyle w:val="Legenda"/>
                        <w:jc w:val="center"/>
                        <w:rPr>
                          <w:noProof/>
                          <w:szCs w:val="20"/>
                        </w:rPr>
                      </w:pPr>
                      <w:bookmarkStart w:id="156" w:name="_Toc523793335"/>
                      <w:bookmarkStart w:id="157" w:name="_Ref523853535"/>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bookmarkEnd w:id="157"/>
                      <w:r>
                        <w:t xml:space="preserve"> DIAGRAMA CASOS DE USO DA AUTENTICAÇÃO/AUTORIZAÇÃO</w:t>
                      </w:r>
                      <w:bookmarkEnd w:id="156"/>
                    </w:p>
                  </w:txbxContent>
                </v:textbox>
                <w10:wrap type="through" anchorx="margin"/>
              </v:shape>
            </w:pict>
          </mc:Fallback>
        </mc:AlternateContent>
      </w:r>
    </w:p>
    <w:p w:rsidR="00D23111" w:rsidRDefault="00D23111" w:rsidP="001C1DA8"/>
    <w:p w:rsidR="001C1DA8" w:rsidRPr="00D23111" w:rsidRDefault="00234CC9" w:rsidP="001C1DA8">
      <w:r w:rsidRPr="00A54666">
        <w:rPr>
          <w:noProof/>
        </w:rPr>
        <w:drawing>
          <wp:anchor distT="0" distB="0" distL="114300" distR="114300" simplePos="0" relativeHeight="251644416" behindDoc="0" locked="0" layoutInCell="1" allowOverlap="1">
            <wp:simplePos x="0" y="0"/>
            <wp:positionH relativeFrom="margin">
              <wp:align>center</wp:align>
            </wp:positionH>
            <wp:positionV relativeFrom="paragraph">
              <wp:posOffset>465637</wp:posOffset>
            </wp:positionV>
            <wp:extent cx="4680000" cy="2633191"/>
            <wp:effectExtent l="0" t="0" r="0" b="0"/>
            <wp:wrapThrough wrapText="bothSides">
              <wp:wrapPolygon edited="0">
                <wp:start x="0" y="0"/>
                <wp:lineTo x="0" y="21465"/>
                <wp:lineTo x="21512" y="21465"/>
                <wp:lineTo x="21512"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5">
                      <a:extLst>
                        <a:ext uri="{28A0092B-C50C-407E-A947-70E740481C1C}">
                          <a14:useLocalDpi xmlns:a14="http://schemas.microsoft.com/office/drawing/2010/main" val="0"/>
                        </a:ext>
                      </a:extLst>
                    </a:blip>
                    <a:stretch>
                      <a:fillRect/>
                    </a:stretch>
                  </pic:blipFill>
                  <pic:spPr>
                    <a:xfrm>
                      <a:off x="0" y="0"/>
                      <a:ext cx="4680000" cy="2633191"/>
                    </a:xfrm>
                    <a:prstGeom prst="rect">
                      <a:avLst/>
                    </a:prstGeom>
                  </pic:spPr>
                </pic:pic>
              </a:graphicData>
            </a:graphic>
            <wp14:sizeRelH relativeFrom="page">
              <wp14:pctWidth>0</wp14:pctWidth>
            </wp14:sizeRelH>
            <wp14:sizeRelV relativeFrom="page">
              <wp14:pctHeight>0</wp14:pctHeight>
            </wp14:sizeRelV>
          </wp:anchor>
        </w:drawing>
      </w:r>
      <w:r w:rsidR="00D23111">
        <w:t xml:space="preserve">Na </w:t>
      </w:r>
      <w:r w:rsidR="00D23111">
        <w:fldChar w:fldCharType="begin"/>
      </w:r>
      <w:r w:rsidR="00D23111">
        <w:instrText xml:space="preserve"> REF _Ref523853808 \h </w:instrText>
      </w:r>
      <w:r w:rsidR="00D23111">
        <w:fldChar w:fldCharType="separate"/>
      </w:r>
      <w:r w:rsidR="00D23111">
        <w:t xml:space="preserve">Figura </w:t>
      </w:r>
      <w:r w:rsidR="00D23111">
        <w:rPr>
          <w:noProof/>
        </w:rPr>
        <w:t>17</w:t>
      </w:r>
      <w:r w:rsidR="00D23111">
        <w:fldChar w:fldCharType="end"/>
      </w:r>
      <w:r w:rsidR="00D23111">
        <w:t xml:space="preserve"> está presente o fluxo </w:t>
      </w:r>
      <w:r w:rsidR="00D23111">
        <w:rPr>
          <w:i/>
        </w:rPr>
        <w:t>Grant Flow</w:t>
      </w:r>
      <w:r w:rsidR="00D23111">
        <w:t>, apresentado pela comunidade Java</w:t>
      </w:r>
      <w:sdt>
        <w:sdtPr>
          <w:id w:val="-908688056"/>
          <w:citation/>
        </w:sdtPr>
        <w:sdtEndPr/>
        <w:sdtContent>
          <w:r w:rsidR="00D23111">
            <w:fldChar w:fldCharType="begin"/>
          </w:r>
          <w:r w:rsidR="00D23111" w:rsidRPr="00D23111">
            <w:instrText xml:space="preserve"> CITATION Ora1 \l 1033 </w:instrText>
          </w:r>
          <w:r w:rsidR="00D23111">
            <w:fldChar w:fldCharType="separate"/>
          </w:r>
          <w:r w:rsidR="00D23111" w:rsidRPr="00D23111">
            <w:rPr>
              <w:noProof/>
            </w:rPr>
            <w:t xml:space="preserve"> (Oracle Corporation, n.d.)</w:t>
          </w:r>
          <w:r w:rsidR="00D23111">
            <w:fldChar w:fldCharType="end"/>
          </w:r>
        </w:sdtContent>
      </w:sdt>
      <w:r w:rsidR="00D23111">
        <w:t xml:space="preserve">, para realização do protocolo de autenticação/autorização OAuth.   </w:t>
      </w:r>
    </w:p>
    <w:p w:rsidR="001C1DA8" w:rsidRPr="00A54666" w:rsidRDefault="001C1DA8" w:rsidP="001C1DA8"/>
    <w:p w:rsidR="00C72F9E" w:rsidRDefault="00C72F9E" w:rsidP="001C1DA8"/>
    <w:p w:rsidR="00D23111" w:rsidRDefault="00D23111" w:rsidP="001C1DA8"/>
    <w:p w:rsidR="00D23111" w:rsidRDefault="00D23111" w:rsidP="001C1DA8"/>
    <w:p w:rsidR="00D23111" w:rsidRDefault="00D23111" w:rsidP="001C1DA8"/>
    <w:p w:rsidR="00234CC9" w:rsidRDefault="00234CC9" w:rsidP="001C1DA8"/>
    <w:p w:rsidR="00234CC9" w:rsidRDefault="00234CC9" w:rsidP="001C1DA8"/>
    <w:p w:rsidR="00234CC9" w:rsidRDefault="00234CC9" w:rsidP="001C1DA8"/>
    <w:p w:rsidR="00234CC9" w:rsidRDefault="00234CC9" w:rsidP="001C1DA8"/>
    <w:p w:rsidR="00234CC9" w:rsidRDefault="007576CD" w:rsidP="001C1DA8">
      <w:r w:rsidRPr="00A54666">
        <w:rPr>
          <w:noProof/>
        </w:rPr>
        <mc:AlternateContent>
          <mc:Choice Requires="wps">
            <w:drawing>
              <wp:anchor distT="0" distB="0" distL="114300" distR="114300" simplePos="0" relativeHeight="251680256" behindDoc="0" locked="0" layoutInCell="1" allowOverlap="1" wp14:anchorId="7B57B669" wp14:editId="6EFDE4AF">
                <wp:simplePos x="0" y="0"/>
                <wp:positionH relativeFrom="margin">
                  <wp:align>center</wp:align>
                </wp:positionH>
                <wp:positionV relativeFrom="paragraph">
                  <wp:posOffset>368028</wp:posOffset>
                </wp:positionV>
                <wp:extent cx="5372100" cy="237490"/>
                <wp:effectExtent l="0" t="0" r="0" b="3810"/>
                <wp:wrapThrough wrapText="bothSides">
                  <wp:wrapPolygon edited="0">
                    <wp:start x="0" y="0"/>
                    <wp:lineTo x="0" y="20791"/>
                    <wp:lineTo x="21549" y="20791"/>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237490"/>
                        </a:xfrm>
                        <a:prstGeom prst="rect">
                          <a:avLst/>
                        </a:prstGeom>
                        <a:solidFill>
                          <a:prstClr val="white"/>
                        </a:solidFill>
                        <a:ln>
                          <a:noFill/>
                        </a:ln>
                      </wps:spPr>
                      <wps:txbx>
                        <w:txbxContent>
                          <w:p w:rsidR="00EB3719" w:rsidRPr="00EE0D3E" w:rsidRDefault="00EB3719" w:rsidP="0043293E">
                            <w:pPr>
                              <w:pStyle w:val="Legenda"/>
                              <w:jc w:val="center"/>
                              <w:rPr>
                                <w:noProof/>
                                <w:szCs w:val="20"/>
                              </w:rPr>
                            </w:pPr>
                            <w:bookmarkStart w:id="116" w:name="_Ref523853808"/>
                            <w:bookmarkStart w:id="117" w:name="_Toc523793336"/>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bookmarkEnd w:id="116"/>
                            <w:r>
                              <w:t xml:space="preserve"> FLUXO DE AUTENTICAÇÃO PASSWORD GRANT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7B669" id="Caixa de Texto 61" o:spid="_x0000_s1042" type="#_x0000_t202" style="position:absolute;left:0;text-align:left;margin-left:0;margin-top:29pt;width:423pt;height:18.7pt;z-index:251680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" stroked="f">
                <v:textbox inset="0,0,0,0">
                  <w:txbxContent>
                    <w:p w:rsidR="00EB3719" w:rsidRPr="00EE0D3E" w:rsidRDefault="00EB3719" w:rsidP="0043293E">
                      <w:pPr>
                        <w:pStyle w:val="Legenda"/>
                        <w:jc w:val="center"/>
                        <w:rPr>
                          <w:noProof/>
                          <w:szCs w:val="20"/>
                        </w:rPr>
                      </w:pPr>
                      <w:bookmarkStart w:id="160" w:name="_Toc523793336"/>
                      <w:bookmarkStart w:id="161" w:name="_Ref523853808"/>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bookmarkEnd w:id="161"/>
                      <w:r>
                        <w:t xml:space="preserve"> FLUXO DE AUTENTICAÇÃO PASSWORD GRANT</w:t>
                      </w:r>
                      <w:bookmarkEnd w:id="160"/>
                    </w:p>
                  </w:txbxContent>
                </v:textbox>
                <w10:wrap type="through" anchorx="margin"/>
              </v:shape>
            </w:pict>
          </mc:Fallback>
        </mc:AlternateContent>
      </w:r>
    </w:p>
    <w:p w:rsidR="00234CC9" w:rsidRPr="00A54666" w:rsidRDefault="00234CC9" w:rsidP="001C1DA8"/>
    <w:p w:rsidR="001C1DA8" w:rsidRPr="00A54666" w:rsidRDefault="001C1DA8" w:rsidP="00B04D00">
      <w:pPr>
        <w:pStyle w:val="Ttulo4"/>
        <w:numPr>
          <w:ilvl w:val="3"/>
          <w:numId w:val="9"/>
        </w:numPr>
      </w:pPr>
      <w:r w:rsidRPr="00A54666">
        <w:lastRenderedPageBreak/>
        <w:t>Desvantagens/Problemas</w:t>
      </w:r>
    </w:p>
    <w:p w:rsidR="00C72F9E" w:rsidRPr="00A54666" w:rsidRDefault="00C72F9E" w:rsidP="00C72F9E"/>
    <w:p w:rsidR="001C1DA8" w:rsidRPr="00A54666" w:rsidRDefault="001C1DA8" w:rsidP="001C1DA8">
      <w:r w:rsidRPr="00A54666">
        <w:t xml:space="preserve">Na autenticação do </w:t>
      </w:r>
      <w:r w:rsidR="00EA30D1" w:rsidRPr="00A54666">
        <w:t>SINCRO</w:t>
      </w:r>
      <w:r w:rsidRPr="00A54666">
        <w:t xml:space="preserve"> Mobile não existe possibilidade de garantir a identidade fiscal do cidadão, havendo assim a possibilidade do utilizador se registar com um NIF diferente do seu.</w:t>
      </w:r>
    </w:p>
    <w:p w:rsidR="001C1DA8" w:rsidRPr="00A54666" w:rsidRDefault="001C1DA8" w:rsidP="001C1DA8">
      <w:r w:rsidRPr="00A54666">
        <w:t>Neste momento não teríamos possibilidade de realizar essa verificação pois esses dados apenas podem ser validados através do portal das finanças ou da autenticação do cartão de cidadão.</w:t>
      </w:r>
    </w:p>
    <w:p w:rsidR="00CD0C4F" w:rsidRPr="00A54666" w:rsidRDefault="00643A76" w:rsidP="001C1DA8">
      <w:r w:rsidRPr="00A54666">
        <w:t xml:space="preserve">A desvantagem da autenticação segundo o fluxo de </w:t>
      </w:r>
      <w:r w:rsidRPr="00A54666">
        <w:rPr>
          <w:i/>
        </w:rPr>
        <w:t>resource owner</w:t>
      </w:r>
      <w:r w:rsidRPr="00A54666">
        <w:t xml:space="preserve"> </w:t>
      </w:r>
      <w:r w:rsidRPr="00A54666">
        <w:rPr>
          <w:i/>
        </w:rPr>
        <w:t xml:space="preserve">password credentials Grant flow </w:t>
      </w:r>
      <w:r w:rsidRPr="00A54666">
        <w:t xml:space="preserve">é que uma aplicação de terceiros que se baseie na utilização de um serviço externo não deve pedir diretamente os dados ao utilizador, mas sim lançar uma janela ao provedor de identidade e receber por </w:t>
      </w:r>
      <w:proofErr w:type="spellStart"/>
      <w:r w:rsidRPr="00A54666">
        <w:rPr>
          <w:i/>
        </w:rPr>
        <w:t>callback</w:t>
      </w:r>
      <w:proofErr w:type="spellEnd"/>
      <w:r w:rsidRPr="00A54666">
        <w:t xml:space="preserve"> o </w:t>
      </w:r>
      <w:proofErr w:type="spellStart"/>
      <w:r w:rsidRPr="00A54666">
        <w:rPr>
          <w:i/>
        </w:rPr>
        <w:t>access</w:t>
      </w:r>
      <w:proofErr w:type="spellEnd"/>
      <w:r w:rsidRPr="00A54666">
        <w:rPr>
          <w:i/>
        </w:rPr>
        <w:t xml:space="preserve"> </w:t>
      </w:r>
      <w:proofErr w:type="spellStart"/>
      <w:r w:rsidRPr="00A54666">
        <w:rPr>
          <w:i/>
        </w:rPr>
        <w:t>token</w:t>
      </w:r>
      <w:proofErr w:type="spellEnd"/>
      <w:r w:rsidRPr="00A54666">
        <w:rPr>
          <w:i/>
        </w:rPr>
        <w:t>.</w:t>
      </w:r>
      <w:r w:rsidRPr="00A54666">
        <w:t xml:space="preserve"> No caso particular do SINCRO Mobile isto não se aplica porque a aplicação pertence ao nosso sistema, e dessa maneira torna razoável o facto de serem pedidos os dados ao utilizador.</w:t>
      </w:r>
    </w:p>
    <w:p w:rsidR="00A54666" w:rsidRPr="00A54666" w:rsidRDefault="00A54666" w:rsidP="001C1DA8"/>
    <w:p w:rsidR="001C1DA8" w:rsidRPr="00A54666" w:rsidRDefault="001C1DA8" w:rsidP="00B04D00">
      <w:pPr>
        <w:pStyle w:val="Ttulo4"/>
        <w:numPr>
          <w:ilvl w:val="3"/>
          <w:numId w:val="9"/>
        </w:numPr>
      </w:pPr>
      <w:r w:rsidRPr="00A54666">
        <w:t>Futuras Considerações</w:t>
      </w:r>
    </w:p>
    <w:p w:rsidR="00A54666" w:rsidRPr="00A54666" w:rsidRDefault="00A54666" w:rsidP="00A54666"/>
    <w:p w:rsidR="001C1DA8" w:rsidRPr="00A54666" w:rsidRDefault="001C1DA8" w:rsidP="001C1DA8">
      <w:r w:rsidRPr="00A54666">
        <w:t xml:space="preserve">Para um futuro trabalho, seria de todo o interesse que fosse criada uma entidade que gerisse o projeto </w:t>
      </w:r>
      <w:r w:rsidR="00EA30D1" w:rsidRPr="00A54666">
        <w:t>SINCRO</w:t>
      </w:r>
      <w:r w:rsidRPr="00A54666">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A54666" w:rsidRDefault="00423D0C" w:rsidP="00423D0C"/>
    <w:p w:rsidR="001C1DA8" w:rsidRPr="00A54666" w:rsidRDefault="00526FEE" w:rsidP="00B04D00">
      <w:pPr>
        <w:pStyle w:val="Ttulo3"/>
        <w:numPr>
          <w:ilvl w:val="2"/>
          <w:numId w:val="9"/>
        </w:numPr>
      </w:pPr>
      <w:bookmarkStart w:id="118" w:name="_Toc523844238"/>
      <w:r w:rsidRPr="00A54666">
        <w:t>Pagamento de Contraordenações</w:t>
      </w:r>
      <w:bookmarkEnd w:id="118"/>
    </w:p>
    <w:p w:rsidR="00A54666" w:rsidRPr="00A54666" w:rsidRDefault="00A54666" w:rsidP="00A54666"/>
    <w:p w:rsidR="00526FEE" w:rsidRPr="00A54666" w:rsidRDefault="00526FEE" w:rsidP="00526FEE">
      <w:r w:rsidRPr="00A54666">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A54666" w:rsidRDefault="00526FEE" w:rsidP="00526FEE"/>
    <w:p w:rsidR="00526FEE" w:rsidRPr="00A54666" w:rsidRDefault="00526FEE" w:rsidP="00B04D00">
      <w:pPr>
        <w:pStyle w:val="Ttulo4"/>
        <w:numPr>
          <w:ilvl w:val="3"/>
          <w:numId w:val="9"/>
        </w:numPr>
      </w:pPr>
      <w:r w:rsidRPr="00A54666">
        <w:t>Formas de Pagamento</w:t>
      </w:r>
    </w:p>
    <w:p w:rsidR="00A54666" w:rsidRPr="00A54666" w:rsidRDefault="00A54666" w:rsidP="00A54666"/>
    <w:p w:rsidR="00526FEE" w:rsidRPr="00A54666" w:rsidRDefault="00526FEE" w:rsidP="00526FEE">
      <w:r w:rsidRPr="00A54666">
        <w:t xml:space="preserve"> As formas de pagamento dividem-se em dois tipos distintos, estes são o pagamento online e o pagamento multibanco. Ambos com características muito diferentes relativamente à segurança e disponibilidade.</w:t>
      </w:r>
    </w:p>
    <w:p w:rsidR="00526FEE" w:rsidRPr="00A54666" w:rsidRDefault="00526FEE" w:rsidP="00526FEE"/>
    <w:p w:rsidR="00526FEE" w:rsidRPr="00A54666" w:rsidRDefault="00526FEE" w:rsidP="00526FEE">
      <w:pPr>
        <w:pStyle w:val="Ttulo5"/>
      </w:pPr>
      <w:r w:rsidRPr="00A54666">
        <w:lastRenderedPageBreak/>
        <w:t>Pagamento Multibanco</w:t>
      </w:r>
    </w:p>
    <w:p w:rsidR="00A54666" w:rsidRPr="00A54666" w:rsidRDefault="00A54666" w:rsidP="00A54666"/>
    <w:p w:rsidR="00526FEE" w:rsidRPr="00A54666" w:rsidRDefault="00526FEE" w:rsidP="00526FEE">
      <w:r w:rsidRPr="00A54666">
        <w:t xml:space="preserve">Este tipo de pagamento é o mais seguro. Uma vez que este processo é feito através de uma caixa de multibanco física, o utilizador não se compromete com pagamentos online que são menos seguros. </w:t>
      </w:r>
    </w:p>
    <w:p w:rsidR="00526FEE" w:rsidRPr="00A54666" w:rsidRDefault="00526FEE" w:rsidP="00526FEE">
      <w:r w:rsidRPr="00A54666">
        <w:t>Para possibilitar este tipo de pagamento, na aplicação móvel do SINCRO Mobile deverá ser concedida a mesm</w:t>
      </w:r>
      <w:r w:rsidR="000A50BA" w:rsidRPr="00A54666">
        <w:t>a opção</w:t>
      </w:r>
      <w:r w:rsidR="00DD5C22">
        <w:t>,</w:t>
      </w:r>
      <w:r w:rsidR="000A50BA" w:rsidRPr="00A54666">
        <w:t xml:space="preserve"> como </w:t>
      </w:r>
      <w:r w:rsidR="006C664F">
        <w:t>presente</w:t>
      </w:r>
      <w:r w:rsidR="000A50BA" w:rsidRPr="00A54666">
        <w:t xml:space="preserve"> na </w:t>
      </w:r>
      <w:r w:rsidR="000A50BA" w:rsidRPr="00A54666">
        <w:fldChar w:fldCharType="begin"/>
      </w:r>
      <w:r w:rsidR="000A50BA" w:rsidRPr="00A54666">
        <w:instrText xml:space="preserve"> REF _Ref523606161 \h </w:instrText>
      </w:r>
      <w:r w:rsidR="000A50BA" w:rsidRPr="00A54666">
        <w:fldChar w:fldCharType="separate"/>
      </w:r>
      <w:r w:rsidR="000A50BA" w:rsidRPr="00A54666">
        <w:t xml:space="preserve">Figura </w:t>
      </w:r>
      <w:r w:rsidR="000A50BA" w:rsidRPr="00A54666">
        <w:rPr>
          <w:noProof/>
        </w:rPr>
        <w:t>19</w:t>
      </w:r>
      <w:r w:rsidR="000A50BA" w:rsidRPr="00A54666">
        <w:fldChar w:fldCharType="end"/>
      </w:r>
      <w:r w:rsidR="00DD5C22">
        <w:t>,</w:t>
      </w:r>
      <w:r w:rsidR="000A50BA" w:rsidRPr="00A54666">
        <w:t xml:space="preserve"> </w:t>
      </w:r>
      <w:r w:rsidRPr="00A54666">
        <w:t>que irá redirecionar para uma página com a entidade e referência referentes à conta bancária da empresa.</w:t>
      </w:r>
    </w:p>
    <w:p w:rsidR="00526FEE" w:rsidRPr="00A54666" w:rsidRDefault="00926381" w:rsidP="00526FEE">
      <w:r w:rsidRPr="00A54666">
        <w:rPr>
          <w:noProof/>
        </w:rPr>
        <w:drawing>
          <wp:anchor distT="0" distB="0" distL="114300" distR="114300" simplePos="0" relativeHeight="251645440" behindDoc="0" locked="0" layoutInCell="1" allowOverlap="1" wp14:anchorId="526F5C60" wp14:editId="1537BE99">
            <wp:simplePos x="0" y="0"/>
            <wp:positionH relativeFrom="margin">
              <wp:align>center</wp:align>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6">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A54666" w:rsidRDefault="00526FEE" w:rsidP="00526FEE"/>
    <w:p w:rsidR="00526FEE" w:rsidRPr="00A54666" w:rsidRDefault="00526FEE" w:rsidP="00526FEE"/>
    <w:p w:rsidR="00526FEE" w:rsidRPr="00A54666" w:rsidRDefault="00526FEE" w:rsidP="00526FEE"/>
    <w:p w:rsidR="00526FEE" w:rsidRPr="00A54666" w:rsidRDefault="00526FEE" w:rsidP="00526FEE"/>
    <w:p w:rsidR="00526FEE" w:rsidRPr="00A54666" w:rsidRDefault="00526FEE"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526FEE" w:rsidRPr="00A54666" w:rsidRDefault="00536F08" w:rsidP="00526FEE">
      <w:r w:rsidRPr="00A54666">
        <w:rPr>
          <w:noProof/>
        </w:rPr>
        <mc:AlternateContent>
          <mc:Choice Requires="wps">
            <w:drawing>
              <wp:anchor distT="0" distB="0" distL="114300" distR="114300" simplePos="0" relativeHeight="251664896" behindDoc="0" locked="0" layoutInCell="1" allowOverlap="1" wp14:anchorId="47BDFE84" wp14:editId="5ED9FB32">
                <wp:simplePos x="0" y="0"/>
                <wp:positionH relativeFrom="margin">
                  <wp:align>center</wp:align>
                </wp:positionH>
                <wp:positionV relativeFrom="paragraph">
                  <wp:posOffset>-179350</wp:posOffset>
                </wp:positionV>
                <wp:extent cx="3931920" cy="635"/>
                <wp:effectExtent l="0" t="0" r="5080" b="2540"/>
                <wp:wrapThrough wrapText="bothSides">
                  <wp:wrapPolygon edited="0">
                    <wp:start x="0" y="0"/>
                    <wp:lineTo x="0" y="20348"/>
                    <wp:lineTo x="21558" y="20348"/>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EB3719" w:rsidRPr="005C03C0" w:rsidRDefault="00EB3719" w:rsidP="00536F08">
                            <w:pPr>
                              <w:pStyle w:val="Legenda"/>
                              <w:jc w:val="center"/>
                              <w:rPr>
                                <w:noProof/>
                                <w:szCs w:val="20"/>
                              </w:rPr>
                            </w:pPr>
                            <w:bookmarkStart w:id="119" w:name="_Toc523490958"/>
                            <w:bookmarkStart w:id="120" w:name="_Ref523606161"/>
                            <w:bookmarkStart w:id="121" w:name="_Toc523793337"/>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bookmarkEnd w:id="119"/>
                            <w:bookmarkEnd w:id="120"/>
                            <w:r>
                              <w:t xml:space="preserve"> FLUXO DE PAGAMENTO MULTIBANCO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0;margin-top:-14.1pt;width:309.6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" stroked="f">
                <v:textbox style="mso-fit-shape-to-text:t" inset="0,0,0,0">
                  <w:txbxContent>
                    <w:p w:rsidR="00EB3719" w:rsidRPr="005C03C0" w:rsidRDefault="00EB3719" w:rsidP="00536F08">
                      <w:pPr>
                        <w:pStyle w:val="Legenda"/>
                        <w:jc w:val="center"/>
                        <w:rPr>
                          <w:noProof/>
                          <w:szCs w:val="20"/>
                        </w:rPr>
                      </w:pPr>
                      <w:bookmarkStart w:id="166" w:name="_Toc523490958"/>
                      <w:bookmarkStart w:id="167" w:name="_Ref523606161"/>
                      <w:bookmarkStart w:id="168" w:name="_Toc523793337"/>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bookmarkEnd w:id="166"/>
                      <w:bookmarkEnd w:id="167"/>
                      <w:r>
                        <w:t xml:space="preserve"> FLUXO DE PAGAMENTO MULTIBANCO</w:t>
                      </w:r>
                      <w:bookmarkEnd w:id="168"/>
                    </w:p>
                  </w:txbxContent>
                </v:textbox>
                <w10:wrap type="through" anchorx="margin"/>
              </v:shape>
            </w:pict>
          </mc:Fallback>
        </mc:AlternateContent>
      </w:r>
    </w:p>
    <w:p w:rsidR="00526FEE" w:rsidRPr="00A54666" w:rsidRDefault="00526FEE" w:rsidP="00526FEE">
      <w:pPr>
        <w:pStyle w:val="Ttulo5"/>
      </w:pPr>
      <w:r w:rsidRPr="00A54666">
        <w:t>Pagamento Online</w:t>
      </w:r>
    </w:p>
    <w:p w:rsidR="00A54666" w:rsidRPr="00A54666" w:rsidRDefault="00A54666" w:rsidP="00A54666"/>
    <w:p w:rsidR="00526FEE" w:rsidRPr="00A54666" w:rsidRDefault="00526FEE" w:rsidP="00526FEE">
      <w:r w:rsidRPr="00A54666">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A54666" w:rsidRDefault="00526FEE" w:rsidP="00526FEE">
      <w:r w:rsidRPr="00A54666">
        <w:t xml:space="preserve">Para ser possível disponibilizar pagamentos online é necessário ter uma conta de comerciante de internet, ou dito em inglês </w:t>
      </w:r>
      <w:r w:rsidRPr="00A54666">
        <w:rPr>
          <w:i/>
        </w:rPr>
        <w:t>Internet Merchant Account</w:t>
      </w:r>
      <w:r w:rsidRPr="00A54666">
        <w:t>. Esta conta é conseguida através de um acordo entre o comerciante que pretende ter o IMC, um banco comerciante e um processo de pagamento (</w:t>
      </w:r>
      <w:r w:rsidRPr="00A54666">
        <w:rPr>
          <w:i/>
        </w:rPr>
        <w:t>Credit Card</w:t>
      </w:r>
      <w:r w:rsidRPr="00A54666">
        <w:t xml:space="preserve">, </w:t>
      </w:r>
      <w:r w:rsidRPr="00A54666">
        <w:rPr>
          <w:i/>
        </w:rPr>
        <w:t>VISA</w:t>
      </w:r>
      <w:r w:rsidRPr="00A54666">
        <w:t xml:space="preserve">, </w:t>
      </w:r>
      <w:r w:rsidRPr="00A54666">
        <w:rPr>
          <w:i/>
        </w:rPr>
        <w:t>etc</w:t>
      </w:r>
      <w:r w:rsidRPr="00A54666">
        <w:t xml:space="preserve">). </w:t>
      </w:r>
    </w:p>
    <w:p w:rsidR="00526FEE" w:rsidRPr="00A54666" w:rsidRDefault="00526FEE" w:rsidP="00526FEE">
      <w:r w:rsidRPr="00A54666">
        <w:lastRenderedPageBreak/>
        <w:t xml:space="preserve">Na </w:t>
      </w:r>
      <w:r w:rsidR="00565972" w:rsidRPr="00A54666">
        <w:fldChar w:fldCharType="begin"/>
      </w:r>
      <w:r w:rsidR="00565972" w:rsidRPr="00A54666">
        <w:instrText xml:space="preserve"> REF _Ref523606204 \h </w:instrText>
      </w:r>
      <w:r w:rsidR="00565972" w:rsidRPr="00A54666">
        <w:fldChar w:fldCharType="separate"/>
      </w:r>
      <w:r w:rsidR="00565972" w:rsidRPr="00A54666">
        <w:t xml:space="preserve">Figura </w:t>
      </w:r>
      <w:r w:rsidR="00565972" w:rsidRPr="00A54666">
        <w:rPr>
          <w:noProof/>
        </w:rPr>
        <w:t>20</w:t>
      </w:r>
      <w:r w:rsidR="00565972" w:rsidRPr="00A54666">
        <w:fldChar w:fldCharType="end"/>
      </w:r>
      <w:r w:rsidR="00565972" w:rsidRPr="00A54666">
        <w:t xml:space="preserve"> </w:t>
      </w:r>
      <w:r w:rsidRPr="00A54666">
        <w:t xml:space="preserve">é possível verificar </w:t>
      </w:r>
      <w:r w:rsidR="00875F2F" w:rsidRPr="00A54666">
        <w:t>o processo de pagamento efetuado através de cartão de crédito</w:t>
      </w:r>
      <w:r w:rsidRPr="00A54666">
        <w:t>, juntamente com o segundo passo de pagamento no qual o utilizador precisa dos dados do cartão associado à conta bancária para efetuar o pagamento final.</w:t>
      </w:r>
    </w:p>
    <w:p w:rsidR="00926381" w:rsidRPr="00A54666" w:rsidRDefault="00926381" w:rsidP="00526FEE"/>
    <w:p w:rsidR="00A54666" w:rsidRPr="00A54666" w:rsidRDefault="00A54666" w:rsidP="00526FEE">
      <w:r w:rsidRPr="00A54666">
        <w:rPr>
          <w:noProof/>
        </w:rPr>
        <w:drawing>
          <wp:anchor distT="0" distB="0" distL="114300" distR="114300" simplePos="0" relativeHeight="251646464" behindDoc="0" locked="0" layoutInCell="1" allowOverlap="1" wp14:anchorId="1697A064" wp14:editId="51F0E7A1">
            <wp:simplePos x="0" y="0"/>
            <wp:positionH relativeFrom="margin">
              <wp:align>center</wp:align>
            </wp:positionH>
            <wp:positionV relativeFrom="margin">
              <wp:posOffset>1064824</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7">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r w:rsidRPr="00A54666">
        <w:rPr>
          <w:noProof/>
        </w:rPr>
        <mc:AlternateContent>
          <mc:Choice Requires="wps">
            <w:drawing>
              <wp:anchor distT="0" distB="0" distL="114300" distR="114300" simplePos="0" relativeHeight="251665920" behindDoc="0" locked="0" layoutInCell="1" allowOverlap="1" wp14:anchorId="37270A4C" wp14:editId="6FC2E391">
                <wp:simplePos x="0" y="0"/>
                <wp:positionH relativeFrom="margin">
                  <wp:align>center</wp:align>
                </wp:positionH>
                <wp:positionV relativeFrom="paragraph">
                  <wp:posOffset>942000</wp:posOffset>
                </wp:positionV>
                <wp:extent cx="3931920" cy="635"/>
                <wp:effectExtent l="0" t="0" r="5080" b="2540"/>
                <wp:wrapThrough wrapText="bothSides">
                  <wp:wrapPolygon edited="0">
                    <wp:start x="0" y="0"/>
                    <wp:lineTo x="0" y="20348"/>
                    <wp:lineTo x="21558" y="20348"/>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EB3719" w:rsidRPr="004524DD" w:rsidRDefault="00EB3719" w:rsidP="004524DD">
                            <w:pPr>
                              <w:pStyle w:val="Legenda"/>
                              <w:jc w:val="center"/>
                            </w:pPr>
                            <w:bookmarkStart w:id="122" w:name="_Ref523606204"/>
                            <w:bookmarkStart w:id="123" w:name="_Toc523490959"/>
                            <w:bookmarkStart w:id="124" w:name="_Toc523793338"/>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bookmarkEnd w:id="122"/>
                            <w:r>
                              <w:t xml:space="preserve"> </w:t>
                            </w:r>
                            <w:bookmarkEnd w:id="123"/>
                            <w:r>
                              <w:t>FLUXO DE PAGAMENTO CREDIT CARD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0;margin-top:74.15pt;width:309.6pt;height:.05pt;z-index:25166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" stroked="f">
                <v:textbox style="mso-fit-shape-to-text:t" inset="0,0,0,0">
                  <w:txbxContent>
                    <w:p w:rsidR="00EB3719" w:rsidRPr="004524DD" w:rsidRDefault="00EB3719" w:rsidP="004524DD">
                      <w:pPr>
                        <w:pStyle w:val="Legenda"/>
                        <w:jc w:val="center"/>
                      </w:pPr>
                      <w:bookmarkStart w:id="172" w:name="_Ref523606204"/>
                      <w:bookmarkStart w:id="173" w:name="_Toc523490959"/>
                      <w:bookmarkStart w:id="174" w:name="_Toc523793338"/>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bookmarkEnd w:id="172"/>
                      <w:r>
                        <w:t xml:space="preserve"> </w:t>
                      </w:r>
                      <w:bookmarkEnd w:id="173"/>
                      <w:r>
                        <w:t>FLUXO DE PAGAMENTO CREDIT CARD</w:t>
                      </w:r>
                      <w:bookmarkEnd w:id="174"/>
                    </w:p>
                  </w:txbxContent>
                </v:textbox>
                <w10:wrap type="through" anchorx="margin"/>
              </v:shape>
            </w:pict>
          </mc:Fallback>
        </mc:AlternateContent>
      </w:r>
    </w:p>
    <w:p w:rsidR="00A54666" w:rsidRPr="00A54666" w:rsidRDefault="00A54666" w:rsidP="00A54666">
      <w:pPr>
        <w:pStyle w:val="Ttulo5"/>
        <w:ind w:left="1008" w:hanging="1008"/>
      </w:pPr>
    </w:p>
    <w:p w:rsidR="00A54666" w:rsidRPr="00A54666" w:rsidRDefault="00A54666" w:rsidP="00A54666"/>
    <w:p w:rsidR="00A54666" w:rsidRPr="00A54666" w:rsidRDefault="00A54666" w:rsidP="00A54666"/>
    <w:p w:rsidR="00A54666" w:rsidRPr="00A54666" w:rsidRDefault="00A54666" w:rsidP="00A54666"/>
    <w:p w:rsidR="00526FEE" w:rsidRPr="00E63BAF" w:rsidRDefault="00526FEE" w:rsidP="00195A3C">
      <w:pPr>
        <w:pStyle w:val="Ttulo5"/>
        <w:rPr>
          <w:lang w:val="en-US"/>
        </w:rPr>
      </w:pPr>
      <w:proofErr w:type="spellStart"/>
      <w:r w:rsidRPr="00E63BAF">
        <w:rPr>
          <w:lang w:val="en-US"/>
        </w:rPr>
        <w:t>Pagamento</w:t>
      </w:r>
      <w:proofErr w:type="spellEnd"/>
      <w:r w:rsidRPr="00E63BAF">
        <w:rPr>
          <w:lang w:val="en-US"/>
        </w:rPr>
        <w:t xml:space="preserve"> Online </w:t>
      </w:r>
      <w:proofErr w:type="spellStart"/>
      <w:r w:rsidRPr="00E63BAF">
        <w:rPr>
          <w:lang w:val="en-US"/>
        </w:rPr>
        <w:t>sem</w:t>
      </w:r>
      <w:proofErr w:type="spellEnd"/>
      <w:r w:rsidRPr="00E63BAF">
        <w:rPr>
          <w:lang w:val="en-US"/>
        </w:rPr>
        <w:t xml:space="preserve"> Internet Merchant Account</w:t>
      </w:r>
    </w:p>
    <w:p w:rsidR="00A54666" w:rsidRPr="00E63BAF" w:rsidRDefault="00A54666" w:rsidP="00A54666">
      <w:pPr>
        <w:rPr>
          <w:lang w:val="en-US"/>
        </w:rPr>
      </w:pPr>
    </w:p>
    <w:p w:rsidR="00526FEE" w:rsidRPr="00A54666" w:rsidRDefault="00526FEE" w:rsidP="00526FEE">
      <w:r w:rsidRPr="00A54666">
        <w:t xml:space="preserve">Em todo o caso, o comerciante poderá não ter necessidade de ter uma conta IMC. Existe outras opções de pagamento online que evitam o acordo anteriormente falado, como é o caso do </w:t>
      </w:r>
      <w:r w:rsidRPr="00A54666">
        <w:rPr>
          <w:i/>
        </w:rPr>
        <w:t>Paypal</w:t>
      </w:r>
      <w:r w:rsidRPr="00A54666">
        <w:t xml:space="preserve">. </w:t>
      </w:r>
    </w:p>
    <w:p w:rsidR="00A63576" w:rsidRPr="00A54666" w:rsidRDefault="00526FEE" w:rsidP="00526FEE">
      <w:r w:rsidRPr="00A54666">
        <w:t>Para adi</w:t>
      </w:r>
      <w:r w:rsidR="0024072E" w:rsidRPr="00A54666">
        <w:t xml:space="preserve">cionar este método de pagamento </w:t>
      </w:r>
      <w:r w:rsidRPr="00A54666">
        <w:t>basta registar o negócio pretend</w:t>
      </w:r>
      <w:r w:rsidR="0070333F" w:rsidRPr="00A54666">
        <w:t xml:space="preserve">ido no site disponibilizado pela entidade que </w:t>
      </w:r>
      <w:r w:rsidR="00A645D8" w:rsidRPr="00A54666">
        <w:t>realiza</w:t>
      </w:r>
      <w:r w:rsidR="0070333F" w:rsidRPr="00A54666">
        <w:t xml:space="preserve"> este tipo de pagamento online. O registo é feito através </w:t>
      </w:r>
      <w:r w:rsidR="00525926" w:rsidRPr="00A54666">
        <w:t>da confirmação</w:t>
      </w:r>
      <w:r w:rsidRPr="00A54666">
        <w:t xml:space="preserve"> </w:t>
      </w:r>
      <w:r w:rsidR="0070333F" w:rsidRPr="00A54666">
        <w:t>de</w:t>
      </w:r>
      <w:r w:rsidRPr="00A54666">
        <w:t xml:space="preserve"> informações do negócio, conta bancária associada e outros fatores importantes para que torne este processo segur</w:t>
      </w:r>
      <w:r w:rsidR="00C5134C" w:rsidRPr="00A54666">
        <w:t xml:space="preserve">o e autêntico. </w:t>
      </w:r>
    </w:p>
    <w:p w:rsidR="00526FEE" w:rsidRPr="00A54666" w:rsidRDefault="006C664F" w:rsidP="00526FEE">
      <w:r>
        <w:t>A</w:t>
      </w:r>
      <w:r w:rsidR="00C5134C" w:rsidRPr="00A54666">
        <w:t xml:space="preserve"> </w:t>
      </w:r>
      <w:r w:rsidR="00C5134C" w:rsidRPr="00A54666">
        <w:fldChar w:fldCharType="begin"/>
      </w:r>
      <w:r w:rsidR="00C5134C" w:rsidRPr="00A54666">
        <w:instrText xml:space="preserve"> REF _Ref523606333 \h </w:instrText>
      </w:r>
      <w:r w:rsidR="00C5134C" w:rsidRPr="00A54666">
        <w:fldChar w:fldCharType="separate"/>
      </w:r>
      <w:r w:rsidR="00C5134C" w:rsidRPr="00A54666">
        <w:t xml:space="preserve">Figura </w:t>
      </w:r>
      <w:r w:rsidR="00C5134C" w:rsidRPr="00A54666">
        <w:rPr>
          <w:noProof/>
        </w:rPr>
        <w:t>21</w:t>
      </w:r>
      <w:r w:rsidR="00C5134C" w:rsidRPr="00A54666">
        <w:fldChar w:fldCharType="end"/>
      </w:r>
      <w:r w:rsidR="00C5134C" w:rsidRPr="00A54666">
        <w:t xml:space="preserve"> </w:t>
      </w:r>
      <w:r>
        <w:t xml:space="preserve">apresenta </w:t>
      </w:r>
      <w:r w:rsidR="00526FEE" w:rsidRPr="00A54666">
        <w:t>os passos do pagamento pelo qual o utilizador terá de passar para efetuar este método de pagamento.</w:t>
      </w:r>
      <w:r w:rsidR="00E4270F" w:rsidRPr="00A54666">
        <w:t xml:space="preserve"> Neste processo de pagamento, é usual a utilização de uma conta de cliente, anteriormente registada na entidade do serviço</w:t>
      </w:r>
      <w:r w:rsidR="00562AC6" w:rsidRPr="00A54666">
        <w:t xml:space="preserve"> de pagamento online</w:t>
      </w:r>
      <w:r w:rsidR="00E4270F" w:rsidRPr="00A54666">
        <w:t xml:space="preserve">, como forma de segurança e autenticação para </w:t>
      </w:r>
      <w:r w:rsidR="00271E0C" w:rsidRPr="00A54666">
        <w:t xml:space="preserve">realizar </w:t>
      </w:r>
      <w:r w:rsidR="00E4270F" w:rsidRPr="00A54666">
        <w:t>pagamentos.</w:t>
      </w:r>
      <w:r w:rsidR="007D36C9" w:rsidRPr="00A54666">
        <w:t xml:space="preserve"> Como possível de verificar no último passo, é sempre necessário realizar uma </w:t>
      </w:r>
      <w:r w:rsidR="00514F0A" w:rsidRPr="00A54666">
        <w:t>última</w:t>
      </w:r>
      <w:r w:rsidR="00B61070" w:rsidRPr="00A54666">
        <w:t xml:space="preserve"> confirmação do pagamento, onde</w:t>
      </w:r>
      <w:r w:rsidR="007D36C9" w:rsidRPr="00A54666">
        <w:t xml:space="preserve"> consta o nome da respetiva </w:t>
      </w:r>
      <w:r w:rsidR="00E87658" w:rsidRPr="00A54666">
        <w:t xml:space="preserve">entidade </w:t>
      </w:r>
      <w:r w:rsidR="003B3E34" w:rsidRPr="00A54666">
        <w:t>comercial</w:t>
      </w:r>
      <w:r w:rsidR="00A63576" w:rsidRPr="00A54666">
        <w:t xml:space="preserve"> </w:t>
      </w:r>
      <w:r w:rsidR="007D36C9" w:rsidRPr="00A54666">
        <w:t>e detalhes do pagamento</w:t>
      </w:r>
      <w:r w:rsidR="00EE453B" w:rsidRPr="00A54666">
        <w:t>,</w:t>
      </w:r>
      <w:r w:rsidR="007D36C9" w:rsidRPr="00A54666">
        <w:t xml:space="preserve"> como valor e descrição.</w:t>
      </w:r>
      <w:r w:rsidR="00526FEE" w:rsidRPr="00A54666">
        <w:tab/>
      </w:r>
    </w:p>
    <w:p w:rsidR="00526FEE" w:rsidRPr="00A54666" w:rsidRDefault="00526FEE" w:rsidP="00526FEE"/>
    <w:p w:rsidR="00526FEE" w:rsidRPr="00A54666" w:rsidRDefault="00A54666" w:rsidP="00526FEE">
      <w:r w:rsidRPr="00A54666">
        <w:rPr>
          <w:noProof/>
        </w:rPr>
        <w:lastRenderedPageBreak/>
        <mc:AlternateContent>
          <mc:Choice Requires="wps">
            <w:drawing>
              <wp:anchor distT="0" distB="0" distL="114300" distR="114300" simplePos="0" relativeHeight="251666944" behindDoc="0" locked="0" layoutInCell="1" allowOverlap="1" wp14:anchorId="53319E60" wp14:editId="3195AE41">
                <wp:simplePos x="0" y="0"/>
                <wp:positionH relativeFrom="margin">
                  <wp:align>center</wp:align>
                </wp:positionH>
                <wp:positionV relativeFrom="paragraph">
                  <wp:posOffset>2233948</wp:posOffset>
                </wp:positionV>
                <wp:extent cx="5396230" cy="635"/>
                <wp:effectExtent l="0" t="0" r="1270" b="2540"/>
                <wp:wrapThrough wrapText="bothSides">
                  <wp:wrapPolygon edited="0">
                    <wp:start x="0" y="0"/>
                    <wp:lineTo x="0" y="20348"/>
                    <wp:lineTo x="21554" y="20348"/>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874448" w:rsidRDefault="00EB3719" w:rsidP="004524DD">
                            <w:pPr>
                              <w:pStyle w:val="Legenda"/>
                              <w:jc w:val="center"/>
                              <w:rPr>
                                <w:noProof/>
                                <w:szCs w:val="20"/>
                              </w:rPr>
                            </w:pPr>
                            <w:bookmarkStart w:id="125" w:name="_Toc523490960"/>
                            <w:bookmarkStart w:id="126" w:name="_Ref523606333"/>
                            <w:bookmarkStart w:id="127" w:name="_Toc523793339"/>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bookmarkEnd w:id="125"/>
                            <w:bookmarkEnd w:id="126"/>
                            <w:r>
                              <w:t xml:space="preserve"> FLUXO DE PAGAMENTO PAYPAL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0;margin-top:175.9pt;width:424.9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" stroked="f">
                <v:textbox style="mso-fit-shape-to-text:t" inset="0,0,0,0">
                  <w:txbxContent>
                    <w:p w:rsidR="00EB3719" w:rsidRPr="00874448" w:rsidRDefault="00EB3719" w:rsidP="004524DD">
                      <w:pPr>
                        <w:pStyle w:val="Legenda"/>
                        <w:jc w:val="center"/>
                        <w:rPr>
                          <w:noProof/>
                          <w:szCs w:val="20"/>
                        </w:rPr>
                      </w:pPr>
                      <w:bookmarkStart w:id="178" w:name="_Toc523490960"/>
                      <w:bookmarkStart w:id="179" w:name="_Ref523606333"/>
                      <w:bookmarkStart w:id="180" w:name="_Toc523793339"/>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bookmarkEnd w:id="178"/>
                      <w:bookmarkEnd w:id="179"/>
                      <w:r>
                        <w:t xml:space="preserve"> FLUXO DE PAGAMENTO PAYPAL</w:t>
                      </w:r>
                      <w:bookmarkEnd w:id="180"/>
                    </w:p>
                  </w:txbxContent>
                </v:textbox>
                <w10:wrap type="through" anchorx="margin"/>
              </v:shape>
            </w:pict>
          </mc:Fallback>
        </mc:AlternateContent>
      </w:r>
      <w:r w:rsidRPr="00A54666">
        <w:rPr>
          <w:noProof/>
        </w:rPr>
        <w:drawing>
          <wp:anchor distT="0" distB="0" distL="114300" distR="114300" simplePos="0" relativeHeight="251647488" behindDoc="0" locked="0" layoutInCell="1" allowOverlap="1" wp14:anchorId="21F2FA62" wp14:editId="017C54DA">
            <wp:simplePos x="0" y="0"/>
            <wp:positionH relativeFrom="margin">
              <wp:align>center</wp:align>
            </wp:positionH>
            <wp:positionV relativeFrom="margin">
              <wp:posOffset>-94686</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58">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6000ED" w:rsidRPr="00A54666" w:rsidRDefault="006000ED" w:rsidP="006000ED"/>
    <w:p w:rsidR="006000ED" w:rsidRDefault="006000ED" w:rsidP="00B04D00">
      <w:pPr>
        <w:pStyle w:val="Ttulo3"/>
        <w:numPr>
          <w:ilvl w:val="2"/>
          <w:numId w:val="9"/>
        </w:numPr>
      </w:pPr>
      <w:bookmarkStart w:id="128" w:name="_Toc523844239"/>
      <w:r w:rsidRPr="00A54666">
        <w:t>Verificação da matrícula</w:t>
      </w:r>
      <w:bookmarkEnd w:id="128"/>
    </w:p>
    <w:p w:rsidR="00A54666" w:rsidRPr="00A54666" w:rsidRDefault="00A54666" w:rsidP="00A54666"/>
    <w:p w:rsidR="006000ED" w:rsidRDefault="006000ED" w:rsidP="00B04D00">
      <w:pPr>
        <w:pStyle w:val="Ttulo4"/>
        <w:numPr>
          <w:ilvl w:val="3"/>
          <w:numId w:val="9"/>
        </w:numPr>
      </w:pPr>
      <w:r w:rsidRPr="00A54666">
        <w:t xml:space="preserve">Implementação </w:t>
      </w:r>
    </w:p>
    <w:p w:rsidR="00A54666" w:rsidRPr="00A54666" w:rsidRDefault="00A54666" w:rsidP="00A54666"/>
    <w:p w:rsidR="006000ED" w:rsidRPr="00A54666" w:rsidRDefault="00563C47" w:rsidP="006000ED">
      <w:r w:rsidRPr="00A54666">
        <w:rPr>
          <w:noProof/>
        </w:rPr>
        <mc:AlternateContent>
          <mc:Choice Requires="wps">
            <w:drawing>
              <wp:anchor distT="0" distB="0" distL="114300" distR="114300" simplePos="0" relativeHeight="251668992" behindDoc="0" locked="0" layoutInCell="1" allowOverlap="1" wp14:anchorId="26A7B228" wp14:editId="0A6A7410">
                <wp:simplePos x="0" y="0"/>
                <wp:positionH relativeFrom="margin">
                  <wp:posOffset>181610</wp:posOffset>
                </wp:positionH>
                <wp:positionV relativeFrom="paragraph">
                  <wp:posOffset>3486727</wp:posOffset>
                </wp:positionV>
                <wp:extent cx="5396230" cy="635"/>
                <wp:effectExtent l="0" t="0" r="1270" b="2540"/>
                <wp:wrapThrough wrapText="bothSides">
                  <wp:wrapPolygon edited="0">
                    <wp:start x="0" y="0"/>
                    <wp:lineTo x="0" y="20348"/>
                    <wp:lineTo x="21554" y="20348"/>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182D7A" w:rsidRDefault="00EB3719" w:rsidP="00AA699C">
                            <w:pPr>
                              <w:pStyle w:val="Legenda"/>
                              <w:jc w:val="center"/>
                              <w:rPr>
                                <w:noProof/>
                                <w:szCs w:val="20"/>
                              </w:rPr>
                            </w:pPr>
                            <w:bookmarkStart w:id="129" w:name="_Toc523490961"/>
                            <w:bookmarkStart w:id="130" w:name="_Toc523793340"/>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bookmarkEnd w:id="129"/>
                            <w:r>
                              <w:t xml:space="preserve"> ESQUEMA DE ACESSO À INFORMAÇÃO DE MATRÍCULAS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14.3pt;margin-top:274.55pt;width:424.9pt;height:.05pt;z-index:251668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" stroked="f">
                <v:textbox style="mso-fit-shape-to-text:t" inset="0,0,0,0">
                  <w:txbxContent>
                    <w:p w:rsidR="00EB3719" w:rsidRPr="00182D7A" w:rsidRDefault="00EB3719" w:rsidP="00AA699C">
                      <w:pPr>
                        <w:pStyle w:val="Legenda"/>
                        <w:jc w:val="center"/>
                        <w:rPr>
                          <w:noProof/>
                          <w:szCs w:val="20"/>
                        </w:rPr>
                      </w:pPr>
                      <w:bookmarkStart w:id="184" w:name="_Toc523490961"/>
                      <w:bookmarkStart w:id="185" w:name="_Toc523793340"/>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bookmarkEnd w:id="184"/>
                      <w:r>
                        <w:t xml:space="preserve"> ESQUEMA DE ACESSO À INFORMAÇÃO DE MATRÍCULAS</w:t>
                      </w:r>
                      <w:bookmarkEnd w:id="185"/>
                    </w:p>
                  </w:txbxContent>
                </v:textbox>
                <w10:wrap type="through" anchorx="margin"/>
              </v:shape>
            </w:pict>
          </mc:Fallback>
        </mc:AlternateContent>
      </w:r>
      <w:r w:rsidR="00A54666" w:rsidRPr="00A54666">
        <w:rPr>
          <w:noProof/>
        </w:rPr>
        <w:drawing>
          <wp:anchor distT="0" distB="0" distL="114300" distR="114300" simplePos="0" relativeHeight="251648512" behindDoc="0" locked="0" layoutInCell="1" allowOverlap="1" wp14:anchorId="4701386F" wp14:editId="14DECFF8">
            <wp:simplePos x="0" y="0"/>
            <wp:positionH relativeFrom="margin">
              <wp:align>center</wp:align>
            </wp:positionH>
            <wp:positionV relativeFrom="paragraph">
              <wp:posOffset>1193451</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59">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r w:rsidR="006000ED" w:rsidRPr="00A54666">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A54666" w:rsidRDefault="006000ED" w:rsidP="006000ED"/>
    <w:p w:rsidR="006000ED" w:rsidRPr="00A54666" w:rsidRDefault="006000ED" w:rsidP="006000ED"/>
    <w:p w:rsidR="006000ED" w:rsidRPr="00A54666" w:rsidRDefault="006000ED" w:rsidP="006000ED"/>
    <w:p w:rsidR="006000ED" w:rsidRPr="00A54666" w:rsidRDefault="006000ED" w:rsidP="006000ED"/>
    <w:p w:rsidR="006000ED" w:rsidRPr="00A54666" w:rsidRDefault="006000ED" w:rsidP="006000ED">
      <w:r w:rsidRPr="00A54666">
        <w:lastRenderedPageBreak/>
        <w:t xml:space="preserve">O sistema efetuado para simular a obtenção da informação das matrículas tem como arquitetura a figura acima apresentada. </w:t>
      </w:r>
    </w:p>
    <w:p w:rsidR="006000ED" w:rsidRPr="00A54666" w:rsidRDefault="006000ED" w:rsidP="006000ED">
      <w:r w:rsidRPr="00A54666">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A54666" w:rsidRDefault="006000ED" w:rsidP="006000ED"/>
    <w:p w:rsidR="006000ED" w:rsidRDefault="006000ED" w:rsidP="00B04D00">
      <w:pPr>
        <w:pStyle w:val="Ttulo4"/>
        <w:numPr>
          <w:ilvl w:val="3"/>
          <w:numId w:val="9"/>
        </w:numPr>
      </w:pPr>
      <w:r w:rsidRPr="00A54666">
        <w:t>Problemas e Solução</w:t>
      </w:r>
    </w:p>
    <w:p w:rsidR="00A54666" w:rsidRPr="00A54666" w:rsidRDefault="00A54666" w:rsidP="00A54666"/>
    <w:p w:rsidR="006000ED" w:rsidRPr="00A54666" w:rsidRDefault="006000ED" w:rsidP="006000ED">
      <w:r w:rsidRPr="00A54666">
        <w:t xml:space="preserve">Esta forma de obtenção de informação privada não será a mais correta, uma vez que não existe nenhuma preocupação quanto à segurança durante o processo de troca de dados entre os dois sistemas informáticos. </w:t>
      </w:r>
    </w:p>
    <w:p w:rsidR="006000ED" w:rsidRPr="00A54666" w:rsidRDefault="006000ED" w:rsidP="006000ED">
      <w:r w:rsidRPr="00A54666">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A54666" w:rsidRDefault="006000ED" w:rsidP="006000ED"/>
    <w:p w:rsidR="006000ED" w:rsidRDefault="006000ED" w:rsidP="00B04D00">
      <w:pPr>
        <w:pStyle w:val="Ttulo4"/>
        <w:numPr>
          <w:ilvl w:val="3"/>
          <w:numId w:val="9"/>
        </w:numPr>
      </w:pPr>
      <w:r w:rsidRPr="00A54666">
        <w:t>Atual Processo de Autorização a Recursos Priva</w:t>
      </w:r>
      <w:r w:rsidR="00A54666">
        <w:t>dos</w:t>
      </w:r>
    </w:p>
    <w:p w:rsidR="00A54666" w:rsidRPr="00A54666" w:rsidRDefault="00A54666" w:rsidP="00A54666"/>
    <w:p w:rsidR="006000ED" w:rsidRPr="00A54666" w:rsidRDefault="006000ED" w:rsidP="006000ED">
      <w:r w:rsidRPr="00A54666">
        <w:t xml:space="preserve">Com base na solução procurada para realizar a autorização no acesso a recursos privados, existe uma tecnologia de autorização que permite o acesso limitado por aplicações exteriores via </w:t>
      </w:r>
      <w:r w:rsidRPr="00A54666">
        <w:rPr>
          <w:i/>
        </w:rPr>
        <w:t>HTTP</w:t>
      </w:r>
      <w:r w:rsidRPr="00A54666">
        <w:t xml:space="preserve">. A tecnologia dá pelo nome de </w:t>
      </w:r>
      <w:r w:rsidRPr="00A54666">
        <w:rPr>
          <w:i/>
        </w:rPr>
        <w:t>OAuth 2.0</w:t>
      </w:r>
      <w:r w:rsidRPr="00A54666">
        <w:t xml:space="preserve"> e o seu foco principal é a simplicidade e promover fluxos específicos de autorização para aplicações </w:t>
      </w:r>
      <w:r w:rsidRPr="00A54666">
        <w:rPr>
          <w:i/>
        </w:rPr>
        <w:t>web</w:t>
      </w:r>
      <w:r w:rsidRPr="00A54666">
        <w:t xml:space="preserve">, </w:t>
      </w:r>
      <w:r w:rsidRPr="00A54666">
        <w:rPr>
          <w:i/>
        </w:rPr>
        <w:t>desktop</w:t>
      </w:r>
      <w:r w:rsidRPr="00A54666">
        <w:t xml:space="preserve">, entre outros. Na figura </w:t>
      </w:r>
      <w:r w:rsidR="00BA2988">
        <w:t>seguinte</w:t>
      </w:r>
      <w:r w:rsidR="00ED7E76">
        <w:t xml:space="preserve">, </w:t>
      </w:r>
      <w:r w:rsidR="00ED7E76">
        <w:fldChar w:fldCharType="begin"/>
      </w:r>
      <w:r w:rsidR="00ED7E76">
        <w:instrText xml:space="preserve"> REF _Ref523854691 \h </w:instrText>
      </w:r>
      <w:r w:rsidR="00ED7E76">
        <w:fldChar w:fldCharType="separate"/>
      </w:r>
      <w:r w:rsidR="00ED7E76">
        <w:t xml:space="preserve">Figura </w:t>
      </w:r>
      <w:r w:rsidR="00ED7E76">
        <w:rPr>
          <w:noProof/>
        </w:rPr>
        <w:t>22</w:t>
      </w:r>
      <w:r w:rsidR="00ED7E76">
        <w:fldChar w:fldCharType="end"/>
      </w:r>
      <w:r w:rsidR="00ED7E76">
        <w:t>,</w:t>
      </w:r>
      <w:r w:rsidRPr="00A54666">
        <w:t xml:space="preserve"> é possível verificar o fluxo de comunicação entre os diferentes participantes de forma a garantir uma correta autorização de recursos privados. </w:t>
      </w:r>
    </w:p>
    <w:p w:rsidR="00563C47" w:rsidRDefault="00563C47" w:rsidP="006000ED"/>
    <w:p w:rsidR="00563C47" w:rsidRDefault="00563C47" w:rsidP="006000ED"/>
    <w:p w:rsidR="009F47AD" w:rsidRPr="00A54666" w:rsidRDefault="00563C47" w:rsidP="006000ED">
      <w:r>
        <w:lastRenderedPageBreak/>
        <w:br/>
      </w:r>
      <w:r w:rsidR="00065FA0" w:rsidRPr="00A54666">
        <w:rPr>
          <w:noProof/>
        </w:rPr>
        <w:drawing>
          <wp:anchor distT="0" distB="0" distL="114300" distR="114300" simplePos="0" relativeHeight="251649536" behindDoc="0" locked="0" layoutInCell="1" allowOverlap="1" wp14:anchorId="42DD282C" wp14:editId="395AF9F9">
            <wp:simplePos x="0" y="0"/>
            <wp:positionH relativeFrom="margin">
              <wp:posOffset>181610</wp:posOffset>
            </wp:positionH>
            <wp:positionV relativeFrom="paragraph">
              <wp:posOffset>107</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sidR="00065FA0" w:rsidRPr="00A54666">
        <w:rPr>
          <w:noProof/>
        </w:rPr>
        <mc:AlternateContent>
          <mc:Choice Requires="wps">
            <w:drawing>
              <wp:anchor distT="0" distB="0" distL="114300" distR="114300" simplePos="0" relativeHeight="251667968" behindDoc="0" locked="0" layoutInCell="1" allowOverlap="1" wp14:anchorId="16603F13" wp14:editId="05606CC2">
                <wp:simplePos x="0" y="0"/>
                <wp:positionH relativeFrom="margin">
                  <wp:align>center</wp:align>
                </wp:positionH>
                <wp:positionV relativeFrom="paragraph">
                  <wp:posOffset>3179856</wp:posOffset>
                </wp:positionV>
                <wp:extent cx="5396230" cy="635"/>
                <wp:effectExtent l="0" t="0" r="1270" b="2540"/>
                <wp:wrapThrough wrapText="bothSides">
                  <wp:wrapPolygon edited="0">
                    <wp:start x="0" y="0"/>
                    <wp:lineTo x="0" y="20348"/>
                    <wp:lineTo x="21554" y="20348"/>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4A300B" w:rsidRDefault="00EB3719" w:rsidP="009F47AD">
                            <w:pPr>
                              <w:pStyle w:val="Legenda"/>
                              <w:jc w:val="center"/>
                              <w:rPr>
                                <w:noProof/>
                                <w:szCs w:val="20"/>
                              </w:rPr>
                            </w:pPr>
                            <w:bookmarkStart w:id="131" w:name="_Ref523854691"/>
                            <w:bookmarkStart w:id="132" w:name="_Toc523490962"/>
                            <w:bookmarkStart w:id="133" w:name="_Toc523793341"/>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bookmarkEnd w:id="131"/>
                            <w:r>
                              <w:t xml:space="preserve"> </w:t>
                            </w:r>
                            <w:bookmarkEnd w:id="132"/>
                            <w:r>
                              <w:t>FLUXO OAUTH 2.0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0;margin-top:250.4pt;width:424.9pt;height:.05pt;z-index:251667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" stroked="f">
                <v:textbox style="mso-fit-shape-to-text:t" inset="0,0,0,0">
                  <w:txbxContent>
                    <w:p w:rsidR="00EB3719" w:rsidRPr="004A300B" w:rsidRDefault="00EB3719" w:rsidP="009F47AD">
                      <w:pPr>
                        <w:pStyle w:val="Legenda"/>
                        <w:jc w:val="center"/>
                        <w:rPr>
                          <w:noProof/>
                          <w:szCs w:val="20"/>
                        </w:rPr>
                      </w:pPr>
                      <w:bookmarkStart w:id="189" w:name="_Toc523490962"/>
                      <w:bookmarkStart w:id="190" w:name="_Toc523793341"/>
                      <w:bookmarkStart w:id="191" w:name="_Ref523854691"/>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bookmarkEnd w:id="191"/>
                      <w:r>
                        <w:t xml:space="preserve"> </w:t>
                      </w:r>
                      <w:bookmarkEnd w:id="189"/>
                      <w:r>
                        <w:t>FLUXO OAUTH 2.0</w:t>
                      </w:r>
                      <w:bookmarkEnd w:id="190"/>
                    </w:p>
                  </w:txbxContent>
                </v:textbox>
                <w10:wrap type="through" anchorx="margin"/>
              </v:shape>
            </w:pict>
          </mc:Fallback>
        </mc:AlternateContent>
      </w:r>
    </w:p>
    <w:p w:rsidR="006000ED" w:rsidRDefault="006000ED" w:rsidP="00B04D00">
      <w:pPr>
        <w:pStyle w:val="Ttulo4"/>
        <w:numPr>
          <w:ilvl w:val="3"/>
          <w:numId w:val="9"/>
        </w:numPr>
      </w:pPr>
      <w:r w:rsidRPr="00A54666">
        <w:t>Aplicação do Fluxo de Autorização a Recursos Privados</w:t>
      </w:r>
    </w:p>
    <w:p w:rsidR="00065FA0" w:rsidRPr="00065FA0" w:rsidRDefault="00065FA0" w:rsidP="00065FA0"/>
    <w:p w:rsidR="006000ED" w:rsidRPr="00A54666" w:rsidRDefault="006000ED" w:rsidP="006000ED">
      <w:r w:rsidRPr="00A54666">
        <w:t xml:space="preserve">De forma a simplificar o funcionamento da tecnologia de autorização anteriormente falado, </w:t>
      </w:r>
      <w:r w:rsidRPr="00A54666">
        <w:rPr>
          <w:i/>
        </w:rPr>
        <w:t>OAuth 2.0</w:t>
      </w:r>
      <w:r w:rsidRPr="00A54666">
        <w:t>, decidimos conceber um diagrama de sequência mais próximo do objetivo principal deste capítulo. Os participantes do diagrama proposto são o SINCRO Mobile (</w:t>
      </w:r>
      <w:r w:rsidRPr="00A54666">
        <w:rPr>
          <w:i/>
        </w:rPr>
        <w:t>Client</w:t>
      </w:r>
      <w:r w:rsidRPr="00A54666">
        <w:t>), Simulador de Matrículas (</w:t>
      </w:r>
      <w:r w:rsidRPr="00A54666">
        <w:rPr>
          <w:i/>
        </w:rPr>
        <w:t>Resource Owner/Server</w:t>
      </w:r>
      <w:r w:rsidRPr="00A54666">
        <w:t>) e a Entidade de Autenticação (</w:t>
      </w:r>
      <w:r w:rsidRPr="00A54666">
        <w:rPr>
          <w:i/>
        </w:rPr>
        <w:t>Authorization Server</w:t>
      </w:r>
      <w:r w:rsidRPr="00A54666">
        <w:t>).</w:t>
      </w:r>
      <w:r w:rsidR="007051F5">
        <w:t xml:space="preserve"> A </w:t>
      </w:r>
      <w:r w:rsidR="007051F5">
        <w:fldChar w:fldCharType="begin"/>
      </w:r>
      <w:r w:rsidR="007051F5">
        <w:instrText xml:space="preserve"> REF _Ref523854738 \h </w:instrText>
      </w:r>
      <w:r w:rsidR="007051F5">
        <w:fldChar w:fldCharType="separate"/>
      </w:r>
      <w:r w:rsidR="007051F5">
        <w:t xml:space="preserve">Figura </w:t>
      </w:r>
      <w:r w:rsidR="007051F5">
        <w:rPr>
          <w:noProof/>
        </w:rPr>
        <w:t>23</w:t>
      </w:r>
      <w:r w:rsidR="007051F5">
        <w:fldChar w:fldCharType="end"/>
      </w:r>
      <w:r w:rsidR="007051F5">
        <w:t xml:space="preserve"> apresenta o diagrama de sequência de OAuth, aplicado ao sistema informático SINCRO Mobile. </w:t>
      </w:r>
    </w:p>
    <w:p w:rsidR="006000ED" w:rsidRPr="00A54666" w:rsidRDefault="006000ED" w:rsidP="006000ED"/>
    <w:p w:rsidR="006000ED" w:rsidRPr="00A54666" w:rsidRDefault="006000ED" w:rsidP="006000ED"/>
    <w:p w:rsidR="00CC1F95" w:rsidRPr="00A54666" w:rsidRDefault="00CC1F95" w:rsidP="006000ED"/>
    <w:p w:rsidR="00CC1F95" w:rsidRPr="00A54666" w:rsidRDefault="00CC1F95" w:rsidP="006000ED"/>
    <w:p w:rsidR="00CC1F95" w:rsidRPr="00A54666" w:rsidRDefault="00CC1F95" w:rsidP="006000ED"/>
    <w:p w:rsidR="00CC1F95" w:rsidRPr="00A54666" w:rsidRDefault="00CC1F95" w:rsidP="006000ED"/>
    <w:p w:rsidR="00CC1F95" w:rsidRPr="00A54666" w:rsidRDefault="00CC1F95" w:rsidP="006000ED"/>
    <w:p w:rsidR="00CC1F95" w:rsidRDefault="00CC1F95" w:rsidP="006000ED"/>
    <w:p w:rsidR="00065FA0" w:rsidRDefault="00065FA0" w:rsidP="006000ED"/>
    <w:p w:rsidR="00065FA0" w:rsidRDefault="007051F5" w:rsidP="006000ED">
      <w:r w:rsidRPr="00A54666">
        <w:rPr>
          <w:noProof/>
        </w:rPr>
        <w:lastRenderedPageBreak/>
        <mc:AlternateContent>
          <mc:Choice Requires="wps">
            <w:drawing>
              <wp:anchor distT="0" distB="0" distL="114300" distR="114300" simplePos="0" relativeHeight="251670016" behindDoc="0" locked="0" layoutInCell="1" allowOverlap="1" wp14:anchorId="4C37E685" wp14:editId="17934C0B">
                <wp:simplePos x="0" y="0"/>
                <wp:positionH relativeFrom="margin">
                  <wp:align>center</wp:align>
                </wp:positionH>
                <wp:positionV relativeFrom="paragraph">
                  <wp:posOffset>3467372</wp:posOffset>
                </wp:positionV>
                <wp:extent cx="5682615" cy="132715"/>
                <wp:effectExtent l="0" t="0" r="0" b="0"/>
                <wp:wrapThrough wrapText="bothSides">
                  <wp:wrapPolygon edited="0">
                    <wp:start x="0" y="0"/>
                    <wp:lineTo x="0" y="18603"/>
                    <wp:lineTo x="21530" y="18603"/>
                    <wp:lineTo x="2153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682615" cy="132715"/>
                        </a:xfrm>
                        <a:prstGeom prst="rect">
                          <a:avLst/>
                        </a:prstGeom>
                        <a:solidFill>
                          <a:prstClr val="white"/>
                        </a:solidFill>
                        <a:ln>
                          <a:noFill/>
                        </a:ln>
                      </wps:spPr>
                      <wps:txbx>
                        <w:txbxContent>
                          <w:p w:rsidR="00EB3719" w:rsidRPr="005E5121" w:rsidRDefault="00EB3719" w:rsidP="00DF058D">
                            <w:pPr>
                              <w:pStyle w:val="Legenda"/>
                              <w:jc w:val="center"/>
                              <w:rPr>
                                <w:noProof/>
                                <w:szCs w:val="20"/>
                              </w:rPr>
                            </w:pPr>
                            <w:bookmarkStart w:id="134" w:name="_Ref523854738"/>
                            <w:bookmarkStart w:id="135" w:name="_Toc523490963"/>
                            <w:bookmarkStart w:id="136" w:name="_Toc523793342"/>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bookmarkEnd w:id="134"/>
                            <w:r>
                              <w:t xml:space="preserve"> </w:t>
                            </w:r>
                            <w:bookmarkEnd w:id="135"/>
                            <w:r>
                              <w:t>FLUXO OAUTH 2.0 APLICADO AO SINCRO MOBILE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7E685" id="Caixa de Texto 53" o:spid="_x0000_s1048" type="#_x0000_t202" style="position:absolute;left:0;text-align:left;margin-left:0;margin-top:273pt;width:447.45pt;height:10.45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" stroked="f">
                <v:textbox inset="0,0,0,0">
                  <w:txbxContent>
                    <w:p w:rsidR="00EB3719" w:rsidRPr="005E5121" w:rsidRDefault="00EB3719" w:rsidP="00DF058D">
                      <w:pPr>
                        <w:pStyle w:val="Legenda"/>
                        <w:jc w:val="center"/>
                        <w:rPr>
                          <w:noProof/>
                          <w:szCs w:val="20"/>
                        </w:rPr>
                      </w:pPr>
                      <w:bookmarkStart w:id="195" w:name="_Toc523490963"/>
                      <w:bookmarkStart w:id="196" w:name="_Toc523793342"/>
                      <w:bookmarkStart w:id="197" w:name="_Ref523854738"/>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bookmarkEnd w:id="197"/>
                      <w:r>
                        <w:t xml:space="preserve"> </w:t>
                      </w:r>
                      <w:bookmarkEnd w:id="195"/>
                      <w:r>
                        <w:t>FLUXO OAUTH 2.0 APLICADO AO SINCRO MOBILE</w:t>
                      </w:r>
                      <w:bookmarkEnd w:id="196"/>
                    </w:p>
                  </w:txbxContent>
                </v:textbox>
                <w10:wrap type="through" anchorx="margin"/>
              </v:shape>
            </w:pict>
          </mc:Fallback>
        </mc:AlternateContent>
      </w:r>
    </w:p>
    <w:p w:rsidR="006000ED" w:rsidRDefault="00065FA0" w:rsidP="0099149A">
      <w:r w:rsidRPr="00A54666">
        <w:rPr>
          <w:noProof/>
        </w:rPr>
        <w:drawing>
          <wp:anchor distT="0" distB="0" distL="114300" distR="114300" simplePos="0" relativeHeight="251650560" behindDoc="0" locked="0" layoutInCell="1" allowOverlap="1" wp14:anchorId="7234A510" wp14:editId="68AD4E52">
            <wp:simplePos x="0" y="0"/>
            <wp:positionH relativeFrom="margin">
              <wp:align>center</wp:align>
            </wp:positionH>
            <wp:positionV relativeFrom="margin">
              <wp:posOffset>78105</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1">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r w:rsidR="0099149A">
        <w:t>O</w:t>
      </w:r>
      <w:r w:rsidR="00CF0A5A">
        <w:t>s passos do</w:t>
      </w:r>
      <w:r w:rsidR="0099149A">
        <w:t xml:space="preserve"> fluxo </w:t>
      </w:r>
      <w:r w:rsidR="00353B74">
        <w:t xml:space="preserve">de autenticação </w:t>
      </w:r>
      <w:r w:rsidR="00022761">
        <w:t xml:space="preserve">apresentado </w:t>
      </w:r>
      <w:r w:rsidR="00FC2400">
        <w:t>são</w:t>
      </w:r>
      <w:r w:rsidR="00022761">
        <w:t xml:space="preserve"> o</w:t>
      </w:r>
      <w:r w:rsidR="0096374E">
        <w:t>s</w:t>
      </w:r>
      <w:r w:rsidR="00022761">
        <w:t xml:space="preserve"> seguinte</w:t>
      </w:r>
      <w:r w:rsidR="0096374E">
        <w:t>s</w:t>
      </w:r>
      <w:r w:rsidR="00022761">
        <w:t>:</w:t>
      </w:r>
    </w:p>
    <w:p w:rsidR="00065FA0" w:rsidRPr="00065FA0" w:rsidRDefault="00065FA0" w:rsidP="00065FA0"/>
    <w:p w:rsidR="006000ED" w:rsidRPr="00A54666" w:rsidRDefault="006000ED" w:rsidP="002D4ACA">
      <w:pPr>
        <w:pStyle w:val="PargrafodaLista"/>
        <w:numPr>
          <w:ilvl w:val="0"/>
          <w:numId w:val="10"/>
        </w:numPr>
        <w:spacing w:line="240" w:lineRule="auto"/>
      </w:pPr>
      <w:r w:rsidRPr="00A54666">
        <w:t>É enviado o NIF para o Simulador de Matrículas de forma a este saber quais as informações de matrículas que deve entregar como resposta do pedido.</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Uma vez não autorizado, SINCRO Mobile é redirecionado para a Entidade de Autenticação. Nesta resposta é enviado juntamente um Grant de Autorização.</w:t>
      </w:r>
    </w:p>
    <w:p w:rsidR="006000ED" w:rsidRPr="00A54666" w:rsidRDefault="006000ED" w:rsidP="006000ED"/>
    <w:p w:rsidR="006000ED" w:rsidRDefault="006000ED" w:rsidP="00302B7A">
      <w:pPr>
        <w:pStyle w:val="PargrafodaLista"/>
        <w:numPr>
          <w:ilvl w:val="0"/>
          <w:numId w:val="10"/>
        </w:numPr>
        <w:spacing w:line="240" w:lineRule="auto"/>
      </w:pPr>
      <w:r w:rsidRPr="00A54666">
        <w:t xml:space="preserve">Acede ao URI da Entidade de Autenticação onde entrega o </w:t>
      </w:r>
      <w:r w:rsidRPr="00A54666">
        <w:rPr>
          <w:i/>
        </w:rPr>
        <w:t>Grant</w:t>
      </w:r>
      <w:r w:rsidRPr="00A54666">
        <w:t xml:space="preserve"> de Autorização. Com base no </w:t>
      </w:r>
      <w:r w:rsidRPr="00A54666">
        <w:rPr>
          <w:i/>
        </w:rPr>
        <w:t>Grant</w:t>
      </w:r>
      <w:r w:rsidRPr="00A54666">
        <w:t xml:space="preserve"> de Autorização a Entidade de Autenticação saberá a qual entidade o SINCRO Mobile pretende ter autorização de dados, neste caso trata-se do Simulador de Matrículas.</w:t>
      </w:r>
    </w:p>
    <w:p w:rsidR="00302B7A" w:rsidRPr="00A54666" w:rsidRDefault="00302B7A" w:rsidP="00302B7A">
      <w:pPr>
        <w:spacing w:line="240" w:lineRule="auto"/>
      </w:pPr>
    </w:p>
    <w:p w:rsidR="006000ED" w:rsidRPr="00A54666" w:rsidRDefault="006000ED" w:rsidP="002D4ACA">
      <w:pPr>
        <w:pStyle w:val="PargrafodaLista"/>
        <w:numPr>
          <w:ilvl w:val="0"/>
          <w:numId w:val="10"/>
        </w:numPr>
        <w:spacing w:line="240" w:lineRule="auto"/>
      </w:pPr>
      <w:r w:rsidRPr="00A54666">
        <w:t xml:space="preserve">É devolvido ao SINCRO Mobile um formulário de autenticação. </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É submetido o formulário de autenticação com os dados de autenticação do SINCRO Mobile.</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 xml:space="preserve">É entregue ao SINCRO Mobile um </w:t>
      </w:r>
      <w:r w:rsidRPr="00A54666">
        <w:rPr>
          <w:i/>
        </w:rPr>
        <w:t>Token</w:t>
      </w:r>
      <w:r w:rsidRPr="00A54666">
        <w:t xml:space="preserve"> de Acesso para os recursos privados.</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 xml:space="preserve">O </w:t>
      </w:r>
      <w:r w:rsidRPr="00A54666">
        <w:rPr>
          <w:i/>
        </w:rPr>
        <w:t>Token</w:t>
      </w:r>
      <w:r w:rsidRPr="00A54666">
        <w:t xml:space="preserve"> anteriormente recebido no passo (6) é reenviado ao Simulador de Matrículas que irá verificar a validade e autenticidade do mesmo.</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lastRenderedPageBreak/>
        <w:t>Finalmente é entregue em caso de sucesso do passo (7) a informação das matrículas do NIF enviado no passo (1).</w:t>
      </w:r>
    </w:p>
    <w:p w:rsidR="00AD2F2A" w:rsidRDefault="00AD2F2A" w:rsidP="00AD2F2A"/>
    <w:p w:rsidR="00B219C0" w:rsidRPr="00A54666" w:rsidRDefault="00B219C0" w:rsidP="00AD2F2A"/>
    <w:p w:rsidR="00AD2F2A" w:rsidRDefault="00AD2F2A" w:rsidP="00B04D00">
      <w:pPr>
        <w:pStyle w:val="Ttulo3"/>
        <w:numPr>
          <w:ilvl w:val="2"/>
          <w:numId w:val="9"/>
        </w:numPr>
      </w:pPr>
      <w:bookmarkStart w:id="137" w:name="_Toc523844240"/>
      <w:r w:rsidRPr="00A54666">
        <w:t>Sincronização da Base de Dados</w:t>
      </w:r>
      <w:bookmarkEnd w:id="137"/>
    </w:p>
    <w:p w:rsidR="00065FA0" w:rsidRPr="00065FA0" w:rsidRDefault="00065FA0" w:rsidP="00065FA0"/>
    <w:p w:rsidR="00AD2F2A" w:rsidRPr="00A54666" w:rsidRDefault="00AD2F2A" w:rsidP="00AD2F2A">
      <w:r w:rsidRPr="00A54666">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A54666" w:rsidRDefault="00952748" w:rsidP="00AD2F2A">
      <w:r w:rsidRPr="00A54666">
        <w:rPr>
          <w:noProof/>
        </w:rPr>
        <mc:AlternateContent>
          <mc:Choice Requires="wps">
            <w:drawing>
              <wp:anchor distT="0" distB="0" distL="114300" distR="114300" simplePos="0" relativeHeight="251672064" behindDoc="0" locked="0" layoutInCell="1" allowOverlap="1" wp14:anchorId="0CD51F66" wp14:editId="672250B0">
                <wp:simplePos x="0" y="0"/>
                <wp:positionH relativeFrom="margin">
                  <wp:align>center</wp:align>
                </wp:positionH>
                <wp:positionV relativeFrom="paragraph">
                  <wp:posOffset>2773680</wp:posOffset>
                </wp:positionV>
                <wp:extent cx="5396230" cy="635"/>
                <wp:effectExtent l="0" t="0" r="1270" b="2540"/>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46602D" w:rsidRDefault="00EB3719" w:rsidP="00952748">
                            <w:pPr>
                              <w:pStyle w:val="Legenda"/>
                              <w:jc w:val="center"/>
                              <w:rPr>
                                <w:noProof/>
                                <w:szCs w:val="20"/>
                              </w:rPr>
                            </w:pPr>
                            <w:bookmarkStart w:id="138" w:name="_Ref523855012"/>
                            <w:bookmarkStart w:id="139" w:name="_Toc523490964"/>
                            <w:bookmarkStart w:id="140" w:name="_Toc523793343"/>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bookmarkEnd w:id="138"/>
                            <w:r>
                              <w:t xml:space="preserve"> </w:t>
                            </w:r>
                            <w:bookmarkEnd w:id="139"/>
                            <w:r>
                              <w:t>ESQUEMA DE SINCRONIZAÇÃO DA BASE DE DADOS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0;margin-top:218.4pt;width:424.9pt;height:.05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" stroked="f">
                <v:textbox style="mso-fit-shape-to-text:t" inset="0,0,0,0">
                  <w:txbxContent>
                    <w:p w:rsidR="00EB3719" w:rsidRPr="0046602D" w:rsidRDefault="00EB3719" w:rsidP="00952748">
                      <w:pPr>
                        <w:pStyle w:val="Legenda"/>
                        <w:jc w:val="center"/>
                        <w:rPr>
                          <w:noProof/>
                          <w:szCs w:val="20"/>
                        </w:rPr>
                      </w:pPr>
                      <w:bookmarkStart w:id="202" w:name="_Toc523490964"/>
                      <w:bookmarkStart w:id="203" w:name="_Toc523793343"/>
                      <w:bookmarkStart w:id="204" w:name="_Ref523855012"/>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bookmarkEnd w:id="204"/>
                      <w:r>
                        <w:t xml:space="preserve"> </w:t>
                      </w:r>
                      <w:bookmarkEnd w:id="202"/>
                      <w:r>
                        <w:t>ESQUEMA DE SINCRONIZAÇÃO DA BASE DE DADOS</w:t>
                      </w:r>
                      <w:bookmarkEnd w:id="203"/>
                    </w:p>
                  </w:txbxContent>
                </v:textbox>
                <w10:wrap type="topAndBottom" anchorx="margin"/>
              </v:shape>
            </w:pict>
          </mc:Fallback>
        </mc:AlternateContent>
      </w:r>
      <w:r w:rsidR="00AD2F2A" w:rsidRPr="00A54666">
        <w:rPr>
          <w:noProof/>
        </w:rPr>
        <w:drawing>
          <wp:anchor distT="0" distB="0" distL="114300" distR="114300" simplePos="0" relativeHeight="251651584"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2">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A54666" w:rsidRDefault="00AD2F2A" w:rsidP="00AD2F2A"/>
    <w:p w:rsidR="00AD2F2A" w:rsidRPr="00A54666" w:rsidRDefault="00AD2F2A" w:rsidP="00AD2F2A">
      <w:r w:rsidRPr="00A54666">
        <w:t xml:space="preserve">Na </w:t>
      </w:r>
      <w:r w:rsidR="004174F3">
        <w:fldChar w:fldCharType="begin"/>
      </w:r>
      <w:r w:rsidR="004174F3">
        <w:instrText xml:space="preserve"> REF _Ref523855012 \h </w:instrText>
      </w:r>
      <w:r w:rsidR="004174F3">
        <w:fldChar w:fldCharType="separate"/>
      </w:r>
      <w:r w:rsidR="004174F3">
        <w:t xml:space="preserve">Figura </w:t>
      </w:r>
      <w:r w:rsidR="004174F3">
        <w:rPr>
          <w:noProof/>
        </w:rPr>
        <w:t>24</w:t>
      </w:r>
      <w:r w:rsidR="004174F3">
        <w:fldChar w:fldCharType="end"/>
      </w:r>
      <w:r w:rsidR="004174F3">
        <w:t xml:space="preserve">, </w:t>
      </w:r>
      <w:r w:rsidRPr="00A54666">
        <w:t>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A54666" w:rsidRDefault="00AD2F2A" w:rsidP="00AD2F2A">
      <w:r w:rsidRPr="00A54666">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A54666" w:rsidRDefault="00952748" w:rsidP="00AD2F2A"/>
    <w:p w:rsidR="00AD2F2A" w:rsidRDefault="00AD2F2A" w:rsidP="00B04D00">
      <w:pPr>
        <w:pStyle w:val="Ttulo4"/>
        <w:numPr>
          <w:ilvl w:val="3"/>
          <w:numId w:val="9"/>
        </w:numPr>
      </w:pPr>
      <w:r w:rsidRPr="00A54666">
        <w:lastRenderedPageBreak/>
        <w:t>Técnica de Sincronização</w:t>
      </w:r>
    </w:p>
    <w:p w:rsidR="00065FA0" w:rsidRPr="00065FA0" w:rsidRDefault="00065FA0" w:rsidP="00065FA0"/>
    <w:p w:rsidR="00AD2F2A" w:rsidRPr="00A54666" w:rsidRDefault="00C844BE" w:rsidP="00AD2F2A">
      <w:r w:rsidRPr="00A54666">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A54666" w:rsidRDefault="00C844BE" w:rsidP="00AD2F2A">
      <w:r w:rsidRPr="00A54666">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t xml:space="preserve"> A </w:t>
      </w:r>
      <w:r w:rsidR="002E3347">
        <w:fldChar w:fldCharType="begin"/>
      </w:r>
      <w:r w:rsidR="002E3347">
        <w:instrText xml:space="preserve"> REF _Ref523855122 \h </w:instrText>
      </w:r>
      <w:r w:rsidR="002E3347">
        <w:fldChar w:fldCharType="separate"/>
      </w:r>
      <w:r w:rsidR="002E3347">
        <w:t xml:space="preserve">Figura </w:t>
      </w:r>
      <w:r w:rsidR="002E3347">
        <w:rPr>
          <w:noProof/>
        </w:rPr>
        <w:t>25</w:t>
      </w:r>
      <w:r w:rsidR="002E3347">
        <w:fldChar w:fldCharType="end"/>
      </w:r>
      <w:r w:rsidR="002E3347">
        <w:t xml:space="preserve"> apresenta o esquema de sincronização proposto pela primeira abordagem.</w:t>
      </w:r>
    </w:p>
    <w:p w:rsidR="00B57A18" w:rsidRPr="00A54666" w:rsidRDefault="00B57A18" w:rsidP="00AD2F2A">
      <w:r w:rsidRPr="00A54666">
        <w:rPr>
          <w:noProof/>
        </w:rPr>
        <mc:AlternateContent>
          <mc:Choice Requires="wps">
            <w:drawing>
              <wp:anchor distT="0" distB="0" distL="114300" distR="114300" simplePos="0" relativeHeight="251673088" behindDoc="0" locked="0" layoutInCell="1" allowOverlap="1" wp14:anchorId="40272512" wp14:editId="38C5E8A0">
                <wp:simplePos x="0" y="0"/>
                <wp:positionH relativeFrom="margin">
                  <wp:align>center</wp:align>
                </wp:positionH>
                <wp:positionV relativeFrom="paragraph">
                  <wp:posOffset>2370455</wp:posOffset>
                </wp:positionV>
                <wp:extent cx="4217035" cy="635"/>
                <wp:effectExtent l="0" t="0" r="0" b="2540"/>
                <wp:wrapThrough wrapText="bothSides">
                  <wp:wrapPolygon edited="0">
                    <wp:start x="0" y="0"/>
                    <wp:lineTo x="0" y="20348"/>
                    <wp:lineTo x="21532" y="20348"/>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EB3719" w:rsidRPr="002A75CF" w:rsidRDefault="00EB3719" w:rsidP="00B57A18">
                            <w:pPr>
                              <w:pStyle w:val="Legenda"/>
                              <w:jc w:val="center"/>
                              <w:rPr>
                                <w:noProof/>
                                <w:szCs w:val="20"/>
                              </w:rPr>
                            </w:pPr>
                            <w:bookmarkStart w:id="141" w:name="_Toc523490965"/>
                            <w:bookmarkStart w:id="142" w:name="_Ref523855122"/>
                            <w:bookmarkStart w:id="143" w:name="_Toc523793344"/>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bookmarkEnd w:id="141"/>
                            <w:bookmarkEnd w:id="142"/>
                            <w:r>
                              <w:t xml:space="preserve"> ESQUEMA DE SINCRONIZAÇÃO DE DADOS 1</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0;margin-top:186.65pt;width:332.05pt;height:.05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" stroked="f">
                <v:textbox style="mso-fit-shape-to-text:t" inset="0,0,0,0">
                  <w:txbxContent>
                    <w:p w:rsidR="00EB3719" w:rsidRPr="002A75CF" w:rsidRDefault="00EB3719" w:rsidP="00B57A18">
                      <w:pPr>
                        <w:pStyle w:val="Legenda"/>
                        <w:jc w:val="center"/>
                        <w:rPr>
                          <w:noProof/>
                          <w:szCs w:val="20"/>
                        </w:rPr>
                      </w:pPr>
                      <w:bookmarkStart w:id="208" w:name="_Toc523490965"/>
                      <w:bookmarkStart w:id="209" w:name="_Toc523793344"/>
                      <w:bookmarkStart w:id="210" w:name="_Ref523855122"/>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bookmarkEnd w:id="208"/>
                      <w:bookmarkEnd w:id="210"/>
                      <w:r>
                        <w:t xml:space="preserve"> ESQUEMA DE SINCRONIZAÇÃO DE DADOS 1</w:t>
                      </w:r>
                      <w:bookmarkEnd w:id="209"/>
                    </w:p>
                  </w:txbxContent>
                </v:textbox>
                <w10:wrap type="through" anchorx="margin"/>
              </v:shape>
            </w:pict>
          </mc:Fallback>
        </mc:AlternateContent>
      </w:r>
      <w:r w:rsidRPr="00A54666">
        <w:rPr>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3">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Pr="00A54666" w:rsidRDefault="00B57A18" w:rsidP="00AD2F2A"/>
    <w:p w:rsidR="00B57A18" w:rsidRPr="00A54666" w:rsidRDefault="00B57A18" w:rsidP="00AD2F2A"/>
    <w:p w:rsidR="00B57A18" w:rsidRPr="00A54666" w:rsidRDefault="00B57A18" w:rsidP="00AD2F2A"/>
    <w:p w:rsidR="00B57A18" w:rsidRPr="00A54666" w:rsidRDefault="00B57A18" w:rsidP="00AD2F2A"/>
    <w:p w:rsidR="00AD2F2A" w:rsidRPr="00A54666" w:rsidRDefault="00AD2F2A" w:rsidP="00AD2F2A"/>
    <w:p w:rsidR="00B57A18" w:rsidRPr="00A54666" w:rsidRDefault="00B57A18" w:rsidP="00AD2F2A"/>
    <w:p w:rsidR="00065FA0" w:rsidRDefault="00065FA0" w:rsidP="00AD2F2A"/>
    <w:p w:rsidR="00065FA0" w:rsidRDefault="00065FA0" w:rsidP="00AD2F2A"/>
    <w:p w:rsidR="00065FA0" w:rsidRDefault="00065FA0" w:rsidP="00AD2F2A"/>
    <w:p w:rsidR="00065FA0" w:rsidRDefault="00065FA0" w:rsidP="00AD2F2A"/>
    <w:p w:rsidR="00C844BE" w:rsidRDefault="00C844BE" w:rsidP="00AD2F2A">
      <w:r w:rsidRPr="00A54666">
        <w:t xml:space="preserve">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w:t>
      </w:r>
      <w:r w:rsidRPr="00A54666">
        <w:lastRenderedPageBreak/>
        <w:t>seria registada, mas ainda assim o período de atualização dos dados poderia facilmente ser ajustado para uma melhor gestão dos pedidos consoante a média do intervalo de tempo em que nenhuma modificação estava a ser realizada.</w:t>
      </w:r>
      <w:r w:rsidR="001851DD">
        <w:t xml:space="preserve"> O seguinte esquema, </w:t>
      </w:r>
      <w:r w:rsidR="001851DD">
        <w:fldChar w:fldCharType="begin"/>
      </w:r>
      <w:r w:rsidR="001851DD">
        <w:instrText xml:space="preserve"> REF _Ref523855172 \h </w:instrText>
      </w:r>
      <w:r w:rsidR="001851DD">
        <w:fldChar w:fldCharType="separate"/>
      </w:r>
      <w:r w:rsidR="001851DD">
        <w:t xml:space="preserve">Figura </w:t>
      </w:r>
      <w:r w:rsidR="001851DD">
        <w:rPr>
          <w:noProof/>
        </w:rPr>
        <w:t>26</w:t>
      </w:r>
      <w:r w:rsidR="001851DD">
        <w:fldChar w:fldCharType="end"/>
      </w:r>
      <w:r w:rsidR="001851DD">
        <w:t xml:space="preserve">, contém os passos de sincronização presentes na segunda abordagem. </w:t>
      </w:r>
    </w:p>
    <w:p w:rsidR="00065FA0" w:rsidRPr="00A54666" w:rsidRDefault="00065FA0" w:rsidP="00AD2F2A"/>
    <w:p w:rsidR="00C844BE" w:rsidRPr="00A54666" w:rsidRDefault="00F375F6" w:rsidP="00AD2F2A">
      <w:r w:rsidRPr="00A54666">
        <w:rPr>
          <w:noProof/>
        </w:rPr>
        <mc:AlternateContent>
          <mc:Choice Requires="wps">
            <w:drawing>
              <wp:anchor distT="0" distB="0" distL="114300" distR="114300" simplePos="0" relativeHeight="251675136"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EB3719" w:rsidRPr="006E13A2" w:rsidRDefault="00EB3719" w:rsidP="00F375F6">
                            <w:pPr>
                              <w:pStyle w:val="Legenda"/>
                              <w:jc w:val="center"/>
                              <w:rPr>
                                <w:noProof/>
                                <w:szCs w:val="20"/>
                              </w:rPr>
                            </w:pPr>
                            <w:bookmarkStart w:id="144" w:name="_Ref523855172"/>
                            <w:bookmarkStart w:id="145" w:name="_Toc523490966"/>
                            <w:bookmarkStart w:id="146" w:name="_Toc523793345"/>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bookmarkEnd w:id="144"/>
                            <w:r w:rsidRPr="00C869CE">
                              <w:t xml:space="preserve"> </w:t>
                            </w:r>
                            <w:bookmarkEnd w:id="145"/>
                            <w:r>
                              <w:t>ESQUEMA DE SINCRONIZAÇÃO DE DADOS 2</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EB3719" w:rsidRPr="006E13A2" w:rsidRDefault="00EB3719" w:rsidP="00F375F6">
                      <w:pPr>
                        <w:pStyle w:val="Legenda"/>
                        <w:jc w:val="center"/>
                        <w:rPr>
                          <w:noProof/>
                          <w:szCs w:val="20"/>
                        </w:rPr>
                      </w:pPr>
                      <w:bookmarkStart w:id="214" w:name="_Toc523490966"/>
                      <w:bookmarkStart w:id="215" w:name="_Toc523793345"/>
                      <w:bookmarkStart w:id="216" w:name="_Ref523855172"/>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bookmarkEnd w:id="216"/>
                      <w:r w:rsidRPr="00C869CE">
                        <w:t xml:space="preserve"> </w:t>
                      </w:r>
                      <w:bookmarkEnd w:id="214"/>
                      <w:r>
                        <w:t>ESQUEMA DE SINCRONIZAÇÃO DE DADOS 2</w:t>
                      </w:r>
                      <w:bookmarkEnd w:id="215"/>
                    </w:p>
                  </w:txbxContent>
                </v:textbox>
                <w10:wrap type="through" anchorx="margin"/>
              </v:shape>
            </w:pict>
          </mc:Fallback>
        </mc:AlternateContent>
      </w:r>
      <w:r w:rsidR="00C844BE" w:rsidRPr="00A54666">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4">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Pr="00A54666" w:rsidRDefault="00C844BE" w:rsidP="00AD2F2A"/>
    <w:p w:rsidR="00F375F6" w:rsidRPr="00A54666" w:rsidRDefault="00F375F6" w:rsidP="00AD2F2A"/>
    <w:p w:rsidR="00F375F6" w:rsidRPr="00A54666" w:rsidRDefault="00F375F6" w:rsidP="00AD2F2A"/>
    <w:p w:rsidR="00F375F6" w:rsidRPr="00A54666" w:rsidRDefault="00F375F6" w:rsidP="00AD2F2A"/>
    <w:p w:rsidR="00F375F6" w:rsidRPr="00A54666" w:rsidRDefault="00F375F6" w:rsidP="00AD2F2A"/>
    <w:p w:rsidR="00F375F6" w:rsidRPr="00A54666" w:rsidRDefault="00F375F6" w:rsidP="00AD2F2A"/>
    <w:p w:rsidR="00065FA0" w:rsidRDefault="00065FA0" w:rsidP="00AD2F2A"/>
    <w:p w:rsidR="00065FA0" w:rsidRDefault="00065FA0" w:rsidP="00AD2F2A"/>
    <w:p w:rsidR="00065FA0" w:rsidRDefault="00065FA0" w:rsidP="00AD2F2A"/>
    <w:p w:rsidR="00065FA0" w:rsidRDefault="00065FA0" w:rsidP="00AD2F2A"/>
    <w:p w:rsidR="00C844BE" w:rsidRPr="00A54666" w:rsidRDefault="00C844BE" w:rsidP="00AD2F2A">
      <w:r w:rsidRPr="00A54666">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t xml:space="preserve"> Na </w:t>
      </w:r>
      <w:r w:rsidR="000E462F">
        <w:fldChar w:fldCharType="begin"/>
      </w:r>
      <w:r w:rsidR="000E462F">
        <w:instrText xml:space="preserve"> REF _Ref523855244 \h </w:instrText>
      </w:r>
      <w:r w:rsidR="000E462F">
        <w:fldChar w:fldCharType="separate"/>
      </w:r>
      <w:r w:rsidR="000E462F">
        <w:t xml:space="preserve">Figura </w:t>
      </w:r>
      <w:r w:rsidR="000E462F">
        <w:rPr>
          <w:noProof/>
        </w:rPr>
        <w:t>27</w:t>
      </w:r>
      <w:r w:rsidR="000E462F">
        <w:fldChar w:fldCharType="end"/>
      </w:r>
      <w:r w:rsidR="000E462F">
        <w:t xml:space="preserve"> é exibido o esquema de sincronização de dados descritos na terceira abordagem.</w:t>
      </w:r>
    </w:p>
    <w:p w:rsidR="00C844BE" w:rsidRPr="00A54666" w:rsidRDefault="00C844BE" w:rsidP="00AD2F2A"/>
    <w:p w:rsidR="00AD2F2A" w:rsidRPr="00A54666" w:rsidRDefault="00ED18DD" w:rsidP="00AD2F2A">
      <w:r w:rsidRPr="00A54666">
        <w:rPr>
          <w:noProof/>
        </w:rPr>
        <w:lastRenderedPageBreak/>
        <mc:AlternateContent>
          <mc:Choice Requires="wps">
            <w:drawing>
              <wp:anchor distT="0" distB="0" distL="114300" distR="114300" simplePos="0" relativeHeight="251677184" behindDoc="0" locked="0" layoutInCell="1" allowOverlap="1" wp14:anchorId="4DE9C547" wp14:editId="1C422171">
                <wp:simplePos x="0" y="0"/>
                <wp:positionH relativeFrom="margin">
                  <wp:align>center</wp:align>
                </wp:positionH>
                <wp:positionV relativeFrom="paragraph">
                  <wp:posOffset>2278380</wp:posOffset>
                </wp:positionV>
                <wp:extent cx="4123690" cy="635"/>
                <wp:effectExtent l="0" t="0" r="3810" b="2540"/>
                <wp:wrapThrough wrapText="bothSides">
                  <wp:wrapPolygon edited="0">
                    <wp:start x="0" y="0"/>
                    <wp:lineTo x="0" y="20348"/>
                    <wp:lineTo x="21553" y="20348"/>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EB3719" w:rsidRPr="00A94B5E" w:rsidRDefault="00EB3719" w:rsidP="00ED18DD">
                            <w:pPr>
                              <w:pStyle w:val="Legenda"/>
                              <w:jc w:val="center"/>
                              <w:rPr>
                                <w:noProof/>
                                <w:szCs w:val="20"/>
                              </w:rPr>
                            </w:pPr>
                            <w:bookmarkStart w:id="147" w:name="_Ref523855244"/>
                            <w:bookmarkStart w:id="148" w:name="_Toc523490967"/>
                            <w:bookmarkStart w:id="149" w:name="_Toc523793346"/>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bookmarkEnd w:id="147"/>
                            <w:r w:rsidRPr="00205AA8">
                              <w:t xml:space="preserve"> </w:t>
                            </w:r>
                            <w:bookmarkEnd w:id="148"/>
                            <w:r>
                              <w:t>ESQUEMA DE SINCRONIZAÇÃO DE DADOS 3</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0;margin-top:179.4pt;width:324.7pt;height:.05pt;z-index:25167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" stroked="f">
                <v:textbox style="mso-fit-shape-to-text:t" inset="0,0,0,0">
                  <w:txbxContent>
                    <w:p w:rsidR="00EB3719" w:rsidRPr="00A94B5E" w:rsidRDefault="00EB3719" w:rsidP="00ED18DD">
                      <w:pPr>
                        <w:pStyle w:val="Legenda"/>
                        <w:jc w:val="center"/>
                        <w:rPr>
                          <w:noProof/>
                          <w:szCs w:val="20"/>
                        </w:rPr>
                      </w:pPr>
                      <w:bookmarkStart w:id="220" w:name="_Toc523490967"/>
                      <w:bookmarkStart w:id="221" w:name="_Toc523793346"/>
                      <w:bookmarkStart w:id="222" w:name="_Ref523855244"/>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bookmarkEnd w:id="222"/>
                      <w:r w:rsidRPr="00205AA8">
                        <w:t xml:space="preserve"> </w:t>
                      </w:r>
                      <w:bookmarkEnd w:id="220"/>
                      <w:r>
                        <w:t>ESQUEMA DE SINCRONIZAÇÃO DE DADOS 3</w:t>
                      </w:r>
                      <w:bookmarkEnd w:id="221"/>
                    </w:p>
                  </w:txbxContent>
                </v:textbox>
                <w10:wrap type="through" anchorx="margin"/>
              </v:shape>
            </w:pict>
          </mc:Fallback>
        </mc:AlternateContent>
      </w:r>
      <w:r w:rsidR="00C844BE" w:rsidRPr="00A54666">
        <w:rPr>
          <w:noProof/>
        </w:rPr>
        <w:drawing>
          <wp:anchor distT="0" distB="0" distL="114300" distR="114300" simplePos="0" relativeHeight="251676160"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5">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A54666" w:rsidRDefault="006000ED"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F375F6" w:rsidRPr="00A54666" w:rsidRDefault="00F375F6" w:rsidP="00526FEE"/>
    <w:p w:rsidR="00065FA0" w:rsidRDefault="00312766" w:rsidP="00B04D00">
      <w:pPr>
        <w:pStyle w:val="Ttulo2"/>
        <w:numPr>
          <w:ilvl w:val="1"/>
          <w:numId w:val="9"/>
        </w:numPr>
      </w:pPr>
      <w:bookmarkStart w:id="150" w:name="_Toc523844241"/>
      <w:r w:rsidRPr="00A54666">
        <w:t>Modelo de Dados</w:t>
      </w:r>
      <w:bookmarkEnd w:id="150"/>
    </w:p>
    <w:p w:rsidR="00065FA0" w:rsidRPr="00065FA0" w:rsidRDefault="00065FA0" w:rsidP="00065FA0"/>
    <w:p w:rsidR="00312766" w:rsidRPr="00A54666" w:rsidRDefault="00065FA0" w:rsidP="00312766">
      <w:r w:rsidRPr="00A54666">
        <w:rPr>
          <w:rFonts w:asciiTheme="minorHAnsi" w:eastAsiaTheme="minorHAnsi" w:hAnsiTheme="minorHAnsi"/>
          <w:noProof/>
          <w:szCs w:val="24"/>
        </w:rPr>
        <w:drawing>
          <wp:anchor distT="0" distB="0" distL="114300" distR="114300" simplePos="0" relativeHeight="251681280" behindDoc="0" locked="0" layoutInCell="1" allowOverlap="1">
            <wp:simplePos x="0" y="0"/>
            <wp:positionH relativeFrom="margin">
              <wp:align>center</wp:align>
            </wp:positionH>
            <wp:positionV relativeFrom="paragraph">
              <wp:posOffset>1042216</wp:posOffset>
            </wp:positionV>
            <wp:extent cx="5257800" cy="3963670"/>
            <wp:effectExtent l="0" t="0" r="0" b="0"/>
            <wp:wrapThrough wrapText="bothSides">
              <wp:wrapPolygon edited="0">
                <wp:start x="0" y="0"/>
                <wp:lineTo x="0" y="21524"/>
                <wp:lineTo x="21548" y="21524"/>
                <wp:lineTo x="21548" y="0"/>
                <wp:lineTo x="0" y="0"/>
              </wp:wrapPolygon>
            </wp:wrapThrough>
            <wp:docPr id="55" name="Gráfico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ema.svg"/>
                    <pic:cNvPicPr/>
                  </pic:nvPicPr>
                  <pic:blipFill rotWithShape="1">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rcRect l="1355" r="5138" b="50884"/>
                    <a:stretch/>
                  </pic:blipFill>
                  <pic:spPr bwMode="auto">
                    <a:xfrm>
                      <a:off x="0" y="0"/>
                      <a:ext cx="5257800" cy="396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348" w:rsidRPr="00A54666">
        <w:rPr>
          <w:noProof/>
        </w:rPr>
        <mc:AlternateContent>
          <mc:Choice Requires="wps">
            <w:drawing>
              <wp:anchor distT="0" distB="0" distL="114300" distR="114300" simplePos="0" relativeHeight="251682304" behindDoc="0" locked="0" layoutInCell="1" allowOverlap="1" wp14:anchorId="21F4832E" wp14:editId="3C592F56">
                <wp:simplePos x="0" y="0"/>
                <wp:positionH relativeFrom="margin">
                  <wp:align>center</wp:align>
                </wp:positionH>
                <wp:positionV relativeFrom="paragraph">
                  <wp:posOffset>5676265</wp:posOffset>
                </wp:positionV>
                <wp:extent cx="6271895" cy="635"/>
                <wp:effectExtent l="0" t="0" r="1905" b="2540"/>
                <wp:wrapThrough wrapText="bothSides">
                  <wp:wrapPolygon edited="0">
                    <wp:start x="0" y="0"/>
                    <wp:lineTo x="0" y="20348"/>
                    <wp:lineTo x="21563" y="20348"/>
                    <wp:lineTo x="21563"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rsidR="00EB3719" w:rsidRPr="006F4609" w:rsidRDefault="00EB3719" w:rsidP="00E72348">
                            <w:pPr>
                              <w:pStyle w:val="Legenda"/>
                              <w:jc w:val="center"/>
                              <w:rPr>
                                <w:rFonts w:eastAsiaTheme="minorHAnsi"/>
                                <w:noProof/>
                              </w:rPr>
                            </w:pPr>
                            <w:bookmarkStart w:id="151" w:name="_Ref523855341"/>
                            <w:bookmarkStart w:id="152" w:name="_Toc523793347"/>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bookmarkEnd w:id="151"/>
                            <w:r>
                              <w:t xml:space="preserve"> ESQUEMA DA BASE DE DADOS SINCRO MOBILE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4832E" id="Caixa de Texto 62" o:spid="_x0000_s1053" type="#_x0000_t202" style="position:absolute;left:0;text-align:left;margin-left:0;margin-top:446.95pt;width:493.85pt;height:.05pt;z-index:251682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RqsNgIAAG0EAAAOAAAAZHJzL2Uyb0RvYy54bWysVMFu2zAMvQ/YPwi6L04yNO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" stroked="f">
                <v:textbox style="mso-fit-shape-to-text:t" inset="0,0,0,0">
                  <w:txbxContent>
                    <w:p w:rsidR="00EB3719" w:rsidRPr="006F4609" w:rsidRDefault="00EB3719" w:rsidP="00E72348">
                      <w:pPr>
                        <w:pStyle w:val="Legenda"/>
                        <w:jc w:val="center"/>
                        <w:rPr>
                          <w:rFonts w:eastAsiaTheme="minorHAnsi"/>
                          <w:noProof/>
                        </w:rPr>
                      </w:pPr>
                      <w:bookmarkStart w:id="226" w:name="_Toc523793347"/>
                      <w:bookmarkStart w:id="227" w:name="_Ref523855341"/>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bookmarkEnd w:id="227"/>
                      <w:r>
                        <w:t xml:space="preserve"> ESQUEMA DA BASE DE DADOS SINCRO MOBILE</w:t>
                      </w:r>
                      <w:bookmarkEnd w:id="226"/>
                    </w:p>
                  </w:txbxContent>
                </v:textbox>
                <w10:wrap type="through" anchorx="margin"/>
              </v:shape>
            </w:pict>
          </mc:Fallback>
        </mc:AlternateContent>
      </w:r>
      <w:r w:rsidR="00312766" w:rsidRPr="00A54666">
        <w:t xml:space="preserve">De forma a garantir a consistência e segurança dos dados presentes no sistema informático SINCRO Mobile foi necessário conceber uma base de dados bem estruturada. A modelo de dados apresentado na </w:t>
      </w:r>
      <w:r w:rsidR="00F813AF">
        <w:fldChar w:fldCharType="begin"/>
      </w:r>
      <w:r w:rsidR="00F813AF">
        <w:instrText xml:space="preserve"> REF _Ref523855341 \h </w:instrText>
      </w:r>
      <w:r w:rsidR="00F813AF">
        <w:fldChar w:fldCharType="separate"/>
      </w:r>
      <w:r w:rsidR="00F813AF">
        <w:t xml:space="preserve">Figura </w:t>
      </w:r>
      <w:r w:rsidR="00F813AF">
        <w:rPr>
          <w:noProof/>
        </w:rPr>
        <w:t>28</w:t>
      </w:r>
      <w:r w:rsidR="00F813AF">
        <w:fldChar w:fldCharType="end"/>
      </w:r>
      <w:r w:rsidR="00F813AF">
        <w:t xml:space="preserve"> </w:t>
      </w:r>
      <w:r w:rsidR="00312766" w:rsidRPr="00A54666">
        <w:t>representa a base de dados conseguida.</w:t>
      </w:r>
    </w:p>
    <w:p w:rsidR="00961640" w:rsidRPr="00A54666" w:rsidRDefault="00961640" w:rsidP="00312766"/>
    <w:p w:rsidR="00312766" w:rsidRDefault="00312766" w:rsidP="00B04D00">
      <w:pPr>
        <w:pStyle w:val="Ttulo3"/>
        <w:numPr>
          <w:ilvl w:val="2"/>
          <w:numId w:val="9"/>
        </w:numPr>
      </w:pPr>
      <w:bookmarkStart w:id="153" w:name="_Toc523844242"/>
      <w:r w:rsidRPr="00A54666">
        <w:lastRenderedPageBreak/>
        <w:t>Utilizador</w:t>
      </w:r>
      <w:bookmarkEnd w:id="153"/>
    </w:p>
    <w:p w:rsidR="00065FA0" w:rsidRPr="00065FA0" w:rsidRDefault="00065FA0" w:rsidP="00065FA0"/>
    <w:p w:rsidR="00312766" w:rsidRPr="00A54666" w:rsidRDefault="00312766" w:rsidP="00312766">
      <w:r w:rsidRPr="00A54666">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A54666">
        <w:rPr>
          <w:i/>
        </w:rPr>
        <w:t>‘push’</w:t>
      </w:r>
      <w:r w:rsidRPr="00A54666">
        <w:t>.</w:t>
      </w:r>
    </w:p>
    <w:p w:rsidR="00312766" w:rsidRPr="00A54666" w:rsidRDefault="00312766" w:rsidP="00312766"/>
    <w:p w:rsidR="00312766" w:rsidRDefault="00312766" w:rsidP="00B04D00">
      <w:pPr>
        <w:pStyle w:val="Ttulo3"/>
        <w:numPr>
          <w:ilvl w:val="2"/>
          <w:numId w:val="9"/>
        </w:numPr>
      </w:pPr>
      <w:bookmarkStart w:id="154" w:name="_Toc523844243"/>
      <w:r w:rsidRPr="00A54666">
        <w:t>Veículo</w:t>
      </w:r>
      <w:bookmarkEnd w:id="154"/>
    </w:p>
    <w:p w:rsidR="00065FA0" w:rsidRPr="00065FA0" w:rsidRDefault="00065FA0" w:rsidP="00065FA0"/>
    <w:p w:rsidR="00312766" w:rsidRPr="00A54666" w:rsidRDefault="00312766" w:rsidP="00312766">
      <w:r w:rsidRPr="00A54666">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A54666" w:rsidRDefault="00312766" w:rsidP="00312766"/>
    <w:p w:rsidR="00312766" w:rsidRDefault="00312766" w:rsidP="00B04D00">
      <w:pPr>
        <w:pStyle w:val="Ttulo3"/>
        <w:numPr>
          <w:ilvl w:val="2"/>
          <w:numId w:val="9"/>
        </w:numPr>
      </w:pPr>
      <w:bookmarkStart w:id="155" w:name="_Toc523844244"/>
      <w:r w:rsidRPr="00A54666">
        <w:t>Evento</w:t>
      </w:r>
      <w:bookmarkEnd w:id="155"/>
    </w:p>
    <w:p w:rsidR="00065FA0" w:rsidRPr="00065FA0" w:rsidRDefault="00065FA0" w:rsidP="00065FA0"/>
    <w:p w:rsidR="00312766" w:rsidRPr="00A54666" w:rsidRDefault="00312766" w:rsidP="00312766">
      <w:r w:rsidRPr="00A54666">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A54666" w:rsidRDefault="00312766" w:rsidP="00312766"/>
    <w:p w:rsidR="00312766" w:rsidRDefault="00312766" w:rsidP="00B04D00">
      <w:pPr>
        <w:pStyle w:val="Ttulo3"/>
        <w:numPr>
          <w:ilvl w:val="2"/>
          <w:numId w:val="9"/>
        </w:numPr>
      </w:pPr>
      <w:bookmarkStart w:id="156" w:name="_Toc523844245"/>
      <w:r w:rsidRPr="00A54666">
        <w:t>Veículos Delegados</w:t>
      </w:r>
      <w:bookmarkEnd w:id="156"/>
    </w:p>
    <w:p w:rsidR="00065FA0" w:rsidRPr="00065FA0" w:rsidRDefault="00065FA0" w:rsidP="00065FA0"/>
    <w:p w:rsidR="00312766" w:rsidRPr="00A54666" w:rsidRDefault="00312766" w:rsidP="00312766">
      <w:r w:rsidRPr="00A54666">
        <w:t>Nesta tabela consta os veículos delegados. Desta forma contém a matrícula do veículo e o cartão de cidadão do utilizador ao qual o carro se encontra delegado no momento atual.</w:t>
      </w:r>
    </w:p>
    <w:p w:rsidR="00312766" w:rsidRPr="00A54666" w:rsidRDefault="00312766" w:rsidP="00312766"/>
    <w:p w:rsidR="00312766" w:rsidRDefault="00312766" w:rsidP="00B04D00">
      <w:pPr>
        <w:pStyle w:val="Ttulo3"/>
        <w:numPr>
          <w:ilvl w:val="2"/>
          <w:numId w:val="9"/>
        </w:numPr>
      </w:pPr>
      <w:bookmarkStart w:id="157" w:name="_Toc523844246"/>
      <w:r w:rsidRPr="00A54666">
        <w:t>Pedidos de Delegação</w:t>
      </w:r>
      <w:bookmarkEnd w:id="157"/>
    </w:p>
    <w:p w:rsidR="00065FA0" w:rsidRPr="00065FA0" w:rsidRDefault="00065FA0" w:rsidP="00065FA0"/>
    <w:p w:rsidR="00B26B8C" w:rsidRPr="00A54666" w:rsidRDefault="00312766" w:rsidP="00312766">
      <w:r w:rsidRPr="00A54666">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Default="00312766" w:rsidP="00B04D00">
      <w:pPr>
        <w:pStyle w:val="Ttulo3"/>
        <w:numPr>
          <w:ilvl w:val="2"/>
          <w:numId w:val="9"/>
        </w:numPr>
      </w:pPr>
      <w:bookmarkStart w:id="158" w:name="_Toc523844247"/>
      <w:r w:rsidRPr="00A54666">
        <w:lastRenderedPageBreak/>
        <w:t>Histórico</w:t>
      </w:r>
      <w:bookmarkEnd w:id="158"/>
    </w:p>
    <w:p w:rsidR="00065FA0" w:rsidRPr="00065FA0" w:rsidRDefault="00065FA0" w:rsidP="00065FA0"/>
    <w:p w:rsidR="00344869" w:rsidRPr="00A54666" w:rsidRDefault="00312766" w:rsidP="00312766">
      <w:r w:rsidRPr="00A54666">
        <w:t>Com o objetivo de armazenar o histórico de ações efetuadas pelo utilizador durante a utilização do SINCRO Mobile, foi concebida a tabela Histórico</w:t>
      </w:r>
      <w:r w:rsidR="004C2E04" w:rsidRPr="00A54666">
        <w:t xml:space="preserve">. Cada ação é caracterizada pelo cartão de cidadão do utilizador, </w:t>
      </w:r>
      <w:r w:rsidRPr="00A54666">
        <w:t>uma data, uma matrícula do veículo</w:t>
      </w:r>
      <w:r w:rsidR="0096449D" w:rsidRPr="00A54666">
        <w:t xml:space="preserve"> e </w:t>
      </w:r>
      <w:r w:rsidRPr="00A54666">
        <w:t xml:space="preserve">um </w:t>
      </w:r>
      <w:r w:rsidR="00B43B54" w:rsidRPr="00A54666">
        <w:rPr>
          <w:i/>
        </w:rPr>
        <w:t>state</w:t>
      </w:r>
      <w:r w:rsidRPr="00A54666">
        <w:t xml:space="preserve">. O campo </w:t>
      </w:r>
      <w:r w:rsidR="00086E42" w:rsidRPr="00A54666">
        <w:rPr>
          <w:i/>
        </w:rPr>
        <w:t>state</w:t>
      </w:r>
      <w:r w:rsidRPr="00A54666">
        <w:t xml:space="preserve"> tem o propósito de </w:t>
      </w:r>
      <w:r w:rsidR="00B44C25" w:rsidRPr="00A54666">
        <w:t xml:space="preserve">diferenciar os três tipos de </w:t>
      </w:r>
      <w:r w:rsidR="002261F8" w:rsidRPr="00A54666">
        <w:t>ações</w:t>
      </w:r>
      <w:r w:rsidR="00B44C25" w:rsidRPr="00A54666">
        <w:t xml:space="preserve"> que podem constar na tabela Histórico:</w:t>
      </w:r>
    </w:p>
    <w:p w:rsidR="00E14B6B" w:rsidRPr="00A54666" w:rsidRDefault="00E14B6B" w:rsidP="00E14B6B">
      <w:pPr>
        <w:pStyle w:val="PargrafodaLista"/>
        <w:numPr>
          <w:ilvl w:val="0"/>
          <w:numId w:val="11"/>
        </w:numPr>
      </w:pPr>
      <w:r w:rsidRPr="00A54666">
        <w:t>Pagamento</w:t>
      </w:r>
    </w:p>
    <w:p w:rsidR="00E14B6B" w:rsidRPr="00A54666" w:rsidRDefault="00E14B6B" w:rsidP="00E14B6B">
      <w:pPr>
        <w:pStyle w:val="PargrafodaLista"/>
        <w:numPr>
          <w:ilvl w:val="0"/>
          <w:numId w:val="11"/>
        </w:numPr>
      </w:pPr>
      <w:r w:rsidRPr="00A54666">
        <w:t>Aprovação de Delegação</w:t>
      </w:r>
    </w:p>
    <w:p w:rsidR="00E14B6B" w:rsidRPr="00A54666" w:rsidRDefault="00E14B6B" w:rsidP="00E14B6B">
      <w:pPr>
        <w:pStyle w:val="PargrafodaLista"/>
        <w:numPr>
          <w:ilvl w:val="0"/>
          <w:numId w:val="11"/>
        </w:numPr>
      </w:pPr>
      <w:r w:rsidRPr="00A54666">
        <w:t>Cancelamento de Delegação</w:t>
      </w:r>
    </w:p>
    <w:p w:rsidR="00344869" w:rsidRPr="00A54666" w:rsidRDefault="00344869" w:rsidP="00344869">
      <w:r w:rsidRPr="00A54666">
        <w:br w:type="page"/>
      </w:r>
    </w:p>
    <w:p w:rsidR="00344869" w:rsidRDefault="00A259EC" w:rsidP="00344869">
      <w:pPr>
        <w:pStyle w:val="Ttulo1"/>
      </w:pPr>
      <w:r>
        <w:lastRenderedPageBreak/>
        <w:t>Considerações Finais</w:t>
      </w:r>
    </w:p>
    <w:p w:rsidR="002A6EA1" w:rsidRPr="002A6EA1" w:rsidRDefault="002A6EA1" w:rsidP="002A6EA1"/>
    <w:p w:rsidR="00344869" w:rsidRPr="00A54666" w:rsidRDefault="00D07616" w:rsidP="00344869">
      <w:r>
        <w:t>Cientes, da importância do papel dos sistemas informáticos na segurança rodoviária</w:t>
      </w:r>
      <w:r w:rsidR="00E42ECD">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A54666">
        <w:t>integrado na rede ANSR</w:t>
      </w:r>
      <w:r w:rsidR="00E42ECD">
        <w:t xml:space="preserve">, e, neste sentido, contribuir </w:t>
      </w:r>
      <w:r w:rsidR="00A31A97">
        <w:t xml:space="preserve">igualmente </w:t>
      </w:r>
      <w:r w:rsidR="00E42ECD">
        <w:t>para uma melhor segurança rodoviária</w:t>
      </w:r>
      <w:r w:rsidR="001F334F">
        <w:t>, e, por consequente, diminuição de sinistralidade rodoviária em Por</w:t>
      </w:r>
      <w:r w:rsidR="00F840E5">
        <w:t>tug</w:t>
      </w:r>
      <w:r w:rsidR="001F334F">
        <w:t xml:space="preserve">al. </w:t>
      </w:r>
    </w:p>
    <w:p w:rsidR="00344869" w:rsidRPr="00A54666" w:rsidRDefault="00F840E5" w:rsidP="00344869">
      <w:r>
        <w:t xml:space="preserve">Nesta perspetiva, </w:t>
      </w:r>
      <w:r w:rsidR="00913A48">
        <w:t>elaborou-se</w:t>
      </w:r>
      <w:r w:rsidR="000F55D7">
        <w:t xml:space="preserve"> </w:t>
      </w:r>
      <w:r w:rsidR="00A55765">
        <w:t xml:space="preserve">o sistema informático SINCRO Mobile, </w:t>
      </w:r>
      <w:r w:rsidR="00913A48">
        <w:t>que proporciona a entrega de eventos de contraordenação, em caso de excesso de velocidade, por meio eletrónico</w:t>
      </w:r>
      <w:r w:rsidR="00D005B6">
        <w:t xml:space="preserve">. Atendendo às </w:t>
      </w:r>
      <w:r w:rsidR="009D629E">
        <w:t>tecnologias à disposição no mercado atual</w:t>
      </w:r>
      <w:r w:rsidR="00D005B6">
        <w:t xml:space="preserve">, </w:t>
      </w:r>
      <w:r w:rsidR="009D629E">
        <w:t>privilegiámos d</w:t>
      </w:r>
      <w:r w:rsidR="00D005B6">
        <w:t xml:space="preserve">a utilização da tecnologia </w:t>
      </w:r>
      <w:r w:rsidR="00D005B6">
        <w:rPr>
          <w:i/>
        </w:rPr>
        <w:t>Spring Framework</w:t>
      </w:r>
      <w:r w:rsidR="009D629E">
        <w:rPr>
          <w:i/>
        </w:rPr>
        <w:t xml:space="preserve"> </w:t>
      </w:r>
      <w:r w:rsidR="009D629E">
        <w:t xml:space="preserve">na realização do Módulo Principal </w:t>
      </w:r>
      <w:r w:rsidR="00A77093">
        <w:t>do sistema informático desenvolvido.</w:t>
      </w:r>
      <w:r w:rsidR="00EB5DE2">
        <w:t xml:space="preserve"> No que concerne</w:t>
      </w:r>
      <w:r w:rsidR="00CA3803">
        <w:t xml:space="preserve"> à componente de Interface Humana</w:t>
      </w:r>
      <w:r w:rsidR="001D14D4">
        <w:t xml:space="preserve">, </w:t>
      </w:r>
      <w:r w:rsidR="00DF0445">
        <w:t xml:space="preserve">optou-se pela tecnologia </w:t>
      </w:r>
      <w:r w:rsidR="00DF0445">
        <w:rPr>
          <w:i/>
        </w:rPr>
        <w:t xml:space="preserve">React </w:t>
      </w:r>
      <w:r w:rsidR="00DF0445" w:rsidRPr="00DF0445">
        <w:rPr>
          <w:i/>
        </w:rPr>
        <w:t>Native</w:t>
      </w:r>
      <w:r w:rsidR="00DF0445">
        <w:rPr>
          <w:i/>
        </w:rPr>
        <w:t>,</w:t>
      </w:r>
      <w:r w:rsidR="00DF0445">
        <w:t xml:space="preserve"> que se mostrou de grande vantagem para a elaboração da aplicação móvel.</w:t>
      </w:r>
      <w:r w:rsidR="00BD274D">
        <w:t xml:space="preserve"> </w:t>
      </w:r>
      <w:r w:rsidR="00913A48" w:rsidRPr="00DF0445">
        <w:t>Podemos</w:t>
      </w:r>
      <w:r w:rsidR="00913A48">
        <w:t xml:space="preserve"> </w:t>
      </w:r>
      <w:r w:rsidR="000B370B">
        <w:t>garantir</w:t>
      </w:r>
      <w:r w:rsidR="00913A48">
        <w:t xml:space="preserve"> </w:t>
      </w:r>
      <w:r w:rsidR="000B370B">
        <w:t>que</w:t>
      </w:r>
      <w:r w:rsidR="002E29BE">
        <w:t>,</w:t>
      </w:r>
      <w:r w:rsidR="000B370B">
        <w:t xml:space="preserve"> o presente </w:t>
      </w:r>
      <w:r w:rsidR="000032CB">
        <w:t xml:space="preserve">sistema informático </w:t>
      </w:r>
      <w:r w:rsidR="00344869" w:rsidRPr="00A54666">
        <w:t>está em fun</w:t>
      </w:r>
      <w:r w:rsidR="00CF35FE">
        <w:t>cionamento</w:t>
      </w:r>
      <w:r w:rsidR="00110150">
        <w:t xml:space="preserve">, </w:t>
      </w:r>
      <w:r w:rsidR="007435A0">
        <w:t>uma vez</w:t>
      </w:r>
      <w:r w:rsidR="00110150">
        <w:t xml:space="preserve"> que</w:t>
      </w:r>
      <w:r w:rsidR="009208F1">
        <w:t xml:space="preserve"> o Módulo P</w:t>
      </w:r>
      <w:r w:rsidR="00110150">
        <w:t xml:space="preserve">rincipal </w:t>
      </w:r>
      <w:r w:rsidR="007435A0">
        <w:t>se encontra</w:t>
      </w:r>
      <w:r w:rsidR="00110150">
        <w:t xml:space="preserve"> </w:t>
      </w:r>
      <w:r w:rsidR="007435A0">
        <w:t>ativo nos servidores disponibilizados</w:t>
      </w:r>
      <w:r w:rsidR="00645993">
        <w:t xml:space="preserve"> pela Google, juntamente com a a</w:t>
      </w:r>
      <w:r w:rsidR="007435A0">
        <w:t>plicaç</w:t>
      </w:r>
      <w:r w:rsidR="00645993">
        <w:t>ão m</w:t>
      </w:r>
      <w:r w:rsidR="007435A0">
        <w:t>óvel já desenvolvida e possível de instalar num dispositivo m</w:t>
      </w:r>
      <w:r w:rsidR="00C962CB">
        <w:t>óvel</w:t>
      </w:r>
      <w:r w:rsidR="004D1FBC">
        <w:t>, de sistema operativo iOS ou Android.</w:t>
      </w:r>
    </w:p>
    <w:p w:rsidR="00344869" w:rsidRPr="00A54666" w:rsidRDefault="00726093" w:rsidP="00344869">
      <w:r>
        <w:t>Importa ainda referir que</w:t>
      </w:r>
      <w:r w:rsidR="000462EF">
        <w:t>, n</w:t>
      </w:r>
      <w:r w:rsidR="007B6CFD">
        <w:t>o decorrer d</w:t>
      </w:r>
      <w:r w:rsidR="00DF319D">
        <w:t xml:space="preserve">o desenvolvimento </w:t>
      </w:r>
      <w:r w:rsidR="00344869" w:rsidRPr="00A54666">
        <w:t>do sistema informático deparamo-nos com problemas</w:t>
      </w:r>
      <w:r w:rsidR="003F160A">
        <w:t xml:space="preserve"> extrínsecos ao sistema informático SINCRO Mobile</w:t>
      </w:r>
      <w:r w:rsidR="00344869" w:rsidRPr="00A54666">
        <w:t>,</w:t>
      </w:r>
      <w:r w:rsidR="00836BD3">
        <w:t xml:space="preserve"> relativos ao</w:t>
      </w:r>
      <w:r w:rsidR="00A156DD">
        <w:t xml:space="preserve"> acesso a dados confidencias</w:t>
      </w:r>
      <w:r w:rsidR="00810A6D">
        <w:t>,</w:t>
      </w:r>
      <w:r w:rsidR="00344869" w:rsidRPr="00A54666">
        <w:t xml:space="preserve"> os quais foram </w:t>
      </w:r>
      <w:r w:rsidR="00B86431">
        <w:t>ultrapassados</w:t>
      </w:r>
      <w:r w:rsidR="00344869" w:rsidRPr="00A54666">
        <w:t xml:space="preserve"> através da criação de outros sistemas informáticos simulados de forma a viabilizar o correto funcionamento do SINCRO Mobil</w:t>
      </w:r>
      <w:r w:rsidR="00906774">
        <w:t>e,</w:t>
      </w:r>
      <w:r w:rsidR="00C0094B">
        <w:t xml:space="preserve"> possibilitando a futura</w:t>
      </w:r>
      <w:r w:rsidR="00344869" w:rsidRPr="00A54666">
        <w:t xml:space="preserve"> adaptação</w:t>
      </w:r>
      <w:r w:rsidR="00875E53">
        <w:t>,</w:t>
      </w:r>
      <w:r w:rsidR="00344869" w:rsidRPr="00A54666">
        <w:t xml:space="preserve"> e utilização</w:t>
      </w:r>
      <w:r w:rsidR="00AC5503">
        <w:t>,</w:t>
      </w:r>
      <w:r w:rsidR="00344869" w:rsidRPr="00A54666">
        <w:t xml:space="preserve"> do protótipo pela rede ANSR. Existem bastantes melhorias a fazer na comunicação entre estes mesmos sistemas no futuro, tanto em termos de segurança e consistência de dados</w:t>
      </w:r>
      <w:r w:rsidR="004F2C90">
        <w:t>,</w:t>
      </w:r>
      <w:r w:rsidR="00344869" w:rsidRPr="00A54666">
        <w:t xml:space="preserve"> como a nível de eficiência e rapidez de resposta.</w:t>
      </w:r>
    </w:p>
    <w:p w:rsidR="00362A0D" w:rsidRDefault="00D40333" w:rsidP="00362A0D">
      <w:r>
        <w:t>Esperamos que este projeto contribua de forma relevante para a implementação de novos sistemas informático</w:t>
      </w:r>
      <w:r w:rsidR="00453B20">
        <w:t>s, que assegurem uma melhoria na segurança rodovi</w:t>
      </w:r>
      <w:r w:rsidR="000E29FA">
        <w:t xml:space="preserve">ária, de forma a </w:t>
      </w:r>
      <w:r w:rsidR="000E29FA" w:rsidRPr="00362A0D">
        <w:t xml:space="preserve">colocar Portugal </w:t>
      </w:r>
      <w:r w:rsidR="00362A0D">
        <w:t>e</w:t>
      </w:r>
      <w:r w:rsidR="00362A0D" w:rsidRPr="00362A0D">
        <w:t>ntre os dez melhores países da União Europeia com indicadores de sinistralidade rodoviária mais baixos</w:t>
      </w:r>
      <w:r w:rsidR="00362A0D">
        <w:rPr>
          <w:rFonts w:ascii="Verdana" w:hAnsi="Verdana"/>
          <w:sz w:val="20"/>
        </w:rPr>
        <w:t>.</w:t>
      </w:r>
    </w:p>
    <w:p w:rsidR="000A18D8" w:rsidRPr="00A54666" w:rsidRDefault="000A18D8" w:rsidP="00344869"/>
    <w:p w:rsidR="000A18D8" w:rsidRPr="00A54666" w:rsidRDefault="000A18D8" w:rsidP="00344869"/>
    <w:p w:rsidR="000A18D8" w:rsidRPr="00A54666" w:rsidRDefault="000A18D8" w:rsidP="00344869"/>
    <w:p w:rsidR="000A18D8" w:rsidRPr="00A54666" w:rsidRDefault="000A18D8" w:rsidP="00344869"/>
    <w:p w:rsidR="000A18D8" w:rsidRDefault="000A18D8" w:rsidP="00344869"/>
    <w:p w:rsidR="008E1E50" w:rsidRDefault="008E1E50" w:rsidP="00344869"/>
    <w:p w:rsidR="008E1E50" w:rsidRDefault="008E1E50" w:rsidP="00344869"/>
    <w:p w:rsidR="008E1E50" w:rsidRDefault="008E1E50" w:rsidP="00344869"/>
    <w:p w:rsidR="008E1E50" w:rsidRPr="00A54666" w:rsidRDefault="008E1E50" w:rsidP="00344869"/>
    <w:bookmarkStart w:id="159" w:name="_Toc523844250" w:displacedByCustomXml="next"/>
    <w:sdt>
      <w:sdtPr>
        <w:rPr>
          <w:rFonts w:ascii="Times New Roman" w:eastAsiaTheme="minorEastAsia" w:hAnsi="Times New Roman" w:cs="Times New Roman"/>
          <w:b w:val="0"/>
          <w:bCs w:val="0"/>
          <w:color w:val="000000" w:themeColor="text1"/>
          <w:sz w:val="32"/>
          <w:szCs w:val="32"/>
          <w:lang w:eastAsia="ja-JP" w:bidi="pt-PT"/>
        </w:rPr>
        <w:id w:val="1980797555"/>
        <w:docPartObj>
          <w:docPartGallery w:val="Bibliographies"/>
          <w:docPartUnique/>
        </w:docPartObj>
      </w:sdtPr>
      <w:sdtEndPr>
        <w:rPr>
          <w:rFonts w:cstheme="minorBidi"/>
          <w:color w:val="auto"/>
          <w:sz w:val="24"/>
          <w:szCs w:val="20"/>
        </w:rPr>
      </w:sdtEndPr>
      <w:sdtContent>
        <w:p w:rsidR="000A18D8" w:rsidRPr="00C738AC" w:rsidRDefault="00FC104D" w:rsidP="0028719F">
          <w:pPr>
            <w:pStyle w:val="Cabealho1"/>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Referência B</w:t>
          </w:r>
          <w:r w:rsidR="000A18D8" w:rsidRPr="00C738AC">
            <w:rPr>
              <w:rFonts w:ascii="Times New Roman" w:hAnsi="Times New Roman" w:cs="Times New Roman"/>
              <w:color w:val="000000" w:themeColor="text1"/>
              <w:sz w:val="32"/>
              <w:szCs w:val="32"/>
            </w:rPr>
            <w:t>ibliografia</w:t>
          </w:r>
          <w:bookmarkEnd w:id="159"/>
        </w:p>
        <w:sdt>
          <w:sdtPr>
            <w:id w:val="111145805"/>
            <w:bibliography/>
          </w:sdtPr>
          <w:sdtEndPr/>
          <w:sdtContent>
            <w:p w:rsidR="002E5D4A" w:rsidRDefault="000A18D8" w:rsidP="002E5D4A">
              <w:pPr>
                <w:pStyle w:val="Bibliografia"/>
                <w:ind w:left="720" w:hanging="720"/>
                <w:rPr>
                  <w:noProof/>
                  <w:szCs w:val="24"/>
                </w:rPr>
              </w:pPr>
              <w:r w:rsidRPr="00A54666">
                <w:fldChar w:fldCharType="begin"/>
              </w:r>
              <w:r w:rsidRPr="00A54666">
                <w:instrText>BIBLIOGRAPHY</w:instrText>
              </w:r>
              <w:r w:rsidRPr="00A54666">
                <w:fldChar w:fldCharType="separate"/>
              </w:r>
              <w:r w:rsidR="002E5D4A">
                <w:rPr>
                  <w:noProof/>
                </w:rPr>
                <w:t xml:space="preserve">ANSR. (Março de 2009). </w:t>
              </w:r>
              <w:r w:rsidR="002E5D4A">
                <w:rPr>
                  <w:i/>
                  <w:iCs/>
                  <w:noProof/>
                </w:rPr>
                <w:t>Estratégia Nacional de Segurança Rodoviária.</w:t>
              </w:r>
              <w:r w:rsidR="002E5D4A">
                <w:rPr>
                  <w:noProof/>
                </w:rPr>
                <w:t xml:space="preserve"> Obtido de http://www.ansr.pt/SegurancaRodoviaria/PlanosdeSegurancaRodoviaria/Documents/Estratégia%20Nacional%20de%20Segurança%20Rodoviária.pdf</w:t>
              </w:r>
            </w:p>
            <w:p w:rsidR="002E5D4A" w:rsidRDefault="002E5D4A" w:rsidP="002E5D4A">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2E5D4A" w:rsidRDefault="002E5D4A" w:rsidP="002E5D4A">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2E5D4A" w:rsidRDefault="002E5D4A" w:rsidP="002E5D4A">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2E5D4A" w:rsidRDefault="002E5D4A" w:rsidP="002E5D4A">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2E5D4A" w:rsidRDefault="002E5D4A" w:rsidP="002E5D4A">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2E5D4A" w:rsidRDefault="002E5D4A" w:rsidP="002E5D4A">
              <w:pPr>
                <w:pStyle w:val="Bibliografia"/>
                <w:ind w:left="720" w:hanging="720"/>
                <w:rPr>
                  <w:noProof/>
                </w:rPr>
              </w:pPr>
              <w:r w:rsidRPr="002E5D4A">
                <w:rPr>
                  <w:noProof/>
                  <w:lang w:val="en-US"/>
                </w:rPr>
                <w:t xml:space="preserve">Code School. (s.d.). </w:t>
              </w:r>
              <w:r w:rsidRPr="002E5D4A">
                <w:rPr>
                  <w:i/>
                  <w:iCs/>
                  <w:noProof/>
                  <w:lang w:val="en-US"/>
                </w:rPr>
                <w:t>Javascript</w:t>
              </w:r>
              <w:r w:rsidRPr="002E5D4A">
                <w:rPr>
                  <w:noProof/>
                  <w:lang w:val="en-US"/>
                </w:rPr>
                <w:t xml:space="preserve">. </w:t>
              </w:r>
              <w:r>
                <w:rPr>
                  <w:noProof/>
                </w:rPr>
                <w:t>Obtido de https://www.javascript.com/</w:t>
              </w:r>
            </w:p>
            <w:p w:rsidR="002E5D4A" w:rsidRDefault="002E5D4A" w:rsidP="002E5D4A">
              <w:pPr>
                <w:pStyle w:val="Bibliografia"/>
                <w:ind w:left="720" w:hanging="720"/>
                <w:rPr>
                  <w:noProof/>
                </w:rPr>
              </w:pPr>
              <w:r w:rsidRPr="002E5D4A">
                <w:rPr>
                  <w:noProof/>
                  <w:lang w:val="en-US"/>
                </w:rPr>
                <w:t xml:space="preserve">Facebook. (s.d.). </w:t>
              </w:r>
              <w:r w:rsidRPr="002E5D4A">
                <w:rPr>
                  <w:i/>
                  <w:iCs/>
                  <w:noProof/>
                  <w:lang w:val="en-US"/>
                </w:rPr>
                <w:t>React Native</w:t>
              </w:r>
              <w:r w:rsidRPr="002E5D4A">
                <w:rPr>
                  <w:noProof/>
                  <w:lang w:val="en-US"/>
                </w:rPr>
                <w:t xml:space="preserve">. </w:t>
              </w:r>
              <w:r>
                <w:rPr>
                  <w:noProof/>
                </w:rPr>
                <w:t>Obtido de https://facebook.github.io/react-native/</w:t>
              </w:r>
            </w:p>
            <w:p w:rsidR="002E5D4A" w:rsidRDefault="002E5D4A" w:rsidP="002E5D4A">
              <w:pPr>
                <w:pStyle w:val="Bibliografia"/>
                <w:ind w:left="720" w:hanging="720"/>
                <w:rPr>
                  <w:noProof/>
                </w:rPr>
              </w:pPr>
              <w:r>
                <w:rPr>
                  <w:noProof/>
                </w:rPr>
                <w:t xml:space="preserve">Jetbrains. (s.d.). </w:t>
              </w:r>
              <w:r>
                <w:rPr>
                  <w:i/>
                  <w:iCs/>
                  <w:noProof/>
                </w:rPr>
                <w:t>Kotlinlang</w:t>
              </w:r>
              <w:r>
                <w:rPr>
                  <w:noProof/>
                </w:rPr>
                <w:t>. Obtido de https://kotlinlang.org/</w:t>
              </w:r>
            </w:p>
            <w:p w:rsidR="002E5D4A" w:rsidRDefault="002E5D4A" w:rsidP="002E5D4A">
              <w:pPr>
                <w:pStyle w:val="Bibliografia"/>
                <w:ind w:left="720" w:hanging="720"/>
                <w:rPr>
                  <w:noProof/>
                </w:rPr>
              </w:pPr>
              <w:r w:rsidRPr="002E5D4A">
                <w:rPr>
                  <w:noProof/>
                  <w:lang w:val="en-US"/>
                </w:rPr>
                <w:t xml:space="preserve">Oracle Corporation. (s.d.). </w:t>
              </w:r>
              <w:r w:rsidRPr="002E5D4A">
                <w:rPr>
                  <w:i/>
                  <w:iCs/>
                  <w:noProof/>
                  <w:lang w:val="en-US"/>
                </w:rPr>
                <w:t>About Java</w:t>
              </w:r>
              <w:r w:rsidRPr="002E5D4A">
                <w:rPr>
                  <w:noProof/>
                  <w:lang w:val="en-US"/>
                </w:rPr>
                <w:t xml:space="preserve">. </w:t>
              </w:r>
              <w:r>
                <w:rPr>
                  <w:noProof/>
                </w:rPr>
                <w:t>Obtido de Java: https://www.java.sun.com/</w:t>
              </w:r>
            </w:p>
            <w:p w:rsidR="002E5D4A" w:rsidRDefault="002E5D4A" w:rsidP="002E5D4A">
              <w:pPr>
                <w:pStyle w:val="Bibliografia"/>
                <w:ind w:left="720" w:hanging="720"/>
                <w:rPr>
                  <w:noProof/>
                </w:rPr>
              </w:pPr>
              <w:r w:rsidRPr="002E5D4A">
                <w:rPr>
                  <w:noProof/>
                  <w:lang w:val="en-US"/>
                </w:rPr>
                <w:t xml:space="preserve">Pivotal Software. (s.d.). </w:t>
              </w:r>
              <w:r w:rsidRPr="002E5D4A">
                <w:rPr>
                  <w:i/>
                  <w:iCs/>
                  <w:noProof/>
                  <w:lang w:val="en-US"/>
                </w:rPr>
                <w:t>Spring</w:t>
              </w:r>
              <w:r w:rsidRPr="002E5D4A">
                <w:rPr>
                  <w:noProof/>
                  <w:lang w:val="en-US"/>
                </w:rPr>
                <w:t xml:space="preserve">. </w:t>
              </w:r>
              <w:r>
                <w:rPr>
                  <w:noProof/>
                </w:rPr>
                <w:t>Obtido de https://spring.io/</w:t>
              </w:r>
            </w:p>
            <w:p w:rsidR="002E5D4A" w:rsidRDefault="002E5D4A" w:rsidP="002E5D4A">
              <w:pPr>
                <w:pStyle w:val="Bibliografia"/>
                <w:ind w:left="720" w:hanging="720"/>
                <w:rPr>
                  <w:noProof/>
                </w:rPr>
              </w:pPr>
              <w:r w:rsidRPr="002E5D4A">
                <w:rPr>
                  <w:noProof/>
                  <w:lang w:val="en-US"/>
                </w:rPr>
                <w:t xml:space="preserve">Red Hat. (s.d.). </w:t>
              </w:r>
              <w:r w:rsidRPr="002E5D4A">
                <w:rPr>
                  <w:i/>
                  <w:iCs/>
                  <w:noProof/>
                  <w:lang w:val="en-US"/>
                </w:rPr>
                <w:t>Hibernate</w:t>
              </w:r>
              <w:r w:rsidRPr="002E5D4A">
                <w:rPr>
                  <w:noProof/>
                  <w:lang w:val="en-US"/>
                </w:rPr>
                <w:t xml:space="preserve">. </w:t>
              </w:r>
              <w:r>
                <w:rPr>
                  <w:noProof/>
                </w:rPr>
                <w:t>Obtido de http://hibernate.org/</w:t>
              </w:r>
            </w:p>
            <w:p w:rsidR="002E5D4A" w:rsidRDefault="002E5D4A" w:rsidP="002E5D4A">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2E5D4A" w:rsidRDefault="002E5D4A" w:rsidP="002E5D4A">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2E5D4A" w:rsidRDefault="002E5D4A" w:rsidP="002E5D4A">
              <w:pPr>
                <w:pStyle w:val="Bibliografia"/>
                <w:ind w:left="720" w:hanging="720"/>
                <w:rPr>
                  <w:noProof/>
                </w:rPr>
              </w:pPr>
              <w:r>
                <w:rPr>
                  <w:noProof/>
                </w:rPr>
                <w:lastRenderedPageBreak/>
                <w:t xml:space="preserve">The PostgreSQL Global Development Group. (s.d.). </w:t>
              </w:r>
              <w:r>
                <w:rPr>
                  <w:i/>
                  <w:iCs/>
                  <w:noProof/>
                </w:rPr>
                <w:t>PostgreSQL</w:t>
              </w:r>
              <w:r>
                <w:rPr>
                  <w:noProof/>
                </w:rPr>
                <w:t>. Obtido de https://www.postgresql.org/</w:t>
              </w:r>
            </w:p>
            <w:p w:rsidR="00372567" w:rsidRPr="00A54666" w:rsidRDefault="000A18D8" w:rsidP="002E5D4A">
              <w:r w:rsidRPr="00A54666">
                <w:rPr>
                  <w:b/>
                  <w:bCs/>
                  <w:noProof/>
                </w:rPr>
                <w:fldChar w:fldCharType="end"/>
              </w:r>
            </w:p>
          </w:sdtContent>
        </w:sdt>
      </w:sdtContent>
    </w:sdt>
    <w:p w:rsidR="006206FE" w:rsidRPr="00A54666" w:rsidRDefault="006206FE" w:rsidP="0028719F"/>
    <w:p w:rsidR="006206FE" w:rsidRPr="00A54666" w:rsidRDefault="006206FE" w:rsidP="0028719F"/>
    <w:sectPr w:rsidR="006206FE" w:rsidRPr="00A54666" w:rsidSect="00B26B8C">
      <w:headerReference w:type="default" r:id="rId68"/>
      <w:footerReference w:type="even" r:id="rId69"/>
      <w:footerReference w:type="default" r:id="rId70"/>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55C" w:rsidRDefault="0025455C">
      <w:pPr>
        <w:spacing w:line="240" w:lineRule="auto"/>
      </w:pPr>
      <w:r>
        <w:separator/>
      </w:r>
    </w:p>
  </w:endnote>
  <w:endnote w:type="continuationSeparator" w:id="0">
    <w:p w:rsidR="0025455C" w:rsidRDefault="00254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EB3719" w:rsidRDefault="00EB3719"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EB3719" w:rsidRPr="00625534" w:rsidRDefault="00EB3719"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EB3719" w:rsidRPr="00E302E2" w:rsidRDefault="00EB3719"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EB3719" w:rsidRPr="00E302E2" w:rsidRDefault="00EB3719"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55C" w:rsidRDefault="0025455C">
      <w:pPr>
        <w:spacing w:line="240" w:lineRule="auto"/>
      </w:pPr>
      <w:r>
        <w:separator/>
      </w:r>
    </w:p>
  </w:footnote>
  <w:footnote w:type="continuationSeparator" w:id="0">
    <w:p w:rsidR="0025455C" w:rsidRDefault="0025455C">
      <w:pPr>
        <w:spacing w:line="240" w:lineRule="auto"/>
      </w:pPr>
      <w:r>
        <w:continuationSeparator/>
      </w:r>
    </w:p>
  </w:footnote>
  <w:footnote w:id="1">
    <w:p w:rsidR="00EB3719" w:rsidRPr="008E2F30" w:rsidRDefault="00EB3719" w:rsidP="00C37F24">
      <w:pPr>
        <w:pStyle w:val="Textodenotaderodap"/>
      </w:pPr>
      <w:r w:rsidRPr="008E2F30">
        <w:rPr>
          <w:rStyle w:val="Refdenotaderodap"/>
        </w:rPr>
        <w:footnoteRef/>
      </w:r>
      <w:r w:rsidRPr="008E2F30">
        <w:t xml:space="preserve"> mailto:lo@isel.ipl.pt</w:t>
      </w:r>
    </w:p>
  </w:footnote>
  <w:footnote w:id="2">
    <w:p w:rsidR="00EB3719" w:rsidRPr="008E2F30" w:rsidRDefault="00EB3719" w:rsidP="00C37F24">
      <w:pPr>
        <w:pStyle w:val="Textodenotaderodap"/>
      </w:pPr>
      <w:r w:rsidRPr="008E2F30">
        <w:rPr>
          <w:rStyle w:val="Refdenotaderodap"/>
        </w:rPr>
        <w:footnoteRef/>
      </w:r>
      <w:r w:rsidRPr="008E2F30">
        <w:t xml:space="preserve"> mailto:pborges@deetc.isel.ipl.pt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719" w:rsidRPr="00B82785" w:rsidRDefault="00EB3719" w:rsidP="00B82785">
    <w:pPr>
      <w:rPr>
        <w:rFonts w:eastAsia="Times New Roman"/>
        <w:sz w:val="18"/>
      </w:rPr>
    </w:pPr>
    <w:r w:rsidRPr="00B82785">
      <w:rPr>
        <w:sz w:val="18"/>
      </w:rPr>
      <w:t xml:space="preserve">André Gonçalo Dinis Gaudêncio e Nuno Miguel Pessoa Conceição </w:t>
    </w:r>
  </w:p>
  <w:p w:rsidR="00EB3719" w:rsidRPr="00E302E2" w:rsidRDefault="00EB3719" w:rsidP="00954F4F">
    <w:pPr>
      <w:pBdr>
        <w:bottom w:val="single" w:sz="4" w:space="1" w:color="auto"/>
      </w:pBdr>
      <w:jc w:val="left"/>
      <w:rPr>
        <w:sz w:val="18"/>
      </w:rPr>
    </w:pPr>
    <w:r w:rsidRPr="00E302E2">
      <w:rPr>
        <w:sz w:val="18"/>
      </w:rPr>
      <w:t>Gestão de Eventos de Contraordenação Por Excesso de Velocidad</w:t>
    </w:r>
    <w:r>
      <w:rPr>
        <w:sz w:val="18"/>
      </w:rPr>
      <w:t>e</w:t>
    </w:r>
  </w:p>
  <w:p w:rsidR="00EB3719" w:rsidRPr="00E302E2" w:rsidRDefault="00EB3719"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EED7543"/>
    <w:multiLevelType w:val="multilevel"/>
    <w:tmpl w:val="97CAABB4"/>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0"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1"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9"/>
  </w:num>
  <w:num w:numId="3">
    <w:abstractNumId w:val="7"/>
  </w:num>
  <w:num w:numId="4">
    <w:abstractNumId w:val="14"/>
  </w:num>
  <w:num w:numId="5">
    <w:abstractNumId w:val="10"/>
  </w:num>
  <w:num w:numId="6">
    <w:abstractNumId w:val="19"/>
  </w:num>
  <w:num w:numId="7">
    <w:abstractNumId w:val="20"/>
  </w:num>
  <w:num w:numId="8">
    <w:abstractNumId w:val="1"/>
  </w:num>
  <w:num w:numId="9">
    <w:abstractNumId w:val="8"/>
  </w:num>
  <w:num w:numId="10">
    <w:abstractNumId w:val="18"/>
  </w:num>
  <w:num w:numId="11">
    <w:abstractNumId w:val="4"/>
  </w:num>
  <w:num w:numId="12">
    <w:abstractNumId w:val="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2"/>
  </w:num>
  <w:num w:numId="17">
    <w:abstractNumId w:val="5"/>
  </w:num>
  <w:num w:numId="18">
    <w:abstractNumId w:val="17"/>
  </w:num>
  <w:num w:numId="19">
    <w:abstractNumId w:val="21"/>
  </w:num>
  <w:num w:numId="20">
    <w:abstractNumId w:val="15"/>
  </w:num>
  <w:num w:numId="21">
    <w:abstractNumId w:val="23"/>
  </w:num>
  <w:num w:numId="22">
    <w:abstractNumId w:val="8"/>
    <w:lvlOverride w:ilvl="0">
      <w:startOverride w:val="1"/>
    </w:lvlOverride>
  </w:num>
  <w:num w:numId="23">
    <w:abstractNumId w:val="11"/>
  </w:num>
  <w:num w:numId="24">
    <w:abstractNumId w:val="3"/>
  </w:num>
  <w:num w:numId="25">
    <w:abstractNumId w:val="22"/>
  </w:num>
  <w:num w:numId="26">
    <w:abstractNumId w:val="12"/>
  </w:num>
  <w:num w:numId="27">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4423"/>
    <w:rsid w:val="000048AA"/>
    <w:rsid w:val="000152B3"/>
    <w:rsid w:val="00022761"/>
    <w:rsid w:val="00023E8C"/>
    <w:rsid w:val="0002461F"/>
    <w:rsid w:val="00025494"/>
    <w:rsid w:val="00025D12"/>
    <w:rsid w:val="00027B18"/>
    <w:rsid w:val="00030BB0"/>
    <w:rsid w:val="00033333"/>
    <w:rsid w:val="00033E82"/>
    <w:rsid w:val="00042F07"/>
    <w:rsid w:val="00043D4A"/>
    <w:rsid w:val="00045CCC"/>
    <w:rsid w:val="000462EF"/>
    <w:rsid w:val="00046A84"/>
    <w:rsid w:val="000479B5"/>
    <w:rsid w:val="00050A95"/>
    <w:rsid w:val="00060D47"/>
    <w:rsid w:val="00061811"/>
    <w:rsid w:val="00062C52"/>
    <w:rsid w:val="000630C1"/>
    <w:rsid w:val="00065FA0"/>
    <w:rsid w:val="00066993"/>
    <w:rsid w:val="00075E35"/>
    <w:rsid w:val="00077905"/>
    <w:rsid w:val="00081524"/>
    <w:rsid w:val="00086E42"/>
    <w:rsid w:val="0009442D"/>
    <w:rsid w:val="0009485E"/>
    <w:rsid w:val="000A082C"/>
    <w:rsid w:val="000A18D8"/>
    <w:rsid w:val="000A25FB"/>
    <w:rsid w:val="000A26C8"/>
    <w:rsid w:val="000A444E"/>
    <w:rsid w:val="000A50BA"/>
    <w:rsid w:val="000A7236"/>
    <w:rsid w:val="000B09A1"/>
    <w:rsid w:val="000B0C27"/>
    <w:rsid w:val="000B2C32"/>
    <w:rsid w:val="000B30C5"/>
    <w:rsid w:val="000B370B"/>
    <w:rsid w:val="000B40D4"/>
    <w:rsid w:val="000B42D6"/>
    <w:rsid w:val="000C12FF"/>
    <w:rsid w:val="000C33B4"/>
    <w:rsid w:val="000C4559"/>
    <w:rsid w:val="000C5FE0"/>
    <w:rsid w:val="000D1046"/>
    <w:rsid w:val="000D3D6E"/>
    <w:rsid w:val="000D7ED7"/>
    <w:rsid w:val="000E1BD3"/>
    <w:rsid w:val="000E29FA"/>
    <w:rsid w:val="000E462F"/>
    <w:rsid w:val="000E72AC"/>
    <w:rsid w:val="000F55D7"/>
    <w:rsid w:val="000F71F8"/>
    <w:rsid w:val="000F7D83"/>
    <w:rsid w:val="0010279C"/>
    <w:rsid w:val="001056B3"/>
    <w:rsid w:val="00105BA2"/>
    <w:rsid w:val="00110150"/>
    <w:rsid w:val="001153A5"/>
    <w:rsid w:val="00115534"/>
    <w:rsid w:val="00115F32"/>
    <w:rsid w:val="0011630C"/>
    <w:rsid w:val="001165DF"/>
    <w:rsid w:val="001222D4"/>
    <w:rsid w:val="0012671E"/>
    <w:rsid w:val="00126E5B"/>
    <w:rsid w:val="0012723E"/>
    <w:rsid w:val="00130709"/>
    <w:rsid w:val="00131726"/>
    <w:rsid w:val="00131ED3"/>
    <w:rsid w:val="00132C3A"/>
    <w:rsid w:val="00134287"/>
    <w:rsid w:val="00134374"/>
    <w:rsid w:val="00142F52"/>
    <w:rsid w:val="00145A1C"/>
    <w:rsid w:val="001500C4"/>
    <w:rsid w:val="00155417"/>
    <w:rsid w:val="00157C11"/>
    <w:rsid w:val="001641C7"/>
    <w:rsid w:val="00165CAA"/>
    <w:rsid w:val="001670A6"/>
    <w:rsid w:val="001705B1"/>
    <w:rsid w:val="0017357F"/>
    <w:rsid w:val="001736F5"/>
    <w:rsid w:val="0018290C"/>
    <w:rsid w:val="00182994"/>
    <w:rsid w:val="001851DD"/>
    <w:rsid w:val="00192EC1"/>
    <w:rsid w:val="00195A3C"/>
    <w:rsid w:val="00196D86"/>
    <w:rsid w:val="001A3EC5"/>
    <w:rsid w:val="001A5B7B"/>
    <w:rsid w:val="001B097A"/>
    <w:rsid w:val="001B11CD"/>
    <w:rsid w:val="001B20B5"/>
    <w:rsid w:val="001B20FD"/>
    <w:rsid w:val="001B2280"/>
    <w:rsid w:val="001B574C"/>
    <w:rsid w:val="001B59D5"/>
    <w:rsid w:val="001C0556"/>
    <w:rsid w:val="001C10C0"/>
    <w:rsid w:val="001C1DA8"/>
    <w:rsid w:val="001C21C8"/>
    <w:rsid w:val="001C3392"/>
    <w:rsid w:val="001D14D4"/>
    <w:rsid w:val="001E337B"/>
    <w:rsid w:val="001E5161"/>
    <w:rsid w:val="001E6E39"/>
    <w:rsid w:val="001F2797"/>
    <w:rsid w:val="001F2807"/>
    <w:rsid w:val="001F28F6"/>
    <w:rsid w:val="001F2C21"/>
    <w:rsid w:val="001F334F"/>
    <w:rsid w:val="001F5AD4"/>
    <w:rsid w:val="001F6CB4"/>
    <w:rsid w:val="00200AAF"/>
    <w:rsid w:val="002025AD"/>
    <w:rsid w:val="002066AA"/>
    <w:rsid w:val="00211022"/>
    <w:rsid w:val="00212D2D"/>
    <w:rsid w:val="002144C0"/>
    <w:rsid w:val="002200D3"/>
    <w:rsid w:val="00222DB0"/>
    <w:rsid w:val="0022570B"/>
    <w:rsid w:val="00225E07"/>
    <w:rsid w:val="002261F8"/>
    <w:rsid w:val="00234CC9"/>
    <w:rsid w:val="002362F3"/>
    <w:rsid w:val="0024072E"/>
    <w:rsid w:val="00243B6E"/>
    <w:rsid w:val="00243BCC"/>
    <w:rsid w:val="0024647D"/>
    <w:rsid w:val="002465D0"/>
    <w:rsid w:val="0025455C"/>
    <w:rsid w:val="00255FCA"/>
    <w:rsid w:val="00260C2D"/>
    <w:rsid w:val="00263EE4"/>
    <w:rsid w:val="002664E3"/>
    <w:rsid w:val="00266FCD"/>
    <w:rsid w:val="0027162E"/>
    <w:rsid w:val="00271E0C"/>
    <w:rsid w:val="0027332C"/>
    <w:rsid w:val="002764BD"/>
    <w:rsid w:val="002779E3"/>
    <w:rsid w:val="002813B1"/>
    <w:rsid w:val="00282FEB"/>
    <w:rsid w:val="00284F2A"/>
    <w:rsid w:val="00285607"/>
    <w:rsid w:val="00286D4C"/>
    <w:rsid w:val="0028719F"/>
    <w:rsid w:val="00287BE0"/>
    <w:rsid w:val="00291C2C"/>
    <w:rsid w:val="002933C2"/>
    <w:rsid w:val="00294B19"/>
    <w:rsid w:val="002A0B15"/>
    <w:rsid w:val="002A36F6"/>
    <w:rsid w:val="002A6EA1"/>
    <w:rsid w:val="002B040F"/>
    <w:rsid w:val="002B0857"/>
    <w:rsid w:val="002B324F"/>
    <w:rsid w:val="002B43E6"/>
    <w:rsid w:val="002B54A0"/>
    <w:rsid w:val="002C18CB"/>
    <w:rsid w:val="002C6B1E"/>
    <w:rsid w:val="002D1DD3"/>
    <w:rsid w:val="002D49B2"/>
    <w:rsid w:val="002D4ACA"/>
    <w:rsid w:val="002D5BDD"/>
    <w:rsid w:val="002D6352"/>
    <w:rsid w:val="002E01B5"/>
    <w:rsid w:val="002E29BE"/>
    <w:rsid w:val="002E3347"/>
    <w:rsid w:val="002E4366"/>
    <w:rsid w:val="002E4423"/>
    <w:rsid w:val="002E5D4A"/>
    <w:rsid w:val="002E7EEC"/>
    <w:rsid w:val="002F0C84"/>
    <w:rsid w:val="002F375B"/>
    <w:rsid w:val="002F5519"/>
    <w:rsid w:val="002F7526"/>
    <w:rsid w:val="00301D2F"/>
    <w:rsid w:val="00302493"/>
    <w:rsid w:val="00302B7A"/>
    <w:rsid w:val="003059BF"/>
    <w:rsid w:val="00306014"/>
    <w:rsid w:val="00307EFE"/>
    <w:rsid w:val="00312068"/>
    <w:rsid w:val="00312766"/>
    <w:rsid w:val="00315E15"/>
    <w:rsid w:val="00315F9B"/>
    <w:rsid w:val="00320A8E"/>
    <w:rsid w:val="00325A50"/>
    <w:rsid w:val="003269E1"/>
    <w:rsid w:val="003324F2"/>
    <w:rsid w:val="00335814"/>
    <w:rsid w:val="00336A8C"/>
    <w:rsid w:val="00337BD6"/>
    <w:rsid w:val="00340257"/>
    <w:rsid w:val="00344869"/>
    <w:rsid w:val="003474E5"/>
    <w:rsid w:val="00347F08"/>
    <w:rsid w:val="00353B74"/>
    <w:rsid w:val="00354766"/>
    <w:rsid w:val="00355C01"/>
    <w:rsid w:val="00360913"/>
    <w:rsid w:val="00362A0D"/>
    <w:rsid w:val="00362DCC"/>
    <w:rsid w:val="003637DB"/>
    <w:rsid w:val="0036625D"/>
    <w:rsid w:val="00372567"/>
    <w:rsid w:val="003742F3"/>
    <w:rsid w:val="00376042"/>
    <w:rsid w:val="0038419C"/>
    <w:rsid w:val="003A08BB"/>
    <w:rsid w:val="003A3025"/>
    <w:rsid w:val="003B1396"/>
    <w:rsid w:val="003B3E34"/>
    <w:rsid w:val="003B4DE5"/>
    <w:rsid w:val="003C3E06"/>
    <w:rsid w:val="003C46E3"/>
    <w:rsid w:val="003C4DDC"/>
    <w:rsid w:val="003C636D"/>
    <w:rsid w:val="003C6773"/>
    <w:rsid w:val="003D1051"/>
    <w:rsid w:val="003D3B56"/>
    <w:rsid w:val="003E482C"/>
    <w:rsid w:val="003E4CD0"/>
    <w:rsid w:val="003E6D6A"/>
    <w:rsid w:val="003F160A"/>
    <w:rsid w:val="003F4816"/>
    <w:rsid w:val="003F52EF"/>
    <w:rsid w:val="003F60B4"/>
    <w:rsid w:val="0040449A"/>
    <w:rsid w:val="004046B0"/>
    <w:rsid w:val="00404F30"/>
    <w:rsid w:val="00407CEC"/>
    <w:rsid w:val="0041016A"/>
    <w:rsid w:val="00411C9E"/>
    <w:rsid w:val="00415A43"/>
    <w:rsid w:val="004174F3"/>
    <w:rsid w:val="00422961"/>
    <w:rsid w:val="00423408"/>
    <w:rsid w:val="00423D0C"/>
    <w:rsid w:val="004244D9"/>
    <w:rsid w:val="004257BD"/>
    <w:rsid w:val="00426D33"/>
    <w:rsid w:val="004310C5"/>
    <w:rsid w:val="0043293E"/>
    <w:rsid w:val="004336F3"/>
    <w:rsid w:val="00441C99"/>
    <w:rsid w:val="00442F17"/>
    <w:rsid w:val="00445858"/>
    <w:rsid w:val="00450CF7"/>
    <w:rsid w:val="00452291"/>
    <w:rsid w:val="004524DD"/>
    <w:rsid w:val="00453B20"/>
    <w:rsid w:val="00454B6E"/>
    <w:rsid w:val="0046169C"/>
    <w:rsid w:val="00463595"/>
    <w:rsid w:val="004635A0"/>
    <w:rsid w:val="00473840"/>
    <w:rsid w:val="004755E0"/>
    <w:rsid w:val="00482FE5"/>
    <w:rsid w:val="00483999"/>
    <w:rsid w:val="00485724"/>
    <w:rsid w:val="004925D8"/>
    <w:rsid w:val="00492660"/>
    <w:rsid w:val="00492AB8"/>
    <w:rsid w:val="004938C9"/>
    <w:rsid w:val="00495705"/>
    <w:rsid w:val="004A04F6"/>
    <w:rsid w:val="004A057B"/>
    <w:rsid w:val="004A0E38"/>
    <w:rsid w:val="004A33B5"/>
    <w:rsid w:val="004A3CDC"/>
    <w:rsid w:val="004B2C9D"/>
    <w:rsid w:val="004B42C5"/>
    <w:rsid w:val="004C2E04"/>
    <w:rsid w:val="004C65CF"/>
    <w:rsid w:val="004D1FBC"/>
    <w:rsid w:val="004D306D"/>
    <w:rsid w:val="004D515E"/>
    <w:rsid w:val="004E041A"/>
    <w:rsid w:val="004E6FEE"/>
    <w:rsid w:val="004F0DD5"/>
    <w:rsid w:val="004F180C"/>
    <w:rsid w:val="004F24CF"/>
    <w:rsid w:val="004F2C90"/>
    <w:rsid w:val="004F2E27"/>
    <w:rsid w:val="004F61E0"/>
    <w:rsid w:val="004F62ED"/>
    <w:rsid w:val="004F6AB3"/>
    <w:rsid w:val="00503B0D"/>
    <w:rsid w:val="0050484A"/>
    <w:rsid w:val="00505C56"/>
    <w:rsid w:val="00505FF6"/>
    <w:rsid w:val="005070AB"/>
    <w:rsid w:val="00511EF0"/>
    <w:rsid w:val="00512369"/>
    <w:rsid w:val="00514D26"/>
    <w:rsid w:val="00514F0A"/>
    <w:rsid w:val="00520F11"/>
    <w:rsid w:val="00521CF2"/>
    <w:rsid w:val="0052248A"/>
    <w:rsid w:val="0052575A"/>
    <w:rsid w:val="00525926"/>
    <w:rsid w:val="00526FEE"/>
    <w:rsid w:val="0053022B"/>
    <w:rsid w:val="00534546"/>
    <w:rsid w:val="00536F08"/>
    <w:rsid w:val="00542042"/>
    <w:rsid w:val="0054369F"/>
    <w:rsid w:val="0056121C"/>
    <w:rsid w:val="00561D55"/>
    <w:rsid w:val="00562AC6"/>
    <w:rsid w:val="00563C47"/>
    <w:rsid w:val="00565972"/>
    <w:rsid w:val="00571852"/>
    <w:rsid w:val="00573C50"/>
    <w:rsid w:val="00574233"/>
    <w:rsid w:val="00587048"/>
    <w:rsid w:val="00591131"/>
    <w:rsid w:val="005917F7"/>
    <w:rsid w:val="005926A8"/>
    <w:rsid w:val="00595E48"/>
    <w:rsid w:val="005971C4"/>
    <w:rsid w:val="005A0E9F"/>
    <w:rsid w:val="005A45A3"/>
    <w:rsid w:val="005A645B"/>
    <w:rsid w:val="005B1A2F"/>
    <w:rsid w:val="005B1D03"/>
    <w:rsid w:val="005C075D"/>
    <w:rsid w:val="005C4A9C"/>
    <w:rsid w:val="005C6142"/>
    <w:rsid w:val="005D1816"/>
    <w:rsid w:val="005D40D7"/>
    <w:rsid w:val="005D68D7"/>
    <w:rsid w:val="005D69E5"/>
    <w:rsid w:val="005D71E9"/>
    <w:rsid w:val="005D73D2"/>
    <w:rsid w:val="005D747F"/>
    <w:rsid w:val="005E319F"/>
    <w:rsid w:val="005E488E"/>
    <w:rsid w:val="005E64DA"/>
    <w:rsid w:val="005E6826"/>
    <w:rsid w:val="005F2129"/>
    <w:rsid w:val="005F5885"/>
    <w:rsid w:val="006000ED"/>
    <w:rsid w:val="00603B65"/>
    <w:rsid w:val="00611DD4"/>
    <w:rsid w:val="00613BD0"/>
    <w:rsid w:val="00614971"/>
    <w:rsid w:val="006206FE"/>
    <w:rsid w:val="00620D0E"/>
    <w:rsid w:val="00624101"/>
    <w:rsid w:val="00625534"/>
    <w:rsid w:val="00627176"/>
    <w:rsid w:val="00627DA6"/>
    <w:rsid w:val="00634BEC"/>
    <w:rsid w:val="006353BE"/>
    <w:rsid w:val="00635643"/>
    <w:rsid w:val="00636529"/>
    <w:rsid w:val="00643A76"/>
    <w:rsid w:val="00645993"/>
    <w:rsid w:val="00650493"/>
    <w:rsid w:val="00656BDF"/>
    <w:rsid w:val="0066093D"/>
    <w:rsid w:val="006629B2"/>
    <w:rsid w:val="00665B3C"/>
    <w:rsid w:val="006737B4"/>
    <w:rsid w:val="00676574"/>
    <w:rsid w:val="006849F4"/>
    <w:rsid w:val="00687EE8"/>
    <w:rsid w:val="00691D61"/>
    <w:rsid w:val="00696051"/>
    <w:rsid w:val="006A029F"/>
    <w:rsid w:val="006A4989"/>
    <w:rsid w:val="006A678F"/>
    <w:rsid w:val="006A761B"/>
    <w:rsid w:val="006B6640"/>
    <w:rsid w:val="006C0722"/>
    <w:rsid w:val="006C664F"/>
    <w:rsid w:val="006C7F11"/>
    <w:rsid w:val="006D28BC"/>
    <w:rsid w:val="006D33CE"/>
    <w:rsid w:val="006D59E7"/>
    <w:rsid w:val="006D687A"/>
    <w:rsid w:val="006E1FAB"/>
    <w:rsid w:val="006E343C"/>
    <w:rsid w:val="006E56C5"/>
    <w:rsid w:val="006E69BE"/>
    <w:rsid w:val="006F028E"/>
    <w:rsid w:val="007025E8"/>
    <w:rsid w:val="0070333F"/>
    <w:rsid w:val="00703A15"/>
    <w:rsid w:val="00704234"/>
    <w:rsid w:val="007051F5"/>
    <w:rsid w:val="00710F82"/>
    <w:rsid w:val="00712189"/>
    <w:rsid w:val="00716E63"/>
    <w:rsid w:val="00720959"/>
    <w:rsid w:val="0072508D"/>
    <w:rsid w:val="00726093"/>
    <w:rsid w:val="0072683E"/>
    <w:rsid w:val="007328B0"/>
    <w:rsid w:val="00733E2B"/>
    <w:rsid w:val="007345DC"/>
    <w:rsid w:val="00742C02"/>
    <w:rsid w:val="007435A0"/>
    <w:rsid w:val="00743EFB"/>
    <w:rsid w:val="0075036D"/>
    <w:rsid w:val="007531C8"/>
    <w:rsid w:val="00753D91"/>
    <w:rsid w:val="00754A3D"/>
    <w:rsid w:val="0075607C"/>
    <w:rsid w:val="00756854"/>
    <w:rsid w:val="007576CD"/>
    <w:rsid w:val="00762BC2"/>
    <w:rsid w:val="00764886"/>
    <w:rsid w:val="007655E6"/>
    <w:rsid w:val="00766184"/>
    <w:rsid w:val="00771028"/>
    <w:rsid w:val="00772824"/>
    <w:rsid w:val="0078090D"/>
    <w:rsid w:val="00780E87"/>
    <w:rsid w:val="00783A7B"/>
    <w:rsid w:val="00783C9E"/>
    <w:rsid w:val="0078600F"/>
    <w:rsid w:val="00791370"/>
    <w:rsid w:val="007925A4"/>
    <w:rsid w:val="007A18AA"/>
    <w:rsid w:val="007A5C38"/>
    <w:rsid w:val="007B0F14"/>
    <w:rsid w:val="007B25FC"/>
    <w:rsid w:val="007B558B"/>
    <w:rsid w:val="007B6CFD"/>
    <w:rsid w:val="007C2B03"/>
    <w:rsid w:val="007C4590"/>
    <w:rsid w:val="007C4A9A"/>
    <w:rsid w:val="007D0436"/>
    <w:rsid w:val="007D09E4"/>
    <w:rsid w:val="007D2271"/>
    <w:rsid w:val="007D36C9"/>
    <w:rsid w:val="007E174E"/>
    <w:rsid w:val="007E3B21"/>
    <w:rsid w:val="007E50C2"/>
    <w:rsid w:val="007F0772"/>
    <w:rsid w:val="007F0FBF"/>
    <w:rsid w:val="0080278E"/>
    <w:rsid w:val="00803269"/>
    <w:rsid w:val="00807FB3"/>
    <w:rsid w:val="00810A6D"/>
    <w:rsid w:val="008129DB"/>
    <w:rsid w:val="0081376C"/>
    <w:rsid w:val="0081586A"/>
    <w:rsid w:val="008220B0"/>
    <w:rsid w:val="00822D02"/>
    <w:rsid w:val="0082618E"/>
    <w:rsid w:val="00830781"/>
    <w:rsid w:val="008307EF"/>
    <w:rsid w:val="0083414E"/>
    <w:rsid w:val="00836553"/>
    <w:rsid w:val="00836BD3"/>
    <w:rsid w:val="00840210"/>
    <w:rsid w:val="00842C27"/>
    <w:rsid w:val="008455E5"/>
    <w:rsid w:val="0085085F"/>
    <w:rsid w:val="00852FF8"/>
    <w:rsid w:val="0085572D"/>
    <w:rsid w:val="0086067F"/>
    <w:rsid w:val="0086155A"/>
    <w:rsid w:val="008702E4"/>
    <w:rsid w:val="008703FC"/>
    <w:rsid w:val="00871D37"/>
    <w:rsid w:val="00874D43"/>
    <w:rsid w:val="00875E53"/>
    <w:rsid w:val="00875F2F"/>
    <w:rsid w:val="00877536"/>
    <w:rsid w:val="00877CDF"/>
    <w:rsid w:val="00880CDA"/>
    <w:rsid w:val="00881EA5"/>
    <w:rsid w:val="00882C59"/>
    <w:rsid w:val="00882D46"/>
    <w:rsid w:val="00896FA5"/>
    <w:rsid w:val="008A0830"/>
    <w:rsid w:val="008A330F"/>
    <w:rsid w:val="008A3C40"/>
    <w:rsid w:val="008B0CBE"/>
    <w:rsid w:val="008B1C1D"/>
    <w:rsid w:val="008B331C"/>
    <w:rsid w:val="008B4ADC"/>
    <w:rsid w:val="008B631F"/>
    <w:rsid w:val="008B6F83"/>
    <w:rsid w:val="008C38B2"/>
    <w:rsid w:val="008D0552"/>
    <w:rsid w:val="008D0FC3"/>
    <w:rsid w:val="008D22B7"/>
    <w:rsid w:val="008E1E50"/>
    <w:rsid w:val="008E2F30"/>
    <w:rsid w:val="008E6B8C"/>
    <w:rsid w:val="008F3151"/>
    <w:rsid w:val="008F5FB3"/>
    <w:rsid w:val="008F6208"/>
    <w:rsid w:val="008F7780"/>
    <w:rsid w:val="0090330C"/>
    <w:rsid w:val="00905107"/>
    <w:rsid w:val="00906774"/>
    <w:rsid w:val="00913A48"/>
    <w:rsid w:val="009207A5"/>
    <w:rsid w:val="009208F1"/>
    <w:rsid w:val="00922BF5"/>
    <w:rsid w:val="00926381"/>
    <w:rsid w:val="009304EC"/>
    <w:rsid w:val="00932964"/>
    <w:rsid w:val="00934D6C"/>
    <w:rsid w:val="0094424E"/>
    <w:rsid w:val="00947827"/>
    <w:rsid w:val="00952748"/>
    <w:rsid w:val="00953DA6"/>
    <w:rsid w:val="00954F4F"/>
    <w:rsid w:val="00955D6F"/>
    <w:rsid w:val="00956300"/>
    <w:rsid w:val="00956EC4"/>
    <w:rsid w:val="009609A4"/>
    <w:rsid w:val="00961640"/>
    <w:rsid w:val="0096374E"/>
    <w:rsid w:val="0096449D"/>
    <w:rsid w:val="00967897"/>
    <w:rsid w:val="00971194"/>
    <w:rsid w:val="00971ADC"/>
    <w:rsid w:val="00972640"/>
    <w:rsid w:val="0098718C"/>
    <w:rsid w:val="0099149A"/>
    <w:rsid w:val="00991C95"/>
    <w:rsid w:val="00994576"/>
    <w:rsid w:val="009968EC"/>
    <w:rsid w:val="009A3708"/>
    <w:rsid w:val="009B152D"/>
    <w:rsid w:val="009B20A0"/>
    <w:rsid w:val="009B370A"/>
    <w:rsid w:val="009B3846"/>
    <w:rsid w:val="009B6BD2"/>
    <w:rsid w:val="009C0472"/>
    <w:rsid w:val="009C1384"/>
    <w:rsid w:val="009C3BEA"/>
    <w:rsid w:val="009C4731"/>
    <w:rsid w:val="009D19B2"/>
    <w:rsid w:val="009D1E87"/>
    <w:rsid w:val="009D3CBB"/>
    <w:rsid w:val="009D5E2D"/>
    <w:rsid w:val="009D629E"/>
    <w:rsid w:val="009D6598"/>
    <w:rsid w:val="009E2B8C"/>
    <w:rsid w:val="009E3EA4"/>
    <w:rsid w:val="009E4F7C"/>
    <w:rsid w:val="009E5974"/>
    <w:rsid w:val="009E688D"/>
    <w:rsid w:val="009E7173"/>
    <w:rsid w:val="009E7420"/>
    <w:rsid w:val="009F11B6"/>
    <w:rsid w:val="009F21FA"/>
    <w:rsid w:val="009F3DC6"/>
    <w:rsid w:val="009F42DD"/>
    <w:rsid w:val="009F47AD"/>
    <w:rsid w:val="009F49B7"/>
    <w:rsid w:val="009F616A"/>
    <w:rsid w:val="009F67A4"/>
    <w:rsid w:val="00A00D67"/>
    <w:rsid w:val="00A00DC9"/>
    <w:rsid w:val="00A00E0E"/>
    <w:rsid w:val="00A027E2"/>
    <w:rsid w:val="00A0699B"/>
    <w:rsid w:val="00A13746"/>
    <w:rsid w:val="00A156DD"/>
    <w:rsid w:val="00A24B00"/>
    <w:rsid w:val="00A2556D"/>
    <w:rsid w:val="00A259EC"/>
    <w:rsid w:val="00A26540"/>
    <w:rsid w:val="00A265D1"/>
    <w:rsid w:val="00A265E5"/>
    <w:rsid w:val="00A271C0"/>
    <w:rsid w:val="00A31A97"/>
    <w:rsid w:val="00A3765A"/>
    <w:rsid w:val="00A41655"/>
    <w:rsid w:val="00A52109"/>
    <w:rsid w:val="00A54666"/>
    <w:rsid w:val="00A5516A"/>
    <w:rsid w:val="00A55765"/>
    <w:rsid w:val="00A56289"/>
    <w:rsid w:val="00A576A4"/>
    <w:rsid w:val="00A57C21"/>
    <w:rsid w:val="00A6104F"/>
    <w:rsid w:val="00A61E3F"/>
    <w:rsid w:val="00A63576"/>
    <w:rsid w:val="00A645D8"/>
    <w:rsid w:val="00A70941"/>
    <w:rsid w:val="00A717CF"/>
    <w:rsid w:val="00A723D4"/>
    <w:rsid w:val="00A736E8"/>
    <w:rsid w:val="00A77093"/>
    <w:rsid w:val="00A8062B"/>
    <w:rsid w:val="00A811B8"/>
    <w:rsid w:val="00A864B7"/>
    <w:rsid w:val="00A8798C"/>
    <w:rsid w:val="00AA170F"/>
    <w:rsid w:val="00AA4005"/>
    <w:rsid w:val="00AA4F77"/>
    <w:rsid w:val="00AA699C"/>
    <w:rsid w:val="00AB003A"/>
    <w:rsid w:val="00AB40C7"/>
    <w:rsid w:val="00AB672A"/>
    <w:rsid w:val="00AC22D0"/>
    <w:rsid w:val="00AC5503"/>
    <w:rsid w:val="00AD1401"/>
    <w:rsid w:val="00AD1A13"/>
    <w:rsid w:val="00AD2F2A"/>
    <w:rsid w:val="00AE2D8C"/>
    <w:rsid w:val="00AE2E4B"/>
    <w:rsid w:val="00AE7637"/>
    <w:rsid w:val="00AF4970"/>
    <w:rsid w:val="00AF579A"/>
    <w:rsid w:val="00AF7AC4"/>
    <w:rsid w:val="00B000F8"/>
    <w:rsid w:val="00B0232F"/>
    <w:rsid w:val="00B02C87"/>
    <w:rsid w:val="00B04D00"/>
    <w:rsid w:val="00B0709C"/>
    <w:rsid w:val="00B115EF"/>
    <w:rsid w:val="00B11AB2"/>
    <w:rsid w:val="00B14F91"/>
    <w:rsid w:val="00B219C0"/>
    <w:rsid w:val="00B2201D"/>
    <w:rsid w:val="00B24A4E"/>
    <w:rsid w:val="00B26B8C"/>
    <w:rsid w:val="00B279F4"/>
    <w:rsid w:val="00B30F16"/>
    <w:rsid w:val="00B31761"/>
    <w:rsid w:val="00B34BD5"/>
    <w:rsid w:val="00B373E7"/>
    <w:rsid w:val="00B418C0"/>
    <w:rsid w:val="00B43B54"/>
    <w:rsid w:val="00B44C25"/>
    <w:rsid w:val="00B50148"/>
    <w:rsid w:val="00B503AC"/>
    <w:rsid w:val="00B52172"/>
    <w:rsid w:val="00B52589"/>
    <w:rsid w:val="00B52AD0"/>
    <w:rsid w:val="00B5509B"/>
    <w:rsid w:val="00B55317"/>
    <w:rsid w:val="00B57A18"/>
    <w:rsid w:val="00B61070"/>
    <w:rsid w:val="00B61549"/>
    <w:rsid w:val="00B709B8"/>
    <w:rsid w:val="00B72085"/>
    <w:rsid w:val="00B77E08"/>
    <w:rsid w:val="00B82785"/>
    <w:rsid w:val="00B835AE"/>
    <w:rsid w:val="00B86431"/>
    <w:rsid w:val="00B91AE6"/>
    <w:rsid w:val="00B938E8"/>
    <w:rsid w:val="00B94267"/>
    <w:rsid w:val="00B954DF"/>
    <w:rsid w:val="00BA03B6"/>
    <w:rsid w:val="00BA1562"/>
    <w:rsid w:val="00BA2988"/>
    <w:rsid w:val="00BA5032"/>
    <w:rsid w:val="00BA6AC9"/>
    <w:rsid w:val="00BB0851"/>
    <w:rsid w:val="00BB12AA"/>
    <w:rsid w:val="00BB7053"/>
    <w:rsid w:val="00BD1273"/>
    <w:rsid w:val="00BD274D"/>
    <w:rsid w:val="00BD33C1"/>
    <w:rsid w:val="00BD38F5"/>
    <w:rsid w:val="00BD3CF8"/>
    <w:rsid w:val="00BE2403"/>
    <w:rsid w:val="00BE273F"/>
    <w:rsid w:val="00BE2E3B"/>
    <w:rsid w:val="00BE559E"/>
    <w:rsid w:val="00BE569D"/>
    <w:rsid w:val="00BE585E"/>
    <w:rsid w:val="00BE62A9"/>
    <w:rsid w:val="00BE76EB"/>
    <w:rsid w:val="00BF0EF5"/>
    <w:rsid w:val="00BF1E03"/>
    <w:rsid w:val="00C000B2"/>
    <w:rsid w:val="00C0094B"/>
    <w:rsid w:val="00C00A62"/>
    <w:rsid w:val="00C26ED5"/>
    <w:rsid w:val="00C30B15"/>
    <w:rsid w:val="00C31BCD"/>
    <w:rsid w:val="00C35E5A"/>
    <w:rsid w:val="00C36771"/>
    <w:rsid w:val="00C375CD"/>
    <w:rsid w:val="00C37F24"/>
    <w:rsid w:val="00C409AB"/>
    <w:rsid w:val="00C41AEB"/>
    <w:rsid w:val="00C42282"/>
    <w:rsid w:val="00C422F2"/>
    <w:rsid w:val="00C5134C"/>
    <w:rsid w:val="00C52AAF"/>
    <w:rsid w:val="00C54359"/>
    <w:rsid w:val="00C57480"/>
    <w:rsid w:val="00C604FB"/>
    <w:rsid w:val="00C6119A"/>
    <w:rsid w:val="00C617DA"/>
    <w:rsid w:val="00C63D7F"/>
    <w:rsid w:val="00C67688"/>
    <w:rsid w:val="00C72F9E"/>
    <w:rsid w:val="00C738AC"/>
    <w:rsid w:val="00C7400D"/>
    <w:rsid w:val="00C80DCD"/>
    <w:rsid w:val="00C818B9"/>
    <w:rsid w:val="00C844BE"/>
    <w:rsid w:val="00C86A8F"/>
    <w:rsid w:val="00C912A6"/>
    <w:rsid w:val="00C930A2"/>
    <w:rsid w:val="00C93BF0"/>
    <w:rsid w:val="00C962CB"/>
    <w:rsid w:val="00CA03B3"/>
    <w:rsid w:val="00CA097F"/>
    <w:rsid w:val="00CA22B5"/>
    <w:rsid w:val="00CA2FAE"/>
    <w:rsid w:val="00CA3803"/>
    <w:rsid w:val="00CA5106"/>
    <w:rsid w:val="00CA59F5"/>
    <w:rsid w:val="00CB20B8"/>
    <w:rsid w:val="00CB49D5"/>
    <w:rsid w:val="00CB65B3"/>
    <w:rsid w:val="00CB767F"/>
    <w:rsid w:val="00CC05D1"/>
    <w:rsid w:val="00CC19BE"/>
    <w:rsid w:val="00CC1F95"/>
    <w:rsid w:val="00CC5C7B"/>
    <w:rsid w:val="00CD0C4F"/>
    <w:rsid w:val="00CD0DB7"/>
    <w:rsid w:val="00CD2391"/>
    <w:rsid w:val="00CD3DD6"/>
    <w:rsid w:val="00CD4521"/>
    <w:rsid w:val="00CD67AF"/>
    <w:rsid w:val="00CD6D68"/>
    <w:rsid w:val="00CE7137"/>
    <w:rsid w:val="00CE75F1"/>
    <w:rsid w:val="00CF0A5A"/>
    <w:rsid w:val="00CF35FE"/>
    <w:rsid w:val="00CF43D3"/>
    <w:rsid w:val="00CF5BE8"/>
    <w:rsid w:val="00D005B6"/>
    <w:rsid w:val="00D07616"/>
    <w:rsid w:val="00D1021A"/>
    <w:rsid w:val="00D10F78"/>
    <w:rsid w:val="00D15D83"/>
    <w:rsid w:val="00D16F33"/>
    <w:rsid w:val="00D23111"/>
    <w:rsid w:val="00D3446F"/>
    <w:rsid w:val="00D40333"/>
    <w:rsid w:val="00D42654"/>
    <w:rsid w:val="00D43B4B"/>
    <w:rsid w:val="00D5213B"/>
    <w:rsid w:val="00D52572"/>
    <w:rsid w:val="00D57859"/>
    <w:rsid w:val="00D61B90"/>
    <w:rsid w:val="00D6734E"/>
    <w:rsid w:val="00D676AE"/>
    <w:rsid w:val="00D67817"/>
    <w:rsid w:val="00D7114B"/>
    <w:rsid w:val="00D71B4E"/>
    <w:rsid w:val="00D71C0B"/>
    <w:rsid w:val="00D821CC"/>
    <w:rsid w:val="00D852A6"/>
    <w:rsid w:val="00D90588"/>
    <w:rsid w:val="00D92939"/>
    <w:rsid w:val="00DA14F3"/>
    <w:rsid w:val="00DA4E97"/>
    <w:rsid w:val="00DA74EA"/>
    <w:rsid w:val="00DB0D20"/>
    <w:rsid w:val="00DB2577"/>
    <w:rsid w:val="00DB362C"/>
    <w:rsid w:val="00DB471B"/>
    <w:rsid w:val="00DB5256"/>
    <w:rsid w:val="00DB77CE"/>
    <w:rsid w:val="00DC22CC"/>
    <w:rsid w:val="00DC44BA"/>
    <w:rsid w:val="00DC4DF6"/>
    <w:rsid w:val="00DD257F"/>
    <w:rsid w:val="00DD2EC0"/>
    <w:rsid w:val="00DD430D"/>
    <w:rsid w:val="00DD544E"/>
    <w:rsid w:val="00DD5C22"/>
    <w:rsid w:val="00DE1F32"/>
    <w:rsid w:val="00DE44BE"/>
    <w:rsid w:val="00DE5876"/>
    <w:rsid w:val="00DF0445"/>
    <w:rsid w:val="00DF058D"/>
    <w:rsid w:val="00DF319D"/>
    <w:rsid w:val="00DF3592"/>
    <w:rsid w:val="00E14B6B"/>
    <w:rsid w:val="00E15647"/>
    <w:rsid w:val="00E15A28"/>
    <w:rsid w:val="00E21245"/>
    <w:rsid w:val="00E24AC6"/>
    <w:rsid w:val="00E250CA"/>
    <w:rsid w:val="00E25C0B"/>
    <w:rsid w:val="00E302E2"/>
    <w:rsid w:val="00E3140C"/>
    <w:rsid w:val="00E31611"/>
    <w:rsid w:val="00E3231C"/>
    <w:rsid w:val="00E3463A"/>
    <w:rsid w:val="00E348AB"/>
    <w:rsid w:val="00E37172"/>
    <w:rsid w:val="00E4270F"/>
    <w:rsid w:val="00E42ECD"/>
    <w:rsid w:val="00E435EA"/>
    <w:rsid w:val="00E43E36"/>
    <w:rsid w:val="00E4751B"/>
    <w:rsid w:val="00E57F9A"/>
    <w:rsid w:val="00E63BAF"/>
    <w:rsid w:val="00E65FBE"/>
    <w:rsid w:val="00E66B41"/>
    <w:rsid w:val="00E67EC7"/>
    <w:rsid w:val="00E72348"/>
    <w:rsid w:val="00E72587"/>
    <w:rsid w:val="00E73AFF"/>
    <w:rsid w:val="00E74831"/>
    <w:rsid w:val="00E757EF"/>
    <w:rsid w:val="00E76AE7"/>
    <w:rsid w:val="00E8221D"/>
    <w:rsid w:val="00E83D2A"/>
    <w:rsid w:val="00E87658"/>
    <w:rsid w:val="00E9006F"/>
    <w:rsid w:val="00E91560"/>
    <w:rsid w:val="00EA06CF"/>
    <w:rsid w:val="00EA1286"/>
    <w:rsid w:val="00EA2570"/>
    <w:rsid w:val="00EA30D1"/>
    <w:rsid w:val="00EA4385"/>
    <w:rsid w:val="00EA7913"/>
    <w:rsid w:val="00EB3719"/>
    <w:rsid w:val="00EB3797"/>
    <w:rsid w:val="00EB5DE2"/>
    <w:rsid w:val="00EB6E3A"/>
    <w:rsid w:val="00EC074B"/>
    <w:rsid w:val="00EC3659"/>
    <w:rsid w:val="00ED18DD"/>
    <w:rsid w:val="00ED23EE"/>
    <w:rsid w:val="00ED4645"/>
    <w:rsid w:val="00ED494B"/>
    <w:rsid w:val="00ED7E76"/>
    <w:rsid w:val="00EE453B"/>
    <w:rsid w:val="00EE59BD"/>
    <w:rsid w:val="00EE7DBB"/>
    <w:rsid w:val="00EF3200"/>
    <w:rsid w:val="00F066EC"/>
    <w:rsid w:val="00F06BFF"/>
    <w:rsid w:val="00F209ED"/>
    <w:rsid w:val="00F21D92"/>
    <w:rsid w:val="00F228BD"/>
    <w:rsid w:val="00F23868"/>
    <w:rsid w:val="00F27B62"/>
    <w:rsid w:val="00F30B7C"/>
    <w:rsid w:val="00F375F6"/>
    <w:rsid w:val="00F452C2"/>
    <w:rsid w:val="00F459A3"/>
    <w:rsid w:val="00F45BAD"/>
    <w:rsid w:val="00F520DF"/>
    <w:rsid w:val="00F523CB"/>
    <w:rsid w:val="00F5244B"/>
    <w:rsid w:val="00F544D5"/>
    <w:rsid w:val="00F545BB"/>
    <w:rsid w:val="00F55EB7"/>
    <w:rsid w:val="00F607B9"/>
    <w:rsid w:val="00F60CC0"/>
    <w:rsid w:val="00F61027"/>
    <w:rsid w:val="00F61E2E"/>
    <w:rsid w:val="00F62C56"/>
    <w:rsid w:val="00F64789"/>
    <w:rsid w:val="00F745B0"/>
    <w:rsid w:val="00F77C11"/>
    <w:rsid w:val="00F80E84"/>
    <w:rsid w:val="00F813AF"/>
    <w:rsid w:val="00F840E5"/>
    <w:rsid w:val="00F92975"/>
    <w:rsid w:val="00FA00A8"/>
    <w:rsid w:val="00FA1E2F"/>
    <w:rsid w:val="00FA55EA"/>
    <w:rsid w:val="00FA72E2"/>
    <w:rsid w:val="00FB2D9F"/>
    <w:rsid w:val="00FB35B0"/>
    <w:rsid w:val="00FB3E21"/>
    <w:rsid w:val="00FB501F"/>
    <w:rsid w:val="00FB6099"/>
    <w:rsid w:val="00FB66ED"/>
    <w:rsid w:val="00FC003F"/>
    <w:rsid w:val="00FC0425"/>
    <w:rsid w:val="00FC104D"/>
    <w:rsid w:val="00FC2400"/>
    <w:rsid w:val="00FC6989"/>
    <w:rsid w:val="00FC7BAC"/>
    <w:rsid w:val="00FE03E1"/>
    <w:rsid w:val="00FE47D4"/>
    <w:rsid w:val="00FE5ADA"/>
    <w:rsid w:val="00FE5F5D"/>
    <w:rsid w:val="00FF2A33"/>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75E7A"/>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1.1.docx" TargetMode="External"/><Relationship Id="rId21" Type="http://schemas.openxmlformats.org/officeDocument/2006/relationships/hyperlink" Target="file:////Users/nunoconceicao/Projects/GitHub/ps1718v-ps1718v-g41/Docs/Relato&#769;rios/final_report%200.1.1.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1.1.docx" TargetMode="External"/><Relationship Id="rId29" Type="http://schemas.openxmlformats.org/officeDocument/2006/relationships/hyperlink" Target="file:////Users/nunoconceicao/Projects/GitHub/ps1718v-ps1718v-g41/Docs/Relato&#769;rios/final_report%200.1.1.docx" TargetMode="External"/><Relationship Id="rId11" Type="http://schemas.openxmlformats.org/officeDocument/2006/relationships/hyperlink" Target="file:////Users/nunoconceicao/Projects/GitHub/ps1718v-ps1718v-g41/Docs/Relato&#769;rios/final_report%200.1.1.docx" TargetMode="External"/><Relationship Id="rId24" Type="http://schemas.openxmlformats.org/officeDocument/2006/relationships/hyperlink" Target="file:////Users/nunoconceicao/Projects/GitHub/ps1718v-ps1718v-g41/Docs/Relato&#769;rios/final_report%200.1.1.docx" TargetMode="External"/><Relationship Id="rId32" Type="http://schemas.openxmlformats.org/officeDocument/2006/relationships/hyperlink" Target="file:////Users/nunoconceicao/Projects/GitHub/ps1718v-ps1718v-g41/Docs/Relato&#769;rios/final_report%200.1.1.docx" TargetMode="External"/><Relationship Id="rId37" Type="http://schemas.openxmlformats.org/officeDocument/2006/relationships/hyperlink" Target="file:////Users/nunoconceicao/Projects/GitHub/ps1718v-ps1718v-g41/Docs/Relato&#769;rios/final_report%200.1.1.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Users/nunoconceicao/Projects/GitHub/ps1718v-ps1718v-g41/Docs/Relato&#769;rios/final_report%200.1.1.docx" TargetMode="External"/><Relationship Id="rId14" Type="http://schemas.openxmlformats.org/officeDocument/2006/relationships/hyperlink" Target="file:////Users/nunoconceicao/Projects/GitHub/ps1718v-ps1718v-g41/Docs/Relato&#769;rios/final_report%200.1.1.docx" TargetMode="External"/><Relationship Id="rId22" Type="http://schemas.openxmlformats.org/officeDocument/2006/relationships/hyperlink" Target="file:////Users/nunoconceicao/Projects/GitHub/ps1718v-ps1718v-g41/Docs/Relato&#769;rios/final_report%200.1.1.docx" TargetMode="External"/><Relationship Id="rId27" Type="http://schemas.openxmlformats.org/officeDocument/2006/relationships/hyperlink" Target="file:////Users/nunoconceicao/Projects/GitHub/ps1718v-ps1718v-g41/Docs/Relato&#769;rios/final_report%200.1.1.docx" TargetMode="External"/><Relationship Id="rId30" Type="http://schemas.openxmlformats.org/officeDocument/2006/relationships/hyperlink" Target="file:////Users/nunoconceicao/Projects/GitHub/ps1718v-ps1718v-g41/Docs/Relato&#769;rios/final_report%200.1.1.docx" TargetMode="External"/><Relationship Id="rId35" Type="http://schemas.openxmlformats.org/officeDocument/2006/relationships/hyperlink" Target="file:////Users/nunoconceicao/Projects/GitHub/ps1718v-ps1718v-g41/Docs/Relato&#769;rios/final_report%200.1.1.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footer" Target="footer1.xml"/><Relationship Id="rId8" Type="http://schemas.openxmlformats.org/officeDocument/2006/relationships/hyperlink" Target="mailto:lo@isel.ipl.pt" TargetMode="External"/><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1.1.docx" TargetMode="External"/><Relationship Id="rId17" Type="http://schemas.openxmlformats.org/officeDocument/2006/relationships/hyperlink" Target="file:////Users/nunoconceicao/Projects/GitHub/ps1718v-ps1718v-g41/Docs/Relato&#769;rios/final_report%200.1.1.docx" TargetMode="External"/><Relationship Id="rId25" Type="http://schemas.openxmlformats.org/officeDocument/2006/relationships/hyperlink" Target="file:////Users/nunoconceicao/Projects/GitHub/ps1718v-ps1718v-g41/Docs/Relato&#769;rios/final_report%200.1.1.docx" TargetMode="External"/><Relationship Id="rId33" Type="http://schemas.openxmlformats.org/officeDocument/2006/relationships/hyperlink" Target="file:////Users/nunoconceicao/Projects/GitHub/ps1718v-ps1718v-g41/Docs/Relato&#769;rios/final_report%200.1.1.docx" TargetMode="External"/><Relationship Id="rId38" Type="http://schemas.openxmlformats.org/officeDocument/2006/relationships/hyperlink" Target="file:////Users/nunoconceicao/Projects/GitHub/ps1718v-ps1718v-g41/Docs/Relato&#769;rios/final_report%200.1.1.docx"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svg"/><Relationship Id="rId20" Type="http://schemas.openxmlformats.org/officeDocument/2006/relationships/hyperlink" Target="file:////Users/nunoconceicao/Projects/GitHub/ps1718v-ps1718v-g41/Docs/Relato&#769;rios/final_report%200.1.1.docx"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1.1.docx" TargetMode="External"/><Relationship Id="rId23" Type="http://schemas.openxmlformats.org/officeDocument/2006/relationships/hyperlink" Target="file:////Users/nunoconceicao/Projects/GitHub/ps1718v-ps1718v-g41/Docs/Relato&#769;rios/final_report%200.1.1.docx" TargetMode="External"/><Relationship Id="rId28" Type="http://schemas.openxmlformats.org/officeDocument/2006/relationships/hyperlink" Target="file:////Users/nunoconceicao/Projects/GitHub/ps1718v-ps1718v-g41/Docs/Relato&#769;rios/final_report%200.1.1.docx" TargetMode="External"/><Relationship Id="rId36" Type="http://schemas.openxmlformats.org/officeDocument/2006/relationships/hyperlink" Target="file:////Users/nunoconceicao/Projects/GitHub/ps1718v-ps1718v-g41/Docs/Relato&#769;rios/final_report%200.1.1.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1.jpeg"/><Relationship Id="rId31" Type="http://schemas.openxmlformats.org/officeDocument/2006/relationships/hyperlink" Target="file:////Users/nunoconceicao/Projects/GitHub/ps1718v-ps1718v-g41/Docs/Relato&#769;rios/final_report%200.1.1.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pborges@deetc.isel.ipl.pt" TargetMode="External"/><Relationship Id="rId13" Type="http://schemas.openxmlformats.org/officeDocument/2006/relationships/hyperlink" Target="file:////Users/nunoconceicao/Projects/GitHub/ps1718v-ps1718v-g41/Docs/Relato&#769;rios/final_report%200.1.1.docx" TargetMode="External"/><Relationship Id="rId18" Type="http://schemas.openxmlformats.org/officeDocument/2006/relationships/hyperlink" Target="file:////Users/nunoconceicao/Projects/GitHub/ps1718v-ps1718v-g41/Docs/Relato&#769;rios/final_report%200.1.1.docx" TargetMode="External"/><Relationship Id="rId39" Type="http://schemas.openxmlformats.org/officeDocument/2006/relationships/image" Target="media/image2.png"/><Relationship Id="rId34" Type="http://schemas.openxmlformats.org/officeDocument/2006/relationships/hyperlink" Target="file:////Users/nunoconceicao/Projects/GitHub/ps1718v-ps1718v-g41/Docs/Relato&#769;rios/final_report%200.1.1.docx" TargetMode="External"/><Relationship Id="rId50" Type="http://schemas.openxmlformats.org/officeDocument/2006/relationships/image" Target="media/image13.png"/><Relationship Id="rId5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9</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10</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11</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12</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13</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14</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15</b:RefOrder>
  </b:Source>
</b:Sources>
</file>

<file path=customXml/itemProps1.xml><?xml version="1.0" encoding="utf-8"?>
<ds:datastoreItem xmlns:ds="http://schemas.openxmlformats.org/officeDocument/2006/customXml" ds:itemID="{01B9AADE-8CED-F04E-BC6A-955329D55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590</TotalTime>
  <Pages>46</Pages>
  <Words>9462</Words>
  <Characters>51097</Characters>
  <Application>Microsoft Office Word</Application>
  <DocSecurity>0</DocSecurity>
  <Lines>425</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312</cp:revision>
  <dcterms:created xsi:type="dcterms:W3CDTF">2018-09-03T16:50:00Z</dcterms:created>
  <dcterms:modified xsi:type="dcterms:W3CDTF">2018-09-04T23:24:00Z</dcterms:modified>
</cp:coreProperties>
</file>